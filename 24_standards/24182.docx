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4E1AB0" w:rsidRPr="00BD45B5" w14:paraId="255269F3" w14:textId="77777777" w:rsidTr="0037717D">
        <w:trPr>
          <w:cantSplit/>
        </w:trPr>
        <w:tc>
          <w:tcPr>
            <w:tcW w:w="10423" w:type="dxa"/>
            <w:gridSpan w:val="2"/>
            <w:shd w:val="clear" w:color="auto" w:fill="auto"/>
          </w:tcPr>
          <w:p w14:paraId="6D81BD92" w14:textId="36895CDE" w:rsidR="004E1AB0" w:rsidRPr="00BD45B5" w:rsidRDefault="004E1AB0" w:rsidP="0037717D">
            <w:pPr>
              <w:pStyle w:val="ZA"/>
              <w:framePr w:w="0" w:hRule="auto" w:wrap="auto" w:vAnchor="margin" w:hAnchor="text" w:yAlign="inline"/>
            </w:pPr>
            <w:bookmarkStart w:id="0" w:name="page1"/>
            <w:r>
              <w:rPr>
                <w:sz w:val="64"/>
              </w:rPr>
              <w:t>3</w:t>
            </w:r>
            <w:r w:rsidRPr="00670594">
              <w:rPr>
                <w:sz w:val="64"/>
              </w:rPr>
              <w:t xml:space="preserve">GPP TS </w:t>
            </w:r>
            <w:r>
              <w:rPr>
                <w:sz w:val="64"/>
              </w:rPr>
              <w:t>24.182</w:t>
            </w:r>
            <w:r w:rsidRPr="00670594">
              <w:rPr>
                <w:sz w:val="64"/>
              </w:rPr>
              <w:t xml:space="preserve"> </w:t>
            </w:r>
            <w:r w:rsidRPr="00670594">
              <w:t>V</w:t>
            </w:r>
            <w:r>
              <w:t>18.0.0</w:t>
            </w:r>
            <w:r w:rsidRPr="00670594">
              <w:t xml:space="preserve"> </w:t>
            </w:r>
            <w:r w:rsidRPr="00670594">
              <w:rPr>
                <w:sz w:val="32"/>
              </w:rPr>
              <w:t>(</w:t>
            </w:r>
            <w:r>
              <w:rPr>
                <w:sz w:val="32"/>
              </w:rPr>
              <w:t>2024-04</w:t>
            </w:r>
            <w:r w:rsidRPr="00670594">
              <w:rPr>
                <w:sz w:val="32"/>
              </w:rPr>
              <w:t>)</w:t>
            </w:r>
          </w:p>
        </w:tc>
      </w:tr>
      <w:tr w:rsidR="004E1AB0" w:rsidRPr="00BD45B5" w14:paraId="456896AD" w14:textId="77777777" w:rsidTr="0037717D">
        <w:trPr>
          <w:cantSplit/>
          <w:trHeight w:hRule="exact" w:val="1134"/>
        </w:trPr>
        <w:tc>
          <w:tcPr>
            <w:tcW w:w="10423" w:type="dxa"/>
            <w:gridSpan w:val="2"/>
            <w:shd w:val="clear" w:color="auto" w:fill="auto"/>
          </w:tcPr>
          <w:p w14:paraId="65B755EF" w14:textId="77777777" w:rsidR="004E1AB0" w:rsidRPr="00BD45B5" w:rsidRDefault="004E1AB0" w:rsidP="0037717D">
            <w:pPr>
              <w:pStyle w:val="TAR"/>
            </w:pPr>
            <w:r w:rsidRPr="00670594">
              <w:t>Technical Specification</w:t>
            </w:r>
          </w:p>
        </w:tc>
      </w:tr>
      <w:tr w:rsidR="004E1AB0" w:rsidRPr="00BD45B5" w14:paraId="18BF228E" w14:textId="77777777" w:rsidTr="0037717D">
        <w:trPr>
          <w:cantSplit/>
          <w:trHeight w:hRule="exact" w:val="3685"/>
        </w:trPr>
        <w:tc>
          <w:tcPr>
            <w:tcW w:w="10423" w:type="dxa"/>
            <w:gridSpan w:val="2"/>
            <w:shd w:val="clear" w:color="auto" w:fill="auto"/>
          </w:tcPr>
          <w:p w14:paraId="5869576B" w14:textId="77777777" w:rsidR="004E1AB0" w:rsidRPr="00670594" w:rsidRDefault="004E1AB0" w:rsidP="0037717D">
            <w:pPr>
              <w:pStyle w:val="ZT"/>
              <w:framePr w:wrap="auto" w:hAnchor="text" w:yAlign="inline"/>
            </w:pPr>
            <w:r w:rsidRPr="00670594">
              <w:t>3rd Generation Partnership Project;</w:t>
            </w:r>
          </w:p>
          <w:p w14:paraId="5C4B8547" w14:textId="77777777" w:rsidR="004E1AB0" w:rsidRPr="00670594" w:rsidRDefault="004E1AB0" w:rsidP="0037717D">
            <w:pPr>
              <w:pStyle w:val="ZT"/>
              <w:framePr w:wrap="auto" w:hAnchor="text" w:yAlign="inline"/>
            </w:pPr>
            <w:r w:rsidRPr="00670594">
              <w:t>Technical Specification Group Core Network and Terminals;</w:t>
            </w:r>
          </w:p>
          <w:p w14:paraId="5844D3BA" w14:textId="77777777" w:rsidR="004E1AB0" w:rsidRPr="00670594" w:rsidRDefault="004E1AB0" w:rsidP="0037717D">
            <w:pPr>
              <w:pStyle w:val="ZT"/>
              <w:framePr w:wrap="auto" w:hAnchor="text" w:yAlign="inline"/>
            </w:pPr>
            <w:r w:rsidRPr="00670594">
              <w:rPr>
                <w:bCs/>
              </w:rPr>
              <w:t>IP Multimedia Subsystem (IMS) Customized Alerting Tones (CAT)</w:t>
            </w:r>
            <w:r w:rsidRPr="00670594">
              <w:t>;</w:t>
            </w:r>
          </w:p>
          <w:p w14:paraId="637B65BA" w14:textId="77777777" w:rsidR="004E1AB0" w:rsidRPr="00670594" w:rsidRDefault="004E1AB0" w:rsidP="0037717D">
            <w:pPr>
              <w:pStyle w:val="ZT"/>
              <w:framePr w:wrap="auto" w:hAnchor="text" w:yAlign="inline"/>
            </w:pPr>
            <w:r w:rsidRPr="00670594">
              <w:t>Protocol specification</w:t>
            </w:r>
          </w:p>
          <w:p w14:paraId="0FFA84A3" w14:textId="77777777" w:rsidR="004E1AB0" w:rsidRPr="00BD45B5" w:rsidRDefault="004E1AB0" w:rsidP="0037717D">
            <w:pPr>
              <w:pStyle w:val="ZT"/>
              <w:framePr w:wrap="auto" w:hAnchor="text" w:yAlign="inline"/>
              <w:rPr>
                <w:i/>
                <w:sz w:val="28"/>
              </w:rPr>
            </w:pPr>
            <w:r w:rsidRPr="00670594">
              <w:t>(</w:t>
            </w:r>
            <w:r w:rsidRPr="00670594">
              <w:rPr>
                <w:rStyle w:val="ZGSM"/>
              </w:rPr>
              <w:t>Release</w:t>
            </w:r>
            <w:r>
              <w:rPr>
                <w:rStyle w:val="ZGSM"/>
              </w:rPr>
              <w:t xml:space="preserve"> 18</w:t>
            </w:r>
            <w:r w:rsidRPr="00670594">
              <w:t>)</w:t>
            </w:r>
          </w:p>
        </w:tc>
      </w:tr>
      <w:tr w:rsidR="004E1AB0" w:rsidRPr="00BD45B5" w14:paraId="6C13FE9E" w14:textId="77777777" w:rsidTr="0037717D">
        <w:trPr>
          <w:cantSplit/>
        </w:trPr>
        <w:tc>
          <w:tcPr>
            <w:tcW w:w="10423" w:type="dxa"/>
            <w:gridSpan w:val="2"/>
            <w:tcBorders>
              <w:bottom w:val="single" w:sz="12" w:space="0" w:color="auto"/>
            </w:tcBorders>
            <w:shd w:val="clear" w:color="auto" w:fill="auto"/>
          </w:tcPr>
          <w:p w14:paraId="779D640B" w14:textId="77777777" w:rsidR="004E1AB0" w:rsidRPr="00670594" w:rsidRDefault="004E1AB0" w:rsidP="0037717D">
            <w:pPr>
              <w:pStyle w:val="FP"/>
            </w:pPr>
          </w:p>
        </w:tc>
      </w:tr>
      <w:bookmarkStart w:id="1" w:name="_Hlk99699974"/>
      <w:bookmarkEnd w:id="1"/>
      <w:bookmarkStart w:id="2" w:name="_MON_1684549432"/>
      <w:bookmarkEnd w:id="2"/>
      <w:tr w:rsidR="004E1AB0" w:rsidRPr="00BD45B5" w14:paraId="49382636" w14:textId="77777777" w:rsidTr="0037717D">
        <w:trPr>
          <w:cantSplit/>
          <w:trHeight w:hRule="exact" w:val="1531"/>
        </w:trPr>
        <w:tc>
          <w:tcPr>
            <w:tcW w:w="5211" w:type="dxa"/>
            <w:tcBorders>
              <w:top w:val="dashed" w:sz="4" w:space="0" w:color="auto"/>
              <w:bottom w:val="dashed" w:sz="4" w:space="0" w:color="auto"/>
            </w:tcBorders>
            <w:shd w:val="clear" w:color="auto" w:fill="auto"/>
          </w:tcPr>
          <w:p w14:paraId="561BE0B8" w14:textId="77777777" w:rsidR="004E1AB0" w:rsidRPr="00BD45B5" w:rsidRDefault="004E1AB0" w:rsidP="0037717D">
            <w:pPr>
              <w:pStyle w:val="TAL"/>
            </w:pPr>
            <w:r w:rsidRPr="004E1AB0">
              <w:rPr>
                <w:i/>
              </w:rPr>
              <w:object w:dxaOrig="2026" w:dyaOrig="1251" w14:anchorId="33F2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9pt;height:79.15pt" o:ole="">
                  <v:imagedata r:id="rId10" o:title=""/>
                </v:shape>
                <o:OLEObject Type="Embed" ProgID="Word.Picture.8" ShapeID="_x0000_i1025" DrawAspect="Content" ObjectID="_1781410662" r:id="rId11"/>
              </w:object>
            </w:r>
          </w:p>
        </w:tc>
        <w:tc>
          <w:tcPr>
            <w:tcW w:w="5212" w:type="dxa"/>
            <w:tcBorders>
              <w:top w:val="dashed" w:sz="4" w:space="0" w:color="auto"/>
              <w:bottom w:val="dashed" w:sz="4" w:space="0" w:color="auto"/>
            </w:tcBorders>
            <w:shd w:val="clear" w:color="auto" w:fill="auto"/>
          </w:tcPr>
          <w:p w14:paraId="0688CD49" w14:textId="3F7BBB9D" w:rsidR="004E1AB0" w:rsidRPr="00BD45B5" w:rsidRDefault="002713C5" w:rsidP="0037717D">
            <w:pPr>
              <w:pStyle w:val="TAR"/>
            </w:pPr>
            <w:r>
              <w:rPr>
                <w:noProof/>
              </w:rPr>
              <w:drawing>
                <wp:inline distT="0" distB="0" distL="0" distR="0" wp14:anchorId="711DB1AA" wp14:editId="35560146">
                  <wp:extent cx="1624330" cy="94805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4330" cy="948055"/>
                          </a:xfrm>
                          <a:prstGeom prst="rect">
                            <a:avLst/>
                          </a:prstGeom>
                          <a:noFill/>
                          <a:ln>
                            <a:noFill/>
                          </a:ln>
                        </pic:spPr>
                      </pic:pic>
                    </a:graphicData>
                  </a:graphic>
                </wp:inline>
              </w:drawing>
            </w:r>
          </w:p>
        </w:tc>
      </w:tr>
      <w:tr w:rsidR="004E1AB0" w:rsidRPr="00BD45B5" w14:paraId="596174A4" w14:textId="77777777" w:rsidTr="0037717D">
        <w:trPr>
          <w:cantSplit/>
          <w:trHeight w:hRule="exact" w:val="5783"/>
        </w:trPr>
        <w:tc>
          <w:tcPr>
            <w:tcW w:w="10423" w:type="dxa"/>
            <w:gridSpan w:val="2"/>
            <w:tcBorders>
              <w:top w:val="dashed" w:sz="4" w:space="0" w:color="auto"/>
              <w:bottom w:val="dashed" w:sz="4" w:space="0" w:color="auto"/>
            </w:tcBorders>
            <w:shd w:val="clear" w:color="auto" w:fill="auto"/>
          </w:tcPr>
          <w:p w14:paraId="0A1EC468" w14:textId="77777777" w:rsidR="004E1AB0" w:rsidRPr="00BD45B5" w:rsidRDefault="004E1AB0" w:rsidP="0037717D">
            <w:pPr>
              <w:pStyle w:val="FP"/>
            </w:pPr>
          </w:p>
        </w:tc>
      </w:tr>
      <w:tr w:rsidR="004E1AB0" w:rsidRPr="00BD45B5" w14:paraId="31760E45" w14:textId="77777777" w:rsidTr="0037717D">
        <w:trPr>
          <w:cantSplit/>
          <w:trHeight w:hRule="exact" w:val="964"/>
        </w:trPr>
        <w:tc>
          <w:tcPr>
            <w:tcW w:w="10423" w:type="dxa"/>
            <w:gridSpan w:val="2"/>
            <w:tcBorders>
              <w:top w:val="dashed" w:sz="4" w:space="0" w:color="auto"/>
            </w:tcBorders>
            <w:shd w:val="clear" w:color="auto" w:fill="auto"/>
          </w:tcPr>
          <w:p w14:paraId="0AC48D86" w14:textId="77777777" w:rsidR="004E1AB0" w:rsidRPr="00BD45B5" w:rsidRDefault="004E1AB0" w:rsidP="0037717D">
            <w:pPr>
              <w:rPr>
                <w:sz w:val="16"/>
                <w:szCs w:val="16"/>
              </w:rPr>
            </w:pPr>
            <w:r w:rsidRPr="00BD45B5">
              <w:rPr>
                <w:sz w:val="16"/>
                <w:szCs w:val="16"/>
              </w:rPr>
              <w:t>The present document has been developed within the 3rd Generation Partnership Project (3GPP</w:t>
            </w:r>
            <w:r w:rsidRPr="00BD45B5">
              <w:rPr>
                <w:sz w:val="16"/>
                <w:szCs w:val="16"/>
                <w:vertAlign w:val="superscript"/>
              </w:rPr>
              <w:t xml:space="preserve"> TM</w:t>
            </w:r>
            <w:r w:rsidRPr="00BD45B5">
              <w:rPr>
                <w:sz w:val="16"/>
                <w:szCs w:val="16"/>
              </w:rPr>
              <w:t>) and may be further elaborated for the purposes of 3GPP.</w:t>
            </w:r>
            <w:r w:rsidRPr="00BD45B5">
              <w:rPr>
                <w:sz w:val="16"/>
                <w:szCs w:val="16"/>
              </w:rPr>
              <w:br/>
              <w:t>The present document has not been subject to any approval process by the 3GPP</w:t>
            </w:r>
            <w:r w:rsidRPr="00BD45B5">
              <w:rPr>
                <w:sz w:val="16"/>
                <w:szCs w:val="16"/>
                <w:vertAlign w:val="superscript"/>
              </w:rPr>
              <w:t xml:space="preserve"> </w:t>
            </w:r>
            <w:r w:rsidRPr="00BD45B5">
              <w:rPr>
                <w:sz w:val="16"/>
                <w:szCs w:val="16"/>
              </w:rPr>
              <w:t>Organizational Partners and shall not be implemented.</w:t>
            </w:r>
            <w:r w:rsidRPr="00BD45B5">
              <w:rPr>
                <w:sz w:val="16"/>
                <w:szCs w:val="16"/>
              </w:rPr>
              <w:br/>
              <w:t>This Specification is provided for future development work within 3GPP</w:t>
            </w:r>
            <w:r w:rsidRPr="00BD45B5">
              <w:rPr>
                <w:sz w:val="16"/>
                <w:szCs w:val="16"/>
                <w:vertAlign w:val="superscript"/>
              </w:rPr>
              <w:t xml:space="preserve"> </w:t>
            </w:r>
            <w:r w:rsidRPr="00BD45B5">
              <w:rPr>
                <w:sz w:val="16"/>
                <w:szCs w:val="16"/>
              </w:rPr>
              <w:t>only. The Organizational Partners accept no liability for any use of this Specification.</w:t>
            </w:r>
            <w:r w:rsidRPr="00BD45B5">
              <w:rPr>
                <w:sz w:val="16"/>
                <w:szCs w:val="16"/>
              </w:rPr>
              <w:br/>
              <w:t>Specifications and Reports for implementation of the 3GPP</w:t>
            </w:r>
            <w:r w:rsidRPr="00BD45B5">
              <w:rPr>
                <w:sz w:val="16"/>
                <w:szCs w:val="16"/>
                <w:vertAlign w:val="superscript"/>
              </w:rPr>
              <w:t xml:space="preserve"> TM</w:t>
            </w:r>
            <w:r w:rsidRPr="00BD45B5">
              <w:rPr>
                <w:sz w:val="16"/>
                <w:szCs w:val="16"/>
              </w:rPr>
              <w:t xml:space="preserve"> system should be obtained via the 3GPP Organizational Partners' Publications Offices.</w:t>
            </w:r>
          </w:p>
        </w:tc>
      </w:tr>
    </w:tbl>
    <w:p w14:paraId="190E3693" w14:textId="77777777" w:rsidR="004E1AB0" w:rsidRPr="00BD45B5" w:rsidRDefault="004E1AB0" w:rsidP="004E1AB0">
      <w:pPr>
        <w:sectPr w:rsidR="004E1AB0" w:rsidRPr="00BD45B5" w:rsidSect="009114D7">
          <w:footnotePr>
            <w:numRestart w:val="eachSect"/>
          </w:footnotePr>
          <w:pgSz w:w="11907" w:h="16840" w:code="9"/>
          <w:pgMar w:top="1134" w:right="851" w:bottom="397" w:left="851" w:header="0" w:footer="0" w:gutter="0"/>
          <w:cols w:space="720"/>
        </w:sectPr>
      </w:pPr>
      <w:bookmarkStart w:id="3" w:name="_MON_1684549432"/>
      <w:bookmarkEnd w:id="0"/>
      <w:bookmarkEnd w:id="3"/>
    </w:p>
    <w:tbl>
      <w:tblPr>
        <w:tblW w:w="10423" w:type="dxa"/>
        <w:tblLook w:val="04A0" w:firstRow="1" w:lastRow="0" w:firstColumn="1" w:lastColumn="0" w:noHBand="0" w:noVBand="1"/>
      </w:tblPr>
      <w:tblGrid>
        <w:gridCol w:w="10423"/>
      </w:tblGrid>
      <w:tr w:rsidR="004E1AB0" w:rsidRPr="00BD45B5" w14:paraId="138554DE" w14:textId="77777777" w:rsidTr="0037717D">
        <w:trPr>
          <w:cantSplit/>
          <w:trHeight w:hRule="exact" w:val="5669"/>
        </w:trPr>
        <w:tc>
          <w:tcPr>
            <w:tcW w:w="10423" w:type="dxa"/>
            <w:shd w:val="clear" w:color="auto" w:fill="auto"/>
          </w:tcPr>
          <w:p w14:paraId="51506025" w14:textId="77777777" w:rsidR="004E1AB0" w:rsidRPr="00BD45B5" w:rsidRDefault="004E1AB0" w:rsidP="0037717D">
            <w:pPr>
              <w:pStyle w:val="FP"/>
            </w:pPr>
            <w:bookmarkStart w:id="4" w:name="page2"/>
          </w:p>
        </w:tc>
      </w:tr>
      <w:tr w:rsidR="004E1AB0" w:rsidRPr="00BD45B5" w14:paraId="57425549" w14:textId="77777777" w:rsidTr="0037717D">
        <w:trPr>
          <w:cantSplit/>
          <w:trHeight w:hRule="exact" w:val="5386"/>
        </w:trPr>
        <w:tc>
          <w:tcPr>
            <w:tcW w:w="10423" w:type="dxa"/>
            <w:shd w:val="clear" w:color="auto" w:fill="auto"/>
          </w:tcPr>
          <w:p w14:paraId="7D1591ED" w14:textId="77777777" w:rsidR="004E1AB0" w:rsidRPr="00BD45B5" w:rsidRDefault="004E1AB0" w:rsidP="0037717D">
            <w:pPr>
              <w:pStyle w:val="FP"/>
              <w:spacing w:after="240"/>
              <w:ind w:left="2835" w:right="2835"/>
              <w:jc w:val="center"/>
              <w:rPr>
                <w:rFonts w:ascii="Arial" w:hAnsi="Arial"/>
                <w:b/>
                <w:i/>
                <w:noProof/>
              </w:rPr>
            </w:pPr>
            <w:bookmarkStart w:id="5" w:name="coords3gpp"/>
            <w:r w:rsidRPr="00BD45B5">
              <w:rPr>
                <w:rFonts w:ascii="Arial" w:hAnsi="Arial"/>
                <w:b/>
                <w:i/>
                <w:noProof/>
              </w:rPr>
              <w:t>3GPP</w:t>
            </w:r>
          </w:p>
          <w:p w14:paraId="3F8C23AA" w14:textId="77777777" w:rsidR="004E1AB0" w:rsidRPr="00BD45B5" w:rsidRDefault="004E1AB0" w:rsidP="0037717D">
            <w:pPr>
              <w:pStyle w:val="FP"/>
              <w:pBdr>
                <w:bottom w:val="single" w:sz="6" w:space="1" w:color="auto"/>
              </w:pBdr>
              <w:ind w:left="2835" w:right="2835"/>
              <w:jc w:val="center"/>
              <w:rPr>
                <w:noProof/>
              </w:rPr>
            </w:pPr>
            <w:r w:rsidRPr="00BD45B5">
              <w:rPr>
                <w:noProof/>
              </w:rPr>
              <w:t>Postal address</w:t>
            </w:r>
          </w:p>
          <w:p w14:paraId="7E410041" w14:textId="77777777" w:rsidR="004E1AB0" w:rsidRPr="00BD45B5" w:rsidRDefault="004E1AB0" w:rsidP="0037717D">
            <w:pPr>
              <w:pStyle w:val="FP"/>
              <w:ind w:left="2835" w:right="2835"/>
              <w:jc w:val="center"/>
              <w:rPr>
                <w:rFonts w:ascii="Arial" w:hAnsi="Arial"/>
                <w:noProof/>
                <w:sz w:val="18"/>
              </w:rPr>
            </w:pPr>
          </w:p>
          <w:p w14:paraId="1EB3B31A" w14:textId="77777777" w:rsidR="004E1AB0" w:rsidRPr="00BD45B5" w:rsidRDefault="004E1AB0" w:rsidP="0037717D">
            <w:pPr>
              <w:pStyle w:val="FP"/>
              <w:pBdr>
                <w:bottom w:val="single" w:sz="6" w:space="1" w:color="auto"/>
              </w:pBdr>
              <w:spacing w:before="240"/>
              <w:ind w:left="2835" w:right="2835"/>
              <w:jc w:val="center"/>
              <w:rPr>
                <w:noProof/>
              </w:rPr>
            </w:pPr>
            <w:r w:rsidRPr="00BD45B5">
              <w:rPr>
                <w:noProof/>
              </w:rPr>
              <w:t>3GPP support office address</w:t>
            </w:r>
          </w:p>
          <w:p w14:paraId="6EEABF17" w14:textId="77777777" w:rsidR="004E1AB0" w:rsidRPr="004E1AB0" w:rsidRDefault="004E1AB0" w:rsidP="0037717D">
            <w:pPr>
              <w:pStyle w:val="FP"/>
              <w:ind w:left="2835" w:right="2835"/>
              <w:jc w:val="center"/>
              <w:rPr>
                <w:rFonts w:ascii="Arial" w:hAnsi="Arial"/>
                <w:noProof/>
                <w:sz w:val="18"/>
                <w:lang w:val="fr-FR"/>
              </w:rPr>
            </w:pPr>
            <w:r w:rsidRPr="004E1AB0">
              <w:rPr>
                <w:rFonts w:ascii="Arial" w:hAnsi="Arial"/>
                <w:noProof/>
                <w:sz w:val="18"/>
                <w:lang w:val="fr-FR"/>
              </w:rPr>
              <w:t>650 Route des Lucioles - Sophia Antipolis</w:t>
            </w:r>
          </w:p>
          <w:p w14:paraId="3EB1BC9B" w14:textId="77777777" w:rsidR="004E1AB0" w:rsidRPr="004E1AB0" w:rsidRDefault="004E1AB0" w:rsidP="0037717D">
            <w:pPr>
              <w:pStyle w:val="FP"/>
              <w:ind w:left="2835" w:right="2835"/>
              <w:jc w:val="center"/>
              <w:rPr>
                <w:rFonts w:ascii="Arial" w:hAnsi="Arial"/>
                <w:noProof/>
                <w:sz w:val="18"/>
                <w:lang w:val="fr-FR"/>
              </w:rPr>
            </w:pPr>
            <w:r w:rsidRPr="004E1AB0">
              <w:rPr>
                <w:rFonts w:ascii="Arial" w:hAnsi="Arial"/>
                <w:noProof/>
                <w:sz w:val="18"/>
                <w:lang w:val="fr-FR"/>
              </w:rPr>
              <w:t>Valbonne - FRANCE</w:t>
            </w:r>
          </w:p>
          <w:p w14:paraId="439D6BD6" w14:textId="77777777" w:rsidR="004E1AB0" w:rsidRPr="00BD45B5" w:rsidRDefault="004E1AB0" w:rsidP="0037717D">
            <w:pPr>
              <w:pStyle w:val="FP"/>
              <w:spacing w:after="20"/>
              <w:ind w:left="2835" w:right="2835"/>
              <w:jc w:val="center"/>
              <w:rPr>
                <w:rFonts w:ascii="Arial" w:hAnsi="Arial"/>
                <w:noProof/>
                <w:sz w:val="18"/>
              </w:rPr>
            </w:pPr>
            <w:r w:rsidRPr="00BD45B5">
              <w:rPr>
                <w:rFonts w:ascii="Arial" w:hAnsi="Arial"/>
                <w:noProof/>
                <w:sz w:val="18"/>
              </w:rPr>
              <w:t>Tel.: +33 4 92 94 42 00 Fax: +33 4 93 65 47 16</w:t>
            </w:r>
          </w:p>
          <w:p w14:paraId="093ECF4E" w14:textId="77777777" w:rsidR="004E1AB0" w:rsidRPr="00BD45B5" w:rsidRDefault="004E1AB0" w:rsidP="0037717D">
            <w:pPr>
              <w:pStyle w:val="FP"/>
              <w:pBdr>
                <w:bottom w:val="single" w:sz="6" w:space="1" w:color="auto"/>
              </w:pBdr>
              <w:spacing w:before="240"/>
              <w:ind w:left="2835" w:right="2835"/>
              <w:jc w:val="center"/>
              <w:rPr>
                <w:noProof/>
              </w:rPr>
            </w:pPr>
            <w:r w:rsidRPr="00BD45B5">
              <w:rPr>
                <w:noProof/>
              </w:rPr>
              <w:t>Internet</w:t>
            </w:r>
          </w:p>
          <w:p w14:paraId="49A39FA7" w14:textId="77777777" w:rsidR="004E1AB0" w:rsidRPr="00BD45B5" w:rsidRDefault="004E1AB0" w:rsidP="0037717D">
            <w:pPr>
              <w:pStyle w:val="FP"/>
              <w:ind w:left="2835" w:right="2835"/>
              <w:jc w:val="center"/>
              <w:rPr>
                <w:rFonts w:ascii="Arial" w:hAnsi="Arial"/>
                <w:noProof/>
                <w:sz w:val="18"/>
              </w:rPr>
            </w:pPr>
            <w:r w:rsidRPr="00BD45B5">
              <w:rPr>
                <w:rFonts w:ascii="Arial" w:hAnsi="Arial"/>
                <w:noProof/>
                <w:sz w:val="18"/>
              </w:rPr>
              <w:t>https://www.3gpp.org</w:t>
            </w:r>
            <w:bookmarkEnd w:id="5"/>
          </w:p>
          <w:p w14:paraId="2530ABFA" w14:textId="77777777" w:rsidR="004E1AB0" w:rsidRPr="00BD45B5" w:rsidRDefault="004E1AB0" w:rsidP="0037717D">
            <w:pPr>
              <w:rPr>
                <w:noProof/>
              </w:rPr>
            </w:pPr>
          </w:p>
        </w:tc>
      </w:tr>
      <w:tr w:rsidR="004E1AB0" w:rsidRPr="00BD45B5" w14:paraId="2C3E2219" w14:textId="77777777" w:rsidTr="0037717D">
        <w:trPr>
          <w:cantSplit/>
        </w:trPr>
        <w:tc>
          <w:tcPr>
            <w:tcW w:w="10423" w:type="dxa"/>
            <w:shd w:val="clear" w:color="auto" w:fill="auto"/>
            <w:vAlign w:val="bottom"/>
          </w:tcPr>
          <w:p w14:paraId="26CEA597" w14:textId="77777777" w:rsidR="004E1AB0" w:rsidRPr="00BD45B5" w:rsidRDefault="004E1AB0" w:rsidP="0037717D">
            <w:pPr>
              <w:pStyle w:val="FP"/>
              <w:pBdr>
                <w:bottom w:val="single" w:sz="6" w:space="1" w:color="auto"/>
              </w:pBdr>
              <w:spacing w:after="240"/>
              <w:jc w:val="center"/>
              <w:rPr>
                <w:rFonts w:ascii="Arial" w:hAnsi="Arial"/>
                <w:b/>
                <w:i/>
                <w:noProof/>
              </w:rPr>
            </w:pPr>
            <w:bookmarkStart w:id="6" w:name="copyrightNotification"/>
            <w:r w:rsidRPr="00BD45B5">
              <w:rPr>
                <w:rFonts w:ascii="Arial" w:hAnsi="Arial"/>
                <w:b/>
                <w:i/>
                <w:noProof/>
              </w:rPr>
              <w:t>Copyright Notification</w:t>
            </w:r>
          </w:p>
          <w:p w14:paraId="60B3640D" w14:textId="77777777" w:rsidR="004E1AB0" w:rsidRPr="00BD45B5" w:rsidRDefault="004E1AB0" w:rsidP="0037717D">
            <w:pPr>
              <w:pStyle w:val="FP"/>
              <w:jc w:val="center"/>
              <w:rPr>
                <w:noProof/>
              </w:rPr>
            </w:pPr>
            <w:r w:rsidRPr="00BD45B5">
              <w:rPr>
                <w:noProof/>
              </w:rPr>
              <w:t>No part may be reproduced except as authorized by written permission.</w:t>
            </w:r>
            <w:r w:rsidRPr="00BD45B5">
              <w:rPr>
                <w:noProof/>
              </w:rPr>
              <w:br/>
              <w:t>The copyright and the foregoing restriction extend to reproduction in all media.</w:t>
            </w:r>
          </w:p>
          <w:p w14:paraId="5D122A87" w14:textId="77777777" w:rsidR="004E1AB0" w:rsidRPr="00BD45B5" w:rsidRDefault="004E1AB0" w:rsidP="0037717D">
            <w:pPr>
              <w:pStyle w:val="FP"/>
              <w:jc w:val="center"/>
              <w:rPr>
                <w:noProof/>
              </w:rPr>
            </w:pPr>
          </w:p>
          <w:p w14:paraId="1CF654C9" w14:textId="77777777" w:rsidR="004E1AB0" w:rsidRPr="00BD45B5" w:rsidRDefault="004E1AB0" w:rsidP="0037717D">
            <w:pPr>
              <w:pStyle w:val="FP"/>
              <w:jc w:val="center"/>
              <w:rPr>
                <w:noProof/>
                <w:sz w:val="18"/>
              </w:rPr>
            </w:pPr>
            <w:r w:rsidRPr="00BD45B5">
              <w:rPr>
                <w:noProof/>
                <w:sz w:val="18"/>
              </w:rPr>
              <w:t xml:space="preserve">© </w:t>
            </w:r>
            <w:r>
              <w:rPr>
                <w:noProof/>
                <w:sz w:val="18"/>
              </w:rPr>
              <w:t>2024</w:t>
            </w:r>
            <w:r w:rsidRPr="00BD45B5">
              <w:rPr>
                <w:noProof/>
                <w:sz w:val="18"/>
              </w:rPr>
              <w:t>, 3GPP Organizational Partners (ARIB, ATIS, CCSA, ETSI, TSDSI, TTA, TTC).</w:t>
            </w:r>
            <w:bookmarkStart w:id="7" w:name="copyrightaddon"/>
            <w:bookmarkEnd w:id="7"/>
          </w:p>
          <w:p w14:paraId="311F7165" w14:textId="77777777" w:rsidR="004E1AB0" w:rsidRPr="00BD45B5" w:rsidRDefault="004E1AB0" w:rsidP="0037717D">
            <w:pPr>
              <w:pStyle w:val="FP"/>
              <w:jc w:val="center"/>
              <w:rPr>
                <w:noProof/>
                <w:sz w:val="18"/>
              </w:rPr>
            </w:pPr>
            <w:r w:rsidRPr="00BD45B5">
              <w:rPr>
                <w:noProof/>
                <w:sz w:val="18"/>
              </w:rPr>
              <w:t>All rights reserved.</w:t>
            </w:r>
          </w:p>
          <w:p w14:paraId="1E4E0962" w14:textId="77777777" w:rsidR="004E1AB0" w:rsidRPr="00BD45B5" w:rsidRDefault="004E1AB0" w:rsidP="0037717D">
            <w:pPr>
              <w:pStyle w:val="FP"/>
              <w:rPr>
                <w:noProof/>
                <w:sz w:val="18"/>
              </w:rPr>
            </w:pPr>
          </w:p>
          <w:p w14:paraId="32CAB856" w14:textId="77777777" w:rsidR="004E1AB0" w:rsidRPr="00BD45B5" w:rsidRDefault="004E1AB0" w:rsidP="0037717D">
            <w:pPr>
              <w:pStyle w:val="FP"/>
              <w:rPr>
                <w:noProof/>
                <w:sz w:val="18"/>
              </w:rPr>
            </w:pPr>
            <w:r w:rsidRPr="00BD45B5">
              <w:rPr>
                <w:noProof/>
                <w:sz w:val="18"/>
              </w:rPr>
              <w:t>UMTS™ is a Trade Mark of ETSI registered for the benefit of its members</w:t>
            </w:r>
          </w:p>
          <w:p w14:paraId="260E9CE0" w14:textId="77777777" w:rsidR="004E1AB0" w:rsidRPr="00BD45B5" w:rsidRDefault="004E1AB0" w:rsidP="0037717D">
            <w:pPr>
              <w:pStyle w:val="FP"/>
              <w:rPr>
                <w:noProof/>
                <w:sz w:val="18"/>
              </w:rPr>
            </w:pPr>
            <w:r w:rsidRPr="00BD45B5">
              <w:rPr>
                <w:noProof/>
                <w:sz w:val="18"/>
              </w:rPr>
              <w:t>3GPP™ is a Trade Mark of ETSI registered for the benefit of its Members and of the 3GPP Organizational Partners</w:t>
            </w:r>
            <w:r w:rsidRPr="00BD45B5">
              <w:rPr>
                <w:noProof/>
                <w:sz w:val="18"/>
              </w:rPr>
              <w:br/>
              <w:t>LTE™ is a Trade Mark of ETSI registered for the benefit of its Members and of the 3GPP Organizational Partners</w:t>
            </w:r>
          </w:p>
          <w:p w14:paraId="19A50ADB" w14:textId="77777777" w:rsidR="004E1AB0" w:rsidRPr="00BD45B5" w:rsidRDefault="004E1AB0" w:rsidP="0037717D">
            <w:pPr>
              <w:pStyle w:val="FP"/>
              <w:rPr>
                <w:noProof/>
                <w:sz w:val="18"/>
              </w:rPr>
            </w:pPr>
            <w:r w:rsidRPr="00BD45B5">
              <w:rPr>
                <w:noProof/>
                <w:sz w:val="18"/>
              </w:rPr>
              <w:t>GSM® and the GSM logo are registered and owned by the GSM Association</w:t>
            </w:r>
            <w:bookmarkEnd w:id="6"/>
          </w:p>
          <w:p w14:paraId="6B9E1FFD" w14:textId="77777777" w:rsidR="004E1AB0" w:rsidRPr="00BD45B5" w:rsidRDefault="004E1AB0" w:rsidP="0037717D"/>
        </w:tc>
      </w:tr>
      <w:bookmarkEnd w:id="4"/>
    </w:tbl>
    <w:p w14:paraId="38A520CB" w14:textId="66AEF637" w:rsidR="004A3549" w:rsidRPr="00670594" w:rsidRDefault="004E1AB0">
      <w:pPr>
        <w:pStyle w:val="TT"/>
      </w:pPr>
      <w:r w:rsidRPr="00BD45B5">
        <w:br w:type="page"/>
      </w:r>
      <w:r w:rsidR="004A3549" w:rsidRPr="00670594">
        <w:lastRenderedPageBreak/>
        <w:t>Contents</w:t>
      </w:r>
    </w:p>
    <w:p w14:paraId="49E4AFB0" w14:textId="203C52AC" w:rsidR="004E1AB0" w:rsidRDefault="007A71A0">
      <w:pPr>
        <w:pStyle w:val="TOC1"/>
        <w:rPr>
          <w:rFonts w:asciiTheme="minorHAnsi" w:eastAsiaTheme="minorEastAsia" w:hAnsiTheme="minorHAnsi" w:cstheme="minorBidi"/>
          <w:kern w:val="2"/>
          <w:szCs w:val="22"/>
          <w14:ligatures w14:val="standardContextual"/>
        </w:rPr>
      </w:pPr>
      <w:r>
        <w:fldChar w:fldCharType="begin" w:fldLock="1"/>
      </w:r>
      <w:r>
        <w:instrText xml:space="preserve"> TOC \o "1-9" </w:instrText>
      </w:r>
      <w:r>
        <w:fldChar w:fldCharType="separate"/>
      </w:r>
      <w:r w:rsidR="004E1AB0">
        <w:t>Foreword</w:t>
      </w:r>
      <w:r w:rsidR="004E1AB0">
        <w:tab/>
      </w:r>
      <w:r w:rsidR="004E1AB0">
        <w:fldChar w:fldCharType="begin" w:fldLock="1"/>
      </w:r>
      <w:r w:rsidR="004E1AB0">
        <w:instrText xml:space="preserve"> PAGEREF _Toc163139953 \h </w:instrText>
      </w:r>
      <w:r w:rsidR="004E1AB0">
        <w:fldChar w:fldCharType="separate"/>
      </w:r>
      <w:r w:rsidR="004E1AB0">
        <w:t>5</w:t>
      </w:r>
      <w:r w:rsidR="004E1AB0">
        <w:fldChar w:fldCharType="end"/>
      </w:r>
    </w:p>
    <w:p w14:paraId="6534DF95" w14:textId="26B88000" w:rsidR="004E1AB0" w:rsidRDefault="004E1AB0">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_Toc163139954 \h </w:instrText>
      </w:r>
      <w:r>
        <w:fldChar w:fldCharType="separate"/>
      </w:r>
      <w:r>
        <w:t>6</w:t>
      </w:r>
      <w:r>
        <w:fldChar w:fldCharType="end"/>
      </w:r>
    </w:p>
    <w:p w14:paraId="38723F81" w14:textId="14C50178" w:rsidR="004E1AB0" w:rsidRDefault="004E1AB0">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_Toc163139955 \h </w:instrText>
      </w:r>
      <w:r>
        <w:fldChar w:fldCharType="separate"/>
      </w:r>
      <w:r>
        <w:t>6</w:t>
      </w:r>
      <w:r>
        <w:fldChar w:fldCharType="end"/>
      </w:r>
    </w:p>
    <w:p w14:paraId="11FB12AE" w14:textId="4BF342F5" w:rsidR="004E1AB0" w:rsidRDefault="004E1AB0">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and abbreviations</w:t>
      </w:r>
      <w:r>
        <w:tab/>
      </w:r>
      <w:r>
        <w:fldChar w:fldCharType="begin" w:fldLock="1"/>
      </w:r>
      <w:r>
        <w:instrText xml:space="preserve"> PAGEREF _Toc163139956 \h </w:instrText>
      </w:r>
      <w:r>
        <w:fldChar w:fldCharType="separate"/>
      </w:r>
      <w:r>
        <w:t>7</w:t>
      </w:r>
      <w:r>
        <w:fldChar w:fldCharType="end"/>
      </w:r>
    </w:p>
    <w:p w14:paraId="68085661" w14:textId="19A14D1D" w:rsidR="004E1AB0" w:rsidRDefault="004E1AB0">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_Toc163139957 \h </w:instrText>
      </w:r>
      <w:r>
        <w:fldChar w:fldCharType="separate"/>
      </w:r>
      <w:r>
        <w:t>7</w:t>
      </w:r>
      <w:r>
        <w:fldChar w:fldCharType="end"/>
      </w:r>
    </w:p>
    <w:p w14:paraId="22E6B7C8" w14:textId="7161ED63" w:rsidR="004E1AB0" w:rsidRDefault="004E1AB0">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_Toc163139958 \h </w:instrText>
      </w:r>
      <w:r>
        <w:fldChar w:fldCharType="separate"/>
      </w:r>
      <w:r>
        <w:t>7</w:t>
      </w:r>
      <w:r>
        <w:fldChar w:fldCharType="end"/>
      </w:r>
    </w:p>
    <w:p w14:paraId="082546C1" w14:textId="624A121A" w:rsidR="004E1AB0" w:rsidRDefault="004E1AB0">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Customized Alerting Tones (CAT)</w:t>
      </w:r>
      <w:r>
        <w:tab/>
      </w:r>
      <w:r>
        <w:fldChar w:fldCharType="begin" w:fldLock="1"/>
      </w:r>
      <w:r>
        <w:instrText xml:space="preserve"> PAGEREF _Toc163139959 \h </w:instrText>
      </w:r>
      <w:r>
        <w:fldChar w:fldCharType="separate"/>
      </w:r>
      <w:r>
        <w:t>7</w:t>
      </w:r>
      <w:r>
        <w:fldChar w:fldCharType="end"/>
      </w:r>
    </w:p>
    <w:p w14:paraId="19181E73" w14:textId="5655EBDA" w:rsidR="004E1AB0" w:rsidRDefault="004E1AB0">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Introduction</w:t>
      </w:r>
      <w:r>
        <w:tab/>
      </w:r>
      <w:r>
        <w:fldChar w:fldCharType="begin" w:fldLock="1"/>
      </w:r>
      <w:r>
        <w:instrText xml:space="preserve"> PAGEREF _Toc163139960 \h </w:instrText>
      </w:r>
      <w:r>
        <w:fldChar w:fldCharType="separate"/>
      </w:r>
      <w:r>
        <w:t>7</w:t>
      </w:r>
      <w:r>
        <w:fldChar w:fldCharType="end"/>
      </w:r>
    </w:p>
    <w:p w14:paraId="4D54EE6E" w14:textId="011D0630" w:rsidR="004E1AB0" w:rsidRDefault="004E1AB0">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Description</w:t>
      </w:r>
      <w:r>
        <w:tab/>
      </w:r>
      <w:r>
        <w:fldChar w:fldCharType="begin" w:fldLock="1"/>
      </w:r>
      <w:r>
        <w:instrText xml:space="preserve"> PAGEREF _Toc163139961 \h </w:instrText>
      </w:r>
      <w:r>
        <w:fldChar w:fldCharType="separate"/>
      </w:r>
      <w:r>
        <w:t>7</w:t>
      </w:r>
      <w:r>
        <w:fldChar w:fldCharType="end"/>
      </w:r>
    </w:p>
    <w:p w14:paraId="4E4BC4D5" w14:textId="5EB37531" w:rsidR="004E1AB0" w:rsidRDefault="004E1AB0">
      <w:pPr>
        <w:pStyle w:val="TOC3"/>
        <w:rPr>
          <w:rFonts w:asciiTheme="minorHAnsi" w:eastAsiaTheme="minorEastAsia" w:hAnsiTheme="minorHAnsi" w:cstheme="minorBidi"/>
          <w:kern w:val="2"/>
          <w:sz w:val="22"/>
          <w:szCs w:val="22"/>
          <w14:ligatures w14:val="standardContextual"/>
        </w:rPr>
      </w:pPr>
      <w:r>
        <w:t>4.2.1</w:t>
      </w:r>
      <w:r>
        <w:rPr>
          <w:rFonts w:asciiTheme="minorHAnsi" w:eastAsiaTheme="minorEastAsia" w:hAnsiTheme="minorHAnsi" w:cstheme="minorBidi"/>
          <w:kern w:val="2"/>
          <w:sz w:val="22"/>
          <w:szCs w:val="22"/>
          <w14:ligatures w14:val="standardContextual"/>
        </w:rPr>
        <w:tab/>
      </w:r>
      <w:r>
        <w:t>General description</w:t>
      </w:r>
      <w:r>
        <w:tab/>
      </w:r>
      <w:r>
        <w:fldChar w:fldCharType="begin" w:fldLock="1"/>
      </w:r>
      <w:r>
        <w:instrText xml:space="preserve"> PAGEREF _Toc163139962 \h </w:instrText>
      </w:r>
      <w:r>
        <w:fldChar w:fldCharType="separate"/>
      </w:r>
      <w:r>
        <w:t>7</w:t>
      </w:r>
      <w:r>
        <w:fldChar w:fldCharType="end"/>
      </w:r>
    </w:p>
    <w:p w14:paraId="4BCAF52C" w14:textId="4993C9F0" w:rsidR="004E1AB0" w:rsidRDefault="004E1AB0">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Operational requirements</w:t>
      </w:r>
      <w:r>
        <w:tab/>
      </w:r>
      <w:r>
        <w:fldChar w:fldCharType="begin" w:fldLock="1"/>
      </w:r>
      <w:r>
        <w:instrText xml:space="preserve"> PAGEREF _Toc163139963 \h </w:instrText>
      </w:r>
      <w:r>
        <w:fldChar w:fldCharType="separate"/>
      </w:r>
      <w:r>
        <w:t>8</w:t>
      </w:r>
      <w:r>
        <w:fldChar w:fldCharType="end"/>
      </w:r>
    </w:p>
    <w:p w14:paraId="442C7200" w14:textId="338A05BA" w:rsidR="004E1AB0" w:rsidRDefault="004E1AB0">
      <w:pPr>
        <w:pStyle w:val="TOC3"/>
        <w:rPr>
          <w:rFonts w:asciiTheme="minorHAnsi" w:eastAsiaTheme="minorEastAsia" w:hAnsiTheme="minorHAnsi" w:cstheme="minorBidi"/>
          <w:kern w:val="2"/>
          <w:sz w:val="22"/>
          <w:szCs w:val="22"/>
          <w14:ligatures w14:val="standardContextual"/>
        </w:rPr>
      </w:pPr>
      <w:r>
        <w:t>4.3.1</w:t>
      </w:r>
      <w:r>
        <w:rPr>
          <w:rFonts w:asciiTheme="minorHAnsi" w:eastAsiaTheme="minorEastAsia" w:hAnsiTheme="minorHAnsi" w:cstheme="minorBidi"/>
          <w:kern w:val="2"/>
          <w:sz w:val="22"/>
          <w:szCs w:val="22"/>
          <w14:ligatures w14:val="standardContextual"/>
        </w:rPr>
        <w:tab/>
      </w:r>
      <w:r>
        <w:t>Provision/withdrawal</w:t>
      </w:r>
      <w:r>
        <w:tab/>
      </w:r>
      <w:r>
        <w:fldChar w:fldCharType="begin" w:fldLock="1"/>
      </w:r>
      <w:r>
        <w:instrText xml:space="preserve"> PAGEREF _Toc163139964 \h </w:instrText>
      </w:r>
      <w:r>
        <w:fldChar w:fldCharType="separate"/>
      </w:r>
      <w:r>
        <w:t>8</w:t>
      </w:r>
      <w:r>
        <w:fldChar w:fldCharType="end"/>
      </w:r>
    </w:p>
    <w:p w14:paraId="781E3BBE" w14:textId="776BB50E" w:rsidR="004E1AB0" w:rsidRDefault="004E1AB0">
      <w:pPr>
        <w:pStyle w:val="TOC4"/>
        <w:rPr>
          <w:rFonts w:asciiTheme="minorHAnsi" w:eastAsiaTheme="minorEastAsia" w:hAnsiTheme="minorHAnsi" w:cstheme="minorBidi"/>
          <w:kern w:val="2"/>
          <w:sz w:val="22"/>
          <w:szCs w:val="22"/>
          <w14:ligatures w14:val="standardContextual"/>
        </w:rPr>
      </w:pPr>
      <w:r>
        <w:t>4.3.1.1</w:t>
      </w:r>
      <w:r>
        <w:rPr>
          <w:rFonts w:asciiTheme="minorHAnsi" w:eastAsiaTheme="minorEastAsia" w:hAnsiTheme="minorHAnsi" w:cstheme="minorBidi"/>
          <w:kern w:val="2"/>
          <w:sz w:val="22"/>
          <w:szCs w:val="22"/>
          <w14:ligatures w14:val="standardContextual"/>
        </w:rPr>
        <w:tab/>
      </w:r>
      <w:r>
        <w:t>CAT provision/withdrawal</w:t>
      </w:r>
      <w:r>
        <w:tab/>
      </w:r>
      <w:r>
        <w:fldChar w:fldCharType="begin" w:fldLock="1"/>
      </w:r>
      <w:r>
        <w:instrText xml:space="preserve"> PAGEREF _Toc163139965 \h </w:instrText>
      </w:r>
      <w:r>
        <w:fldChar w:fldCharType="separate"/>
      </w:r>
      <w:r>
        <w:t>8</w:t>
      </w:r>
      <w:r>
        <w:fldChar w:fldCharType="end"/>
      </w:r>
    </w:p>
    <w:p w14:paraId="3AE6EEBF" w14:textId="0B0AD7C0" w:rsidR="004E1AB0" w:rsidRDefault="004E1AB0">
      <w:pPr>
        <w:pStyle w:val="TOC4"/>
        <w:rPr>
          <w:rFonts w:asciiTheme="minorHAnsi" w:eastAsiaTheme="minorEastAsia" w:hAnsiTheme="minorHAnsi" w:cstheme="minorBidi"/>
          <w:kern w:val="2"/>
          <w:sz w:val="22"/>
          <w:szCs w:val="22"/>
          <w14:ligatures w14:val="standardContextual"/>
        </w:rPr>
      </w:pPr>
      <w:r>
        <w:t>4.3.1.2</w:t>
      </w:r>
      <w:r>
        <w:rPr>
          <w:rFonts w:asciiTheme="minorHAnsi" w:eastAsiaTheme="minorEastAsia" w:hAnsiTheme="minorHAnsi" w:cstheme="minorBidi"/>
          <w:kern w:val="2"/>
          <w:sz w:val="22"/>
          <w:szCs w:val="22"/>
          <w14:ligatures w14:val="standardContextual"/>
        </w:rPr>
        <w:tab/>
      </w:r>
      <w:r>
        <w:t>Requirements on the originating network side</w:t>
      </w:r>
      <w:r>
        <w:tab/>
      </w:r>
      <w:r>
        <w:fldChar w:fldCharType="begin" w:fldLock="1"/>
      </w:r>
      <w:r>
        <w:instrText xml:space="preserve"> PAGEREF _Toc163139966 \h </w:instrText>
      </w:r>
      <w:r>
        <w:fldChar w:fldCharType="separate"/>
      </w:r>
      <w:r>
        <w:t>8</w:t>
      </w:r>
      <w:r>
        <w:fldChar w:fldCharType="end"/>
      </w:r>
    </w:p>
    <w:p w14:paraId="4861DFA4" w14:textId="460D6C9B" w:rsidR="004E1AB0" w:rsidRDefault="004E1AB0">
      <w:pPr>
        <w:pStyle w:val="TOC4"/>
        <w:rPr>
          <w:rFonts w:asciiTheme="minorHAnsi" w:eastAsiaTheme="minorEastAsia" w:hAnsiTheme="minorHAnsi" w:cstheme="minorBidi"/>
          <w:kern w:val="2"/>
          <w:sz w:val="22"/>
          <w:szCs w:val="22"/>
          <w14:ligatures w14:val="standardContextual"/>
        </w:rPr>
      </w:pPr>
      <w:r>
        <w:t>4.3.1.3</w:t>
      </w:r>
      <w:r>
        <w:rPr>
          <w:rFonts w:asciiTheme="minorHAnsi" w:eastAsiaTheme="minorEastAsia" w:hAnsiTheme="minorHAnsi" w:cstheme="minorBidi"/>
          <w:kern w:val="2"/>
          <w:sz w:val="22"/>
          <w:szCs w:val="22"/>
          <w14:ligatures w14:val="standardContextual"/>
        </w:rPr>
        <w:tab/>
      </w:r>
      <w:r>
        <w:t>Requirements on the terminating network side</w:t>
      </w:r>
      <w:r>
        <w:tab/>
      </w:r>
      <w:r>
        <w:fldChar w:fldCharType="begin" w:fldLock="1"/>
      </w:r>
      <w:r>
        <w:instrText xml:space="preserve"> PAGEREF _Toc163139967 \h </w:instrText>
      </w:r>
      <w:r>
        <w:fldChar w:fldCharType="separate"/>
      </w:r>
      <w:r>
        <w:t>8</w:t>
      </w:r>
      <w:r>
        <w:fldChar w:fldCharType="end"/>
      </w:r>
    </w:p>
    <w:p w14:paraId="6DCD70A4" w14:textId="38170099" w:rsidR="004E1AB0" w:rsidRDefault="004E1AB0">
      <w:pPr>
        <w:pStyle w:val="TOC2"/>
        <w:rPr>
          <w:rFonts w:asciiTheme="minorHAnsi" w:eastAsiaTheme="minorEastAsia" w:hAnsiTheme="minorHAnsi" w:cstheme="minorBidi"/>
          <w:kern w:val="2"/>
          <w:sz w:val="22"/>
          <w:szCs w:val="22"/>
          <w14:ligatures w14:val="standardContextual"/>
        </w:rPr>
      </w:pPr>
      <w:r>
        <w:t>4.4</w:t>
      </w:r>
      <w:r>
        <w:rPr>
          <w:rFonts w:asciiTheme="minorHAnsi" w:eastAsiaTheme="minorEastAsia" w:hAnsiTheme="minorHAnsi" w:cstheme="minorBidi"/>
          <w:kern w:val="2"/>
          <w:sz w:val="22"/>
          <w:szCs w:val="22"/>
          <w14:ligatures w14:val="standardContextual"/>
        </w:rPr>
        <w:tab/>
      </w:r>
      <w:r>
        <w:t>Syntax requirements</w:t>
      </w:r>
      <w:r>
        <w:tab/>
      </w:r>
      <w:r>
        <w:fldChar w:fldCharType="begin" w:fldLock="1"/>
      </w:r>
      <w:r>
        <w:instrText xml:space="preserve"> PAGEREF _Toc163139968 \h </w:instrText>
      </w:r>
      <w:r>
        <w:fldChar w:fldCharType="separate"/>
      </w:r>
      <w:r>
        <w:t>8</w:t>
      </w:r>
      <w:r>
        <w:fldChar w:fldCharType="end"/>
      </w:r>
    </w:p>
    <w:p w14:paraId="7D672A27" w14:textId="44B6DF11" w:rsidR="004E1AB0" w:rsidRDefault="004E1AB0">
      <w:pPr>
        <w:pStyle w:val="TOC2"/>
        <w:rPr>
          <w:rFonts w:asciiTheme="minorHAnsi" w:eastAsiaTheme="minorEastAsia" w:hAnsiTheme="minorHAnsi" w:cstheme="minorBidi"/>
          <w:kern w:val="2"/>
          <w:sz w:val="22"/>
          <w:szCs w:val="22"/>
          <w14:ligatures w14:val="standardContextual"/>
        </w:rPr>
      </w:pPr>
      <w:r>
        <w:t>4.5</w:t>
      </w:r>
      <w:r>
        <w:rPr>
          <w:rFonts w:asciiTheme="minorHAnsi" w:eastAsiaTheme="minorEastAsia" w:hAnsiTheme="minorHAnsi" w:cstheme="minorBidi"/>
          <w:kern w:val="2"/>
          <w:sz w:val="22"/>
          <w:szCs w:val="22"/>
          <w14:ligatures w14:val="standardContextual"/>
        </w:rPr>
        <w:tab/>
      </w:r>
      <w:r>
        <w:t>Signalling procedures</w:t>
      </w:r>
      <w:r>
        <w:tab/>
      </w:r>
      <w:r>
        <w:fldChar w:fldCharType="begin" w:fldLock="1"/>
      </w:r>
      <w:r>
        <w:instrText xml:space="preserve"> PAGEREF _Toc163139969 \h </w:instrText>
      </w:r>
      <w:r>
        <w:fldChar w:fldCharType="separate"/>
      </w:r>
      <w:r>
        <w:t>8</w:t>
      </w:r>
      <w:r>
        <w:fldChar w:fldCharType="end"/>
      </w:r>
    </w:p>
    <w:p w14:paraId="79C90DA1" w14:textId="46893C00" w:rsidR="004E1AB0" w:rsidRDefault="004E1AB0">
      <w:pPr>
        <w:pStyle w:val="TOC3"/>
        <w:rPr>
          <w:rFonts w:asciiTheme="minorHAnsi" w:eastAsiaTheme="minorEastAsia" w:hAnsiTheme="minorHAnsi" w:cstheme="minorBidi"/>
          <w:kern w:val="2"/>
          <w:sz w:val="22"/>
          <w:szCs w:val="22"/>
          <w14:ligatures w14:val="standardContextual"/>
        </w:rPr>
      </w:pPr>
      <w:r>
        <w:t>4.5.1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_Toc163139970 \h </w:instrText>
      </w:r>
      <w:r>
        <w:fldChar w:fldCharType="separate"/>
      </w:r>
      <w:r>
        <w:t>8</w:t>
      </w:r>
      <w:r>
        <w:fldChar w:fldCharType="end"/>
      </w:r>
    </w:p>
    <w:p w14:paraId="311CD63F" w14:textId="2EB3C38D" w:rsidR="004E1AB0" w:rsidRDefault="004E1AB0">
      <w:pPr>
        <w:pStyle w:val="TOC3"/>
        <w:rPr>
          <w:rFonts w:asciiTheme="minorHAnsi" w:eastAsiaTheme="minorEastAsia" w:hAnsiTheme="minorHAnsi" w:cstheme="minorBidi"/>
          <w:kern w:val="2"/>
          <w:sz w:val="22"/>
          <w:szCs w:val="22"/>
          <w14:ligatures w14:val="standardContextual"/>
        </w:rPr>
      </w:pPr>
      <w:r>
        <w:t>4.5.2</w:t>
      </w:r>
      <w:r>
        <w:rPr>
          <w:rFonts w:asciiTheme="minorHAnsi" w:eastAsiaTheme="minorEastAsia" w:hAnsiTheme="minorHAnsi" w:cstheme="minorBidi"/>
          <w:kern w:val="2"/>
          <w:sz w:val="22"/>
          <w:szCs w:val="22"/>
          <w14:ligatures w14:val="standardContextual"/>
        </w:rPr>
        <w:tab/>
      </w:r>
      <w:r>
        <w:t>Activation/deactivation</w:t>
      </w:r>
      <w:r>
        <w:tab/>
      </w:r>
      <w:r>
        <w:fldChar w:fldCharType="begin" w:fldLock="1"/>
      </w:r>
      <w:r>
        <w:instrText xml:space="preserve"> PAGEREF _Toc163139971 \h </w:instrText>
      </w:r>
      <w:r>
        <w:fldChar w:fldCharType="separate"/>
      </w:r>
      <w:r>
        <w:t>8</w:t>
      </w:r>
      <w:r>
        <w:fldChar w:fldCharType="end"/>
      </w:r>
    </w:p>
    <w:p w14:paraId="3A53F2FF" w14:textId="7FA01BC2" w:rsidR="004E1AB0" w:rsidRDefault="004E1AB0">
      <w:pPr>
        <w:pStyle w:val="TOC3"/>
        <w:rPr>
          <w:rFonts w:asciiTheme="minorHAnsi" w:eastAsiaTheme="minorEastAsia" w:hAnsiTheme="minorHAnsi" w:cstheme="minorBidi"/>
          <w:kern w:val="2"/>
          <w:sz w:val="22"/>
          <w:szCs w:val="22"/>
          <w14:ligatures w14:val="standardContextual"/>
        </w:rPr>
      </w:pPr>
      <w:r>
        <w:t>4.5.3</w:t>
      </w:r>
      <w:r>
        <w:rPr>
          <w:rFonts w:asciiTheme="minorHAnsi" w:eastAsiaTheme="minorEastAsia" w:hAnsiTheme="minorHAnsi" w:cstheme="minorBidi"/>
          <w:kern w:val="2"/>
          <w:sz w:val="22"/>
          <w:szCs w:val="22"/>
          <w14:ligatures w14:val="standardContextual"/>
        </w:rPr>
        <w:tab/>
      </w:r>
      <w:r>
        <w:t>Registration/erasure</w:t>
      </w:r>
      <w:r>
        <w:tab/>
      </w:r>
      <w:r>
        <w:fldChar w:fldCharType="begin" w:fldLock="1"/>
      </w:r>
      <w:r>
        <w:instrText xml:space="preserve"> PAGEREF _Toc163139972 \h </w:instrText>
      </w:r>
      <w:r>
        <w:fldChar w:fldCharType="separate"/>
      </w:r>
      <w:r>
        <w:t>9</w:t>
      </w:r>
      <w:r>
        <w:fldChar w:fldCharType="end"/>
      </w:r>
    </w:p>
    <w:p w14:paraId="419DFEBF" w14:textId="05BDD0F3" w:rsidR="004E1AB0" w:rsidRDefault="004E1AB0">
      <w:pPr>
        <w:pStyle w:val="TOC3"/>
        <w:rPr>
          <w:rFonts w:asciiTheme="minorHAnsi" w:eastAsiaTheme="minorEastAsia" w:hAnsiTheme="minorHAnsi" w:cstheme="minorBidi"/>
          <w:kern w:val="2"/>
          <w:sz w:val="22"/>
          <w:szCs w:val="22"/>
          <w14:ligatures w14:val="standardContextual"/>
        </w:rPr>
      </w:pPr>
      <w:r>
        <w:t>4.5.4</w:t>
      </w:r>
      <w:r>
        <w:rPr>
          <w:rFonts w:asciiTheme="minorHAnsi" w:eastAsiaTheme="minorEastAsia" w:hAnsiTheme="minorHAnsi" w:cstheme="minorBidi"/>
          <w:kern w:val="2"/>
          <w:sz w:val="22"/>
          <w:szCs w:val="22"/>
          <w14:ligatures w14:val="standardContextual"/>
        </w:rPr>
        <w:tab/>
      </w:r>
      <w:r>
        <w:t>Interrogation</w:t>
      </w:r>
      <w:r>
        <w:tab/>
      </w:r>
      <w:r>
        <w:fldChar w:fldCharType="begin" w:fldLock="1"/>
      </w:r>
      <w:r>
        <w:instrText xml:space="preserve"> PAGEREF _Toc163139973 \h </w:instrText>
      </w:r>
      <w:r>
        <w:fldChar w:fldCharType="separate"/>
      </w:r>
      <w:r>
        <w:t>9</w:t>
      </w:r>
      <w:r>
        <w:fldChar w:fldCharType="end"/>
      </w:r>
    </w:p>
    <w:p w14:paraId="6542C49E" w14:textId="1C74A058" w:rsidR="004E1AB0" w:rsidRDefault="004E1AB0">
      <w:pPr>
        <w:pStyle w:val="TOC3"/>
        <w:rPr>
          <w:rFonts w:asciiTheme="minorHAnsi" w:eastAsiaTheme="minorEastAsia" w:hAnsiTheme="minorHAnsi" w:cstheme="minorBidi"/>
          <w:kern w:val="2"/>
          <w:sz w:val="22"/>
          <w:szCs w:val="22"/>
          <w14:ligatures w14:val="standardContextual"/>
        </w:rPr>
      </w:pPr>
      <w:r>
        <w:t>4.5.5</w:t>
      </w:r>
      <w:r>
        <w:rPr>
          <w:rFonts w:asciiTheme="minorHAnsi" w:eastAsiaTheme="minorEastAsia" w:hAnsiTheme="minorHAnsi" w:cstheme="minorBidi"/>
          <w:kern w:val="2"/>
          <w:sz w:val="22"/>
          <w:szCs w:val="22"/>
          <w14:ligatures w14:val="standardContextual"/>
        </w:rPr>
        <w:tab/>
      </w:r>
      <w:r>
        <w:t>Invocation and operation</w:t>
      </w:r>
      <w:r>
        <w:tab/>
      </w:r>
      <w:r>
        <w:fldChar w:fldCharType="begin" w:fldLock="1"/>
      </w:r>
      <w:r>
        <w:instrText xml:space="preserve"> PAGEREF _Toc163139974 \h </w:instrText>
      </w:r>
      <w:r>
        <w:fldChar w:fldCharType="separate"/>
      </w:r>
      <w:r>
        <w:t>9</w:t>
      </w:r>
      <w:r>
        <w:fldChar w:fldCharType="end"/>
      </w:r>
    </w:p>
    <w:p w14:paraId="4D7DDC6E" w14:textId="4CE2B006" w:rsidR="004E1AB0" w:rsidRDefault="004E1AB0">
      <w:pPr>
        <w:pStyle w:val="TOC4"/>
        <w:rPr>
          <w:rFonts w:asciiTheme="minorHAnsi" w:eastAsiaTheme="minorEastAsia" w:hAnsiTheme="minorHAnsi" w:cstheme="minorBidi"/>
          <w:kern w:val="2"/>
          <w:sz w:val="22"/>
          <w:szCs w:val="22"/>
          <w14:ligatures w14:val="standardContextual"/>
        </w:rPr>
      </w:pPr>
      <w:r>
        <w:t>4.5.5.1</w:t>
      </w:r>
      <w:r>
        <w:rPr>
          <w:rFonts w:asciiTheme="minorHAnsi" w:eastAsiaTheme="minorEastAsia" w:hAnsiTheme="minorHAnsi" w:cstheme="minorBidi"/>
          <w:kern w:val="2"/>
          <w:sz w:val="22"/>
          <w:szCs w:val="22"/>
          <w14:ligatures w14:val="standardContextual"/>
        </w:rPr>
        <w:tab/>
      </w:r>
      <w:r>
        <w:t>Actions at the originating UE</w:t>
      </w:r>
      <w:r>
        <w:tab/>
      </w:r>
      <w:r>
        <w:fldChar w:fldCharType="begin" w:fldLock="1"/>
      </w:r>
      <w:r>
        <w:instrText xml:space="preserve"> PAGEREF _Toc163139975 \h </w:instrText>
      </w:r>
      <w:r>
        <w:fldChar w:fldCharType="separate"/>
      </w:r>
      <w:r>
        <w:t>9</w:t>
      </w:r>
      <w:r>
        <w:fldChar w:fldCharType="end"/>
      </w:r>
    </w:p>
    <w:p w14:paraId="707E4B8A" w14:textId="05CDABF7" w:rsidR="004E1AB0" w:rsidRDefault="004E1AB0">
      <w:pPr>
        <w:pStyle w:val="TOC5"/>
        <w:rPr>
          <w:rFonts w:asciiTheme="minorHAnsi" w:eastAsiaTheme="minorEastAsia" w:hAnsiTheme="minorHAnsi" w:cstheme="minorBidi"/>
          <w:kern w:val="2"/>
          <w:sz w:val="22"/>
          <w:szCs w:val="22"/>
          <w14:ligatures w14:val="standardContextual"/>
        </w:rPr>
      </w:pPr>
      <w:r>
        <w:rPr>
          <w:lang w:eastAsia="zh-CN"/>
        </w:rPr>
        <w:t>4.5.5.1.1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_Toc163139976 \h </w:instrText>
      </w:r>
      <w:r>
        <w:fldChar w:fldCharType="separate"/>
      </w:r>
      <w:r>
        <w:t>9</w:t>
      </w:r>
      <w:r>
        <w:fldChar w:fldCharType="end"/>
      </w:r>
    </w:p>
    <w:p w14:paraId="3824D655" w14:textId="5F971B36" w:rsidR="004E1AB0" w:rsidRDefault="004E1AB0">
      <w:pPr>
        <w:pStyle w:val="TOC5"/>
        <w:rPr>
          <w:rFonts w:asciiTheme="minorHAnsi" w:eastAsiaTheme="minorEastAsia" w:hAnsiTheme="minorHAnsi" w:cstheme="minorBidi"/>
          <w:kern w:val="2"/>
          <w:sz w:val="22"/>
          <w:szCs w:val="22"/>
          <w14:ligatures w14:val="standardContextual"/>
        </w:rPr>
      </w:pPr>
      <w:r>
        <w:t>4.5.5.1.2</w:t>
      </w:r>
      <w:r>
        <w:rPr>
          <w:rFonts w:asciiTheme="minorHAnsi" w:eastAsiaTheme="minorEastAsia" w:hAnsiTheme="minorHAnsi" w:cstheme="minorBidi"/>
          <w:kern w:val="2"/>
          <w:sz w:val="22"/>
          <w:szCs w:val="22"/>
          <w14:ligatures w14:val="standardContextual"/>
        </w:rPr>
        <w:tab/>
      </w:r>
      <w:r>
        <w:t>UE Actions for CAT copy</w:t>
      </w:r>
      <w:r>
        <w:tab/>
      </w:r>
      <w:r>
        <w:fldChar w:fldCharType="begin" w:fldLock="1"/>
      </w:r>
      <w:r>
        <w:instrText xml:space="preserve"> PAGEREF _Toc163139977 \h </w:instrText>
      </w:r>
      <w:r>
        <w:fldChar w:fldCharType="separate"/>
      </w:r>
      <w:r>
        <w:t>9</w:t>
      </w:r>
      <w:r>
        <w:fldChar w:fldCharType="end"/>
      </w:r>
    </w:p>
    <w:p w14:paraId="783F559D" w14:textId="2C4A7960" w:rsidR="004E1AB0" w:rsidRDefault="004E1AB0">
      <w:pPr>
        <w:pStyle w:val="TOC5"/>
        <w:rPr>
          <w:rFonts w:asciiTheme="minorHAnsi" w:eastAsiaTheme="minorEastAsia" w:hAnsiTheme="minorHAnsi" w:cstheme="minorBidi"/>
          <w:kern w:val="2"/>
          <w:sz w:val="22"/>
          <w:szCs w:val="22"/>
          <w14:ligatures w14:val="standardContextual"/>
        </w:rPr>
      </w:pPr>
      <w:r>
        <w:rPr>
          <w:lang w:eastAsia="zh-CN"/>
        </w:rPr>
        <w:t>4.5.5.1.3</w:t>
      </w:r>
      <w:r>
        <w:rPr>
          <w:rFonts w:asciiTheme="minorHAnsi" w:eastAsiaTheme="minorEastAsia" w:hAnsiTheme="minorHAnsi" w:cstheme="minorBidi"/>
          <w:kern w:val="2"/>
          <w:sz w:val="22"/>
          <w:szCs w:val="22"/>
          <w14:ligatures w14:val="standardContextual"/>
        </w:rPr>
        <w:tab/>
      </w:r>
      <w:r>
        <w:rPr>
          <w:lang w:eastAsia="zh-CN"/>
        </w:rPr>
        <w:t>UE Actions for CAT stop</w:t>
      </w:r>
      <w:r>
        <w:tab/>
      </w:r>
      <w:r>
        <w:fldChar w:fldCharType="begin" w:fldLock="1"/>
      </w:r>
      <w:r>
        <w:instrText xml:space="preserve"> PAGEREF _Toc163139978 \h </w:instrText>
      </w:r>
      <w:r>
        <w:fldChar w:fldCharType="separate"/>
      </w:r>
      <w:r>
        <w:t>9</w:t>
      </w:r>
      <w:r>
        <w:fldChar w:fldCharType="end"/>
      </w:r>
    </w:p>
    <w:p w14:paraId="30C466F7" w14:textId="7C8669A0" w:rsidR="004E1AB0" w:rsidRDefault="004E1AB0">
      <w:pPr>
        <w:pStyle w:val="TOC5"/>
        <w:rPr>
          <w:rFonts w:asciiTheme="minorHAnsi" w:eastAsiaTheme="minorEastAsia" w:hAnsiTheme="minorHAnsi" w:cstheme="minorBidi"/>
          <w:kern w:val="2"/>
          <w:sz w:val="22"/>
          <w:szCs w:val="22"/>
          <w14:ligatures w14:val="standardContextual"/>
        </w:rPr>
      </w:pPr>
      <w:r>
        <w:t>4.5.5.1.4</w:t>
      </w:r>
      <w:r>
        <w:rPr>
          <w:rFonts w:asciiTheme="minorHAnsi" w:eastAsiaTheme="minorEastAsia" w:hAnsiTheme="minorHAnsi" w:cstheme="minorBidi"/>
          <w:kern w:val="2"/>
          <w:sz w:val="22"/>
          <w:szCs w:val="22"/>
          <w14:ligatures w14:val="standardContextual"/>
        </w:rPr>
        <w:tab/>
      </w:r>
      <w:r>
        <w:t>UE support of DTMF</w:t>
      </w:r>
      <w:r>
        <w:tab/>
      </w:r>
      <w:r>
        <w:fldChar w:fldCharType="begin" w:fldLock="1"/>
      </w:r>
      <w:r>
        <w:instrText xml:space="preserve"> PAGEREF _Toc163139979 \h </w:instrText>
      </w:r>
      <w:r>
        <w:fldChar w:fldCharType="separate"/>
      </w:r>
      <w:r>
        <w:t>9</w:t>
      </w:r>
      <w:r>
        <w:fldChar w:fldCharType="end"/>
      </w:r>
    </w:p>
    <w:p w14:paraId="79AEE02D" w14:textId="37DB1A09" w:rsidR="004E1AB0" w:rsidRDefault="004E1AB0">
      <w:pPr>
        <w:pStyle w:val="TOC4"/>
        <w:rPr>
          <w:rFonts w:asciiTheme="minorHAnsi" w:eastAsiaTheme="minorEastAsia" w:hAnsiTheme="minorHAnsi" w:cstheme="minorBidi"/>
          <w:kern w:val="2"/>
          <w:sz w:val="22"/>
          <w:szCs w:val="22"/>
          <w14:ligatures w14:val="standardContextual"/>
        </w:rPr>
      </w:pPr>
      <w:r>
        <w:t>4.5.5.2</w:t>
      </w:r>
      <w:r>
        <w:rPr>
          <w:rFonts w:asciiTheme="minorHAnsi" w:eastAsiaTheme="minorEastAsia" w:hAnsiTheme="minorHAnsi" w:cstheme="minorBidi"/>
          <w:kern w:val="2"/>
          <w:sz w:val="22"/>
          <w:szCs w:val="22"/>
          <w14:ligatures w14:val="standardContextual"/>
        </w:rPr>
        <w:tab/>
      </w:r>
      <w:r>
        <w:t>Actions at the AS serving the originating UE</w:t>
      </w:r>
      <w:r>
        <w:tab/>
      </w:r>
      <w:r>
        <w:fldChar w:fldCharType="begin" w:fldLock="1"/>
      </w:r>
      <w:r>
        <w:instrText xml:space="preserve"> PAGEREF _Toc163139980 \h </w:instrText>
      </w:r>
      <w:r>
        <w:fldChar w:fldCharType="separate"/>
      </w:r>
      <w:r>
        <w:t>9</w:t>
      </w:r>
      <w:r>
        <w:fldChar w:fldCharType="end"/>
      </w:r>
    </w:p>
    <w:p w14:paraId="44DB255E" w14:textId="7749E0B0" w:rsidR="004E1AB0" w:rsidRDefault="004E1AB0">
      <w:pPr>
        <w:pStyle w:val="TOC5"/>
        <w:rPr>
          <w:rFonts w:asciiTheme="minorHAnsi" w:eastAsiaTheme="minorEastAsia" w:hAnsiTheme="minorHAnsi" w:cstheme="minorBidi"/>
          <w:kern w:val="2"/>
          <w:sz w:val="22"/>
          <w:szCs w:val="22"/>
          <w14:ligatures w14:val="standardContextual"/>
        </w:rPr>
      </w:pPr>
      <w:r>
        <w:t>4.5.5.</w:t>
      </w:r>
      <w:r>
        <w:rPr>
          <w:lang w:eastAsia="zh-CN"/>
        </w:rPr>
        <w:t>2</w:t>
      </w:r>
      <w:r>
        <w:t>.1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_Toc163139981 \h </w:instrText>
      </w:r>
      <w:r>
        <w:fldChar w:fldCharType="separate"/>
      </w:r>
      <w:r>
        <w:t>9</w:t>
      </w:r>
      <w:r>
        <w:fldChar w:fldCharType="end"/>
      </w:r>
    </w:p>
    <w:p w14:paraId="26356D47" w14:textId="63DF6EED" w:rsidR="004E1AB0" w:rsidRDefault="004E1AB0">
      <w:pPr>
        <w:pStyle w:val="TOC5"/>
        <w:rPr>
          <w:rFonts w:asciiTheme="minorHAnsi" w:eastAsiaTheme="minorEastAsia" w:hAnsiTheme="minorHAnsi" w:cstheme="minorBidi"/>
          <w:kern w:val="2"/>
          <w:sz w:val="22"/>
          <w:szCs w:val="22"/>
          <w14:ligatures w14:val="standardContextual"/>
        </w:rPr>
      </w:pPr>
      <w:r>
        <w:t>4.5.5.</w:t>
      </w:r>
      <w:r>
        <w:rPr>
          <w:lang w:eastAsia="zh-CN"/>
        </w:rPr>
        <w:t>2</w:t>
      </w:r>
      <w:r>
        <w:t>.</w:t>
      </w:r>
      <w:r>
        <w:rPr>
          <w:lang w:eastAsia="zh-CN"/>
        </w:rPr>
        <w:t>2</w:t>
      </w:r>
      <w:r>
        <w:rPr>
          <w:rFonts w:asciiTheme="minorHAnsi" w:eastAsiaTheme="minorEastAsia" w:hAnsiTheme="minorHAnsi" w:cstheme="minorBidi"/>
          <w:kern w:val="2"/>
          <w:sz w:val="22"/>
          <w:szCs w:val="22"/>
          <w14:ligatures w14:val="standardContextual"/>
        </w:rPr>
        <w:tab/>
      </w:r>
      <w:r>
        <w:rPr>
          <w:lang w:eastAsia="zh-CN"/>
        </w:rPr>
        <w:t xml:space="preserve">AS Actions for </w:t>
      </w:r>
      <w:r>
        <w:t>forking model</w:t>
      </w:r>
      <w:r>
        <w:tab/>
      </w:r>
      <w:r>
        <w:fldChar w:fldCharType="begin" w:fldLock="1"/>
      </w:r>
      <w:r>
        <w:instrText xml:space="preserve"> PAGEREF _Toc163139982 \h </w:instrText>
      </w:r>
      <w:r>
        <w:fldChar w:fldCharType="separate"/>
      </w:r>
      <w:r>
        <w:t>10</w:t>
      </w:r>
      <w:r>
        <w:fldChar w:fldCharType="end"/>
      </w:r>
    </w:p>
    <w:p w14:paraId="6AAE065F" w14:textId="0A934989" w:rsidR="004E1AB0" w:rsidRDefault="004E1AB0">
      <w:pPr>
        <w:pStyle w:val="TOC5"/>
        <w:rPr>
          <w:rFonts w:asciiTheme="minorHAnsi" w:eastAsiaTheme="minorEastAsia" w:hAnsiTheme="minorHAnsi" w:cstheme="minorBidi"/>
          <w:kern w:val="2"/>
          <w:sz w:val="22"/>
          <w:szCs w:val="22"/>
          <w14:ligatures w14:val="standardContextual"/>
        </w:rPr>
      </w:pPr>
      <w:r>
        <w:t>4.5.5.</w:t>
      </w:r>
      <w:r>
        <w:rPr>
          <w:lang w:eastAsia="zh-CN"/>
        </w:rPr>
        <w:t>2</w:t>
      </w:r>
      <w:r>
        <w:t>.</w:t>
      </w:r>
      <w:r>
        <w:rPr>
          <w:lang w:eastAsia="zh-CN"/>
        </w:rPr>
        <w:t>3</w:t>
      </w:r>
      <w:r>
        <w:rPr>
          <w:rFonts w:asciiTheme="minorHAnsi" w:eastAsiaTheme="minorEastAsia" w:hAnsiTheme="minorHAnsi" w:cstheme="minorBidi"/>
          <w:kern w:val="2"/>
          <w:sz w:val="22"/>
          <w:szCs w:val="22"/>
          <w14:ligatures w14:val="standardContextual"/>
        </w:rPr>
        <w:tab/>
      </w:r>
      <w:r>
        <w:rPr>
          <w:lang w:eastAsia="zh-CN"/>
        </w:rPr>
        <w:t>AS Actions for early session</w:t>
      </w:r>
      <w:r>
        <w:t xml:space="preserve"> model</w:t>
      </w:r>
      <w:r>
        <w:tab/>
      </w:r>
      <w:r>
        <w:fldChar w:fldCharType="begin" w:fldLock="1"/>
      </w:r>
      <w:r>
        <w:instrText xml:space="preserve"> PAGEREF _Toc163139983 \h </w:instrText>
      </w:r>
      <w:r>
        <w:fldChar w:fldCharType="separate"/>
      </w:r>
      <w:r>
        <w:t>12</w:t>
      </w:r>
      <w:r>
        <w:fldChar w:fldCharType="end"/>
      </w:r>
    </w:p>
    <w:p w14:paraId="31375297" w14:textId="50351E64" w:rsidR="004E1AB0" w:rsidRDefault="004E1AB0">
      <w:pPr>
        <w:pStyle w:val="TOC5"/>
        <w:rPr>
          <w:rFonts w:asciiTheme="minorHAnsi" w:eastAsiaTheme="minorEastAsia" w:hAnsiTheme="minorHAnsi" w:cstheme="minorBidi"/>
          <w:kern w:val="2"/>
          <w:sz w:val="22"/>
          <w:szCs w:val="22"/>
          <w14:ligatures w14:val="standardContextual"/>
        </w:rPr>
      </w:pPr>
      <w:r>
        <w:rPr>
          <w:lang w:eastAsia="zh-CN"/>
        </w:rPr>
        <w:t>4.5.5.2.3A</w:t>
      </w:r>
      <w:r>
        <w:rPr>
          <w:rFonts w:asciiTheme="minorHAnsi" w:eastAsiaTheme="minorEastAsia" w:hAnsiTheme="minorHAnsi" w:cstheme="minorBidi"/>
          <w:kern w:val="2"/>
          <w:sz w:val="22"/>
          <w:szCs w:val="22"/>
          <w14:ligatures w14:val="standardContextual"/>
        </w:rPr>
        <w:tab/>
      </w:r>
      <w:r>
        <w:rPr>
          <w:lang w:eastAsia="zh-CN"/>
        </w:rPr>
        <w:t>AS Actions for CAT Reject</w:t>
      </w:r>
      <w:r>
        <w:tab/>
      </w:r>
      <w:r>
        <w:fldChar w:fldCharType="begin" w:fldLock="1"/>
      </w:r>
      <w:r>
        <w:instrText xml:space="preserve"> PAGEREF _Toc163139984 \h </w:instrText>
      </w:r>
      <w:r>
        <w:fldChar w:fldCharType="separate"/>
      </w:r>
      <w:r>
        <w:t>13</w:t>
      </w:r>
      <w:r>
        <w:fldChar w:fldCharType="end"/>
      </w:r>
    </w:p>
    <w:p w14:paraId="326829CC" w14:textId="1D10B5D4" w:rsidR="004E1AB0" w:rsidRDefault="004E1AB0">
      <w:pPr>
        <w:pStyle w:val="TOC5"/>
        <w:rPr>
          <w:rFonts w:asciiTheme="minorHAnsi" w:eastAsiaTheme="minorEastAsia" w:hAnsiTheme="minorHAnsi" w:cstheme="minorBidi"/>
          <w:kern w:val="2"/>
          <w:sz w:val="22"/>
          <w:szCs w:val="22"/>
          <w14:ligatures w14:val="standardContextual"/>
        </w:rPr>
      </w:pPr>
      <w:r>
        <w:rPr>
          <w:lang w:eastAsia="zh-CN"/>
        </w:rPr>
        <w:t>4.5.5.2.4</w:t>
      </w:r>
      <w:r>
        <w:rPr>
          <w:rFonts w:asciiTheme="minorHAnsi" w:eastAsiaTheme="minorEastAsia" w:hAnsiTheme="minorHAnsi" w:cstheme="minorBidi"/>
          <w:kern w:val="2"/>
          <w:sz w:val="22"/>
          <w:szCs w:val="22"/>
          <w14:ligatures w14:val="standardContextual"/>
        </w:rPr>
        <w:tab/>
      </w:r>
      <w:r>
        <w:rPr>
          <w:lang w:eastAsia="zh-CN"/>
        </w:rPr>
        <w:t xml:space="preserve">AS </w:t>
      </w:r>
      <w:r>
        <w:t>Actions</w:t>
      </w:r>
      <w:r>
        <w:rPr>
          <w:lang w:eastAsia="zh-CN"/>
        </w:rPr>
        <w:t xml:space="preserve"> for CAT stop</w:t>
      </w:r>
      <w:r>
        <w:tab/>
      </w:r>
      <w:r>
        <w:fldChar w:fldCharType="begin" w:fldLock="1"/>
      </w:r>
      <w:r>
        <w:instrText xml:space="preserve"> PAGEREF _Toc163139985 \h </w:instrText>
      </w:r>
      <w:r>
        <w:fldChar w:fldCharType="separate"/>
      </w:r>
      <w:r>
        <w:t>13</w:t>
      </w:r>
      <w:r>
        <w:fldChar w:fldCharType="end"/>
      </w:r>
    </w:p>
    <w:p w14:paraId="611840C3" w14:textId="0256F6B7" w:rsidR="004E1AB0" w:rsidRDefault="004E1AB0">
      <w:pPr>
        <w:pStyle w:val="TOC5"/>
        <w:rPr>
          <w:rFonts w:asciiTheme="minorHAnsi" w:eastAsiaTheme="minorEastAsia" w:hAnsiTheme="minorHAnsi" w:cstheme="minorBidi"/>
          <w:kern w:val="2"/>
          <w:sz w:val="22"/>
          <w:szCs w:val="22"/>
          <w14:ligatures w14:val="standardContextual"/>
        </w:rPr>
      </w:pPr>
      <w:r>
        <w:rPr>
          <w:lang w:eastAsia="zh-CN"/>
        </w:rPr>
        <w:t>4.5.5.2.5</w:t>
      </w:r>
      <w:r>
        <w:rPr>
          <w:rFonts w:asciiTheme="minorHAnsi" w:eastAsiaTheme="minorEastAsia" w:hAnsiTheme="minorHAnsi" w:cstheme="minorBidi"/>
          <w:kern w:val="2"/>
          <w:sz w:val="22"/>
          <w:szCs w:val="22"/>
          <w14:ligatures w14:val="standardContextual"/>
        </w:rPr>
        <w:tab/>
      </w:r>
      <w:r>
        <w:rPr>
          <w:lang w:eastAsia="zh-CN"/>
        </w:rPr>
        <w:t>AS support of DTMF</w:t>
      </w:r>
      <w:r>
        <w:tab/>
      </w:r>
      <w:r>
        <w:fldChar w:fldCharType="begin" w:fldLock="1"/>
      </w:r>
      <w:r>
        <w:instrText xml:space="preserve"> PAGEREF _Toc163139986 \h </w:instrText>
      </w:r>
      <w:r>
        <w:fldChar w:fldCharType="separate"/>
      </w:r>
      <w:r>
        <w:t>13</w:t>
      </w:r>
      <w:r>
        <w:fldChar w:fldCharType="end"/>
      </w:r>
    </w:p>
    <w:p w14:paraId="7A7967E1" w14:textId="66246CA2" w:rsidR="004E1AB0" w:rsidRDefault="004E1AB0">
      <w:pPr>
        <w:pStyle w:val="TOC5"/>
        <w:rPr>
          <w:rFonts w:asciiTheme="minorHAnsi" w:eastAsiaTheme="minorEastAsia" w:hAnsiTheme="minorHAnsi" w:cstheme="minorBidi"/>
          <w:kern w:val="2"/>
          <w:sz w:val="22"/>
          <w:szCs w:val="22"/>
          <w14:ligatures w14:val="standardContextual"/>
        </w:rPr>
      </w:pPr>
      <w:r>
        <w:t>4.5.5.</w:t>
      </w:r>
      <w:r>
        <w:rPr>
          <w:lang w:eastAsia="ja-JP"/>
        </w:rPr>
        <w:t>2</w:t>
      </w:r>
      <w:r>
        <w:t>.</w:t>
      </w:r>
      <w:r>
        <w:rPr>
          <w:lang w:eastAsia="ja-JP"/>
        </w:rPr>
        <w:t>6</w:t>
      </w:r>
      <w:r>
        <w:rPr>
          <w:rFonts w:asciiTheme="minorHAnsi" w:eastAsiaTheme="minorEastAsia" w:hAnsiTheme="minorHAnsi" w:cstheme="minorBidi"/>
          <w:kern w:val="2"/>
          <w:sz w:val="22"/>
          <w:szCs w:val="22"/>
          <w14:ligatures w14:val="standardContextual"/>
        </w:rPr>
        <w:tab/>
      </w:r>
      <w:r>
        <w:rPr>
          <w:lang w:eastAsia="zh-CN"/>
        </w:rPr>
        <w:t xml:space="preserve">AS Actions for </w:t>
      </w:r>
      <w:r>
        <w:rPr>
          <w:lang w:eastAsia="ja-JP"/>
        </w:rPr>
        <w:t>Gateway</w:t>
      </w:r>
      <w:r>
        <w:t xml:space="preserve"> model</w:t>
      </w:r>
      <w:r>
        <w:tab/>
      </w:r>
      <w:r>
        <w:fldChar w:fldCharType="begin" w:fldLock="1"/>
      </w:r>
      <w:r>
        <w:instrText xml:space="preserve"> PAGEREF _Toc163139987 \h </w:instrText>
      </w:r>
      <w:r>
        <w:fldChar w:fldCharType="separate"/>
      </w:r>
      <w:r>
        <w:t>14</w:t>
      </w:r>
      <w:r>
        <w:fldChar w:fldCharType="end"/>
      </w:r>
    </w:p>
    <w:p w14:paraId="1E932A49" w14:textId="48E1D6DC" w:rsidR="004E1AB0" w:rsidRDefault="004E1AB0">
      <w:pPr>
        <w:pStyle w:val="TOC4"/>
        <w:rPr>
          <w:rFonts w:asciiTheme="minorHAnsi" w:eastAsiaTheme="minorEastAsia" w:hAnsiTheme="minorHAnsi" w:cstheme="minorBidi"/>
          <w:kern w:val="2"/>
          <w:sz w:val="22"/>
          <w:szCs w:val="22"/>
          <w14:ligatures w14:val="standardContextual"/>
        </w:rPr>
      </w:pPr>
      <w:r>
        <w:t>4.5.5.3</w:t>
      </w:r>
      <w:r>
        <w:rPr>
          <w:rFonts w:asciiTheme="minorHAnsi" w:eastAsiaTheme="minorEastAsia" w:hAnsiTheme="minorHAnsi" w:cstheme="minorBidi"/>
          <w:kern w:val="2"/>
          <w:sz w:val="22"/>
          <w:szCs w:val="22"/>
          <w14:ligatures w14:val="standardContextual"/>
        </w:rPr>
        <w:tab/>
      </w:r>
      <w:r>
        <w:t>Actions at the AS serving the terminating UE</w:t>
      </w:r>
      <w:r>
        <w:tab/>
      </w:r>
      <w:r>
        <w:fldChar w:fldCharType="begin" w:fldLock="1"/>
      </w:r>
      <w:r>
        <w:instrText xml:space="preserve"> PAGEREF _Toc163139988 \h </w:instrText>
      </w:r>
      <w:r>
        <w:fldChar w:fldCharType="separate"/>
      </w:r>
      <w:r>
        <w:t>17</w:t>
      </w:r>
      <w:r>
        <w:fldChar w:fldCharType="end"/>
      </w:r>
    </w:p>
    <w:p w14:paraId="0EC9FCA0" w14:textId="32BE1CF1" w:rsidR="004E1AB0" w:rsidRDefault="004E1AB0">
      <w:pPr>
        <w:pStyle w:val="TOC5"/>
        <w:rPr>
          <w:rFonts w:asciiTheme="minorHAnsi" w:eastAsiaTheme="minorEastAsia" w:hAnsiTheme="minorHAnsi" w:cstheme="minorBidi"/>
          <w:kern w:val="2"/>
          <w:sz w:val="22"/>
          <w:szCs w:val="22"/>
          <w14:ligatures w14:val="standardContextual"/>
        </w:rPr>
      </w:pPr>
      <w:r>
        <w:t>4.5.5.3.1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_Toc163139989 \h </w:instrText>
      </w:r>
      <w:r>
        <w:fldChar w:fldCharType="separate"/>
      </w:r>
      <w:r>
        <w:t>17</w:t>
      </w:r>
      <w:r>
        <w:fldChar w:fldCharType="end"/>
      </w:r>
    </w:p>
    <w:p w14:paraId="75ED5240" w14:textId="4FC41A1B" w:rsidR="004E1AB0" w:rsidRDefault="004E1AB0">
      <w:pPr>
        <w:pStyle w:val="TOC5"/>
        <w:rPr>
          <w:rFonts w:asciiTheme="minorHAnsi" w:eastAsiaTheme="minorEastAsia" w:hAnsiTheme="minorHAnsi" w:cstheme="minorBidi"/>
          <w:kern w:val="2"/>
          <w:sz w:val="22"/>
          <w:szCs w:val="22"/>
          <w14:ligatures w14:val="standardContextual"/>
        </w:rPr>
      </w:pPr>
      <w:r>
        <w:t>4.5.5.3.2</w:t>
      </w:r>
      <w:r>
        <w:rPr>
          <w:rFonts w:asciiTheme="minorHAnsi" w:eastAsiaTheme="minorEastAsia" w:hAnsiTheme="minorHAnsi" w:cstheme="minorBidi"/>
          <w:kern w:val="2"/>
          <w:sz w:val="22"/>
          <w:szCs w:val="22"/>
          <w14:ligatures w14:val="standardContextual"/>
        </w:rPr>
        <w:tab/>
      </w:r>
      <w:r>
        <w:t>AS actions for forking model</w:t>
      </w:r>
      <w:r>
        <w:tab/>
      </w:r>
      <w:r>
        <w:fldChar w:fldCharType="begin" w:fldLock="1"/>
      </w:r>
      <w:r>
        <w:instrText xml:space="preserve"> PAGEREF _Toc163139990 \h </w:instrText>
      </w:r>
      <w:r>
        <w:fldChar w:fldCharType="separate"/>
      </w:r>
      <w:r>
        <w:t>17</w:t>
      </w:r>
      <w:r>
        <w:fldChar w:fldCharType="end"/>
      </w:r>
    </w:p>
    <w:p w14:paraId="2C795012" w14:textId="631245C3" w:rsidR="004E1AB0" w:rsidRDefault="004E1AB0">
      <w:pPr>
        <w:pStyle w:val="TOC5"/>
        <w:rPr>
          <w:rFonts w:asciiTheme="minorHAnsi" w:eastAsiaTheme="minorEastAsia" w:hAnsiTheme="minorHAnsi" w:cstheme="minorBidi"/>
          <w:kern w:val="2"/>
          <w:sz w:val="22"/>
          <w:szCs w:val="22"/>
          <w14:ligatures w14:val="standardContextual"/>
        </w:rPr>
      </w:pPr>
      <w:r>
        <w:t>4.5.5.3.3</w:t>
      </w:r>
      <w:r>
        <w:rPr>
          <w:rFonts w:asciiTheme="minorHAnsi" w:eastAsiaTheme="minorEastAsia" w:hAnsiTheme="minorHAnsi" w:cstheme="minorBidi"/>
          <w:kern w:val="2"/>
          <w:sz w:val="22"/>
          <w:szCs w:val="22"/>
          <w14:ligatures w14:val="standardContextual"/>
        </w:rPr>
        <w:tab/>
      </w:r>
      <w:r>
        <w:rPr>
          <w:lang w:eastAsia="zh-CN"/>
        </w:rPr>
        <w:t>AS Actions for early session</w:t>
      </w:r>
      <w:r>
        <w:t xml:space="preserve"> model</w:t>
      </w:r>
      <w:r>
        <w:tab/>
      </w:r>
      <w:r>
        <w:fldChar w:fldCharType="begin" w:fldLock="1"/>
      </w:r>
      <w:r>
        <w:instrText xml:space="preserve"> PAGEREF _Toc163139991 \h </w:instrText>
      </w:r>
      <w:r>
        <w:fldChar w:fldCharType="separate"/>
      </w:r>
      <w:r>
        <w:t>19</w:t>
      </w:r>
      <w:r>
        <w:fldChar w:fldCharType="end"/>
      </w:r>
    </w:p>
    <w:p w14:paraId="45018EE4" w14:textId="1573E131" w:rsidR="004E1AB0" w:rsidRDefault="004E1AB0">
      <w:pPr>
        <w:pStyle w:val="TOC5"/>
        <w:rPr>
          <w:rFonts w:asciiTheme="minorHAnsi" w:eastAsiaTheme="minorEastAsia" w:hAnsiTheme="minorHAnsi" w:cstheme="minorBidi"/>
          <w:kern w:val="2"/>
          <w:sz w:val="22"/>
          <w:szCs w:val="22"/>
          <w14:ligatures w14:val="standardContextual"/>
        </w:rPr>
      </w:pPr>
      <w:r>
        <w:rPr>
          <w:lang w:eastAsia="zh-CN"/>
        </w:rPr>
        <w:t>4.5.5.3.4</w:t>
      </w:r>
      <w:r>
        <w:rPr>
          <w:rFonts w:asciiTheme="minorHAnsi" w:eastAsiaTheme="minorEastAsia" w:hAnsiTheme="minorHAnsi" w:cstheme="minorBidi"/>
          <w:kern w:val="2"/>
          <w:sz w:val="22"/>
          <w:szCs w:val="22"/>
          <w14:ligatures w14:val="standardContextual"/>
        </w:rPr>
        <w:tab/>
      </w:r>
      <w:r>
        <w:rPr>
          <w:lang w:eastAsia="zh-CN"/>
        </w:rPr>
        <w:t xml:space="preserve">AS </w:t>
      </w:r>
      <w:r>
        <w:t>Actions</w:t>
      </w:r>
      <w:r>
        <w:rPr>
          <w:lang w:eastAsia="zh-CN"/>
        </w:rPr>
        <w:t xml:space="preserve"> for CAT copy</w:t>
      </w:r>
      <w:r>
        <w:tab/>
      </w:r>
      <w:r>
        <w:fldChar w:fldCharType="begin" w:fldLock="1"/>
      </w:r>
      <w:r>
        <w:instrText xml:space="preserve"> PAGEREF _Toc163139992 \h </w:instrText>
      </w:r>
      <w:r>
        <w:fldChar w:fldCharType="separate"/>
      </w:r>
      <w:r>
        <w:t>20</w:t>
      </w:r>
      <w:r>
        <w:fldChar w:fldCharType="end"/>
      </w:r>
    </w:p>
    <w:p w14:paraId="67D39E30" w14:textId="607839E8" w:rsidR="004E1AB0" w:rsidRDefault="004E1AB0">
      <w:pPr>
        <w:pStyle w:val="TOC5"/>
        <w:rPr>
          <w:rFonts w:asciiTheme="minorHAnsi" w:eastAsiaTheme="minorEastAsia" w:hAnsiTheme="minorHAnsi" w:cstheme="minorBidi"/>
          <w:kern w:val="2"/>
          <w:sz w:val="22"/>
          <w:szCs w:val="22"/>
          <w14:ligatures w14:val="standardContextual"/>
        </w:rPr>
      </w:pPr>
      <w:r>
        <w:rPr>
          <w:lang w:eastAsia="zh-CN"/>
        </w:rPr>
        <w:t>4.5.5.3.5</w:t>
      </w:r>
      <w:r>
        <w:rPr>
          <w:rFonts w:asciiTheme="minorHAnsi" w:eastAsiaTheme="minorEastAsia" w:hAnsiTheme="minorHAnsi" w:cstheme="minorBidi"/>
          <w:kern w:val="2"/>
          <w:sz w:val="22"/>
          <w:szCs w:val="22"/>
          <w14:ligatures w14:val="standardContextual"/>
        </w:rPr>
        <w:tab/>
      </w:r>
      <w:r>
        <w:rPr>
          <w:lang w:eastAsia="zh-CN"/>
        </w:rPr>
        <w:t xml:space="preserve">AS </w:t>
      </w:r>
      <w:r>
        <w:t>Actions</w:t>
      </w:r>
      <w:r>
        <w:rPr>
          <w:lang w:eastAsia="zh-CN"/>
        </w:rPr>
        <w:t xml:space="preserve"> for CAT stop</w:t>
      </w:r>
      <w:r>
        <w:tab/>
      </w:r>
      <w:r>
        <w:fldChar w:fldCharType="begin" w:fldLock="1"/>
      </w:r>
      <w:r>
        <w:instrText xml:space="preserve"> PAGEREF _Toc163139993 \h </w:instrText>
      </w:r>
      <w:r>
        <w:fldChar w:fldCharType="separate"/>
      </w:r>
      <w:r>
        <w:t>20</w:t>
      </w:r>
      <w:r>
        <w:fldChar w:fldCharType="end"/>
      </w:r>
    </w:p>
    <w:p w14:paraId="3C687DB7" w14:textId="4D4BD9A7" w:rsidR="004E1AB0" w:rsidRDefault="004E1AB0">
      <w:pPr>
        <w:pStyle w:val="TOC5"/>
        <w:rPr>
          <w:rFonts w:asciiTheme="minorHAnsi" w:eastAsiaTheme="minorEastAsia" w:hAnsiTheme="minorHAnsi" w:cstheme="minorBidi"/>
          <w:kern w:val="2"/>
          <w:sz w:val="22"/>
          <w:szCs w:val="22"/>
          <w14:ligatures w14:val="standardContextual"/>
        </w:rPr>
      </w:pPr>
      <w:r>
        <w:rPr>
          <w:lang w:eastAsia="zh-CN"/>
        </w:rPr>
        <w:t>4.5.5.3.6</w:t>
      </w:r>
      <w:r>
        <w:rPr>
          <w:rFonts w:asciiTheme="minorHAnsi" w:eastAsiaTheme="minorEastAsia" w:hAnsiTheme="minorHAnsi" w:cstheme="minorBidi"/>
          <w:kern w:val="2"/>
          <w:sz w:val="22"/>
          <w:szCs w:val="22"/>
          <w14:ligatures w14:val="standardContextual"/>
        </w:rPr>
        <w:tab/>
      </w:r>
      <w:r>
        <w:rPr>
          <w:lang w:eastAsia="zh-CN"/>
        </w:rPr>
        <w:t>AS support of DTMF</w:t>
      </w:r>
      <w:r>
        <w:tab/>
      </w:r>
      <w:r>
        <w:fldChar w:fldCharType="begin" w:fldLock="1"/>
      </w:r>
      <w:r>
        <w:instrText xml:space="preserve"> PAGEREF _Toc163139994 \h </w:instrText>
      </w:r>
      <w:r>
        <w:fldChar w:fldCharType="separate"/>
      </w:r>
      <w:r>
        <w:t>20</w:t>
      </w:r>
      <w:r>
        <w:fldChar w:fldCharType="end"/>
      </w:r>
    </w:p>
    <w:p w14:paraId="0FABAD00" w14:textId="041B5C9B" w:rsidR="004E1AB0" w:rsidRDefault="004E1AB0">
      <w:pPr>
        <w:pStyle w:val="TOC5"/>
        <w:rPr>
          <w:rFonts w:asciiTheme="minorHAnsi" w:eastAsiaTheme="minorEastAsia" w:hAnsiTheme="minorHAnsi" w:cstheme="minorBidi"/>
          <w:kern w:val="2"/>
          <w:sz w:val="22"/>
          <w:szCs w:val="22"/>
          <w14:ligatures w14:val="standardContextual"/>
        </w:rPr>
      </w:pPr>
      <w:r>
        <w:t>4.5.5.</w:t>
      </w:r>
      <w:r>
        <w:rPr>
          <w:lang w:eastAsia="ja-JP"/>
        </w:rPr>
        <w:t>3</w:t>
      </w:r>
      <w:r>
        <w:t>.</w:t>
      </w:r>
      <w:r>
        <w:rPr>
          <w:lang w:eastAsia="ja-JP"/>
        </w:rPr>
        <w:t>7</w:t>
      </w:r>
      <w:r>
        <w:rPr>
          <w:rFonts w:asciiTheme="minorHAnsi" w:eastAsiaTheme="minorEastAsia" w:hAnsiTheme="minorHAnsi" w:cstheme="minorBidi"/>
          <w:kern w:val="2"/>
          <w:sz w:val="22"/>
          <w:szCs w:val="22"/>
          <w14:ligatures w14:val="standardContextual"/>
        </w:rPr>
        <w:tab/>
      </w:r>
      <w:r>
        <w:rPr>
          <w:lang w:eastAsia="zh-CN"/>
        </w:rPr>
        <w:t xml:space="preserve">AS Actions for </w:t>
      </w:r>
      <w:r>
        <w:rPr>
          <w:lang w:eastAsia="ja-JP"/>
        </w:rPr>
        <w:t>Gateway</w:t>
      </w:r>
      <w:r>
        <w:t xml:space="preserve"> model</w:t>
      </w:r>
      <w:r>
        <w:tab/>
      </w:r>
      <w:r>
        <w:fldChar w:fldCharType="begin" w:fldLock="1"/>
      </w:r>
      <w:r>
        <w:instrText xml:space="preserve"> PAGEREF _Toc163139995 \h </w:instrText>
      </w:r>
      <w:r>
        <w:fldChar w:fldCharType="separate"/>
      </w:r>
      <w:r>
        <w:t>20</w:t>
      </w:r>
      <w:r>
        <w:fldChar w:fldCharType="end"/>
      </w:r>
    </w:p>
    <w:p w14:paraId="48189278" w14:textId="37FFA05E" w:rsidR="004E1AB0" w:rsidRDefault="004E1AB0">
      <w:pPr>
        <w:pStyle w:val="TOC2"/>
        <w:rPr>
          <w:rFonts w:asciiTheme="minorHAnsi" w:eastAsiaTheme="minorEastAsia" w:hAnsiTheme="minorHAnsi" w:cstheme="minorBidi"/>
          <w:kern w:val="2"/>
          <w:sz w:val="22"/>
          <w:szCs w:val="22"/>
          <w14:ligatures w14:val="standardContextual"/>
        </w:rPr>
      </w:pPr>
      <w:r>
        <w:t>4.6</w:t>
      </w:r>
      <w:r>
        <w:rPr>
          <w:rFonts w:asciiTheme="minorHAnsi" w:eastAsiaTheme="minorEastAsia" w:hAnsiTheme="minorHAnsi" w:cstheme="minorBidi"/>
          <w:kern w:val="2"/>
          <w:sz w:val="22"/>
          <w:szCs w:val="22"/>
          <w14:ligatures w14:val="standardContextual"/>
        </w:rPr>
        <w:tab/>
      </w:r>
      <w:r>
        <w:t>Interaction with other services</w:t>
      </w:r>
      <w:r>
        <w:tab/>
      </w:r>
      <w:r>
        <w:fldChar w:fldCharType="begin" w:fldLock="1"/>
      </w:r>
      <w:r>
        <w:instrText xml:space="preserve"> PAGEREF _Toc163139996 \h </w:instrText>
      </w:r>
      <w:r>
        <w:fldChar w:fldCharType="separate"/>
      </w:r>
      <w:r>
        <w:t>23</w:t>
      </w:r>
      <w:r>
        <w:fldChar w:fldCharType="end"/>
      </w:r>
    </w:p>
    <w:p w14:paraId="71B7EBA5" w14:textId="019CECD6" w:rsidR="004E1AB0" w:rsidRDefault="004E1AB0">
      <w:pPr>
        <w:pStyle w:val="TOC3"/>
        <w:rPr>
          <w:rFonts w:asciiTheme="minorHAnsi" w:eastAsiaTheme="minorEastAsia" w:hAnsiTheme="minorHAnsi" w:cstheme="minorBidi"/>
          <w:kern w:val="2"/>
          <w:sz w:val="22"/>
          <w:szCs w:val="22"/>
          <w14:ligatures w14:val="standardContextual"/>
        </w:rPr>
      </w:pPr>
      <w:r>
        <w:t>4.6.1</w:t>
      </w:r>
      <w:r>
        <w:rPr>
          <w:rFonts w:asciiTheme="minorHAnsi" w:eastAsiaTheme="minorEastAsia" w:hAnsiTheme="minorHAnsi" w:cstheme="minorBidi"/>
          <w:kern w:val="2"/>
          <w:sz w:val="22"/>
          <w:szCs w:val="22"/>
          <w14:ligatures w14:val="standardContextual"/>
        </w:rPr>
        <w:tab/>
      </w:r>
      <w:r>
        <w:t>Communication session Hold (HOLD)</w:t>
      </w:r>
      <w:r>
        <w:tab/>
      </w:r>
      <w:r>
        <w:fldChar w:fldCharType="begin" w:fldLock="1"/>
      </w:r>
      <w:r>
        <w:instrText xml:space="preserve"> PAGEREF _Toc163139997 \h </w:instrText>
      </w:r>
      <w:r>
        <w:fldChar w:fldCharType="separate"/>
      </w:r>
      <w:r>
        <w:t>23</w:t>
      </w:r>
      <w:r>
        <w:fldChar w:fldCharType="end"/>
      </w:r>
    </w:p>
    <w:p w14:paraId="37D801EB" w14:textId="7DAB76F6" w:rsidR="004E1AB0" w:rsidRDefault="004E1AB0">
      <w:pPr>
        <w:pStyle w:val="TOC3"/>
        <w:rPr>
          <w:rFonts w:asciiTheme="minorHAnsi" w:eastAsiaTheme="minorEastAsia" w:hAnsiTheme="minorHAnsi" w:cstheme="minorBidi"/>
          <w:kern w:val="2"/>
          <w:sz w:val="22"/>
          <w:szCs w:val="22"/>
          <w14:ligatures w14:val="standardContextual"/>
        </w:rPr>
      </w:pPr>
      <w:r>
        <w:t>4.6.2</w:t>
      </w:r>
      <w:r>
        <w:rPr>
          <w:rFonts w:asciiTheme="minorHAnsi" w:eastAsiaTheme="minorEastAsia" w:hAnsiTheme="minorHAnsi" w:cstheme="minorBidi"/>
          <w:kern w:val="2"/>
          <w:sz w:val="22"/>
          <w:szCs w:val="22"/>
          <w14:ligatures w14:val="standardContextual"/>
        </w:rPr>
        <w:tab/>
      </w:r>
      <w:r>
        <w:t>Termination Identification Presentation (TIP)</w:t>
      </w:r>
      <w:r>
        <w:tab/>
      </w:r>
      <w:r>
        <w:fldChar w:fldCharType="begin" w:fldLock="1"/>
      </w:r>
      <w:r>
        <w:instrText xml:space="preserve"> PAGEREF _Toc163139998 \h </w:instrText>
      </w:r>
      <w:r>
        <w:fldChar w:fldCharType="separate"/>
      </w:r>
      <w:r>
        <w:t>23</w:t>
      </w:r>
      <w:r>
        <w:fldChar w:fldCharType="end"/>
      </w:r>
    </w:p>
    <w:p w14:paraId="74CE5A47" w14:textId="20191465" w:rsidR="004E1AB0" w:rsidRDefault="004E1AB0">
      <w:pPr>
        <w:pStyle w:val="TOC3"/>
        <w:rPr>
          <w:rFonts w:asciiTheme="minorHAnsi" w:eastAsiaTheme="minorEastAsia" w:hAnsiTheme="minorHAnsi" w:cstheme="minorBidi"/>
          <w:kern w:val="2"/>
          <w:sz w:val="22"/>
          <w:szCs w:val="22"/>
          <w14:ligatures w14:val="standardContextual"/>
        </w:rPr>
      </w:pPr>
      <w:r>
        <w:t>4.6.3</w:t>
      </w:r>
      <w:r>
        <w:rPr>
          <w:rFonts w:asciiTheme="minorHAnsi" w:eastAsiaTheme="minorEastAsia" w:hAnsiTheme="minorHAnsi" w:cstheme="minorBidi"/>
          <w:kern w:val="2"/>
          <w:sz w:val="22"/>
          <w:szCs w:val="22"/>
          <w14:ligatures w14:val="standardContextual"/>
        </w:rPr>
        <w:tab/>
      </w:r>
      <w:r>
        <w:t>Termination Identification Restriction (TIR)</w:t>
      </w:r>
      <w:r>
        <w:tab/>
      </w:r>
      <w:r>
        <w:fldChar w:fldCharType="begin" w:fldLock="1"/>
      </w:r>
      <w:r>
        <w:instrText xml:space="preserve"> PAGEREF _Toc163139999 \h </w:instrText>
      </w:r>
      <w:r>
        <w:fldChar w:fldCharType="separate"/>
      </w:r>
      <w:r>
        <w:t>24</w:t>
      </w:r>
      <w:r>
        <w:fldChar w:fldCharType="end"/>
      </w:r>
    </w:p>
    <w:p w14:paraId="2B6A41B1" w14:textId="4D5CA20D" w:rsidR="004E1AB0" w:rsidRDefault="004E1AB0">
      <w:pPr>
        <w:pStyle w:val="TOC3"/>
        <w:rPr>
          <w:rFonts w:asciiTheme="minorHAnsi" w:eastAsiaTheme="minorEastAsia" w:hAnsiTheme="minorHAnsi" w:cstheme="minorBidi"/>
          <w:kern w:val="2"/>
          <w:sz w:val="22"/>
          <w:szCs w:val="22"/>
          <w14:ligatures w14:val="standardContextual"/>
        </w:rPr>
      </w:pPr>
      <w:r>
        <w:t>4.6.4</w:t>
      </w:r>
      <w:r>
        <w:rPr>
          <w:rFonts w:asciiTheme="minorHAnsi" w:eastAsiaTheme="minorEastAsia" w:hAnsiTheme="minorHAnsi" w:cstheme="minorBidi"/>
          <w:kern w:val="2"/>
          <w:sz w:val="22"/>
          <w:szCs w:val="22"/>
          <w14:ligatures w14:val="standardContextual"/>
        </w:rPr>
        <w:tab/>
      </w:r>
      <w:r>
        <w:t>Originating Identification Presentation (OIP)</w:t>
      </w:r>
      <w:r>
        <w:tab/>
      </w:r>
      <w:r>
        <w:fldChar w:fldCharType="begin" w:fldLock="1"/>
      </w:r>
      <w:r>
        <w:instrText xml:space="preserve"> PAGEREF _Toc163140000 \h </w:instrText>
      </w:r>
      <w:r>
        <w:fldChar w:fldCharType="separate"/>
      </w:r>
      <w:r>
        <w:t>24</w:t>
      </w:r>
      <w:r>
        <w:fldChar w:fldCharType="end"/>
      </w:r>
    </w:p>
    <w:p w14:paraId="2666EC5C" w14:textId="77CEEAFE" w:rsidR="004E1AB0" w:rsidRDefault="004E1AB0">
      <w:pPr>
        <w:pStyle w:val="TOC3"/>
        <w:rPr>
          <w:rFonts w:asciiTheme="minorHAnsi" w:eastAsiaTheme="minorEastAsia" w:hAnsiTheme="minorHAnsi" w:cstheme="minorBidi"/>
          <w:kern w:val="2"/>
          <w:sz w:val="22"/>
          <w:szCs w:val="22"/>
          <w14:ligatures w14:val="standardContextual"/>
        </w:rPr>
      </w:pPr>
      <w:r>
        <w:t>4.6.5</w:t>
      </w:r>
      <w:r>
        <w:rPr>
          <w:rFonts w:asciiTheme="minorHAnsi" w:eastAsiaTheme="minorEastAsia" w:hAnsiTheme="minorHAnsi" w:cstheme="minorBidi"/>
          <w:kern w:val="2"/>
          <w:sz w:val="22"/>
          <w:szCs w:val="22"/>
          <w14:ligatures w14:val="standardContextual"/>
        </w:rPr>
        <w:tab/>
      </w:r>
      <w:r>
        <w:t>Originating Identification Restriction (OIR)</w:t>
      </w:r>
      <w:r>
        <w:tab/>
      </w:r>
      <w:r>
        <w:fldChar w:fldCharType="begin" w:fldLock="1"/>
      </w:r>
      <w:r>
        <w:instrText xml:space="preserve"> PAGEREF _Toc163140001 \h </w:instrText>
      </w:r>
      <w:r>
        <w:fldChar w:fldCharType="separate"/>
      </w:r>
      <w:r>
        <w:t>24</w:t>
      </w:r>
      <w:r>
        <w:fldChar w:fldCharType="end"/>
      </w:r>
    </w:p>
    <w:p w14:paraId="55863CB8" w14:textId="5588DE5C" w:rsidR="004E1AB0" w:rsidRDefault="004E1AB0">
      <w:pPr>
        <w:pStyle w:val="TOC3"/>
        <w:rPr>
          <w:rFonts w:asciiTheme="minorHAnsi" w:eastAsiaTheme="minorEastAsia" w:hAnsiTheme="minorHAnsi" w:cstheme="minorBidi"/>
          <w:kern w:val="2"/>
          <w:sz w:val="22"/>
          <w:szCs w:val="22"/>
          <w14:ligatures w14:val="standardContextual"/>
        </w:rPr>
      </w:pPr>
      <w:r>
        <w:t>4.6.6</w:t>
      </w:r>
      <w:r>
        <w:rPr>
          <w:rFonts w:asciiTheme="minorHAnsi" w:eastAsiaTheme="minorEastAsia" w:hAnsiTheme="minorHAnsi" w:cstheme="minorBidi"/>
          <w:kern w:val="2"/>
          <w:sz w:val="22"/>
          <w:szCs w:val="22"/>
          <w14:ligatures w14:val="standardContextual"/>
        </w:rPr>
        <w:tab/>
      </w:r>
      <w:r>
        <w:t>Conference (CONF)</w:t>
      </w:r>
      <w:r>
        <w:tab/>
      </w:r>
      <w:r>
        <w:fldChar w:fldCharType="begin" w:fldLock="1"/>
      </w:r>
      <w:r>
        <w:instrText xml:space="preserve"> PAGEREF _Toc163140002 \h </w:instrText>
      </w:r>
      <w:r>
        <w:fldChar w:fldCharType="separate"/>
      </w:r>
      <w:r>
        <w:t>24</w:t>
      </w:r>
      <w:r>
        <w:fldChar w:fldCharType="end"/>
      </w:r>
    </w:p>
    <w:p w14:paraId="19D43AA2" w14:textId="35CB84E5" w:rsidR="004E1AB0" w:rsidRDefault="004E1AB0">
      <w:pPr>
        <w:pStyle w:val="TOC3"/>
        <w:rPr>
          <w:rFonts w:asciiTheme="minorHAnsi" w:eastAsiaTheme="minorEastAsia" w:hAnsiTheme="minorHAnsi" w:cstheme="minorBidi"/>
          <w:kern w:val="2"/>
          <w:sz w:val="22"/>
          <w:szCs w:val="22"/>
          <w14:ligatures w14:val="standardContextual"/>
        </w:rPr>
      </w:pPr>
      <w:r>
        <w:t>4.6.7</w:t>
      </w:r>
      <w:r>
        <w:rPr>
          <w:rFonts w:asciiTheme="minorHAnsi" w:eastAsiaTheme="minorEastAsia" w:hAnsiTheme="minorHAnsi" w:cstheme="minorBidi"/>
          <w:kern w:val="2"/>
          <w:sz w:val="22"/>
          <w:szCs w:val="22"/>
          <w14:ligatures w14:val="standardContextual"/>
        </w:rPr>
        <w:tab/>
      </w:r>
      <w:r>
        <w:t>Communication DIVersion services (CDIV)</w:t>
      </w:r>
      <w:r>
        <w:tab/>
      </w:r>
      <w:r>
        <w:fldChar w:fldCharType="begin" w:fldLock="1"/>
      </w:r>
      <w:r>
        <w:instrText xml:space="preserve"> PAGEREF _Toc163140003 \h </w:instrText>
      </w:r>
      <w:r>
        <w:fldChar w:fldCharType="separate"/>
      </w:r>
      <w:r>
        <w:t>24</w:t>
      </w:r>
      <w:r>
        <w:fldChar w:fldCharType="end"/>
      </w:r>
    </w:p>
    <w:p w14:paraId="7DDA1FE1" w14:textId="71026D00" w:rsidR="004E1AB0" w:rsidRDefault="004E1AB0">
      <w:pPr>
        <w:pStyle w:val="TOC4"/>
        <w:rPr>
          <w:rFonts w:asciiTheme="minorHAnsi" w:eastAsiaTheme="minorEastAsia" w:hAnsiTheme="minorHAnsi" w:cstheme="minorBidi"/>
          <w:kern w:val="2"/>
          <w:sz w:val="22"/>
          <w:szCs w:val="22"/>
          <w14:ligatures w14:val="standardContextual"/>
        </w:rPr>
      </w:pPr>
      <w:r>
        <w:t>4.6.7.1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_Toc163140004 \h </w:instrText>
      </w:r>
      <w:r>
        <w:fldChar w:fldCharType="separate"/>
      </w:r>
      <w:r>
        <w:t>24</w:t>
      </w:r>
      <w:r>
        <w:fldChar w:fldCharType="end"/>
      </w:r>
    </w:p>
    <w:p w14:paraId="3406026F" w14:textId="54955BCF" w:rsidR="004E1AB0" w:rsidRDefault="004E1AB0">
      <w:pPr>
        <w:pStyle w:val="TOC4"/>
        <w:rPr>
          <w:rFonts w:asciiTheme="minorHAnsi" w:eastAsiaTheme="minorEastAsia" w:hAnsiTheme="minorHAnsi" w:cstheme="minorBidi"/>
          <w:kern w:val="2"/>
          <w:sz w:val="22"/>
          <w:szCs w:val="22"/>
          <w14:ligatures w14:val="standardContextual"/>
        </w:rPr>
      </w:pPr>
      <w:r>
        <w:t>4.6.7.2</w:t>
      </w:r>
      <w:r>
        <w:rPr>
          <w:rFonts w:asciiTheme="minorHAnsi" w:eastAsiaTheme="minorEastAsia" w:hAnsiTheme="minorHAnsi" w:cstheme="minorBidi"/>
          <w:kern w:val="2"/>
          <w:sz w:val="22"/>
          <w:szCs w:val="22"/>
          <w14:ligatures w14:val="standardContextual"/>
        </w:rPr>
        <w:tab/>
      </w:r>
      <w:r>
        <w:t>CFNR</w:t>
      </w:r>
      <w:r>
        <w:tab/>
      </w:r>
      <w:r>
        <w:fldChar w:fldCharType="begin" w:fldLock="1"/>
      </w:r>
      <w:r>
        <w:instrText xml:space="preserve"> PAGEREF _Toc163140005 \h </w:instrText>
      </w:r>
      <w:r>
        <w:fldChar w:fldCharType="separate"/>
      </w:r>
      <w:r>
        <w:t>25</w:t>
      </w:r>
      <w:r>
        <w:fldChar w:fldCharType="end"/>
      </w:r>
    </w:p>
    <w:p w14:paraId="6598345D" w14:textId="7BE15DF4" w:rsidR="004E1AB0" w:rsidRDefault="004E1AB0">
      <w:pPr>
        <w:pStyle w:val="TOC3"/>
        <w:rPr>
          <w:rFonts w:asciiTheme="minorHAnsi" w:eastAsiaTheme="minorEastAsia" w:hAnsiTheme="minorHAnsi" w:cstheme="minorBidi"/>
          <w:kern w:val="2"/>
          <w:sz w:val="22"/>
          <w:szCs w:val="22"/>
          <w14:ligatures w14:val="standardContextual"/>
        </w:rPr>
      </w:pPr>
      <w:r>
        <w:t>4.6.8</w:t>
      </w:r>
      <w:r>
        <w:rPr>
          <w:rFonts w:asciiTheme="minorHAnsi" w:eastAsiaTheme="minorEastAsia" w:hAnsiTheme="minorHAnsi" w:cstheme="minorBidi"/>
          <w:kern w:val="2"/>
          <w:sz w:val="22"/>
          <w:szCs w:val="22"/>
          <w14:ligatures w14:val="standardContextual"/>
        </w:rPr>
        <w:tab/>
      </w:r>
      <w:r>
        <w:t>Message Waiting Indication (MWI)</w:t>
      </w:r>
      <w:r>
        <w:tab/>
      </w:r>
      <w:r>
        <w:fldChar w:fldCharType="begin" w:fldLock="1"/>
      </w:r>
      <w:r>
        <w:instrText xml:space="preserve"> PAGEREF _Toc163140006 \h </w:instrText>
      </w:r>
      <w:r>
        <w:fldChar w:fldCharType="separate"/>
      </w:r>
      <w:r>
        <w:t>25</w:t>
      </w:r>
      <w:r>
        <w:fldChar w:fldCharType="end"/>
      </w:r>
    </w:p>
    <w:p w14:paraId="1B1DBE09" w14:textId="5157B6A9" w:rsidR="004E1AB0" w:rsidRDefault="004E1AB0">
      <w:pPr>
        <w:pStyle w:val="TOC3"/>
        <w:rPr>
          <w:rFonts w:asciiTheme="minorHAnsi" w:eastAsiaTheme="minorEastAsia" w:hAnsiTheme="minorHAnsi" w:cstheme="minorBidi"/>
          <w:kern w:val="2"/>
          <w:sz w:val="22"/>
          <w:szCs w:val="22"/>
          <w14:ligatures w14:val="standardContextual"/>
        </w:rPr>
      </w:pPr>
      <w:r>
        <w:t>4.6.9</w:t>
      </w:r>
      <w:r>
        <w:rPr>
          <w:rFonts w:asciiTheme="minorHAnsi" w:eastAsiaTheme="minorEastAsia" w:hAnsiTheme="minorHAnsi" w:cstheme="minorBidi"/>
          <w:kern w:val="2"/>
          <w:sz w:val="22"/>
          <w:szCs w:val="22"/>
          <w14:ligatures w14:val="standardContextual"/>
        </w:rPr>
        <w:tab/>
      </w:r>
      <w:r>
        <w:t>Communication Barring (CB)</w:t>
      </w:r>
      <w:r>
        <w:tab/>
      </w:r>
      <w:r>
        <w:fldChar w:fldCharType="begin" w:fldLock="1"/>
      </w:r>
      <w:r>
        <w:instrText xml:space="preserve"> PAGEREF _Toc163140007 \h </w:instrText>
      </w:r>
      <w:r>
        <w:fldChar w:fldCharType="separate"/>
      </w:r>
      <w:r>
        <w:t>25</w:t>
      </w:r>
      <w:r>
        <w:fldChar w:fldCharType="end"/>
      </w:r>
    </w:p>
    <w:p w14:paraId="5F102879" w14:textId="1D48E640" w:rsidR="004E1AB0" w:rsidRDefault="004E1AB0">
      <w:pPr>
        <w:pStyle w:val="TOC3"/>
        <w:rPr>
          <w:rFonts w:asciiTheme="minorHAnsi" w:eastAsiaTheme="minorEastAsia" w:hAnsiTheme="minorHAnsi" w:cstheme="minorBidi"/>
          <w:kern w:val="2"/>
          <w:sz w:val="22"/>
          <w:szCs w:val="22"/>
          <w14:ligatures w14:val="standardContextual"/>
        </w:rPr>
      </w:pPr>
      <w:r>
        <w:t>4.6.10</w:t>
      </w:r>
      <w:r>
        <w:rPr>
          <w:rFonts w:asciiTheme="minorHAnsi" w:eastAsiaTheme="minorEastAsia" w:hAnsiTheme="minorHAnsi" w:cstheme="minorBidi"/>
          <w:kern w:val="2"/>
          <w:sz w:val="22"/>
          <w:szCs w:val="22"/>
          <w14:ligatures w14:val="standardContextual"/>
        </w:rPr>
        <w:tab/>
      </w:r>
      <w:r>
        <w:t>Explicit Call Transfer (ECT)</w:t>
      </w:r>
      <w:r>
        <w:tab/>
      </w:r>
      <w:r>
        <w:fldChar w:fldCharType="begin" w:fldLock="1"/>
      </w:r>
      <w:r>
        <w:instrText xml:space="preserve"> PAGEREF _Toc163140008 \h </w:instrText>
      </w:r>
      <w:r>
        <w:fldChar w:fldCharType="separate"/>
      </w:r>
      <w:r>
        <w:t>25</w:t>
      </w:r>
      <w:r>
        <w:fldChar w:fldCharType="end"/>
      </w:r>
    </w:p>
    <w:p w14:paraId="09ED958F" w14:textId="4D5C7C1D" w:rsidR="004E1AB0" w:rsidRDefault="004E1AB0">
      <w:pPr>
        <w:pStyle w:val="TOC3"/>
        <w:rPr>
          <w:rFonts w:asciiTheme="minorHAnsi" w:eastAsiaTheme="minorEastAsia" w:hAnsiTheme="minorHAnsi" w:cstheme="minorBidi"/>
          <w:kern w:val="2"/>
          <w:sz w:val="22"/>
          <w:szCs w:val="22"/>
          <w14:ligatures w14:val="standardContextual"/>
        </w:rPr>
      </w:pPr>
      <w:r>
        <w:lastRenderedPageBreak/>
        <w:t>4.6.11</w:t>
      </w:r>
      <w:r>
        <w:rPr>
          <w:rFonts w:asciiTheme="minorHAnsi" w:eastAsiaTheme="minorEastAsia" w:hAnsiTheme="minorHAnsi" w:cstheme="minorBidi"/>
          <w:kern w:val="2"/>
          <w:sz w:val="22"/>
          <w:szCs w:val="22"/>
          <w14:ligatures w14:val="standardContextual"/>
        </w:rPr>
        <w:tab/>
      </w:r>
      <w:r>
        <w:t>Communication Wait</w:t>
      </w:r>
      <w:r>
        <w:tab/>
      </w:r>
      <w:r>
        <w:fldChar w:fldCharType="begin" w:fldLock="1"/>
      </w:r>
      <w:r>
        <w:instrText xml:space="preserve"> PAGEREF _Toc163140009 \h </w:instrText>
      </w:r>
      <w:r>
        <w:fldChar w:fldCharType="separate"/>
      </w:r>
      <w:r>
        <w:t>26</w:t>
      </w:r>
      <w:r>
        <w:fldChar w:fldCharType="end"/>
      </w:r>
    </w:p>
    <w:p w14:paraId="7A8F3C21" w14:textId="4CE5513B" w:rsidR="004E1AB0" w:rsidRDefault="004E1AB0">
      <w:pPr>
        <w:pStyle w:val="TOC3"/>
        <w:rPr>
          <w:rFonts w:asciiTheme="minorHAnsi" w:eastAsiaTheme="minorEastAsia" w:hAnsiTheme="minorHAnsi" w:cstheme="minorBidi"/>
          <w:kern w:val="2"/>
          <w:sz w:val="22"/>
          <w:szCs w:val="22"/>
          <w14:ligatures w14:val="standardContextual"/>
        </w:rPr>
      </w:pPr>
      <w:r>
        <w:t>4.6.12</w:t>
      </w:r>
      <w:r>
        <w:rPr>
          <w:rFonts w:asciiTheme="minorHAnsi" w:eastAsiaTheme="minorEastAsia" w:hAnsiTheme="minorHAnsi" w:cstheme="minorBidi"/>
          <w:kern w:val="2"/>
          <w:sz w:val="22"/>
          <w:szCs w:val="22"/>
          <w14:ligatures w14:val="standardContextual"/>
        </w:rPr>
        <w:tab/>
      </w:r>
      <w:r>
        <w:t>Completion of Communications to Busy Subscriber</w:t>
      </w:r>
      <w:r>
        <w:tab/>
      </w:r>
      <w:r>
        <w:fldChar w:fldCharType="begin" w:fldLock="1"/>
      </w:r>
      <w:r>
        <w:instrText xml:space="preserve"> PAGEREF _Toc163140010 \h </w:instrText>
      </w:r>
      <w:r>
        <w:fldChar w:fldCharType="separate"/>
      </w:r>
      <w:r>
        <w:t>26</w:t>
      </w:r>
      <w:r>
        <w:fldChar w:fldCharType="end"/>
      </w:r>
    </w:p>
    <w:p w14:paraId="6402AC22" w14:textId="31F121A0" w:rsidR="004E1AB0" w:rsidRDefault="004E1AB0">
      <w:pPr>
        <w:pStyle w:val="TOC3"/>
        <w:rPr>
          <w:rFonts w:asciiTheme="minorHAnsi" w:eastAsiaTheme="minorEastAsia" w:hAnsiTheme="minorHAnsi" w:cstheme="minorBidi"/>
          <w:kern w:val="2"/>
          <w:sz w:val="22"/>
          <w:szCs w:val="22"/>
          <w14:ligatures w14:val="standardContextual"/>
        </w:rPr>
      </w:pPr>
      <w:r>
        <w:t>4.6.</w:t>
      </w:r>
      <w:r>
        <w:rPr>
          <w:lang w:eastAsia="zh-CN"/>
        </w:rPr>
        <w:t>13</w:t>
      </w:r>
      <w:r>
        <w:rPr>
          <w:rFonts w:asciiTheme="minorHAnsi" w:eastAsiaTheme="minorEastAsia" w:hAnsiTheme="minorHAnsi" w:cstheme="minorBidi"/>
          <w:kern w:val="2"/>
          <w:sz w:val="22"/>
          <w:szCs w:val="22"/>
          <w14:ligatures w14:val="standardContextual"/>
        </w:rPr>
        <w:tab/>
      </w:r>
      <w:r>
        <w:rPr>
          <w:lang w:eastAsia="zh-CN"/>
        </w:rPr>
        <w:t>Customized Ringing Signal (CRS)</w:t>
      </w:r>
      <w:r>
        <w:tab/>
      </w:r>
      <w:r>
        <w:fldChar w:fldCharType="begin" w:fldLock="1"/>
      </w:r>
      <w:r>
        <w:instrText xml:space="preserve"> PAGEREF _Toc163140011 \h </w:instrText>
      </w:r>
      <w:r>
        <w:fldChar w:fldCharType="separate"/>
      </w:r>
      <w:r>
        <w:t>26</w:t>
      </w:r>
      <w:r>
        <w:fldChar w:fldCharType="end"/>
      </w:r>
    </w:p>
    <w:p w14:paraId="55926ECA" w14:textId="5B1C15BE" w:rsidR="004E1AB0" w:rsidRDefault="004E1AB0">
      <w:pPr>
        <w:pStyle w:val="TOC3"/>
        <w:rPr>
          <w:rFonts w:asciiTheme="minorHAnsi" w:eastAsiaTheme="minorEastAsia" w:hAnsiTheme="minorHAnsi" w:cstheme="minorBidi"/>
          <w:kern w:val="2"/>
          <w:sz w:val="22"/>
          <w:szCs w:val="22"/>
          <w14:ligatures w14:val="standardContextual"/>
        </w:rPr>
      </w:pPr>
      <w:r>
        <w:t>4.6.14</w:t>
      </w:r>
      <w:r>
        <w:rPr>
          <w:rFonts w:asciiTheme="minorHAnsi" w:eastAsiaTheme="minorEastAsia" w:hAnsiTheme="minorHAnsi" w:cstheme="minorBidi"/>
          <w:kern w:val="2"/>
          <w:sz w:val="22"/>
          <w:szCs w:val="22"/>
          <w14:ligatures w14:val="standardContextual"/>
        </w:rPr>
        <w:tab/>
      </w:r>
      <w:r>
        <w:t>Multi-Device (MuD)</w:t>
      </w:r>
      <w:r>
        <w:tab/>
      </w:r>
      <w:r>
        <w:fldChar w:fldCharType="begin" w:fldLock="1"/>
      </w:r>
      <w:r>
        <w:instrText xml:space="preserve"> PAGEREF _Toc163140012 \h </w:instrText>
      </w:r>
      <w:r>
        <w:fldChar w:fldCharType="separate"/>
      </w:r>
      <w:r>
        <w:t>26</w:t>
      </w:r>
      <w:r>
        <w:fldChar w:fldCharType="end"/>
      </w:r>
    </w:p>
    <w:p w14:paraId="6DB11E70" w14:textId="14FA650B" w:rsidR="004E1AB0" w:rsidRDefault="004E1AB0">
      <w:pPr>
        <w:pStyle w:val="TOC3"/>
        <w:rPr>
          <w:rFonts w:asciiTheme="minorHAnsi" w:eastAsiaTheme="minorEastAsia" w:hAnsiTheme="minorHAnsi" w:cstheme="minorBidi"/>
          <w:kern w:val="2"/>
          <w:sz w:val="22"/>
          <w:szCs w:val="22"/>
          <w14:ligatures w14:val="standardContextual"/>
        </w:rPr>
      </w:pPr>
      <w:r>
        <w:t>4.6.15</w:t>
      </w:r>
      <w:r>
        <w:rPr>
          <w:rFonts w:asciiTheme="minorHAnsi" w:eastAsiaTheme="minorEastAsia" w:hAnsiTheme="minorHAnsi" w:cstheme="minorBidi"/>
          <w:kern w:val="2"/>
          <w:sz w:val="22"/>
          <w:szCs w:val="22"/>
          <w14:ligatures w14:val="standardContextual"/>
        </w:rPr>
        <w:tab/>
      </w:r>
      <w:r>
        <w:t>Multi-Identity (MiD)</w:t>
      </w:r>
      <w:r>
        <w:tab/>
      </w:r>
      <w:r>
        <w:fldChar w:fldCharType="begin" w:fldLock="1"/>
      </w:r>
      <w:r>
        <w:instrText xml:space="preserve"> PAGEREF _Toc163140013 \h </w:instrText>
      </w:r>
      <w:r>
        <w:fldChar w:fldCharType="separate"/>
      </w:r>
      <w:r>
        <w:t>26</w:t>
      </w:r>
      <w:r>
        <w:fldChar w:fldCharType="end"/>
      </w:r>
    </w:p>
    <w:p w14:paraId="3EE98D79" w14:textId="7930470A" w:rsidR="004E1AB0" w:rsidRDefault="004E1AB0">
      <w:pPr>
        <w:pStyle w:val="TOC2"/>
        <w:rPr>
          <w:rFonts w:asciiTheme="minorHAnsi" w:eastAsiaTheme="minorEastAsia" w:hAnsiTheme="minorHAnsi" w:cstheme="minorBidi"/>
          <w:kern w:val="2"/>
          <w:sz w:val="22"/>
          <w:szCs w:val="22"/>
          <w14:ligatures w14:val="standardContextual"/>
        </w:rPr>
      </w:pPr>
      <w:r>
        <w:t>4.7</w:t>
      </w:r>
      <w:r>
        <w:rPr>
          <w:rFonts w:asciiTheme="minorHAnsi" w:eastAsiaTheme="minorEastAsia" w:hAnsiTheme="minorHAnsi" w:cstheme="minorBidi"/>
          <w:kern w:val="2"/>
          <w:sz w:val="22"/>
          <w:szCs w:val="22"/>
          <w14:ligatures w14:val="standardContextual"/>
        </w:rPr>
        <w:tab/>
      </w:r>
      <w:r>
        <w:t>Parameter values (timers)</w:t>
      </w:r>
      <w:r>
        <w:tab/>
      </w:r>
      <w:r>
        <w:fldChar w:fldCharType="begin" w:fldLock="1"/>
      </w:r>
      <w:r>
        <w:instrText xml:space="preserve"> PAGEREF _Toc163140014 \h </w:instrText>
      </w:r>
      <w:r>
        <w:fldChar w:fldCharType="separate"/>
      </w:r>
      <w:r>
        <w:t>26</w:t>
      </w:r>
      <w:r>
        <w:fldChar w:fldCharType="end"/>
      </w:r>
    </w:p>
    <w:p w14:paraId="20E52C42" w14:textId="1B363C5F" w:rsidR="004E1AB0" w:rsidRDefault="004E1AB0">
      <w:pPr>
        <w:pStyle w:val="TOC2"/>
        <w:rPr>
          <w:rFonts w:asciiTheme="minorHAnsi" w:eastAsiaTheme="minorEastAsia" w:hAnsiTheme="minorHAnsi" w:cstheme="minorBidi"/>
          <w:kern w:val="2"/>
          <w:sz w:val="22"/>
          <w:szCs w:val="22"/>
          <w14:ligatures w14:val="standardContextual"/>
        </w:rPr>
      </w:pPr>
      <w:r>
        <w:t>4.8</w:t>
      </w:r>
      <w:r>
        <w:rPr>
          <w:rFonts w:asciiTheme="minorHAnsi" w:eastAsiaTheme="minorEastAsia" w:hAnsiTheme="minorHAnsi" w:cstheme="minorBidi"/>
          <w:kern w:val="2"/>
          <w:sz w:val="22"/>
          <w:szCs w:val="22"/>
          <w14:ligatures w14:val="standardContextual"/>
        </w:rPr>
        <w:tab/>
      </w:r>
      <w:r>
        <w:t>Service configuration</w:t>
      </w:r>
      <w:r>
        <w:tab/>
      </w:r>
      <w:r>
        <w:fldChar w:fldCharType="begin" w:fldLock="1"/>
      </w:r>
      <w:r>
        <w:instrText xml:space="preserve"> PAGEREF _Toc163140015 \h </w:instrText>
      </w:r>
      <w:r>
        <w:fldChar w:fldCharType="separate"/>
      </w:r>
      <w:r>
        <w:t>27</w:t>
      </w:r>
      <w:r>
        <w:fldChar w:fldCharType="end"/>
      </w:r>
    </w:p>
    <w:p w14:paraId="12DF9687" w14:textId="3F6E9199" w:rsidR="004E1AB0" w:rsidRDefault="004E1AB0" w:rsidP="004E1AB0">
      <w:pPr>
        <w:pStyle w:val="TOC8"/>
        <w:rPr>
          <w:rFonts w:asciiTheme="minorHAnsi" w:eastAsiaTheme="minorEastAsia" w:hAnsiTheme="minorHAnsi" w:cstheme="minorBidi"/>
          <w:b w:val="0"/>
          <w:kern w:val="2"/>
          <w:szCs w:val="22"/>
          <w14:ligatures w14:val="standardContextual"/>
        </w:rPr>
      </w:pPr>
      <w:r>
        <w:t>Annex A (informative):</w:t>
      </w:r>
      <w:r>
        <w:tab/>
        <w:t>Signalling flows</w:t>
      </w:r>
      <w:r>
        <w:tab/>
      </w:r>
      <w:r>
        <w:fldChar w:fldCharType="begin" w:fldLock="1"/>
      </w:r>
      <w:r>
        <w:instrText xml:space="preserve"> PAGEREF _Toc163140016 \h </w:instrText>
      </w:r>
      <w:r>
        <w:fldChar w:fldCharType="separate"/>
      </w:r>
      <w:r>
        <w:t>27</w:t>
      </w:r>
      <w:r>
        <w:fldChar w:fldCharType="end"/>
      </w:r>
    </w:p>
    <w:p w14:paraId="269E7583" w14:textId="4AF9DAD9" w:rsidR="004E1AB0" w:rsidRDefault="004E1AB0">
      <w:pPr>
        <w:pStyle w:val="TOC1"/>
        <w:rPr>
          <w:rFonts w:asciiTheme="minorHAnsi" w:eastAsiaTheme="minorEastAsia" w:hAnsiTheme="minorHAnsi" w:cstheme="minorBidi"/>
          <w:kern w:val="2"/>
          <w:szCs w:val="22"/>
          <w14:ligatures w14:val="standardContextual"/>
        </w:rPr>
      </w:pPr>
      <w:r>
        <w:t>A.1</w:t>
      </w:r>
      <w:r>
        <w:rPr>
          <w:rFonts w:asciiTheme="minorHAnsi" w:eastAsiaTheme="minorEastAsia" w:hAnsiTheme="minorHAnsi" w:cstheme="minorBidi"/>
          <w:kern w:val="2"/>
          <w:szCs w:val="22"/>
          <w14:ligatures w14:val="standardContextual"/>
        </w:rPr>
        <w:tab/>
      </w:r>
      <w:r>
        <w:t>Scope of signalling flows</w:t>
      </w:r>
      <w:r>
        <w:tab/>
      </w:r>
      <w:r>
        <w:fldChar w:fldCharType="begin" w:fldLock="1"/>
      </w:r>
      <w:r>
        <w:instrText xml:space="preserve"> PAGEREF _Toc163140017 \h </w:instrText>
      </w:r>
      <w:r>
        <w:fldChar w:fldCharType="separate"/>
      </w:r>
      <w:r>
        <w:t>27</w:t>
      </w:r>
      <w:r>
        <w:fldChar w:fldCharType="end"/>
      </w:r>
    </w:p>
    <w:p w14:paraId="280EEC79" w14:textId="397B5335" w:rsidR="004E1AB0" w:rsidRDefault="004E1AB0">
      <w:pPr>
        <w:pStyle w:val="TOC1"/>
        <w:rPr>
          <w:rFonts w:asciiTheme="minorHAnsi" w:eastAsiaTheme="minorEastAsia" w:hAnsiTheme="minorHAnsi" w:cstheme="minorBidi"/>
          <w:kern w:val="2"/>
          <w:szCs w:val="22"/>
          <w14:ligatures w14:val="standardContextual"/>
        </w:rPr>
      </w:pPr>
      <w:r>
        <w:t>A.2</w:t>
      </w:r>
      <w:r>
        <w:rPr>
          <w:rFonts w:asciiTheme="minorHAnsi" w:eastAsiaTheme="minorEastAsia" w:hAnsiTheme="minorHAnsi" w:cstheme="minorBidi"/>
          <w:kern w:val="2"/>
          <w:szCs w:val="22"/>
          <w14:ligatures w14:val="standardContextual"/>
        </w:rPr>
        <w:tab/>
      </w:r>
      <w:r>
        <w:t>Void</w:t>
      </w:r>
      <w:r>
        <w:tab/>
      </w:r>
      <w:r>
        <w:fldChar w:fldCharType="begin" w:fldLock="1"/>
      </w:r>
      <w:r>
        <w:instrText xml:space="preserve"> PAGEREF _Toc163140018 \h </w:instrText>
      </w:r>
      <w:r>
        <w:fldChar w:fldCharType="separate"/>
      </w:r>
      <w:r>
        <w:t>27</w:t>
      </w:r>
      <w:r>
        <w:fldChar w:fldCharType="end"/>
      </w:r>
    </w:p>
    <w:p w14:paraId="5F92952D" w14:textId="225ED3F2" w:rsidR="004E1AB0" w:rsidRDefault="004E1AB0">
      <w:pPr>
        <w:pStyle w:val="TOC1"/>
        <w:rPr>
          <w:rFonts w:asciiTheme="minorHAnsi" w:eastAsiaTheme="minorEastAsia" w:hAnsiTheme="minorHAnsi" w:cstheme="minorBidi"/>
          <w:kern w:val="2"/>
          <w:szCs w:val="22"/>
          <w14:ligatures w14:val="standardContextual"/>
        </w:rPr>
      </w:pPr>
      <w:r>
        <w:t>A.3</w:t>
      </w:r>
      <w:r>
        <w:rPr>
          <w:rFonts w:asciiTheme="minorHAnsi" w:eastAsiaTheme="minorEastAsia" w:hAnsiTheme="minorHAnsi" w:cstheme="minorBidi"/>
          <w:kern w:val="2"/>
          <w:szCs w:val="22"/>
          <w14:ligatures w14:val="standardContextual"/>
        </w:rPr>
        <w:tab/>
      </w:r>
      <w:r>
        <w:t>CAT forking model signalling flows</w:t>
      </w:r>
      <w:r>
        <w:tab/>
      </w:r>
      <w:r>
        <w:fldChar w:fldCharType="begin" w:fldLock="1"/>
      </w:r>
      <w:r>
        <w:instrText xml:space="preserve"> PAGEREF _Toc163140019 \h </w:instrText>
      </w:r>
      <w:r>
        <w:fldChar w:fldCharType="separate"/>
      </w:r>
      <w:r>
        <w:t>27</w:t>
      </w:r>
      <w:r>
        <w:fldChar w:fldCharType="end"/>
      </w:r>
    </w:p>
    <w:p w14:paraId="1571DA88" w14:textId="74A65B87" w:rsidR="004E1AB0" w:rsidRDefault="004E1AB0">
      <w:pPr>
        <w:pStyle w:val="TOC2"/>
        <w:rPr>
          <w:rFonts w:asciiTheme="minorHAnsi" w:eastAsiaTheme="minorEastAsia" w:hAnsiTheme="minorHAnsi" w:cstheme="minorBidi"/>
          <w:kern w:val="2"/>
          <w:sz w:val="22"/>
          <w:szCs w:val="22"/>
          <w14:ligatures w14:val="standardContextual"/>
        </w:rPr>
      </w:pPr>
      <w:r>
        <w:t>A.3.1</w:t>
      </w:r>
      <w:r>
        <w:rPr>
          <w:rFonts w:asciiTheme="minorHAnsi" w:eastAsiaTheme="minorEastAsia" w:hAnsiTheme="minorHAnsi" w:cstheme="minorBidi"/>
          <w:kern w:val="2"/>
          <w:sz w:val="22"/>
          <w:szCs w:val="22"/>
          <w14:ligatures w14:val="standardContextual"/>
        </w:rPr>
        <w:tab/>
      </w:r>
      <w:r>
        <w:t>Introduction</w:t>
      </w:r>
      <w:r>
        <w:tab/>
      </w:r>
      <w:r>
        <w:fldChar w:fldCharType="begin" w:fldLock="1"/>
      </w:r>
      <w:r>
        <w:instrText xml:space="preserve"> PAGEREF _Toc163140020 \h </w:instrText>
      </w:r>
      <w:r>
        <w:fldChar w:fldCharType="separate"/>
      </w:r>
      <w:r>
        <w:t>27</w:t>
      </w:r>
      <w:r>
        <w:fldChar w:fldCharType="end"/>
      </w:r>
    </w:p>
    <w:p w14:paraId="4BD95E8F" w14:textId="053034EC" w:rsidR="004E1AB0" w:rsidRDefault="004E1AB0">
      <w:pPr>
        <w:pStyle w:val="TOC2"/>
        <w:rPr>
          <w:rFonts w:asciiTheme="minorHAnsi" w:eastAsiaTheme="minorEastAsia" w:hAnsiTheme="minorHAnsi" w:cstheme="minorBidi"/>
          <w:kern w:val="2"/>
          <w:sz w:val="22"/>
          <w:szCs w:val="22"/>
          <w14:ligatures w14:val="standardContextual"/>
        </w:rPr>
      </w:pPr>
      <w:r>
        <w:t>A.3.2</w:t>
      </w:r>
      <w:r>
        <w:rPr>
          <w:rFonts w:asciiTheme="minorHAnsi" w:eastAsiaTheme="minorEastAsia" w:hAnsiTheme="minorHAnsi" w:cstheme="minorBidi"/>
          <w:kern w:val="2"/>
          <w:sz w:val="22"/>
          <w:szCs w:val="22"/>
          <w14:ligatures w14:val="standardContextual"/>
        </w:rPr>
        <w:tab/>
      </w:r>
      <w:r>
        <w:t>CAT when UE#1 and UE#2 have resources available</w:t>
      </w:r>
      <w:r>
        <w:tab/>
      </w:r>
      <w:r>
        <w:fldChar w:fldCharType="begin" w:fldLock="1"/>
      </w:r>
      <w:r>
        <w:instrText xml:space="preserve"> PAGEREF _Toc163140021 \h </w:instrText>
      </w:r>
      <w:r>
        <w:fldChar w:fldCharType="separate"/>
      </w:r>
      <w:r>
        <w:t>27</w:t>
      </w:r>
      <w:r>
        <w:fldChar w:fldCharType="end"/>
      </w:r>
    </w:p>
    <w:p w14:paraId="6D0D74E7" w14:textId="42651520" w:rsidR="004E1AB0" w:rsidRDefault="004E1AB0">
      <w:pPr>
        <w:pStyle w:val="TOC2"/>
        <w:rPr>
          <w:rFonts w:asciiTheme="minorHAnsi" w:eastAsiaTheme="minorEastAsia" w:hAnsiTheme="minorHAnsi" w:cstheme="minorBidi"/>
          <w:kern w:val="2"/>
          <w:sz w:val="22"/>
          <w:szCs w:val="22"/>
          <w14:ligatures w14:val="standardContextual"/>
        </w:rPr>
      </w:pPr>
      <w:r>
        <w:t>A.3.3</w:t>
      </w:r>
      <w:r>
        <w:rPr>
          <w:rFonts w:asciiTheme="minorHAnsi" w:eastAsiaTheme="minorEastAsia" w:hAnsiTheme="minorHAnsi" w:cstheme="minorBidi"/>
          <w:kern w:val="2"/>
          <w:sz w:val="22"/>
          <w:szCs w:val="22"/>
          <w14:ligatures w14:val="standardContextual"/>
        </w:rPr>
        <w:tab/>
      </w:r>
      <w:r>
        <w:t>CAT when UE#1 does not have required resources available while UE#2 has resources available</w:t>
      </w:r>
      <w:r>
        <w:tab/>
      </w:r>
      <w:r>
        <w:fldChar w:fldCharType="begin" w:fldLock="1"/>
      </w:r>
      <w:r>
        <w:instrText xml:space="preserve"> PAGEREF _Toc163140022 \h </w:instrText>
      </w:r>
      <w:r>
        <w:fldChar w:fldCharType="separate"/>
      </w:r>
      <w:r>
        <w:t>32</w:t>
      </w:r>
      <w:r>
        <w:fldChar w:fldCharType="end"/>
      </w:r>
    </w:p>
    <w:p w14:paraId="384AC3C5" w14:textId="7A08BC7A" w:rsidR="004E1AB0" w:rsidRDefault="004E1AB0">
      <w:pPr>
        <w:pStyle w:val="TOC2"/>
        <w:rPr>
          <w:rFonts w:asciiTheme="minorHAnsi" w:eastAsiaTheme="minorEastAsia" w:hAnsiTheme="minorHAnsi" w:cstheme="minorBidi"/>
          <w:kern w:val="2"/>
          <w:sz w:val="22"/>
          <w:szCs w:val="22"/>
          <w14:ligatures w14:val="standardContextual"/>
        </w:rPr>
      </w:pPr>
      <w:r>
        <w:t>A.3.4</w:t>
      </w:r>
      <w:r>
        <w:rPr>
          <w:rFonts w:asciiTheme="minorHAnsi" w:eastAsiaTheme="minorEastAsia" w:hAnsiTheme="minorHAnsi" w:cstheme="minorBidi"/>
          <w:kern w:val="2"/>
          <w:sz w:val="22"/>
          <w:szCs w:val="22"/>
          <w14:ligatures w14:val="standardContextual"/>
        </w:rPr>
        <w:tab/>
      </w:r>
      <w:r>
        <w:t>CAT when UE#1 has resources available while UE#2 does not have required resources available</w:t>
      </w:r>
      <w:r>
        <w:tab/>
      </w:r>
      <w:r>
        <w:fldChar w:fldCharType="begin" w:fldLock="1"/>
      </w:r>
      <w:r>
        <w:instrText xml:space="preserve"> PAGEREF _Toc163140023 \h </w:instrText>
      </w:r>
      <w:r>
        <w:fldChar w:fldCharType="separate"/>
      </w:r>
      <w:r>
        <w:t>38</w:t>
      </w:r>
      <w:r>
        <w:fldChar w:fldCharType="end"/>
      </w:r>
    </w:p>
    <w:p w14:paraId="27452E2A" w14:textId="6273E0C1" w:rsidR="004E1AB0" w:rsidRDefault="004E1AB0">
      <w:pPr>
        <w:pStyle w:val="TOC1"/>
        <w:rPr>
          <w:rFonts w:asciiTheme="minorHAnsi" w:eastAsiaTheme="minorEastAsia" w:hAnsiTheme="minorHAnsi" w:cstheme="minorBidi"/>
          <w:kern w:val="2"/>
          <w:szCs w:val="22"/>
          <w14:ligatures w14:val="standardContextual"/>
        </w:rPr>
      </w:pPr>
      <w:r>
        <w:t>A.4</w:t>
      </w:r>
      <w:r>
        <w:rPr>
          <w:rFonts w:asciiTheme="minorHAnsi" w:eastAsiaTheme="minorEastAsia" w:hAnsiTheme="minorHAnsi" w:cstheme="minorBidi"/>
          <w:kern w:val="2"/>
          <w:szCs w:val="22"/>
          <w14:ligatures w14:val="standardContextual"/>
        </w:rPr>
        <w:tab/>
      </w:r>
      <w:r>
        <w:t>CAT early session model signalling flows</w:t>
      </w:r>
      <w:r>
        <w:tab/>
      </w:r>
      <w:r>
        <w:fldChar w:fldCharType="begin" w:fldLock="1"/>
      </w:r>
      <w:r>
        <w:instrText xml:space="preserve"> PAGEREF _Toc163140024 \h </w:instrText>
      </w:r>
      <w:r>
        <w:fldChar w:fldCharType="separate"/>
      </w:r>
      <w:r>
        <w:t>43</w:t>
      </w:r>
      <w:r>
        <w:fldChar w:fldCharType="end"/>
      </w:r>
    </w:p>
    <w:p w14:paraId="2408D3AE" w14:textId="220D4C80" w:rsidR="004E1AB0" w:rsidRDefault="004E1AB0">
      <w:pPr>
        <w:pStyle w:val="TOC2"/>
        <w:rPr>
          <w:rFonts w:asciiTheme="minorHAnsi" w:eastAsiaTheme="minorEastAsia" w:hAnsiTheme="minorHAnsi" w:cstheme="minorBidi"/>
          <w:kern w:val="2"/>
          <w:sz w:val="22"/>
          <w:szCs w:val="22"/>
          <w14:ligatures w14:val="standardContextual"/>
        </w:rPr>
      </w:pPr>
      <w:r>
        <w:t>A.4.1</w:t>
      </w:r>
      <w:r>
        <w:rPr>
          <w:rFonts w:asciiTheme="minorHAnsi" w:eastAsiaTheme="minorEastAsia" w:hAnsiTheme="minorHAnsi" w:cstheme="minorBidi"/>
          <w:kern w:val="2"/>
          <w:sz w:val="22"/>
          <w:szCs w:val="22"/>
          <w14:ligatures w14:val="standardContextual"/>
        </w:rPr>
        <w:tab/>
      </w:r>
      <w:r>
        <w:t>Introduction</w:t>
      </w:r>
      <w:r>
        <w:tab/>
      </w:r>
      <w:r>
        <w:fldChar w:fldCharType="begin" w:fldLock="1"/>
      </w:r>
      <w:r>
        <w:instrText xml:space="preserve"> PAGEREF _Toc163140025 \h </w:instrText>
      </w:r>
      <w:r>
        <w:fldChar w:fldCharType="separate"/>
      </w:r>
      <w:r>
        <w:t>43</w:t>
      </w:r>
      <w:r>
        <w:fldChar w:fldCharType="end"/>
      </w:r>
    </w:p>
    <w:p w14:paraId="01AD8C90" w14:textId="6A949E58" w:rsidR="004E1AB0" w:rsidRDefault="004E1AB0">
      <w:pPr>
        <w:pStyle w:val="TOC2"/>
        <w:rPr>
          <w:rFonts w:asciiTheme="minorHAnsi" w:eastAsiaTheme="minorEastAsia" w:hAnsiTheme="minorHAnsi" w:cstheme="minorBidi"/>
          <w:kern w:val="2"/>
          <w:sz w:val="22"/>
          <w:szCs w:val="22"/>
          <w14:ligatures w14:val="standardContextual"/>
        </w:rPr>
      </w:pPr>
      <w:r>
        <w:t>A.4.2</w:t>
      </w:r>
      <w:r>
        <w:rPr>
          <w:rFonts w:asciiTheme="minorHAnsi" w:eastAsiaTheme="minorEastAsia" w:hAnsiTheme="minorHAnsi" w:cstheme="minorBidi"/>
          <w:kern w:val="2"/>
          <w:sz w:val="22"/>
          <w:szCs w:val="22"/>
          <w14:ligatures w14:val="standardContextual"/>
        </w:rPr>
        <w:tab/>
      </w:r>
      <w:r>
        <w:t>CAT when UE#1 and UE#2 have resources available</w:t>
      </w:r>
      <w:r>
        <w:tab/>
      </w:r>
      <w:r>
        <w:fldChar w:fldCharType="begin" w:fldLock="1"/>
      </w:r>
      <w:r>
        <w:instrText xml:space="preserve"> PAGEREF _Toc163140026 \h </w:instrText>
      </w:r>
      <w:r>
        <w:fldChar w:fldCharType="separate"/>
      </w:r>
      <w:r>
        <w:t>43</w:t>
      </w:r>
      <w:r>
        <w:fldChar w:fldCharType="end"/>
      </w:r>
    </w:p>
    <w:p w14:paraId="79F61553" w14:textId="3BF8A4A3" w:rsidR="004E1AB0" w:rsidRDefault="004E1AB0">
      <w:pPr>
        <w:pStyle w:val="TOC2"/>
        <w:rPr>
          <w:rFonts w:asciiTheme="minorHAnsi" w:eastAsiaTheme="minorEastAsia" w:hAnsiTheme="minorHAnsi" w:cstheme="minorBidi"/>
          <w:kern w:val="2"/>
          <w:sz w:val="22"/>
          <w:szCs w:val="22"/>
          <w14:ligatures w14:val="standardContextual"/>
        </w:rPr>
      </w:pPr>
      <w:r>
        <w:t>A.4.3</w:t>
      </w:r>
      <w:r>
        <w:rPr>
          <w:rFonts w:asciiTheme="minorHAnsi" w:eastAsiaTheme="minorEastAsia" w:hAnsiTheme="minorHAnsi" w:cstheme="minorBidi"/>
          <w:kern w:val="2"/>
          <w:sz w:val="22"/>
          <w:szCs w:val="22"/>
          <w14:ligatures w14:val="standardContextual"/>
        </w:rPr>
        <w:tab/>
      </w:r>
      <w:r>
        <w:t>CAT when UE#1 does not have required resources available while UE#2 has resources available</w:t>
      </w:r>
      <w:r>
        <w:tab/>
      </w:r>
      <w:r>
        <w:fldChar w:fldCharType="begin" w:fldLock="1"/>
      </w:r>
      <w:r>
        <w:instrText xml:space="preserve"> PAGEREF _Toc163140027 \h </w:instrText>
      </w:r>
      <w:r>
        <w:fldChar w:fldCharType="separate"/>
      </w:r>
      <w:r>
        <w:t>48</w:t>
      </w:r>
      <w:r>
        <w:fldChar w:fldCharType="end"/>
      </w:r>
    </w:p>
    <w:p w14:paraId="709D0704" w14:textId="2E690BEA" w:rsidR="004E1AB0" w:rsidRDefault="004E1AB0">
      <w:pPr>
        <w:pStyle w:val="TOC2"/>
        <w:rPr>
          <w:rFonts w:asciiTheme="minorHAnsi" w:eastAsiaTheme="minorEastAsia" w:hAnsiTheme="minorHAnsi" w:cstheme="minorBidi"/>
          <w:kern w:val="2"/>
          <w:sz w:val="22"/>
          <w:szCs w:val="22"/>
          <w14:ligatures w14:val="standardContextual"/>
        </w:rPr>
      </w:pPr>
      <w:r>
        <w:t>A.4.4</w:t>
      </w:r>
      <w:r>
        <w:rPr>
          <w:rFonts w:asciiTheme="minorHAnsi" w:eastAsiaTheme="minorEastAsia" w:hAnsiTheme="minorHAnsi" w:cstheme="minorBidi"/>
          <w:kern w:val="2"/>
          <w:sz w:val="22"/>
          <w:szCs w:val="22"/>
          <w14:ligatures w14:val="standardContextual"/>
        </w:rPr>
        <w:tab/>
      </w:r>
      <w:r>
        <w:t>CAT when UE#1 has resources available while UE#2 does not have required resources available</w:t>
      </w:r>
      <w:r>
        <w:tab/>
      </w:r>
      <w:r>
        <w:fldChar w:fldCharType="begin" w:fldLock="1"/>
      </w:r>
      <w:r>
        <w:instrText xml:space="preserve"> PAGEREF _Toc163140028 \h </w:instrText>
      </w:r>
      <w:r>
        <w:fldChar w:fldCharType="separate"/>
      </w:r>
      <w:r>
        <w:t>58</w:t>
      </w:r>
      <w:r>
        <w:fldChar w:fldCharType="end"/>
      </w:r>
    </w:p>
    <w:p w14:paraId="53230A94" w14:textId="6FE21770" w:rsidR="004E1AB0" w:rsidRDefault="004E1AB0">
      <w:pPr>
        <w:pStyle w:val="TOC1"/>
        <w:rPr>
          <w:rFonts w:asciiTheme="minorHAnsi" w:eastAsiaTheme="minorEastAsia" w:hAnsiTheme="minorHAnsi" w:cstheme="minorBidi"/>
          <w:kern w:val="2"/>
          <w:szCs w:val="22"/>
          <w14:ligatures w14:val="standardContextual"/>
        </w:rPr>
      </w:pPr>
      <w:r>
        <w:t>A.5</w:t>
      </w:r>
      <w:r>
        <w:rPr>
          <w:rFonts w:asciiTheme="minorHAnsi" w:eastAsiaTheme="minorEastAsia" w:hAnsiTheme="minorHAnsi" w:cstheme="minorBidi"/>
          <w:kern w:val="2"/>
          <w:szCs w:val="22"/>
          <w14:ligatures w14:val="standardContextual"/>
        </w:rPr>
        <w:tab/>
      </w:r>
      <w:r>
        <w:rPr>
          <w:lang w:eastAsia="ja-JP"/>
        </w:rPr>
        <w:t>CAT Gateway model signalling flows</w:t>
      </w:r>
      <w:r>
        <w:tab/>
      </w:r>
      <w:r>
        <w:fldChar w:fldCharType="begin" w:fldLock="1"/>
      </w:r>
      <w:r>
        <w:instrText xml:space="preserve"> PAGEREF _Toc163140029 \h </w:instrText>
      </w:r>
      <w:r>
        <w:fldChar w:fldCharType="separate"/>
      </w:r>
      <w:r>
        <w:t>64</w:t>
      </w:r>
      <w:r>
        <w:fldChar w:fldCharType="end"/>
      </w:r>
    </w:p>
    <w:p w14:paraId="0259BFCA" w14:textId="61E294C5" w:rsidR="004E1AB0" w:rsidRDefault="004E1AB0">
      <w:pPr>
        <w:pStyle w:val="TOC2"/>
        <w:rPr>
          <w:rFonts w:asciiTheme="minorHAnsi" w:eastAsiaTheme="minorEastAsia" w:hAnsiTheme="minorHAnsi" w:cstheme="minorBidi"/>
          <w:kern w:val="2"/>
          <w:sz w:val="22"/>
          <w:szCs w:val="22"/>
          <w14:ligatures w14:val="standardContextual"/>
        </w:rPr>
      </w:pPr>
      <w:r>
        <w:t>A.5.1</w:t>
      </w:r>
      <w:r>
        <w:rPr>
          <w:rFonts w:asciiTheme="minorHAnsi" w:eastAsiaTheme="minorEastAsia" w:hAnsiTheme="minorHAnsi" w:cstheme="minorBidi"/>
          <w:kern w:val="2"/>
          <w:sz w:val="22"/>
          <w:szCs w:val="22"/>
          <w14:ligatures w14:val="standardContextual"/>
        </w:rPr>
        <w:tab/>
      </w:r>
      <w:r>
        <w:t>Introduction</w:t>
      </w:r>
      <w:r>
        <w:tab/>
      </w:r>
      <w:r>
        <w:fldChar w:fldCharType="begin" w:fldLock="1"/>
      </w:r>
      <w:r>
        <w:instrText xml:space="preserve"> PAGEREF _Toc163140030 \h </w:instrText>
      </w:r>
      <w:r>
        <w:fldChar w:fldCharType="separate"/>
      </w:r>
      <w:r>
        <w:t>64</w:t>
      </w:r>
      <w:r>
        <w:fldChar w:fldCharType="end"/>
      </w:r>
    </w:p>
    <w:p w14:paraId="481F4AB3" w14:textId="3B55F9F1" w:rsidR="004E1AB0" w:rsidRDefault="004E1AB0">
      <w:pPr>
        <w:pStyle w:val="TOC2"/>
        <w:rPr>
          <w:rFonts w:asciiTheme="minorHAnsi" w:eastAsiaTheme="minorEastAsia" w:hAnsiTheme="minorHAnsi" w:cstheme="minorBidi"/>
          <w:kern w:val="2"/>
          <w:sz w:val="22"/>
          <w:szCs w:val="22"/>
          <w14:ligatures w14:val="standardContextual"/>
        </w:rPr>
      </w:pPr>
      <w:r>
        <w:t>A.</w:t>
      </w:r>
      <w:r>
        <w:rPr>
          <w:lang w:eastAsia="ja-JP"/>
        </w:rPr>
        <w:t>5.2</w:t>
      </w:r>
      <w:r>
        <w:rPr>
          <w:rFonts w:asciiTheme="minorHAnsi" w:eastAsiaTheme="minorEastAsia" w:hAnsiTheme="minorHAnsi" w:cstheme="minorBidi"/>
          <w:kern w:val="2"/>
          <w:sz w:val="22"/>
          <w:szCs w:val="22"/>
          <w14:ligatures w14:val="standardContextual"/>
        </w:rPr>
        <w:tab/>
      </w:r>
      <w:r>
        <w:t>CAT when UE#1 and UE#2 have resources available</w:t>
      </w:r>
      <w:r>
        <w:tab/>
      </w:r>
      <w:r>
        <w:fldChar w:fldCharType="begin" w:fldLock="1"/>
      </w:r>
      <w:r>
        <w:instrText xml:space="preserve"> PAGEREF _Toc163140031 \h </w:instrText>
      </w:r>
      <w:r>
        <w:fldChar w:fldCharType="separate"/>
      </w:r>
      <w:r>
        <w:t>65</w:t>
      </w:r>
      <w:r>
        <w:fldChar w:fldCharType="end"/>
      </w:r>
    </w:p>
    <w:p w14:paraId="73819635" w14:textId="680ED071" w:rsidR="004E1AB0" w:rsidRDefault="004E1AB0">
      <w:pPr>
        <w:pStyle w:val="TOC2"/>
        <w:rPr>
          <w:rFonts w:asciiTheme="minorHAnsi" w:eastAsiaTheme="minorEastAsia" w:hAnsiTheme="minorHAnsi" w:cstheme="minorBidi"/>
          <w:kern w:val="2"/>
          <w:sz w:val="22"/>
          <w:szCs w:val="22"/>
          <w14:ligatures w14:val="standardContextual"/>
        </w:rPr>
      </w:pPr>
      <w:r>
        <w:t>A.</w:t>
      </w:r>
      <w:r>
        <w:rPr>
          <w:lang w:eastAsia="ja-JP"/>
        </w:rPr>
        <w:t>5.2</w:t>
      </w:r>
      <w:r>
        <w:rPr>
          <w:lang w:eastAsia="zh-CN"/>
        </w:rPr>
        <w:t>A</w:t>
      </w:r>
      <w:r>
        <w:rPr>
          <w:rFonts w:asciiTheme="minorHAnsi" w:eastAsiaTheme="minorEastAsia" w:hAnsiTheme="minorHAnsi" w:cstheme="minorBidi"/>
          <w:kern w:val="2"/>
          <w:sz w:val="22"/>
          <w:szCs w:val="22"/>
          <w14:ligatures w14:val="standardContextual"/>
        </w:rPr>
        <w:tab/>
      </w:r>
      <w:r>
        <w:t xml:space="preserve">CAT </w:t>
      </w:r>
      <w:r>
        <w:rPr>
          <w:lang w:eastAsia="zh-CN"/>
        </w:rPr>
        <w:t xml:space="preserve">using reINVITE request </w:t>
      </w:r>
      <w:r>
        <w:t>when UE#1 and UE#2 have resources available</w:t>
      </w:r>
      <w:r>
        <w:tab/>
      </w:r>
      <w:r>
        <w:fldChar w:fldCharType="begin" w:fldLock="1"/>
      </w:r>
      <w:r>
        <w:instrText xml:space="preserve"> PAGEREF _Toc163140032 \h </w:instrText>
      </w:r>
      <w:r>
        <w:fldChar w:fldCharType="separate"/>
      </w:r>
      <w:r>
        <w:t>70</w:t>
      </w:r>
      <w:r>
        <w:fldChar w:fldCharType="end"/>
      </w:r>
    </w:p>
    <w:p w14:paraId="4D6C76A6" w14:textId="509E3F9A" w:rsidR="004E1AB0" w:rsidRDefault="004E1AB0">
      <w:pPr>
        <w:pStyle w:val="TOC2"/>
        <w:rPr>
          <w:rFonts w:asciiTheme="minorHAnsi" w:eastAsiaTheme="minorEastAsia" w:hAnsiTheme="minorHAnsi" w:cstheme="minorBidi"/>
          <w:kern w:val="2"/>
          <w:sz w:val="22"/>
          <w:szCs w:val="22"/>
          <w14:ligatures w14:val="standardContextual"/>
        </w:rPr>
      </w:pPr>
      <w:r>
        <w:t>A.</w:t>
      </w:r>
      <w:r>
        <w:rPr>
          <w:lang w:eastAsia="ja-JP"/>
        </w:rPr>
        <w:t>5.3</w:t>
      </w:r>
      <w:r>
        <w:rPr>
          <w:rFonts w:asciiTheme="minorHAnsi" w:eastAsiaTheme="minorEastAsia" w:hAnsiTheme="minorHAnsi" w:cstheme="minorBidi"/>
          <w:kern w:val="2"/>
          <w:sz w:val="22"/>
          <w:szCs w:val="22"/>
          <w14:ligatures w14:val="standardContextual"/>
        </w:rPr>
        <w:tab/>
      </w:r>
      <w:r>
        <w:t xml:space="preserve">CAT when UE#1 </w:t>
      </w:r>
      <w:r>
        <w:rPr>
          <w:lang w:eastAsia="ja-JP"/>
        </w:rPr>
        <w:t>does not have required resources available while</w:t>
      </w:r>
      <w:r>
        <w:t xml:space="preserve"> UE#2 ha</w:t>
      </w:r>
      <w:r>
        <w:rPr>
          <w:lang w:eastAsia="ja-JP"/>
        </w:rPr>
        <w:t>s</w:t>
      </w:r>
      <w:r>
        <w:t xml:space="preserve"> resources available</w:t>
      </w:r>
      <w:r>
        <w:tab/>
      </w:r>
      <w:r>
        <w:fldChar w:fldCharType="begin" w:fldLock="1"/>
      </w:r>
      <w:r>
        <w:instrText xml:space="preserve"> PAGEREF _Toc163140033 \h </w:instrText>
      </w:r>
      <w:r>
        <w:fldChar w:fldCharType="separate"/>
      </w:r>
      <w:r>
        <w:t>75</w:t>
      </w:r>
      <w:r>
        <w:fldChar w:fldCharType="end"/>
      </w:r>
    </w:p>
    <w:p w14:paraId="5510A0D6" w14:textId="5F87152A" w:rsidR="004E1AB0" w:rsidRDefault="004E1AB0">
      <w:pPr>
        <w:pStyle w:val="TOC2"/>
        <w:rPr>
          <w:rFonts w:asciiTheme="minorHAnsi" w:eastAsiaTheme="minorEastAsia" w:hAnsiTheme="minorHAnsi" w:cstheme="minorBidi"/>
          <w:kern w:val="2"/>
          <w:sz w:val="22"/>
          <w:szCs w:val="22"/>
          <w14:ligatures w14:val="standardContextual"/>
        </w:rPr>
      </w:pPr>
      <w:r>
        <w:t>A.</w:t>
      </w:r>
      <w:r>
        <w:rPr>
          <w:lang w:eastAsia="ja-JP"/>
        </w:rPr>
        <w:t>5.3</w:t>
      </w:r>
      <w:r>
        <w:rPr>
          <w:lang w:eastAsia="zh-CN"/>
        </w:rPr>
        <w:t>A</w:t>
      </w:r>
      <w:r>
        <w:rPr>
          <w:rFonts w:asciiTheme="minorHAnsi" w:eastAsiaTheme="minorEastAsia" w:hAnsiTheme="minorHAnsi" w:cstheme="minorBidi"/>
          <w:kern w:val="2"/>
          <w:sz w:val="22"/>
          <w:szCs w:val="22"/>
          <w14:ligatures w14:val="standardContextual"/>
        </w:rPr>
        <w:tab/>
      </w:r>
      <w:r>
        <w:t xml:space="preserve">CAT </w:t>
      </w:r>
      <w:r>
        <w:rPr>
          <w:lang w:eastAsia="zh-CN"/>
        </w:rPr>
        <w:t xml:space="preserve">using reINVITE request </w:t>
      </w:r>
      <w:r>
        <w:t xml:space="preserve">when UE#1 </w:t>
      </w:r>
      <w:r>
        <w:rPr>
          <w:lang w:eastAsia="ja-JP"/>
        </w:rPr>
        <w:t>does not have required resources available while</w:t>
      </w:r>
      <w:r>
        <w:t xml:space="preserve"> UE#2 ha</w:t>
      </w:r>
      <w:r>
        <w:rPr>
          <w:lang w:eastAsia="ja-JP"/>
        </w:rPr>
        <w:t>s</w:t>
      </w:r>
      <w:r>
        <w:t xml:space="preserve"> resources available</w:t>
      </w:r>
      <w:r>
        <w:tab/>
      </w:r>
      <w:r>
        <w:fldChar w:fldCharType="begin" w:fldLock="1"/>
      </w:r>
      <w:r>
        <w:instrText xml:space="preserve"> PAGEREF _Toc163140034 \h </w:instrText>
      </w:r>
      <w:r>
        <w:fldChar w:fldCharType="separate"/>
      </w:r>
      <w:r>
        <w:t>84</w:t>
      </w:r>
      <w:r>
        <w:fldChar w:fldCharType="end"/>
      </w:r>
    </w:p>
    <w:p w14:paraId="79F7061C" w14:textId="66111BB4" w:rsidR="004E1AB0" w:rsidRDefault="004E1AB0">
      <w:pPr>
        <w:pStyle w:val="TOC2"/>
        <w:rPr>
          <w:rFonts w:asciiTheme="minorHAnsi" w:eastAsiaTheme="minorEastAsia" w:hAnsiTheme="minorHAnsi" w:cstheme="minorBidi"/>
          <w:kern w:val="2"/>
          <w:sz w:val="22"/>
          <w:szCs w:val="22"/>
          <w14:ligatures w14:val="standardContextual"/>
        </w:rPr>
      </w:pPr>
      <w:r>
        <w:t>A.</w:t>
      </w:r>
      <w:r>
        <w:rPr>
          <w:lang w:eastAsia="ja-JP"/>
        </w:rPr>
        <w:t>5.4</w:t>
      </w:r>
      <w:r>
        <w:rPr>
          <w:rFonts w:asciiTheme="minorHAnsi" w:eastAsiaTheme="minorEastAsia" w:hAnsiTheme="minorHAnsi" w:cstheme="minorBidi"/>
          <w:kern w:val="2"/>
          <w:sz w:val="22"/>
          <w:szCs w:val="22"/>
          <w14:ligatures w14:val="standardContextual"/>
        </w:rPr>
        <w:tab/>
      </w:r>
      <w:r>
        <w:t>CAT when UE#1</w:t>
      </w:r>
      <w:r>
        <w:rPr>
          <w:lang w:eastAsia="ja-JP"/>
        </w:rPr>
        <w:t xml:space="preserve"> has resources available while</w:t>
      </w:r>
      <w:r>
        <w:t xml:space="preserve"> UE#2 </w:t>
      </w:r>
      <w:r>
        <w:rPr>
          <w:lang w:eastAsia="ja-JP"/>
        </w:rPr>
        <w:t>does not have required</w:t>
      </w:r>
      <w:r>
        <w:t xml:space="preserve"> resources available</w:t>
      </w:r>
      <w:r>
        <w:tab/>
      </w:r>
      <w:r>
        <w:fldChar w:fldCharType="begin" w:fldLock="1"/>
      </w:r>
      <w:r>
        <w:instrText xml:space="preserve"> PAGEREF _Toc163140035 \h </w:instrText>
      </w:r>
      <w:r>
        <w:fldChar w:fldCharType="separate"/>
      </w:r>
      <w:r>
        <w:t>94</w:t>
      </w:r>
      <w:r>
        <w:fldChar w:fldCharType="end"/>
      </w:r>
    </w:p>
    <w:p w14:paraId="14B24E3F" w14:textId="7CF9D817" w:rsidR="004E1AB0" w:rsidRDefault="004E1AB0">
      <w:pPr>
        <w:pStyle w:val="TOC2"/>
        <w:rPr>
          <w:rFonts w:asciiTheme="minorHAnsi" w:eastAsiaTheme="minorEastAsia" w:hAnsiTheme="minorHAnsi" w:cstheme="minorBidi"/>
          <w:kern w:val="2"/>
          <w:sz w:val="22"/>
          <w:szCs w:val="22"/>
          <w14:ligatures w14:val="standardContextual"/>
        </w:rPr>
      </w:pPr>
      <w:r>
        <w:t>A.</w:t>
      </w:r>
      <w:r>
        <w:rPr>
          <w:lang w:eastAsia="ja-JP"/>
        </w:rPr>
        <w:t>5.4</w:t>
      </w:r>
      <w:r>
        <w:rPr>
          <w:lang w:eastAsia="zh-CN"/>
        </w:rPr>
        <w:t>A</w:t>
      </w:r>
      <w:r>
        <w:rPr>
          <w:rFonts w:asciiTheme="minorHAnsi" w:eastAsiaTheme="minorEastAsia" w:hAnsiTheme="minorHAnsi" w:cstheme="minorBidi"/>
          <w:kern w:val="2"/>
          <w:sz w:val="22"/>
          <w:szCs w:val="22"/>
          <w14:ligatures w14:val="standardContextual"/>
        </w:rPr>
        <w:tab/>
      </w:r>
      <w:r>
        <w:t xml:space="preserve">CAT </w:t>
      </w:r>
      <w:r>
        <w:rPr>
          <w:lang w:eastAsia="zh-CN"/>
        </w:rPr>
        <w:t xml:space="preserve">using reINVITE request </w:t>
      </w:r>
      <w:r>
        <w:t>when UE#1</w:t>
      </w:r>
      <w:r>
        <w:rPr>
          <w:lang w:eastAsia="ja-JP"/>
        </w:rPr>
        <w:t xml:space="preserve"> has resources available while</w:t>
      </w:r>
      <w:r>
        <w:t xml:space="preserve"> UE#2 </w:t>
      </w:r>
      <w:r>
        <w:rPr>
          <w:lang w:eastAsia="ja-JP"/>
        </w:rPr>
        <w:t>does not have required</w:t>
      </w:r>
      <w:r>
        <w:t xml:space="preserve"> resources available</w:t>
      </w:r>
      <w:r>
        <w:tab/>
      </w:r>
      <w:r>
        <w:fldChar w:fldCharType="begin" w:fldLock="1"/>
      </w:r>
      <w:r>
        <w:instrText xml:space="preserve"> PAGEREF _Toc163140036 \h </w:instrText>
      </w:r>
      <w:r>
        <w:fldChar w:fldCharType="separate"/>
      </w:r>
      <w:r>
        <w:t>99</w:t>
      </w:r>
      <w:r>
        <w:fldChar w:fldCharType="end"/>
      </w:r>
    </w:p>
    <w:p w14:paraId="177073EC" w14:textId="2D9A106E" w:rsidR="004E1AB0" w:rsidRDefault="004E1AB0">
      <w:pPr>
        <w:pStyle w:val="TOC2"/>
        <w:rPr>
          <w:rFonts w:asciiTheme="minorHAnsi" w:eastAsiaTheme="minorEastAsia" w:hAnsiTheme="minorHAnsi" w:cstheme="minorBidi"/>
          <w:kern w:val="2"/>
          <w:sz w:val="22"/>
          <w:szCs w:val="22"/>
          <w14:ligatures w14:val="standardContextual"/>
        </w:rPr>
      </w:pPr>
      <w:r>
        <w:t>A.</w:t>
      </w:r>
      <w:r>
        <w:rPr>
          <w:lang w:eastAsia="ja-JP"/>
        </w:rPr>
        <w:t>5.5</w:t>
      </w:r>
      <w:r>
        <w:rPr>
          <w:rFonts w:asciiTheme="minorHAnsi" w:eastAsiaTheme="minorEastAsia" w:hAnsiTheme="minorHAnsi" w:cstheme="minorBidi"/>
          <w:kern w:val="2"/>
          <w:sz w:val="22"/>
          <w:szCs w:val="22"/>
          <w14:ligatures w14:val="standardContextual"/>
        </w:rPr>
        <w:tab/>
      </w:r>
      <w:r>
        <w:t xml:space="preserve">CAT diverting for CFNR </w:t>
      </w:r>
      <w:r>
        <w:rPr>
          <w:lang w:eastAsia="zh-CN"/>
        </w:rPr>
        <w:t xml:space="preserve">using reINVITE request </w:t>
      </w:r>
      <w:r>
        <w:t>when UE#1, UE#2 and UE#3 have resources available</w:t>
      </w:r>
      <w:r>
        <w:tab/>
      </w:r>
      <w:r>
        <w:fldChar w:fldCharType="begin" w:fldLock="1"/>
      </w:r>
      <w:r>
        <w:instrText xml:space="preserve"> PAGEREF _Toc163140037 \h </w:instrText>
      </w:r>
      <w:r>
        <w:fldChar w:fldCharType="separate"/>
      </w:r>
      <w:r>
        <w:t>105</w:t>
      </w:r>
      <w:r>
        <w:fldChar w:fldCharType="end"/>
      </w:r>
    </w:p>
    <w:p w14:paraId="501BDE94" w14:textId="65A636D1" w:rsidR="004E1AB0" w:rsidRDefault="004E1AB0">
      <w:pPr>
        <w:pStyle w:val="TOC2"/>
        <w:rPr>
          <w:rFonts w:asciiTheme="minorHAnsi" w:eastAsiaTheme="minorEastAsia" w:hAnsiTheme="minorHAnsi" w:cstheme="minorBidi"/>
          <w:kern w:val="2"/>
          <w:sz w:val="22"/>
          <w:szCs w:val="22"/>
          <w14:ligatures w14:val="standardContextual"/>
        </w:rPr>
      </w:pPr>
      <w:r>
        <w:t>A.</w:t>
      </w:r>
      <w:r>
        <w:rPr>
          <w:lang w:eastAsia="ja-JP"/>
        </w:rPr>
        <w:t>5.</w:t>
      </w:r>
      <w:r>
        <w:rPr>
          <w:lang w:eastAsia="zh-CN"/>
        </w:rPr>
        <w:t>6</w:t>
      </w:r>
      <w:r>
        <w:rPr>
          <w:rFonts w:asciiTheme="minorHAnsi" w:eastAsiaTheme="minorEastAsia" w:hAnsiTheme="minorHAnsi" w:cstheme="minorBidi"/>
          <w:kern w:val="2"/>
          <w:sz w:val="22"/>
          <w:szCs w:val="22"/>
          <w14:ligatures w14:val="standardContextual"/>
        </w:rPr>
        <w:tab/>
      </w:r>
      <w:r>
        <w:t>CAT diverting for CF</w:t>
      </w:r>
      <w:r>
        <w:rPr>
          <w:lang w:eastAsia="zh-CN"/>
        </w:rPr>
        <w:t>U</w:t>
      </w:r>
      <w:r>
        <w:tab/>
      </w:r>
      <w:r>
        <w:fldChar w:fldCharType="begin" w:fldLock="1"/>
      </w:r>
      <w:r>
        <w:instrText xml:space="preserve"> PAGEREF _Toc163140038 \h </w:instrText>
      </w:r>
      <w:r>
        <w:fldChar w:fldCharType="separate"/>
      </w:r>
      <w:r>
        <w:t>116</w:t>
      </w:r>
      <w:r>
        <w:fldChar w:fldCharType="end"/>
      </w:r>
    </w:p>
    <w:p w14:paraId="5836B64C" w14:textId="5214DDBA" w:rsidR="004E1AB0" w:rsidRDefault="004E1AB0">
      <w:pPr>
        <w:pStyle w:val="TOC2"/>
        <w:rPr>
          <w:rFonts w:asciiTheme="minorHAnsi" w:eastAsiaTheme="minorEastAsia" w:hAnsiTheme="minorHAnsi" w:cstheme="minorBidi"/>
          <w:kern w:val="2"/>
          <w:sz w:val="22"/>
          <w:szCs w:val="22"/>
          <w14:ligatures w14:val="standardContextual"/>
        </w:rPr>
      </w:pPr>
      <w:r>
        <w:t>A.5.6.1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_Toc163140039 \h </w:instrText>
      </w:r>
      <w:r>
        <w:fldChar w:fldCharType="separate"/>
      </w:r>
      <w:r>
        <w:t>116</w:t>
      </w:r>
      <w:r>
        <w:fldChar w:fldCharType="end"/>
      </w:r>
    </w:p>
    <w:p w14:paraId="45FC55FB" w14:textId="5CC2430B" w:rsidR="004E1AB0" w:rsidRDefault="004E1AB0">
      <w:pPr>
        <w:pStyle w:val="TOC2"/>
        <w:rPr>
          <w:rFonts w:asciiTheme="minorHAnsi" w:eastAsiaTheme="minorEastAsia" w:hAnsiTheme="minorHAnsi" w:cstheme="minorBidi"/>
          <w:kern w:val="2"/>
          <w:sz w:val="22"/>
          <w:szCs w:val="22"/>
          <w14:ligatures w14:val="standardContextual"/>
        </w:rPr>
      </w:pPr>
      <w:r>
        <w:rPr>
          <w:lang w:eastAsia="zh-CN"/>
        </w:rPr>
        <w:t>A.5.6.2</w:t>
      </w:r>
      <w:r>
        <w:rPr>
          <w:rFonts w:asciiTheme="minorHAnsi" w:eastAsiaTheme="minorEastAsia" w:hAnsiTheme="minorHAnsi" w:cstheme="minorBidi"/>
          <w:kern w:val="2"/>
          <w:sz w:val="22"/>
          <w:szCs w:val="22"/>
          <w14:ligatures w14:val="standardContextual"/>
        </w:rPr>
        <w:tab/>
      </w:r>
      <w:r>
        <w:t xml:space="preserve">Gateway model </w:t>
      </w:r>
      <w:r>
        <w:rPr>
          <w:lang w:eastAsia="zh-CN"/>
        </w:rPr>
        <w:t xml:space="preserve">CAT </w:t>
      </w:r>
      <w:r>
        <w:t>diverting for CFU when UE#1, UE#2 and UE#3 have resources available</w:t>
      </w:r>
      <w:r>
        <w:tab/>
      </w:r>
      <w:r>
        <w:fldChar w:fldCharType="begin" w:fldLock="1"/>
      </w:r>
      <w:r>
        <w:instrText xml:space="preserve"> PAGEREF _Toc163140040 \h </w:instrText>
      </w:r>
      <w:r>
        <w:fldChar w:fldCharType="separate"/>
      </w:r>
      <w:r>
        <w:t>117</w:t>
      </w:r>
      <w:r>
        <w:fldChar w:fldCharType="end"/>
      </w:r>
    </w:p>
    <w:p w14:paraId="7C7B45E3" w14:textId="436F0B74" w:rsidR="004E1AB0" w:rsidRDefault="004E1AB0">
      <w:pPr>
        <w:pStyle w:val="TOC2"/>
        <w:rPr>
          <w:rFonts w:asciiTheme="minorHAnsi" w:eastAsiaTheme="minorEastAsia" w:hAnsiTheme="minorHAnsi" w:cstheme="minorBidi"/>
          <w:kern w:val="2"/>
          <w:sz w:val="22"/>
          <w:szCs w:val="22"/>
          <w14:ligatures w14:val="standardContextual"/>
        </w:rPr>
      </w:pPr>
      <w:r>
        <w:rPr>
          <w:lang w:eastAsia="ja-JP"/>
        </w:rPr>
        <w:t>A.5.7</w:t>
      </w:r>
      <w:r>
        <w:rPr>
          <w:rFonts w:asciiTheme="minorHAnsi" w:eastAsiaTheme="minorEastAsia" w:hAnsiTheme="minorHAnsi" w:cstheme="minorBidi"/>
          <w:kern w:val="2"/>
          <w:sz w:val="22"/>
          <w:szCs w:val="22"/>
          <w14:ligatures w14:val="standardContextual"/>
        </w:rPr>
        <w:tab/>
      </w:r>
      <w:r>
        <w:rPr>
          <w:lang w:eastAsia="ja-JP"/>
        </w:rPr>
        <w:t>CAT when both UE#1 and UE#2 do not have required resources available</w:t>
      </w:r>
      <w:r>
        <w:tab/>
      </w:r>
      <w:r>
        <w:fldChar w:fldCharType="begin" w:fldLock="1"/>
      </w:r>
      <w:r>
        <w:instrText xml:space="preserve"> PAGEREF _Toc163140041 \h </w:instrText>
      </w:r>
      <w:r>
        <w:fldChar w:fldCharType="separate"/>
      </w:r>
      <w:r>
        <w:t>124</w:t>
      </w:r>
      <w:r>
        <w:fldChar w:fldCharType="end"/>
      </w:r>
    </w:p>
    <w:p w14:paraId="20350F27" w14:textId="79C99AA3" w:rsidR="004E1AB0" w:rsidRDefault="004E1AB0">
      <w:pPr>
        <w:pStyle w:val="TOC2"/>
        <w:rPr>
          <w:rFonts w:asciiTheme="minorHAnsi" w:eastAsiaTheme="minorEastAsia" w:hAnsiTheme="minorHAnsi" w:cstheme="minorBidi"/>
          <w:kern w:val="2"/>
          <w:sz w:val="22"/>
          <w:szCs w:val="22"/>
          <w14:ligatures w14:val="standardContextual"/>
        </w:rPr>
      </w:pPr>
      <w:r>
        <w:rPr>
          <w:lang w:eastAsia="ja-JP"/>
        </w:rPr>
        <w:t>A.5.8</w:t>
      </w:r>
      <w:r>
        <w:rPr>
          <w:rFonts w:asciiTheme="minorHAnsi" w:eastAsiaTheme="minorEastAsia" w:hAnsiTheme="minorHAnsi" w:cstheme="minorBidi"/>
          <w:kern w:val="2"/>
          <w:sz w:val="22"/>
          <w:szCs w:val="22"/>
          <w14:ligatures w14:val="standardContextual"/>
        </w:rPr>
        <w:tab/>
      </w:r>
      <w:r>
        <w:rPr>
          <w:lang w:eastAsia="ja-JP"/>
        </w:rPr>
        <w:t>CAT with different media types during one SIP session when both UE#1 and UE#2 do not have required resources available</w:t>
      </w:r>
      <w:r>
        <w:tab/>
      </w:r>
      <w:r>
        <w:fldChar w:fldCharType="begin" w:fldLock="1"/>
      </w:r>
      <w:r>
        <w:instrText xml:space="preserve"> PAGEREF _Toc163140042 \h </w:instrText>
      </w:r>
      <w:r>
        <w:fldChar w:fldCharType="separate"/>
      </w:r>
      <w:r>
        <w:t>133</w:t>
      </w:r>
      <w:r>
        <w:fldChar w:fldCharType="end"/>
      </w:r>
    </w:p>
    <w:p w14:paraId="2E92FE0C" w14:textId="3023C044" w:rsidR="004E1AB0" w:rsidRDefault="004E1AB0">
      <w:pPr>
        <w:pStyle w:val="TOC1"/>
        <w:rPr>
          <w:rFonts w:asciiTheme="minorHAnsi" w:eastAsiaTheme="minorEastAsia" w:hAnsiTheme="minorHAnsi" w:cstheme="minorBidi"/>
          <w:kern w:val="2"/>
          <w:szCs w:val="22"/>
          <w14:ligatures w14:val="standardContextual"/>
        </w:rPr>
      </w:pPr>
      <w:r>
        <w:t>A.6</w:t>
      </w:r>
      <w:r>
        <w:rPr>
          <w:rFonts w:asciiTheme="minorHAnsi" w:eastAsiaTheme="minorEastAsia" w:hAnsiTheme="minorHAnsi" w:cstheme="minorBidi"/>
          <w:kern w:val="2"/>
          <w:szCs w:val="22"/>
          <w14:ligatures w14:val="standardContextual"/>
        </w:rPr>
        <w:tab/>
      </w:r>
      <w:r>
        <w:t>Interworking with CS domain</w:t>
      </w:r>
      <w:r>
        <w:tab/>
      </w:r>
      <w:r>
        <w:fldChar w:fldCharType="begin" w:fldLock="1"/>
      </w:r>
      <w:r>
        <w:instrText xml:space="preserve"> PAGEREF _Toc163140043 \h </w:instrText>
      </w:r>
      <w:r>
        <w:fldChar w:fldCharType="separate"/>
      </w:r>
      <w:r>
        <w:t>142</w:t>
      </w:r>
      <w:r>
        <w:fldChar w:fldCharType="end"/>
      </w:r>
    </w:p>
    <w:p w14:paraId="5828D2A6" w14:textId="0E41DCEB" w:rsidR="004E1AB0" w:rsidRDefault="004E1AB0">
      <w:pPr>
        <w:pStyle w:val="TOC2"/>
        <w:rPr>
          <w:rFonts w:asciiTheme="minorHAnsi" w:eastAsiaTheme="minorEastAsia" w:hAnsiTheme="minorHAnsi" w:cstheme="minorBidi"/>
          <w:kern w:val="2"/>
          <w:sz w:val="22"/>
          <w:szCs w:val="22"/>
          <w14:ligatures w14:val="standardContextual"/>
        </w:rPr>
      </w:pPr>
      <w:r>
        <w:t>A.6.1</w:t>
      </w:r>
      <w:r>
        <w:rPr>
          <w:rFonts w:asciiTheme="minorHAnsi" w:eastAsiaTheme="minorEastAsia" w:hAnsiTheme="minorHAnsi" w:cstheme="minorBidi"/>
          <w:kern w:val="2"/>
          <w:sz w:val="22"/>
          <w:szCs w:val="22"/>
          <w14:ligatures w14:val="standardContextual"/>
        </w:rPr>
        <w:tab/>
      </w:r>
      <w:r>
        <w:t>Introduction</w:t>
      </w:r>
      <w:r>
        <w:tab/>
      </w:r>
      <w:r>
        <w:fldChar w:fldCharType="begin" w:fldLock="1"/>
      </w:r>
      <w:r>
        <w:instrText xml:space="preserve"> PAGEREF _Toc163140044 \h </w:instrText>
      </w:r>
      <w:r>
        <w:fldChar w:fldCharType="separate"/>
      </w:r>
      <w:r>
        <w:t>142</w:t>
      </w:r>
      <w:r>
        <w:fldChar w:fldCharType="end"/>
      </w:r>
    </w:p>
    <w:p w14:paraId="3125FE4D" w14:textId="0CD46EBE" w:rsidR="004E1AB0" w:rsidRDefault="004E1AB0">
      <w:pPr>
        <w:pStyle w:val="TOC2"/>
        <w:rPr>
          <w:rFonts w:asciiTheme="minorHAnsi" w:eastAsiaTheme="minorEastAsia" w:hAnsiTheme="minorHAnsi" w:cstheme="minorBidi"/>
          <w:kern w:val="2"/>
          <w:sz w:val="22"/>
          <w:szCs w:val="22"/>
          <w14:ligatures w14:val="standardContextual"/>
        </w:rPr>
      </w:pPr>
      <w:r>
        <w:t>A.6.2</w:t>
      </w:r>
      <w:r>
        <w:rPr>
          <w:rFonts w:asciiTheme="minorHAnsi" w:eastAsiaTheme="minorEastAsia" w:hAnsiTheme="minorHAnsi" w:cstheme="minorBidi"/>
          <w:kern w:val="2"/>
          <w:sz w:val="22"/>
          <w:szCs w:val="22"/>
          <w14:ligatures w14:val="standardContextual"/>
        </w:rPr>
        <w:tab/>
      </w:r>
      <w:r>
        <w:t>CAT provided by the terminating CS domain</w:t>
      </w:r>
      <w:r>
        <w:tab/>
      </w:r>
      <w:r>
        <w:fldChar w:fldCharType="begin" w:fldLock="1"/>
      </w:r>
      <w:r>
        <w:instrText xml:space="preserve"> PAGEREF _Toc163140045 \h </w:instrText>
      </w:r>
      <w:r>
        <w:fldChar w:fldCharType="separate"/>
      </w:r>
      <w:r>
        <w:t>142</w:t>
      </w:r>
      <w:r>
        <w:fldChar w:fldCharType="end"/>
      </w:r>
    </w:p>
    <w:p w14:paraId="19999B34" w14:textId="3F9CF4C3" w:rsidR="004E1AB0" w:rsidRDefault="004E1AB0">
      <w:pPr>
        <w:pStyle w:val="TOC2"/>
        <w:rPr>
          <w:rFonts w:asciiTheme="minorHAnsi" w:eastAsiaTheme="minorEastAsia" w:hAnsiTheme="minorHAnsi" w:cstheme="minorBidi"/>
          <w:kern w:val="2"/>
          <w:sz w:val="22"/>
          <w:szCs w:val="22"/>
          <w14:ligatures w14:val="standardContextual"/>
        </w:rPr>
      </w:pPr>
      <w:r>
        <w:t>A.6.3</w:t>
      </w:r>
      <w:r>
        <w:rPr>
          <w:rFonts w:asciiTheme="minorHAnsi" w:eastAsiaTheme="minorEastAsia" w:hAnsiTheme="minorHAnsi" w:cstheme="minorBidi"/>
          <w:kern w:val="2"/>
          <w:sz w:val="22"/>
          <w:szCs w:val="22"/>
          <w14:ligatures w14:val="standardContextual"/>
        </w:rPr>
        <w:tab/>
      </w:r>
      <w:r>
        <w:t>CAT provided to the originating CS domain with the CAT forking model</w:t>
      </w:r>
      <w:r>
        <w:tab/>
      </w:r>
      <w:r>
        <w:fldChar w:fldCharType="begin" w:fldLock="1"/>
      </w:r>
      <w:r>
        <w:instrText xml:space="preserve"> PAGEREF _Toc163140046 \h </w:instrText>
      </w:r>
      <w:r>
        <w:fldChar w:fldCharType="separate"/>
      </w:r>
      <w:r>
        <w:t>145</w:t>
      </w:r>
      <w:r>
        <w:fldChar w:fldCharType="end"/>
      </w:r>
    </w:p>
    <w:p w14:paraId="34E3DB74" w14:textId="2E20134F" w:rsidR="004E1AB0" w:rsidRDefault="004E1AB0">
      <w:pPr>
        <w:pStyle w:val="TOC2"/>
        <w:rPr>
          <w:rFonts w:asciiTheme="minorHAnsi" w:eastAsiaTheme="minorEastAsia" w:hAnsiTheme="minorHAnsi" w:cstheme="minorBidi"/>
          <w:kern w:val="2"/>
          <w:sz w:val="22"/>
          <w:szCs w:val="22"/>
          <w14:ligatures w14:val="standardContextual"/>
        </w:rPr>
      </w:pPr>
      <w:r>
        <w:t>A.6.4</w:t>
      </w:r>
      <w:r>
        <w:rPr>
          <w:rFonts w:asciiTheme="minorHAnsi" w:eastAsiaTheme="minorEastAsia" w:hAnsiTheme="minorHAnsi" w:cstheme="minorBidi"/>
          <w:kern w:val="2"/>
          <w:sz w:val="22"/>
          <w:szCs w:val="22"/>
          <w14:ligatures w14:val="standardContextual"/>
        </w:rPr>
        <w:tab/>
      </w:r>
      <w:r>
        <w:t>CAT provided to the originating CS domain with the CAT early session model</w:t>
      </w:r>
      <w:r>
        <w:tab/>
      </w:r>
      <w:r>
        <w:fldChar w:fldCharType="begin" w:fldLock="1"/>
      </w:r>
      <w:r>
        <w:instrText xml:space="preserve"> PAGEREF _Toc163140047 \h </w:instrText>
      </w:r>
      <w:r>
        <w:fldChar w:fldCharType="separate"/>
      </w:r>
      <w:r>
        <w:t>149</w:t>
      </w:r>
      <w:r>
        <w:fldChar w:fldCharType="end"/>
      </w:r>
    </w:p>
    <w:p w14:paraId="2466C882" w14:textId="65355CE3" w:rsidR="004E1AB0" w:rsidRDefault="004E1AB0" w:rsidP="004E1AB0">
      <w:pPr>
        <w:pStyle w:val="TOC8"/>
        <w:rPr>
          <w:rFonts w:asciiTheme="minorHAnsi" w:eastAsiaTheme="minorEastAsia" w:hAnsiTheme="minorHAnsi" w:cstheme="minorBidi"/>
          <w:b w:val="0"/>
          <w:kern w:val="2"/>
          <w:szCs w:val="22"/>
          <w14:ligatures w14:val="standardContextual"/>
        </w:rPr>
      </w:pPr>
      <w:r>
        <w:t>Annex B (normative):</w:t>
      </w:r>
      <w:r>
        <w:tab/>
        <w:t>SDP a=content attribute "g.3gpp.cat" value</w:t>
      </w:r>
      <w:r>
        <w:tab/>
      </w:r>
      <w:r>
        <w:fldChar w:fldCharType="begin" w:fldLock="1"/>
      </w:r>
      <w:r>
        <w:instrText xml:space="preserve"> PAGEREF _Toc163140048 \h </w:instrText>
      </w:r>
      <w:r>
        <w:fldChar w:fldCharType="separate"/>
      </w:r>
      <w:r>
        <w:t>155</w:t>
      </w:r>
      <w:r>
        <w:fldChar w:fldCharType="end"/>
      </w:r>
    </w:p>
    <w:p w14:paraId="1626F520" w14:textId="1EB1006E" w:rsidR="004E1AB0" w:rsidRDefault="004E1AB0">
      <w:pPr>
        <w:pStyle w:val="TOC2"/>
        <w:rPr>
          <w:rFonts w:asciiTheme="minorHAnsi" w:eastAsiaTheme="minorEastAsia" w:hAnsiTheme="minorHAnsi" w:cstheme="minorBidi"/>
          <w:kern w:val="2"/>
          <w:sz w:val="22"/>
          <w:szCs w:val="22"/>
          <w14:ligatures w14:val="standardContextual"/>
        </w:rPr>
      </w:pPr>
      <w:r>
        <w:t>B.1</w:t>
      </w:r>
      <w:r>
        <w:rPr>
          <w:rFonts w:asciiTheme="minorHAnsi" w:eastAsiaTheme="minorEastAsia" w:hAnsiTheme="minorHAnsi" w:cstheme="minorBidi"/>
          <w:kern w:val="2"/>
          <w:sz w:val="22"/>
          <w:szCs w:val="22"/>
          <w14:ligatures w14:val="standardContextual"/>
        </w:rPr>
        <w:tab/>
      </w:r>
      <w:r>
        <w:t>Introduction</w:t>
      </w:r>
      <w:r>
        <w:tab/>
      </w:r>
      <w:r>
        <w:fldChar w:fldCharType="begin" w:fldLock="1"/>
      </w:r>
      <w:r>
        <w:instrText xml:space="preserve"> PAGEREF _Toc163140049 \h </w:instrText>
      </w:r>
      <w:r>
        <w:fldChar w:fldCharType="separate"/>
      </w:r>
      <w:r>
        <w:t>155</w:t>
      </w:r>
      <w:r>
        <w:fldChar w:fldCharType="end"/>
      </w:r>
    </w:p>
    <w:p w14:paraId="6F96948E" w14:textId="07D8C3EA" w:rsidR="004E1AB0" w:rsidRDefault="004E1AB0">
      <w:pPr>
        <w:pStyle w:val="TOC2"/>
        <w:rPr>
          <w:rFonts w:asciiTheme="minorHAnsi" w:eastAsiaTheme="minorEastAsia" w:hAnsiTheme="minorHAnsi" w:cstheme="minorBidi"/>
          <w:kern w:val="2"/>
          <w:sz w:val="22"/>
          <w:szCs w:val="22"/>
          <w14:ligatures w14:val="standardContextual"/>
        </w:rPr>
      </w:pPr>
      <w:r>
        <w:t>B.2</w:t>
      </w:r>
      <w:r>
        <w:rPr>
          <w:rFonts w:asciiTheme="minorHAnsi" w:eastAsiaTheme="minorEastAsia" w:hAnsiTheme="minorHAnsi" w:cstheme="minorBidi"/>
          <w:kern w:val="2"/>
          <w:sz w:val="22"/>
          <w:szCs w:val="22"/>
          <w14:ligatures w14:val="standardContextual"/>
        </w:rPr>
        <w:tab/>
      </w:r>
      <w:r>
        <w:t>New value</w:t>
      </w:r>
      <w:r>
        <w:tab/>
      </w:r>
      <w:r>
        <w:fldChar w:fldCharType="begin" w:fldLock="1"/>
      </w:r>
      <w:r>
        <w:instrText xml:space="preserve"> PAGEREF _Toc163140050 \h </w:instrText>
      </w:r>
      <w:r>
        <w:fldChar w:fldCharType="separate"/>
      </w:r>
      <w:r>
        <w:t>155</w:t>
      </w:r>
      <w:r>
        <w:fldChar w:fldCharType="end"/>
      </w:r>
    </w:p>
    <w:p w14:paraId="7ECDF3CF" w14:textId="71C74E47" w:rsidR="004E1AB0" w:rsidRDefault="004E1AB0" w:rsidP="004E1AB0">
      <w:pPr>
        <w:pStyle w:val="TOC8"/>
        <w:rPr>
          <w:rFonts w:asciiTheme="minorHAnsi" w:eastAsiaTheme="minorEastAsia" w:hAnsiTheme="minorHAnsi" w:cstheme="minorBidi"/>
          <w:b w:val="0"/>
          <w:kern w:val="2"/>
          <w:szCs w:val="22"/>
          <w14:ligatures w14:val="standardContextual"/>
        </w:rPr>
      </w:pPr>
      <w:r>
        <w:t>Annex C (informative):</w:t>
      </w:r>
      <w:r>
        <w:tab/>
        <w:t>Change history</w:t>
      </w:r>
      <w:r>
        <w:tab/>
      </w:r>
      <w:r>
        <w:fldChar w:fldCharType="begin" w:fldLock="1"/>
      </w:r>
      <w:r>
        <w:instrText xml:space="preserve"> PAGEREF _Toc163140051 \h </w:instrText>
      </w:r>
      <w:r>
        <w:fldChar w:fldCharType="separate"/>
      </w:r>
      <w:r>
        <w:t>156</w:t>
      </w:r>
      <w:r>
        <w:fldChar w:fldCharType="end"/>
      </w:r>
    </w:p>
    <w:p w14:paraId="5935037C" w14:textId="3E0F3F84" w:rsidR="004A3549" w:rsidRPr="00670594" w:rsidRDefault="007A71A0">
      <w:r>
        <w:rPr>
          <w:noProof/>
          <w:sz w:val="22"/>
        </w:rPr>
        <w:fldChar w:fldCharType="end"/>
      </w:r>
    </w:p>
    <w:p w14:paraId="61D381FD" w14:textId="77777777" w:rsidR="004A3549" w:rsidRPr="00670594" w:rsidRDefault="004A3549">
      <w:pPr>
        <w:pStyle w:val="Heading1"/>
      </w:pPr>
      <w:r w:rsidRPr="00670594">
        <w:br w:type="page"/>
      </w:r>
      <w:bookmarkStart w:id="8" w:name="_Toc20131364"/>
      <w:bookmarkStart w:id="9" w:name="_Toc36122489"/>
      <w:bookmarkStart w:id="10" w:name="_Toc45183188"/>
      <w:bookmarkStart w:id="11" w:name="_Toc45696629"/>
      <w:bookmarkStart w:id="12" w:name="_Toc163139953"/>
      <w:r w:rsidRPr="00670594">
        <w:lastRenderedPageBreak/>
        <w:t>Foreword</w:t>
      </w:r>
      <w:bookmarkEnd w:id="8"/>
      <w:bookmarkEnd w:id="9"/>
      <w:bookmarkEnd w:id="10"/>
      <w:bookmarkEnd w:id="11"/>
      <w:bookmarkEnd w:id="12"/>
    </w:p>
    <w:p w14:paraId="0A2EADDE" w14:textId="77777777" w:rsidR="004A3549" w:rsidRPr="00670594" w:rsidRDefault="004A3549">
      <w:r w:rsidRPr="00670594">
        <w:t>This Technical Specification has been produced by the 3</w:t>
      </w:r>
      <w:r w:rsidRPr="00670594">
        <w:rPr>
          <w:vertAlign w:val="superscript"/>
        </w:rPr>
        <w:t>rd</w:t>
      </w:r>
      <w:r w:rsidRPr="00670594">
        <w:t xml:space="preserve"> Generation Partnership Project (3GPP).</w:t>
      </w:r>
    </w:p>
    <w:p w14:paraId="3BD0C0CA" w14:textId="77777777" w:rsidR="004A3549" w:rsidRPr="00670594" w:rsidRDefault="004A3549">
      <w:r w:rsidRPr="0067059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280E67D" w14:textId="77777777" w:rsidR="004A3549" w:rsidRPr="00670594" w:rsidRDefault="004A3549">
      <w:pPr>
        <w:pStyle w:val="B1"/>
      </w:pPr>
      <w:r w:rsidRPr="00670594">
        <w:t>Version x.y.z</w:t>
      </w:r>
    </w:p>
    <w:p w14:paraId="361732D6" w14:textId="77777777" w:rsidR="004A3549" w:rsidRPr="00670594" w:rsidRDefault="004A3549">
      <w:pPr>
        <w:pStyle w:val="B1"/>
      </w:pPr>
      <w:r w:rsidRPr="00670594">
        <w:t>where:</w:t>
      </w:r>
    </w:p>
    <w:p w14:paraId="33060506" w14:textId="77777777" w:rsidR="004A3549" w:rsidRPr="00670594" w:rsidRDefault="004A3549">
      <w:pPr>
        <w:pStyle w:val="B2"/>
      </w:pPr>
      <w:r w:rsidRPr="00670594">
        <w:t>x</w:t>
      </w:r>
      <w:r w:rsidRPr="00670594">
        <w:tab/>
        <w:t>the first digit:</w:t>
      </w:r>
    </w:p>
    <w:p w14:paraId="08FB8363" w14:textId="77777777" w:rsidR="004A3549" w:rsidRPr="00670594" w:rsidRDefault="004A3549">
      <w:pPr>
        <w:pStyle w:val="B3"/>
      </w:pPr>
      <w:r w:rsidRPr="00670594">
        <w:t>1</w:t>
      </w:r>
      <w:r w:rsidRPr="00670594">
        <w:tab/>
        <w:t>presented to TSG for information;</w:t>
      </w:r>
    </w:p>
    <w:p w14:paraId="33EC1607" w14:textId="77777777" w:rsidR="004A3549" w:rsidRPr="00670594" w:rsidRDefault="004A3549">
      <w:pPr>
        <w:pStyle w:val="B3"/>
      </w:pPr>
      <w:r w:rsidRPr="00670594">
        <w:t>2</w:t>
      </w:r>
      <w:r w:rsidRPr="00670594">
        <w:tab/>
        <w:t>presented to TSG for approval;</w:t>
      </w:r>
    </w:p>
    <w:p w14:paraId="0315D2B4" w14:textId="77777777" w:rsidR="004A3549" w:rsidRPr="00670594" w:rsidRDefault="004A3549">
      <w:pPr>
        <w:pStyle w:val="B3"/>
      </w:pPr>
      <w:r w:rsidRPr="00670594">
        <w:t>3</w:t>
      </w:r>
      <w:r w:rsidRPr="00670594">
        <w:tab/>
        <w:t>or greater indicates TSG approved document under change control.</w:t>
      </w:r>
    </w:p>
    <w:p w14:paraId="7740F3CB" w14:textId="77777777" w:rsidR="004A3549" w:rsidRPr="00670594" w:rsidRDefault="004A3549">
      <w:pPr>
        <w:pStyle w:val="B2"/>
      </w:pPr>
      <w:r w:rsidRPr="00670594">
        <w:t>y</w:t>
      </w:r>
      <w:r w:rsidRPr="00670594">
        <w:tab/>
        <w:t>the second digit is incremented for all changes of substance, i.e. technical enhancements, corrections, updates, etc.</w:t>
      </w:r>
    </w:p>
    <w:p w14:paraId="11D599A1" w14:textId="77777777" w:rsidR="004A3549" w:rsidRPr="00670594" w:rsidRDefault="004A3549">
      <w:pPr>
        <w:pStyle w:val="B2"/>
      </w:pPr>
      <w:r w:rsidRPr="00670594">
        <w:t>z</w:t>
      </w:r>
      <w:r w:rsidRPr="00670594">
        <w:tab/>
        <w:t>the third digit is incremented when editorial only changes have been incorporated in the document.</w:t>
      </w:r>
    </w:p>
    <w:p w14:paraId="4A7368AA" w14:textId="77777777" w:rsidR="004A3549" w:rsidRPr="00670594" w:rsidRDefault="004A3549">
      <w:pPr>
        <w:pStyle w:val="Heading1"/>
      </w:pPr>
      <w:r w:rsidRPr="00670594">
        <w:br w:type="page"/>
      </w:r>
      <w:bookmarkStart w:id="13" w:name="_Toc20131365"/>
      <w:bookmarkStart w:id="14" w:name="_Toc36122490"/>
      <w:bookmarkStart w:id="15" w:name="_Toc45183189"/>
      <w:bookmarkStart w:id="16" w:name="_Toc45696630"/>
      <w:bookmarkStart w:id="17" w:name="_Toc163139954"/>
      <w:r w:rsidRPr="00670594">
        <w:lastRenderedPageBreak/>
        <w:t>1</w:t>
      </w:r>
      <w:r w:rsidRPr="00670594">
        <w:tab/>
        <w:t>Scope</w:t>
      </w:r>
      <w:bookmarkEnd w:id="13"/>
      <w:bookmarkEnd w:id="14"/>
      <w:bookmarkEnd w:id="15"/>
      <w:bookmarkEnd w:id="16"/>
      <w:bookmarkEnd w:id="17"/>
    </w:p>
    <w:p w14:paraId="48831DEB" w14:textId="77777777" w:rsidR="001632D1" w:rsidRPr="009054A8" w:rsidRDefault="001632D1" w:rsidP="001632D1">
      <w:r w:rsidRPr="009054A8">
        <w:t xml:space="preserve">The present document provides the protocol details for the </w:t>
      </w:r>
      <w:r>
        <w:t>Customized Alerting Tones (CAT)</w:t>
      </w:r>
      <w:r w:rsidRPr="009054A8">
        <w:t xml:space="preserve"> service in the IP Multimedia (IM) Core Network (CN) subsystem based on the requirements from 3GPP TS 22.1</w:t>
      </w:r>
      <w:r>
        <w:t>82</w:t>
      </w:r>
      <w:r w:rsidRPr="009054A8">
        <w:t> [2].</w:t>
      </w:r>
    </w:p>
    <w:p w14:paraId="691FAA3E" w14:textId="77777777" w:rsidR="001632D1" w:rsidRDefault="001632D1" w:rsidP="001632D1">
      <w:r>
        <w:t>The CAT s</w:t>
      </w:r>
      <w:r w:rsidRPr="002F7761">
        <w:t>ervice is an operator specific service by which an operator enables</w:t>
      </w:r>
      <w:r>
        <w:t xml:space="preserve"> the subscriber to customize the</w:t>
      </w:r>
      <w:r w:rsidRPr="002F7761">
        <w:t xml:space="preserve"> </w:t>
      </w:r>
      <w:r>
        <w:t>media which is played to the calling party during alerting of the called party.</w:t>
      </w:r>
    </w:p>
    <w:p w14:paraId="7ED2FF9C" w14:textId="77777777" w:rsidR="00847C6F" w:rsidRDefault="00847C6F" w:rsidP="001632D1">
      <w:r>
        <w:t>The present document is applicable to User Equipment (UE) and Application Servers (AS) which are intended to support the CAT service.</w:t>
      </w:r>
    </w:p>
    <w:p w14:paraId="7FA503DF" w14:textId="77777777" w:rsidR="004A3549" w:rsidRPr="00670594" w:rsidRDefault="004A3549">
      <w:pPr>
        <w:pStyle w:val="Heading1"/>
      </w:pPr>
      <w:bookmarkStart w:id="18" w:name="_Toc20131366"/>
      <w:bookmarkStart w:id="19" w:name="_Toc36122491"/>
      <w:bookmarkStart w:id="20" w:name="_Toc45183190"/>
      <w:bookmarkStart w:id="21" w:name="_Toc45696631"/>
      <w:bookmarkStart w:id="22" w:name="_Toc163139955"/>
      <w:r w:rsidRPr="00670594">
        <w:t>2</w:t>
      </w:r>
      <w:r w:rsidRPr="00670594">
        <w:tab/>
        <w:t>References</w:t>
      </w:r>
      <w:bookmarkEnd w:id="18"/>
      <w:bookmarkEnd w:id="19"/>
      <w:bookmarkEnd w:id="20"/>
      <w:bookmarkEnd w:id="21"/>
      <w:bookmarkEnd w:id="22"/>
    </w:p>
    <w:p w14:paraId="78927A1E" w14:textId="77777777" w:rsidR="004A3549" w:rsidRPr="00670594" w:rsidRDefault="004A3549">
      <w:r w:rsidRPr="00670594">
        <w:t>The following documents contain provisions which, through reference in this text, constitute provisions of the present document.</w:t>
      </w:r>
    </w:p>
    <w:p w14:paraId="2663D7B2" w14:textId="77777777" w:rsidR="004A3549" w:rsidRPr="00670594" w:rsidRDefault="00CE28E0" w:rsidP="00CE28E0">
      <w:pPr>
        <w:pStyle w:val="B1"/>
      </w:pPr>
      <w:r>
        <w:t>-</w:t>
      </w:r>
      <w:r>
        <w:tab/>
      </w:r>
      <w:r w:rsidR="004A3549" w:rsidRPr="00670594">
        <w:t>References are either specific (identified by date of publication, edition number, version number, etc.) or non</w:t>
      </w:r>
      <w:r w:rsidR="004A3549" w:rsidRPr="00670594">
        <w:noBreakHyphen/>
        <w:t>specific.</w:t>
      </w:r>
    </w:p>
    <w:p w14:paraId="5F5698CF" w14:textId="77777777" w:rsidR="004A3549" w:rsidRPr="00670594" w:rsidRDefault="00CE28E0" w:rsidP="00CE28E0">
      <w:pPr>
        <w:pStyle w:val="B1"/>
      </w:pPr>
      <w:r>
        <w:t>-</w:t>
      </w:r>
      <w:r>
        <w:tab/>
      </w:r>
      <w:r w:rsidR="004A3549" w:rsidRPr="00670594">
        <w:t>For a specific reference, subsequent revisions do not apply.</w:t>
      </w:r>
    </w:p>
    <w:p w14:paraId="1831328A" w14:textId="77777777" w:rsidR="004A3549" w:rsidRPr="00670594" w:rsidRDefault="00CE28E0" w:rsidP="00CE28E0">
      <w:pPr>
        <w:pStyle w:val="B1"/>
      </w:pPr>
      <w:r>
        <w:t>-</w:t>
      </w:r>
      <w:r>
        <w:tab/>
      </w:r>
      <w:r w:rsidR="004A3549" w:rsidRPr="00670594">
        <w:t>For a non-specific reference, the latest version applies.</w:t>
      </w:r>
      <w:r w:rsidR="00AD2CAE" w:rsidRPr="00670594">
        <w:t xml:space="preserve"> </w:t>
      </w:r>
      <w:r w:rsidR="004A3549" w:rsidRPr="00670594">
        <w:t xml:space="preserve">In the case of a reference to a 3GPP document (including a GSM document), a non-specific reference implicitly refers to the latest version of that document </w:t>
      </w:r>
      <w:r w:rsidR="004A3549" w:rsidRPr="00670594">
        <w:rPr>
          <w:i/>
          <w:iCs/>
        </w:rPr>
        <w:t>in the same Release as the present document</w:t>
      </w:r>
      <w:r w:rsidR="004A3549" w:rsidRPr="00670594">
        <w:t>.</w:t>
      </w:r>
    </w:p>
    <w:p w14:paraId="326C9CD8" w14:textId="77777777" w:rsidR="00383736" w:rsidRDefault="00383736">
      <w:pPr>
        <w:pStyle w:val="EX"/>
      </w:pPr>
      <w:r w:rsidRPr="00670594">
        <w:t>[</w:t>
      </w:r>
      <w:r w:rsidR="008F2872" w:rsidRPr="00670594">
        <w:t>1</w:t>
      </w:r>
      <w:r w:rsidRPr="00670594">
        <w:t>]</w:t>
      </w:r>
      <w:r w:rsidRPr="00670594">
        <w:tab/>
        <w:t>3GPP</w:t>
      </w:r>
      <w:r w:rsidR="00542B25">
        <w:t> </w:t>
      </w:r>
      <w:r w:rsidRPr="00670594">
        <w:t>TR</w:t>
      </w:r>
      <w:r w:rsidR="00542B25">
        <w:t> </w:t>
      </w:r>
      <w:r w:rsidRPr="00670594">
        <w:t>21.905: "Vocabulary for 3GPP Specifications".</w:t>
      </w:r>
    </w:p>
    <w:p w14:paraId="0BC9D39A" w14:textId="77777777" w:rsidR="001632D1" w:rsidRDefault="001632D1">
      <w:pPr>
        <w:pStyle w:val="EX"/>
      </w:pPr>
      <w:r>
        <w:t>[2]</w:t>
      </w:r>
      <w:r>
        <w:tab/>
        <w:t>3GPP</w:t>
      </w:r>
      <w:r w:rsidR="00542B25">
        <w:t> </w:t>
      </w:r>
      <w:r>
        <w:t>TS</w:t>
      </w:r>
      <w:r w:rsidR="00542B25">
        <w:t> </w:t>
      </w:r>
      <w:r>
        <w:t xml:space="preserve">22.182: </w:t>
      </w:r>
      <w:r w:rsidRPr="00670594">
        <w:t>"</w:t>
      </w:r>
      <w:r>
        <w:t>Customized Alerting Tones (CAT) Requirements; Stage</w:t>
      </w:r>
      <w:r w:rsidR="00542B25">
        <w:t> </w:t>
      </w:r>
      <w:r>
        <w:t>1</w:t>
      </w:r>
      <w:r w:rsidRPr="00670594">
        <w:t>".</w:t>
      </w:r>
    </w:p>
    <w:p w14:paraId="58C77936" w14:textId="77777777" w:rsidR="002C2628" w:rsidRDefault="002C2628" w:rsidP="002C2628">
      <w:pPr>
        <w:pStyle w:val="EX"/>
      </w:pPr>
      <w:r>
        <w:t>[3]</w:t>
      </w:r>
      <w:r>
        <w:tab/>
        <w:t>3GPP</w:t>
      </w:r>
      <w:r w:rsidR="00542B25">
        <w:t> </w:t>
      </w:r>
      <w:r>
        <w:t>TS</w:t>
      </w:r>
      <w:r w:rsidR="00542B25">
        <w:t> </w:t>
      </w:r>
      <w:r>
        <w:t>24.238:</w:t>
      </w:r>
      <w:r w:rsidR="0002631C">
        <w:tab/>
      </w:r>
      <w:r w:rsidRPr="00670594">
        <w:t>"</w:t>
      </w:r>
      <w:r>
        <w:t>Session Initiation Protocol (SIP) based user configuration; Stage</w:t>
      </w:r>
      <w:r w:rsidR="00542B25">
        <w:t> </w:t>
      </w:r>
      <w:r>
        <w:t>3</w:t>
      </w:r>
      <w:r w:rsidRPr="00670594">
        <w:t>".</w:t>
      </w:r>
    </w:p>
    <w:p w14:paraId="7781E448" w14:textId="77777777" w:rsidR="002C2628" w:rsidRDefault="002C2628" w:rsidP="002C2628">
      <w:pPr>
        <w:pStyle w:val="EX"/>
      </w:pPr>
      <w:r>
        <w:t>[4]</w:t>
      </w:r>
      <w:r>
        <w:tab/>
        <w:t>3GPP</w:t>
      </w:r>
      <w:r w:rsidR="00542B25">
        <w:t> </w:t>
      </w:r>
      <w:r>
        <w:t>TS</w:t>
      </w:r>
      <w:r w:rsidR="00542B25">
        <w:t> </w:t>
      </w:r>
      <w:r>
        <w:t xml:space="preserve">24.229: </w:t>
      </w:r>
      <w:r w:rsidRPr="00670594">
        <w:t>"</w:t>
      </w:r>
      <w:r w:rsidRPr="00E21877">
        <w:t>Internet Protocol (IP) multimedia call control protocol based on Session Initiation Protocol (SIP) and Session Description Protocol (SDP); Stage</w:t>
      </w:r>
      <w:r w:rsidR="00542B25">
        <w:t> </w:t>
      </w:r>
      <w:r w:rsidRPr="00E21877">
        <w:t>3</w:t>
      </w:r>
      <w:r w:rsidRPr="00670594">
        <w:t>".</w:t>
      </w:r>
    </w:p>
    <w:p w14:paraId="4D1F8BED" w14:textId="77777777" w:rsidR="002C2628" w:rsidRDefault="002C2628" w:rsidP="002C2628">
      <w:pPr>
        <w:pStyle w:val="EX"/>
      </w:pPr>
      <w:r>
        <w:t>[5]</w:t>
      </w:r>
      <w:r>
        <w:tab/>
        <w:t>RFC</w:t>
      </w:r>
      <w:r w:rsidR="00542B25">
        <w:t> </w:t>
      </w:r>
      <w:r>
        <w:t>3262: "</w:t>
      </w:r>
      <w:r w:rsidRPr="00CA4269">
        <w:t>Reliability of Provisional Responses</w:t>
      </w:r>
      <w:r>
        <w:t xml:space="preserve"> </w:t>
      </w:r>
      <w:r w:rsidRPr="00CA4269">
        <w:t>in the Session Initiation Protocol (SIP)</w:t>
      </w:r>
      <w:r w:rsidRPr="00670594">
        <w:t>".</w:t>
      </w:r>
    </w:p>
    <w:p w14:paraId="4E47E0FB" w14:textId="77777777" w:rsidR="002C2628" w:rsidRDefault="002C2628" w:rsidP="002C2628">
      <w:pPr>
        <w:pStyle w:val="EX"/>
      </w:pPr>
      <w:r>
        <w:t>[6]</w:t>
      </w:r>
      <w:r>
        <w:tab/>
        <w:t>3GPP</w:t>
      </w:r>
      <w:r w:rsidR="00542B25">
        <w:t> </w:t>
      </w:r>
      <w:r>
        <w:t>TS</w:t>
      </w:r>
      <w:r w:rsidR="00542B25">
        <w:t> </w:t>
      </w:r>
      <w:r>
        <w:t>24.623: "</w:t>
      </w:r>
      <w:r w:rsidRPr="00875C82">
        <w:t>Extensible Markup Language (XML) Confi</w:t>
      </w:r>
      <w:r>
        <w:t xml:space="preserve">guration Access Protocol (XCAP) over the Ut interface </w:t>
      </w:r>
      <w:r w:rsidRPr="00875C82">
        <w:t>for Manipulating Supplementary Services</w:t>
      </w:r>
      <w:r>
        <w:t>".</w:t>
      </w:r>
    </w:p>
    <w:p w14:paraId="368EEDE0" w14:textId="77777777" w:rsidR="00A4752F" w:rsidRDefault="00A4752F" w:rsidP="00A4752F">
      <w:pPr>
        <w:pStyle w:val="EX"/>
      </w:pPr>
      <w:r>
        <w:t>[7]</w:t>
      </w:r>
      <w:r>
        <w:tab/>
        <w:t>RFC</w:t>
      </w:r>
      <w:r w:rsidR="00542B25">
        <w:t> </w:t>
      </w:r>
      <w:r>
        <w:t>3</w:t>
      </w:r>
      <w:r>
        <w:rPr>
          <w:rFonts w:hint="eastAsia"/>
          <w:lang w:eastAsia="zh-CN"/>
        </w:rPr>
        <w:t>959</w:t>
      </w:r>
      <w:r>
        <w:t>: "The Early Session Disposition Type for</w:t>
      </w:r>
      <w:r>
        <w:rPr>
          <w:rFonts w:hint="eastAsia"/>
          <w:lang w:eastAsia="zh-CN"/>
        </w:rPr>
        <w:t xml:space="preserve"> </w:t>
      </w:r>
      <w:r>
        <w:t>the Session Initiation Protocol (SIP)</w:t>
      </w:r>
      <w:r w:rsidRPr="00670594">
        <w:t>".</w:t>
      </w:r>
    </w:p>
    <w:p w14:paraId="24488B69" w14:textId="77777777" w:rsidR="00485D9B" w:rsidRDefault="00485D9B" w:rsidP="00A4752F">
      <w:pPr>
        <w:pStyle w:val="EX"/>
        <w:rPr>
          <w:lang w:eastAsia="ja-JP"/>
        </w:rPr>
      </w:pPr>
      <w:r>
        <w:rPr>
          <w:rFonts w:hint="eastAsia"/>
          <w:lang w:eastAsia="ja-JP"/>
        </w:rPr>
        <w:t>[</w:t>
      </w:r>
      <w:r>
        <w:rPr>
          <w:lang w:eastAsia="ja-JP"/>
        </w:rPr>
        <w:t>8</w:t>
      </w:r>
      <w:r>
        <w:rPr>
          <w:rFonts w:hint="eastAsia"/>
          <w:lang w:eastAsia="ja-JP"/>
        </w:rPr>
        <w:t>]</w:t>
      </w:r>
      <w:r>
        <w:rPr>
          <w:rFonts w:hint="eastAsia"/>
          <w:lang w:eastAsia="ja-JP"/>
        </w:rPr>
        <w:tab/>
        <w:t>RFC</w:t>
      </w:r>
      <w:r w:rsidR="00542B25">
        <w:rPr>
          <w:lang w:eastAsia="ja-JP"/>
        </w:rPr>
        <w:t> </w:t>
      </w:r>
      <w:r>
        <w:rPr>
          <w:rFonts w:hint="eastAsia"/>
          <w:lang w:eastAsia="ja-JP"/>
        </w:rPr>
        <w:t xml:space="preserve">3960: </w:t>
      </w:r>
      <w:r>
        <w:t>"</w:t>
      </w:r>
      <w:r>
        <w:rPr>
          <w:lang w:eastAsia="ja-JP"/>
        </w:rPr>
        <w:t>Early Media and Ringing Tone Generation</w:t>
      </w:r>
      <w:r>
        <w:rPr>
          <w:rFonts w:hint="eastAsia"/>
          <w:lang w:eastAsia="ja-JP"/>
        </w:rPr>
        <w:t xml:space="preserve"> </w:t>
      </w:r>
      <w:r>
        <w:rPr>
          <w:lang w:eastAsia="ja-JP"/>
        </w:rPr>
        <w:t>in the Session Initiation Protocol (SIP)</w:t>
      </w:r>
      <w:r>
        <w:t>"</w:t>
      </w:r>
      <w:r>
        <w:rPr>
          <w:rFonts w:hint="eastAsia"/>
          <w:lang w:eastAsia="ja-JP"/>
        </w:rPr>
        <w:t>.</w:t>
      </w:r>
    </w:p>
    <w:p w14:paraId="0E18F73E" w14:textId="77777777" w:rsidR="00062BEF" w:rsidRPr="00670594" w:rsidRDefault="00062BEF" w:rsidP="00A4752F">
      <w:pPr>
        <w:pStyle w:val="EX"/>
      </w:pPr>
      <w:r>
        <w:t>[9]</w:t>
      </w:r>
      <w:r>
        <w:tab/>
        <w:t>RFC 5009 (September 2007): "Private Header (P-Header) Extension to the Session Initiation Protocol (SIP) for Authorization of Early Media".</w:t>
      </w:r>
    </w:p>
    <w:p w14:paraId="6ED1AC8F" w14:textId="77777777" w:rsidR="00267B4F" w:rsidRDefault="00AC774E" w:rsidP="00267B4F">
      <w:pPr>
        <w:pStyle w:val="EX"/>
      </w:pPr>
      <w:r>
        <w:rPr>
          <w:rFonts w:hint="eastAsia"/>
          <w:lang w:eastAsia="ja-JP"/>
        </w:rPr>
        <w:t>[</w:t>
      </w:r>
      <w:r>
        <w:rPr>
          <w:lang w:eastAsia="ja-JP"/>
        </w:rPr>
        <w:t>10</w:t>
      </w:r>
      <w:r>
        <w:rPr>
          <w:rFonts w:hint="eastAsia"/>
          <w:lang w:eastAsia="ja-JP"/>
        </w:rPr>
        <w:t>]</w:t>
      </w:r>
      <w:r>
        <w:rPr>
          <w:rFonts w:hint="eastAsia"/>
          <w:lang w:eastAsia="ja-JP"/>
        </w:rPr>
        <w:tab/>
      </w:r>
      <w:r>
        <w:t>3GPP TS 24.</w:t>
      </w:r>
      <w:r>
        <w:rPr>
          <w:rFonts w:hint="eastAsia"/>
          <w:lang w:eastAsia="ja-JP"/>
        </w:rPr>
        <w:t>607</w:t>
      </w:r>
      <w:r>
        <w:t xml:space="preserve">: </w:t>
      </w:r>
      <w:r w:rsidRPr="00670594">
        <w:t>"</w:t>
      </w:r>
      <w:r>
        <w:t>Originating Identification Presentation (OIP) and Originating Identification Restriction (OIR) using IP Multimedia (IM)</w:t>
      </w:r>
      <w:r>
        <w:rPr>
          <w:rFonts w:hint="eastAsia"/>
          <w:lang w:eastAsia="ja-JP"/>
        </w:rPr>
        <w:t xml:space="preserve"> </w:t>
      </w:r>
      <w:r>
        <w:t>Core Network (CN) subsystem; Protocol specification</w:t>
      </w:r>
      <w:r w:rsidRPr="00670594">
        <w:t>".</w:t>
      </w:r>
    </w:p>
    <w:p w14:paraId="7CD5DC23" w14:textId="77777777" w:rsidR="00267B4F" w:rsidRDefault="00267B4F" w:rsidP="00267B4F">
      <w:pPr>
        <w:pStyle w:val="EX"/>
      </w:pPr>
      <w:r w:rsidRPr="009114FE">
        <w:t>[11]</w:t>
      </w:r>
      <w:r w:rsidRPr="009114FE">
        <w:tab/>
      </w:r>
      <w:r w:rsidR="008876CC">
        <w:t>RFC 6086</w:t>
      </w:r>
      <w:r>
        <w:t xml:space="preserve"> (</w:t>
      </w:r>
      <w:r w:rsidR="008876CC">
        <w:t>January 2011</w:t>
      </w:r>
      <w:r>
        <w:t>): "Session Initiation Protocol (SIP) INFO Method and Package Framework".</w:t>
      </w:r>
    </w:p>
    <w:p w14:paraId="336B2406" w14:textId="77777777" w:rsidR="00526E24" w:rsidRDefault="0049718C" w:rsidP="0049718C">
      <w:pPr>
        <w:pStyle w:val="EX"/>
      </w:pPr>
      <w:r>
        <w:t>[12]</w:t>
      </w:r>
      <w:r>
        <w:tab/>
      </w:r>
      <w:r w:rsidRPr="00C05E17">
        <w:t>RFC 4796</w:t>
      </w:r>
      <w:r>
        <w:t xml:space="preserve"> (</w:t>
      </w:r>
      <w:r w:rsidRPr="00C05E17">
        <w:t>February</w:t>
      </w:r>
      <w:r>
        <w:t> </w:t>
      </w:r>
      <w:r w:rsidRPr="00C05E17">
        <w:t>2007</w:t>
      </w:r>
      <w:r>
        <w:t>)</w:t>
      </w:r>
      <w:r w:rsidRPr="00C05E17">
        <w:t>: "The Session Description Protocol (SDP) Content Attribute".</w:t>
      </w:r>
    </w:p>
    <w:p w14:paraId="3051D704" w14:textId="77777777" w:rsidR="00282814" w:rsidRDefault="00732BA0" w:rsidP="00282814">
      <w:pPr>
        <w:pStyle w:val="EX"/>
        <w:rPr>
          <w:lang w:eastAsia="ja-JP"/>
        </w:rPr>
      </w:pPr>
      <w:r>
        <w:t>[13]</w:t>
      </w:r>
      <w:r>
        <w:tab/>
      </w:r>
      <w:r w:rsidRPr="00C05E17">
        <w:t>RFC</w:t>
      </w:r>
      <w:r>
        <w:rPr>
          <w:lang w:val="en-US"/>
        </w:rPr>
        <w:t> </w:t>
      </w:r>
      <w:r>
        <w:rPr>
          <w:rFonts w:hint="eastAsia"/>
          <w:lang w:eastAsia="ja-JP"/>
        </w:rPr>
        <w:t>3311</w:t>
      </w:r>
      <w:r w:rsidRPr="00C05E17">
        <w:t>: "</w:t>
      </w:r>
      <w:r>
        <w:rPr>
          <w:rFonts w:hint="eastAsia"/>
          <w:lang w:eastAsia="ja-JP"/>
        </w:rPr>
        <w:t>The Session Initiation Protocol (SIP) UPDATE Method</w:t>
      </w:r>
      <w:r w:rsidRPr="00C05E17">
        <w:t>".</w:t>
      </w:r>
    </w:p>
    <w:p w14:paraId="4EB29051" w14:textId="77777777" w:rsidR="00732BA0" w:rsidRPr="00670594" w:rsidRDefault="00282814" w:rsidP="00282814">
      <w:pPr>
        <w:pStyle w:val="EX"/>
      </w:pPr>
      <w:r w:rsidRPr="00746662">
        <w:t>[</w:t>
      </w:r>
      <w:r>
        <w:rPr>
          <w:lang w:eastAsia="ja-JP"/>
        </w:rPr>
        <w:t>14</w:t>
      </w:r>
      <w:r w:rsidRPr="00746662">
        <w:t>]</w:t>
      </w:r>
      <w:r w:rsidRPr="00746662">
        <w:tab/>
      </w:r>
      <w:r w:rsidRPr="005A4241">
        <w:t>3GPP</w:t>
      </w:r>
      <w:r>
        <w:rPr>
          <w:lang w:val="en-US"/>
        </w:rPr>
        <w:t> </w:t>
      </w:r>
      <w:r w:rsidRPr="005A4241">
        <w:t>TS</w:t>
      </w:r>
      <w:r>
        <w:rPr>
          <w:lang w:val="en-US"/>
        </w:rPr>
        <w:t> </w:t>
      </w:r>
      <w:r w:rsidRPr="005A4241">
        <w:t>24.628</w:t>
      </w:r>
      <w:r w:rsidRPr="00E47352">
        <w:rPr>
          <w:rFonts w:hint="eastAsia"/>
        </w:rPr>
        <w:t>:</w:t>
      </w:r>
      <w:r w:rsidRPr="00E47352">
        <w:t xml:space="preserve"> </w:t>
      </w:r>
      <w:r>
        <w:t>"</w:t>
      </w:r>
      <w:r w:rsidRPr="005A4241">
        <w:t>Common Basic Communication procedures; Protocol specification</w:t>
      </w:r>
      <w:r>
        <w:t>".</w:t>
      </w:r>
    </w:p>
    <w:p w14:paraId="3357416D" w14:textId="77777777" w:rsidR="0016098B" w:rsidRPr="004E1AB0" w:rsidRDefault="006E5BBC" w:rsidP="0016098B">
      <w:pPr>
        <w:pStyle w:val="EX"/>
        <w:rPr>
          <w:lang w:val="fr-FR"/>
        </w:rPr>
      </w:pPr>
      <w:r w:rsidRPr="004E1AB0">
        <w:rPr>
          <w:lang w:val="fr-FR"/>
        </w:rPr>
        <w:t>[</w:t>
      </w:r>
      <w:r>
        <w:rPr>
          <w:lang w:val="fr-FR"/>
        </w:rPr>
        <w:t>15</w:t>
      </w:r>
      <w:r w:rsidRPr="004E1AB0">
        <w:rPr>
          <w:lang w:val="fr-FR"/>
        </w:rPr>
        <w:t>]</w:t>
      </w:r>
      <w:r w:rsidRPr="004E1AB0">
        <w:rPr>
          <w:lang w:val="fr-FR"/>
        </w:rPr>
        <w:tab/>
        <w:t>RFC 4566: "SDP: Session Description Protocol".</w:t>
      </w:r>
    </w:p>
    <w:p w14:paraId="3575CFCF" w14:textId="77777777" w:rsidR="00E92575" w:rsidRPr="007D2516" w:rsidRDefault="0016098B" w:rsidP="00E92575">
      <w:pPr>
        <w:pStyle w:val="EX"/>
      </w:pPr>
      <w:r>
        <w:t>[</w:t>
      </w:r>
      <w:r w:rsidRPr="00CD7791">
        <w:t>16</w:t>
      </w:r>
      <w:r>
        <w:t>]</w:t>
      </w:r>
      <w:r>
        <w:tab/>
        <w:t>3GPP </w:t>
      </w:r>
      <w:r w:rsidRPr="007F556D">
        <w:t>TS</w:t>
      </w:r>
      <w:r>
        <w:t> </w:t>
      </w:r>
      <w:r w:rsidRPr="007F556D">
        <w:t>24.174: "Support of Multi-Device and Multi-Identity in IMS; Stage</w:t>
      </w:r>
      <w:r w:rsidRPr="00CD7791">
        <w:t> </w:t>
      </w:r>
      <w:r w:rsidRPr="007F556D">
        <w:t>3".</w:t>
      </w:r>
    </w:p>
    <w:p w14:paraId="03B2108B" w14:textId="77777777" w:rsidR="006E5BBC" w:rsidRPr="00670594" w:rsidRDefault="00E92575" w:rsidP="00E92575">
      <w:pPr>
        <w:pStyle w:val="EX"/>
      </w:pPr>
      <w:r>
        <w:t>[</w:t>
      </w:r>
      <w:r w:rsidRPr="00794F47">
        <w:t>17</w:t>
      </w:r>
      <w:r>
        <w:t>]</w:t>
      </w:r>
      <w:r w:rsidRPr="00746662">
        <w:tab/>
      </w:r>
      <w:r>
        <w:t xml:space="preserve">RFC 3312: </w:t>
      </w:r>
      <w:r w:rsidRPr="00C05E17">
        <w:t>"</w:t>
      </w:r>
      <w:r w:rsidRPr="00B44B02">
        <w:t>Integration of Resource Management</w:t>
      </w:r>
      <w:r>
        <w:t xml:space="preserve"> </w:t>
      </w:r>
      <w:r w:rsidRPr="00B44B02">
        <w:t>and Session Initiation Protocol (SIP)</w:t>
      </w:r>
      <w:r w:rsidRPr="00C05E17">
        <w:t>"</w:t>
      </w:r>
      <w:r>
        <w:t>.</w:t>
      </w:r>
    </w:p>
    <w:p w14:paraId="61315DE4" w14:textId="77777777" w:rsidR="004A3549" w:rsidRPr="00670594" w:rsidRDefault="004A3549" w:rsidP="008F2872">
      <w:pPr>
        <w:pStyle w:val="Heading1"/>
      </w:pPr>
      <w:bookmarkStart w:id="23" w:name="_Toc20131367"/>
      <w:bookmarkStart w:id="24" w:name="_Toc36122492"/>
      <w:bookmarkStart w:id="25" w:name="_Toc45183191"/>
      <w:bookmarkStart w:id="26" w:name="_Toc45696632"/>
      <w:bookmarkStart w:id="27" w:name="_Toc163139956"/>
      <w:r w:rsidRPr="00670594">
        <w:lastRenderedPageBreak/>
        <w:t>3</w:t>
      </w:r>
      <w:r w:rsidRPr="00670594">
        <w:tab/>
        <w:t>Definitions and abbreviations</w:t>
      </w:r>
      <w:bookmarkEnd w:id="23"/>
      <w:bookmarkEnd w:id="24"/>
      <w:bookmarkEnd w:id="25"/>
      <w:bookmarkEnd w:id="26"/>
      <w:bookmarkEnd w:id="27"/>
    </w:p>
    <w:p w14:paraId="3DEBD2EA" w14:textId="77777777" w:rsidR="004A3549" w:rsidRPr="00670594" w:rsidRDefault="004A3549">
      <w:pPr>
        <w:pStyle w:val="Heading2"/>
      </w:pPr>
      <w:bookmarkStart w:id="28" w:name="_Toc20131368"/>
      <w:bookmarkStart w:id="29" w:name="_Toc36122493"/>
      <w:bookmarkStart w:id="30" w:name="_Toc45183192"/>
      <w:bookmarkStart w:id="31" w:name="_Toc45696633"/>
      <w:bookmarkStart w:id="32" w:name="_Toc163139957"/>
      <w:r w:rsidRPr="00670594">
        <w:t>3.1</w:t>
      </w:r>
      <w:r w:rsidRPr="00670594">
        <w:tab/>
        <w:t>Definitions</w:t>
      </w:r>
      <w:bookmarkEnd w:id="28"/>
      <w:bookmarkEnd w:id="29"/>
      <w:bookmarkEnd w:id="30"/>
      <w:bookmarkEnd w:id="31"/>
      <w:bookmarkEnd w:id="32"/>
    </w:p>
    <w:p w14:paraId="1B0721BE" w14:textId="77777777" w:rsidR="004A3549" w:rsidRPr="00670594" w:rsidRDefault="004A3549">
      <w:r w:rsidRPr="00670594">
        <w:t xml:space="preserve">For the purposes of the present document, the terms and definitions given in </w:t>
      </w:r>
      <w:r w:rsidR="00810336">
        <w:t>3GPP </w:t>
      </w:r>
      <w:r w:rsidR="00383736" w:rsidRPr="00670594">
        <w:t>TR</w:t>
      </w:r>
      <w:r w:rsidR="003E2780" w:rsidRPr="00670594">
        <w:t> </w:t>
      </w:r>
      <w:r w:rsidR="00383736" w:rsidRPr="00670594">
        <w:t>21.905</w:t>
      </w:r>
      <w:r w:rsidR="003E2780" w:rsidRPr="00670594">
        <w:t> [</w:t>
      </w:r>
      <w:r w:rsidR="00EA0F11">
        <w:t>1</w:t>
      </w:r>
      <w:r w:rsidR="003E2780" w:rsidRPr="00670594">
        <w:t>]</w:t>
      </w:r>
      <w:r w:rsidR="00383736" w:rsidRPr="00670594">
        <w:t xml:space="preserve"> </w:t>
      </w:r>
      <w:r w:rsidRPr="00670594">
        <w:t>and the following apply.</w:t>
      </w:r>
      <w:r w:rsidR="00AD2CAE" w:rsidRPr="00670594">
        <w:t xml:space="preserve"> </w:t>
      </w:r>
      <w:r w:rsidR="00383736" w:rsidRPr="00670594">
        <w:t xml:space="preserve">A term defined in the present document takes precedence over the definition </w:t>
      </w:r>
      <w:r w:rsidR="003E2780" w:rsidRPr="00670594">
        <w:t xml:space="preserve">of the same term, if any, in </w:t>
      </w:r>
      <w:r w:rsidR="00810336">
        <w:t>3GPP </w:t>
      </w:r>
      <w:r w:rsidR="003E2780" w:rsidRPr="00670594">
        <w:t>TR </w:t>
      </w:r>
      <w:r w:rsidR="00383736" w:rsidRPr="00670594">
        <w:t>21.905</w:t>
      </w:r>
      <w:r w:rsidR="003E2780" w:rsidRPr="00670594">
        <w:t> [</w:t>
      </w:r>
      <w:r w:rsidR="00DF1465">
        <w:t>1</w:t>
      </w:r>
      <w:r w:rsidR="003E2780" w:rsidRPr="00670594">
        <w:t>]</w:t>
      </w:r>
      <w:r w:rsidR="00383736" w:rsidRPr="00670594">
        <w:t>.</w:t>
      </w:r>
    </w:p>
    <w:p w14:paraId="7BA63B7B" w14:textId="77777777" w:rsidR="004A3549" w:rsidRPr="00670594" w:rsidRDefault="004A3549" w:rsidP="008F2872">
      <w:pPr>
        <w:pStyle w:val="Heading2"/>
      </w:pPr>
      <w:bookmarkStart w:id="33" w:name="_Toc20131369"/>
      <w:bookmarkStart w:id="34" w:name="_Toc36122494"/>
      <w:bookmarkStart w:id="35" w:name="_Toc45183193"/>
      <w:bookmarkStart w:id="36" w:name="_Toc45696634"/>
      <w:bookmarkStart w:id="37" w:name="_Toc163139958"/>
      <w:r w:rsidRPr="00670594">
        <w:t>3.</w:t>
      </w:r>
      <w:r w:rsidR="008F2872" w:rsidRPr="00670594">
        <w:t>2</w:t>
      </w:r>
      <w:r w:rsidRPr="00670594">
        <w:tab/>
        <w:t>Abbreviations</w:t>
      </w:r>
      <w:bookmarkEnd w:id="33"/>
      <w:bookmarkEnd w:id="34"/>
      <w:bookmarkEnd w:id="35"/>
      <w:bookmarkEnd w:id="36"/>
      <w:bookmarkEnd w:id="37"/>
    </w:p>
    <w:p w14:paraId="3344C622" w14:textId="77777777" w:rsidR="004A3549" w:rsidRPr="00670594" w:rsidRDefault="004A3549">
      <w:pPr>
        <w:keepNext/>
      </w:pPr>
      <w:r w:rsidRPr="00670594">
        <w:t xml:space="preserve">For the purposes of the present document, the abbreviations </w:t>
      </w:r>
      <w:r w:rsidR="008C6DB3" w:rsidRPr="00670594">
        <w:t xml:space="preserve">given in </w:t>
      </w:r>
      <w:r w:rsidR="00810336">
        <w:t>3GPP </w:t>
      </w:r>
      <w:r w:rsidR="008C6DB3" w:rsidRPr="00670594">
        <w:t>TR 21.905</w:t>
      </w:r>
      <w:r w:rsidR="00D07778">
        <w:t> </w:t>
      </w:r>
      <w:r w:rsidR="008C6DB3" w:rsidRPr="00670594">
        <w:t>[</w:t>
      </w:r>
      <w:r w:rsidR="00DF1465">
        <w:t>1</w:t>
      </w:r>
      <w:r w:rsidR="008C6DB3" w:rsidRPr="00670594">
        <w:t xml:space="preserve">] and the following </w:t>
      </w:r>
      <w:r w:rsidRPr="00670594">
        <w:t>apply</w:t>
      </w:r>
      <w:r w:rsidR="008C6DB3" w:rsidRPr="00670594">
        <w:t xml:space="preserve">. An abbreviation defined in the present document takes precedence over the definition of the same abbreviation, if any, in </w:t>
      </w:r>
      <w:r w:rsidR="00810336">
        <w:t>3GPP </w:t>
      </w:r>
      <w:r w:rsidR="008C6DB3" w:rsidRPr="00670594">
        <w:t>TR 21.905 [</w:t>
      </w:r>
      <w:r w:rsidR="00DF1465">
        <w:t>1</w:t>
      </w:r>
      <w:r w:rsidR="008C6DB3" w:rsidRPr="00670594">
        <w:t>].</w:t>
      </w:r>
    </w:p>
    <w:p w14:paraId="7071E848" w14:textId="77777777" w:rsidR="00267B4F" w:rsidRDefault="00267B4F" w:rsidP="00267B4F">
      <w:pPr>
        <w:pStyle w:val="EW"/>
      </w:pPr>
      <w:r>
        <w:t>B2BUA</w:t>
      </w:r>
      <w:r>
        <w:tab/>
        <w:t>Back-to-Back User Agent</w:t>
      </w:r>
    </w:p>
    <w:p w14:paraId="5CE8FB81" w14:textId="77777777" w:rsidR="00267B4F" w:rsidRDefault="001632D1" w:rsidP="00267B4F">
      <w:pPr>
        <w:pStyle w:val="EW"/>
      </w:pPr>
      <w:r>
        <w:t>CAT</w:t>
      </w:r>
      <w:r w:rsidR="004A3549" w:rsidRPr="00670594">
        <w:tab/>
      </w:r>
      <w:r>
        <w:t>Customized Alerting Tones</w:t>
      </w:r>
    </w:p>
    <w:p w14:paraId="71056CAF" w14:textId="77777777" w:rsidR="004A3549" w:rsidRDefault="00267B4F" w:rsidP="00267B4F">
      <w:pPr>
        <w:pStyle w:val="EW"/>
      </w:pPr>
      <w:r>
        <w:t>DTMF</w:t>
      </w:r>
      <w:r>
        <w:tab/>
        <w:t>Dual Tone Multi Frequency</w:t>
      </w:r>
    </w:p>
    <w:p w14:paraId="78277A32" w14:textId="77777777" w:rsidR="001632D1" w:rsidRPr="00670594" w:rsidRDefault="001632D1" w:rsidP="001632D1">
      <w:pPr>
        <w:pStyle w:val="EW"/>
      </w:pPr>
      <w:r>
        <w:t>MRF</w:t>
      </w:r>
      <w:r>
        <w:tab/>
        <w:t>Media Resource Function</w:t>
      </w:r>
    </w:p>
    <w:p w14:paraId="1D87BD7D" w14:textId="77777777" w:rsidR="004A3549" w:rsidRPr="00670594" w:rsidRDefault="004A3549" w:rsidP="008F2872">
      <w:pPr>
        <w:pStyle w:val="Heading1"/>
      </w:pPr>
      <w:bookmarkStart w:id="38" w:name="_Toc20131370"/>
      <w:bookmarkStart w:id="39" w:name="_Toc36122495"/>
      <w:bookmarkStart w:id="40" w:name="_Toc45183194"/>
      <w:bookmarkStart w:id="41" w:name="_Toc45696635"/>
      <w:bookmarkStart w:id="42" w:name="_Toc163139959"/>
      <w:r w:rsidRPr="00670594">
        <w:t>4</w:t>
      </w:r>
      <w:r w:rsidRPr="00670594">
        <w:tab/>
      </w:r>
      <w:r w:rsidR="00670594" w:rsidRPr="00670594">
        <w:t>Customized</w:t>
      </w:r>
      <w:r w:rsidR="008F2872" w:rsidRPr="00670594">
        <w:t xml:space="preserve"> Alerting Tone</w:t>
      </w:r>
      <w:r w:rsidR="00867849">
        <w:t>s</w:t>
      </w:r>
      <w:r w:rsidR="008F2872" w:rsidRPr="00670594">
        <w:t xml:space="preserve"> (CAT)</w:t>
      </w:r>
      <w:bookmarkEnd w:id="38"/>
      <w:bookmarkEnd w:id="39"/>
      <w:bookmarkEnd w:id="40"/>
      <w:bookmarkEnd w:id="41"/>
      <w:bookmarkEnd w:id="42"/>
    </w:p>
    <w:p w14:paraId="7B7D187B" w14:textId="77777777" w:rsidR="004A3549" w:rsidRDefault="004A3549" w:rsidP="008F2872">
      <w:pPr>
        <w:pStyle w:val="Heading2"/>
      </w:pPr>
      <w:bookmarkStart w:id="43" w:name="_Toc20131371"/>
      <w:bookmarkStart w:id="44" w:name="_Toc36122496"/>
      <w:bookmarkStart w:id="45" w:name="_Toc45183195"/>
      <w:bookmarkStart w:id="46" w:name="_Toc45696636"/>
      <w:bookmarkStart w:id="47" w:name="_Toc163139960"/>
      <w:r w:rsidRPr="00670594">
        <w:t>4.1</w:t>
      </w:r>
      <w:r w:rsidRPr="00670594">
        <w:tab/>
      </w:r>
      <w:r w:rsidR="008F2872" w:rsidRPr="00670594">
        <w:t>Introduction</w:t>
      </w:r>
      <w:bookmarkEnd w:id="43"/>
      <w:bookmarkEnd w:id="44"/>
      <w:bookmarkEnd w:id="45"/>
      <w:bookmarkEnd w:id="46"/>
      <w:bookmarkEnd w:id="47"/>
    </w:p>
    <w:p w14:paraId="0921301B" w14:textId="77777777" w:rsidR="001632D1" w:rsidRPr="001632D1" w:rsidRDefault="001632D1" w:rsidP="001632D1">
      <w:r>
        <w:t>The CAT s</w:t>
      </w:r>
      <w:r w:rsidRPr="002F7761">
        <w:t>ervice is an operator specific service by which an operator enables</w:t>
      </w:r>
      <w:r>
        <w:t xml:space="preserve"> the subscriber to customize the</w:t>
      </w:r>
      <w:r w:rsidRPr="002F7761">
        <w:t xml:space="preserve"> </w:t>
      </w:r>
      <w:r>
        <w:t xml:space="preserve">media which is played to the calling party during alerting of the called party. The media can consist of </w:t>
      </w:r>
      <w:r w:rsidRPr="002F7761">
        <w:t>favourable songs, multi-media clips or other customized alerting tones</w:t>
      </w:r>
      <w:r>
        <w:t>.</w:t>
      </w:r>
      <w:r w:rsidRPr="002C1F3E">
        <w:rPr>
          <w:rFonts w:hint="eastAsia"/>
          <w:lang w:val="en-AU"/>
        </w:rPr>
        <w:t xml:space="preserve"> CAT service </w:t>
      </w:r>
      <w:r>
        <w:rPr>
          <w:lang w:val="en-AU"/>
        </w:rPr>
        <w:t>should</w:t>
      </w:r>
      <w:r w:rsidRPr="002C1F3E">
        <w:rPr>
          <w:rFonts w:hint="eastAsia"/>
          <w:lang w:val="en-AU"/>
        </w:rPr>
        <w:t xml:space="preserve"> not </w:t>
      </w:r>
      <w:r>
        <w:rPr>
          <w:lang w:val="en-AU"/>
        </w:rPr>
        <w:t xml:space="preserve">negatively </w:t>
      </w:r>
      <w:r w:rsidRPr="002C1F3E">
        <w:rPr>
          <w:rFonts w:hint="eastAsia"/>
          <w:lang w:val="en-AU"/>
        </w:rPr>
        <w:t xml:space="preserve">affect the conversation between </w:t>
      </w:r>
      <w:r>
        <w:rPr>
          <w:lang w:val="en-AU"/>
        </w:rPr>
        <w:t>calling</w:t>
      </w:r>
      <w:r w:rsidRPr="002C1F3E">
        <w:rPr>
          <w:rFonts w:hint="eastAsia"/>
          <w:lang w:val="en-AU"/>
        </w:rPr>
        <w:t xml:space="preserve"> and called</w:t>
      </w:r>
      <w:r>
        <w:rPr>
          <w:lang w:val="en-AU"/>
        </w:rPr>
        <w:t xml:space="preserve"> parties</w:t>
      </w:r>
      <w:r w:rsidRPr="002C1F3E">
        <w:rPr>
          <w:rFonts w:hint="eastAsia"/>
          <w:lang w:val="en-AU"/>
        </w:rPr>
        <w:t>.</w:t>
      </w:r>
    </w:p>
    <w:p w14:paraId="593F3461" w14:textId="77777777" w:rsidR="004A3549" w:rsidRPr="00670594" w:rsidRDefault="004A3549" w:rsidP="008F2872">
      <w:pPr>
        <w:pStyle w:val="Heading2"/>
      </w:pPr>
      <w:bookmarkStart w:id="48" w:name="_Toc20131372"/>
      <w:bookmarkStart w:id="49" w:name="_Toc36122497"/>
      <w:bookmarkStart w:id="50" w:name="_Toc45183196"/>
      <w:bookmarkStart w:id="51" w:name="_Toc45696637"/>
      <w:bookmarkStart w:id="52" w:name="_Toc163139961"/>
      <w:r w:rsidRPr="00670594">
        <w:t>4.2</w:t>
      </w:r>
      <w:r w:rsidRPr="00670594">
        <w:tab/>
      </w:r>
      <w:r w:rsidR="008F2872" w:rsidRPr="00670594">
        <w:t>Description</w:t>
      </w:r>
      <w:bookmarkEnd w:id="48"/>
      <w:bookmarkEnd w:id="49"/>
      <w:bookmarkEnd w:id="50"/>
      <w:bookmarkEnd w:id="51"/>
      <w:bookmarkEnd w:id="52"/>
    </w:p>
    <w:p w14:paraId="68C94C65" w14:textId="77777777" w:rsidR="008F2872" w:rsidRDefault="008F2872" w:rsidP="00670594">
      <w:pPr>
        <w:pStyle w:val="Heading3"/>
      </w:pPr>
      <w:bookmarkStart w:id="53" w:name="_Toc20131373"/>
      <w:bookmarkStart w:id="54" w:name="_Toc36122498"/>
      <w:bookmarkStart w:id="55" w:name="_Toc45183197"/>
      <w:bookmarkStart w:id="56" w:name="_Toc45696638"/>
      <w:bookmarkStart w:id="57" w:name="_Toc163139962"/>
      <w:r w:rsidRPr="00670594">
        <w:t>4.2.</w:t>
      </w:r>
      <w:r w:rsidR="00AB0F15" w:rsidRPr="00670594">
        <w:t>1</w:t>
      </w:r>
      <w:r w:rsidRPr="00670594">
        <w:tab/>
        <w:t>General description</w:t>
      </w:r>
      <w:bookmarkEnd w:id="53"/>
      <w:bookmarkEnd w:id="54"/>
      <w:bookmarkEnd w:id="55"/>
      <w:bookmarkEnd w:id="56"/>
      <w:bookmarkEnd w:id="57"/>
    </w:p>
    <w:p w14:paraId="0D84B2C2" w14:textId="77777777" w:rsidR="001632D1" w:rsidRDefault="001632D1" w:rsidP="001632D1">
      <w:r w:rsidRPr="00BD7088">
        <w:rPr>
          <w:lang w:val="en-AU" w:eastAsia="ar-SA"/>
        </w:rPr>
        <w:t>The</w:t>
      </w:r>
      <w:r w:rsidRPr="00BD7088">
        <w:rPr>
          <w:rFonts w:hint="eastAsia"/>
          <w:lang w:val="en-AU" w:eastAsia="ar-SA"/>
        </w:rPr>
        <w:t xml:space="preserve"> service</w:t>
      </w:r>
      <w:r w:rsidRPr="00BD7088">
        <w:rPr>
          <w:lang w:val="en-AU" w:eastAsia="ar-SA"/>
        </w:rPr>
        <w:t xml:space="preserve"> </w:t>
      </w:r>
      <w:r w:rsidRPr="00BD7088">
        <w:rPr>
          <w:rFonts w:hint="eastAsia"/>
          <w:lang w:val="en-AU" w:eastAsia="ar-SA"/>
        </w:rPr>
        <w:t xml:space="preserve">user </w:t>
      </w:r>
      <w:r>
        <w:rPr>
          <w:lang w:val="en-AU" w:eastAsia="ar-SA"/>
        </w:rPr>
        <w:t>is</w:t>
      </w:r>
      <w:r>
        <w:rPr>
          <w:lang w:val="en-AU"/>
        </w:rPr>
        <w:t xml:space="preserve"> able to </w:t>
      </w:r>
      <w:r>
        <w:rPr>
          <w:rFonts w:hint="eastAsia"/>
          <w:lang w:val="en-AU"/>
        </w:rPr>
        <w:t>subscribe</w:t>
      </w:r>
      <w:r>
        <w:rPr>
          <w:lang w:val="en-AU"/>
        </w:rPr>
        <w:t xml:space="preserve"> to</w:t>
      </w:r>
      <w:r>
        <w:rPr>
          <w:rFonts w:hint="eastAsia"/>
          <w:lang w:val="en-AU"/>
        </w:rPr>
        <w:t xml:space="preserve"> the CAT service, activate</w:t>
      </w:r>
      <w:r>
        <w:rPr>
          <w:lang w:val="en-AU"/>
        </w:rPr>
        <w:t xml:space="preserve"> (or de-activate)</w:t>
      </w:r>
      <w:r>
        <w:rPr>
          <w:rFonts w:hint="eastAsia"/>
          <w:lang w:val="en-AU"/>
        </w:rPr>
        <w:t xml:space="preserve"> the service, </w:t>
      </w:r>
      <w:r>
        <w:rPr>
          <w:lang w:val="en-AU"/>
        </w:rPr>
        <w:t xml:space="preserve">and </w:t>
      </w:r>
      <w:r>
        <w:rPr>
          <w:rFonts w:hint="eastAsia"/>
          <w:lang w:val="en-AU"/>
        </w:rPr>
        <w:t xml:space="preserve">update the settings, </w:t>
      </w:r>
      <w:r>
        <w:rPr>
          <w:lang w:val="en-AU"/>
        </w:rPr>
        <w:t>e.g.,</w:t>
      </w:r>
      <w:r>
        <w:rPr>
          <w:rFonts w:hint="eastAsia"/>
          <w:lang w:val="en-AU"/>
        </w:rPr>
        <w:t xml:space="preserve"> to change</w:t>
      </w:r>
      <w:r>
        <w:rPr>
          <w:lang w:val="en-AU"/>
        </w:rPr>
        <w:t xml:space="preserve"> by configuration</w:t>
      </w:r>
      <w:r>
        <w:rPr>
          <w:rFonts w:hint="eastAsia"/>
          <w:lang w:val="en-AU"/>
        </w:rPr>
        <w:t xml:space="preserve"> </w:t>
      </w:r>
      <w:r>
        <w:rPr>
          <w:lang w:val="en-AU"/>
        </w:rPr>
        <w:t>the</w:t>
      </w:r>
      <w:r>
        <w:rPr>
          <w:rFonts w:hint="eastAsia"/>
          <w:lang w:val="en-AU"/>
        </w:rPr>
        <w:t xml:space="preserve"> active CAT</w:t>
      </w:r>
      <w:r>
        <w:rPr>
          <w:lang w:val="en-AU"/>
        </w:rPr>
        <w:t xml:space="preserve"> media</w:t>
      </w:r>
      <w:r>
        <w:rPr>
          <w:rFonts w:hint="eastAsia"/>
          <w:lang w:val="en-AU"/>
        </w:rPr>
        <w:t>.</w:t>
      </w:r>
      <w:r>
        <w:rPr>
          <w:lang w:val="en-AU"/>
        </w:rPr>
        <w:t xml:space="preserve"> The media can consist of favourable songs, multimedia clips or other customized alerting tones.</w:t>
      </w:r>
      <w:r w:rsidRPr="00811836">
        <w:t xml:space="preserve"> </w:t>
      </w:r>
      <w:r>
        <w:t xml:space="preserve">The CAT subscriber is able to refine the CAT media selection behaviour with configured </w:t>
      </w:r>
      <w:r>
        <w:rPr>
          <w:rFonts w:hint="eastAsia"/>
          <w:lang w:val="en-AU"/>
        </w:rPr>
        <w:t>rules</w:t>
      </w:r>
      <w:r>
        <w:rPr>
          <w:lang w:val="en-AU"/>
        </w:rPr>
        <w:t>,</w:t>
      </w:r>
      <w:r>
        <w:rPr>
          <w:rFonts w:hint="eastAsia"/>
          <w:lang w:val="en-AU"/>
        </w:rPr>
        <w:t xml:space="preserve"> </w:t>
      </w:r>
      <w:r>
        <w:rPr>
          <w:lang w:val="en-AU"/>
        </w:rPr>
        <w:t xml:space="preserve">e.g. </w:t>
      </w:r>
      <w:r>
        <w:rPr>
          <w:rFonts w:hint="eastAsia"/>
          <w:lang w:val="en-AU"/>
        </w:rPr>
        <w:t xml:space="preserve">time, calling </w:t>
      </w:r>
      <w:r>
        <w:rPr>
          <w:lang w:val="en-AU"/>
        </w:rPr>
        <w:t>party</w:t>
      </w:r>
      <w:r w:rsidR="00127ED1">
        <w:rPr>
          <w:lang w:val="en-AU"/>
        </w:rPr>
        <w:t>'</w:t>
      </w:r>
      <w:r>
        <w:rPr>
          <w:lang w:val="en-AU"/>
        </w:rPr>
        <w:t xml:space="preserve">s </w:t>
      </w:r>
      <w:r>
        <w:rPr>
          <w:rFonts w:hint="eastAsia"/>
          <w:lang w:val="en-AU"/>
        </w:rPr>
        <w:t xml:space="preserve">location, called </w:t>
      </w:r>
      <w:r>
        <w:rPr>
          <w:lang w:val="en-AU"/>
        </w:rPr>
        <w:t>party</w:t>
      </w:r>
      <w:r w:rsidR="00127ED1">
        <w:rPr>
          <w:lang w:val="en-AU"/>
        </w:rPr>
        <w:t>'</w:t>
      </w:r>
      <w:r>
        <w:rPr>
          <w:lang w:val="en-AU"/>
        </w:rPr>
        <w:t xml:space="preserve">s </w:t>
      </w:r>
      <w:r>
        <w:rPr>
          <w:rFonts w:hint="eastAsia"/>
          <w:lang w:val="en-AU"/>
        </w:rPr>
        <w:t xml:space="preserve">location, </w:t>
      </w:r>
      <w:r>
        <w:rPr>
          <w:lang w:val="en-AU"/>
        </w:rPr>
        <w:t xml:space="preserve">the identity of the </w:t>
      </w:r>
      <w:r>
        <w:rPr>
          <w:rFonts w:hint="eastAsia"/>
          <w:lang w:val="en-AU"/>
        </w:rPr>
        <w:t xml:space="preserve">calling </w:t>
      </w:r>
      <w:r>
        <w:rPr>
          <w:rFonts w:hint="eastAsia"/>
          <w:lang w:val="en-AU" w:eastAsia="zh-CN"/>
        </w:rPr>
        <w:t xml:space="preserve">and </w:t>
      </w:r>
      <w:r>
        <w:rPr>
          <w:rFonts w:hint="eastAsia"/>
          <w:lang w:val="en-AU"/>
        </w:rPr>
        <w:t>called party</w:t>
      </w:r>
      <w:r>
        <w:t>. The CAT service is able to select the appropriate CAT media according to the rules.</w:t>
      </w:r>
    </w:p>
    <w:p w14:paraId="36CA7DD1" w14:textId="77777777" w:rsidR="001632D1" w:rsidRDefault="001632D1" w:rsidP="001632D1">
      <w:r>
        <w:t>CAT is a terminating network service, but can also have an originating network functional component. That is, CAT media can be selected on behalf of the called subscriber for playback to the calling party, but the calling (IMS) subscriber can also subscribe to and activate the CAT service. In such a case, the CAT media selected by the calling party takes precedence for playback purposes over that selected by the called party. Whether or not the calling party</w:t>
      </w:r>
      <w:r w:rsidR="0002631C">
        <w:t>'</w:t>
      </w:r>
      <w:r>
        <w:t>s CAT media has precedence over the called party</w:t>
      </w:r>
      <w:r w:rsidR="00127ED1">
        <w:t>'</w:t>
      </w:r>
      <w:r>
        <w:t>s selected CAT media is a matter of configuration in the calling party</w:t>
      </w:r>
      <w:r w:rsidR="0002631C">
        <w:t>'</w:t>
      </w:r>
      <w:r>
        <w:t>s (originating) network.</w:t>
      </w:r>
    </w:p>
    <w:p w14:paraId="11497D64" w14:textId="77777777" w:rsidR="001632D1" w:rsidRPr="00145674" w:rsidRDefault="001632D1" w:rsidP="001632D1">
      <w:r>
        <w:t>The start of playback of the selected CAT media toward the calling party occurs some time following the initiation of a session, but prior to session answer. When the called party answers, playback of the CAT media either stops or continues to play during the conversation, depending on operator or user preferences. When the CAT media is playing, the calling party is able to stop (e.g. mute) it.</w:t>
      </w:r>
    </w:p>
    <w:p w14:paraId="4B5C1D39" w14:textId="77777777" w:rsidR="008F2872" w:rsidRPr="00670594" w:rsidRDefault="008F2872" w:rsidP="006C0E0A">
      <w:pPr>
        <w:pStyle w:val="Heading2"/>
      </w:pPr>
      <w:bookmarkStart w:id="58" w:name="_Toc20131374"/>
      <w:bookmarkStart w:id="59" w:name="_Toc36122499"/>
      <w:bookmarkStart w:id="60" w:name="_Toc45183198"/>
      <w:bookmarkStart w:id="61" w:name="_Toc45696639"/>
      <w:bookmarkStart w:id="62" w:name="_Toc163139963"/>
      <w:r w:rsidRPr="00670594">
        <w:lastRenderedPageBreak/>
        <w:t>4.</w:t>
      </w:r>
      <w:r w:rsidR="006C0E0A" w:rsidRPr="00670594">
        <w:t>3</w:t>
      </w:r>
      <w:r w:rsidRPr="00670594">
        <w:tab/>
        <w:t>Operational requirements</w:t>
      </w:r>
      <w:bookmarkEnd w:id="58"/>
      <w:bookmarkEnd w:id="59"/>
      <w:bookmarkEnd w:id="60"/>
      <w:bookmarkEnd w:id="61"/>
      <w:bookmarkEnd w:id="62"/>
    </w:p>
    <w:p w14:paraId="27DA00E1" w14:textId="77777777" w:rsidR="008F2872" w:rsidRPr="00670594" w:rsidRDefault="006C0E0A" w:rsidP="006C0E0A">
      <w:pPr>
        <w:pStyle w:val="Heading3"/>
      </w:pPr>
      <w:bookmarkStart w:id="63" w:name="_Toc20131375"/>
      <w:bookmarkStart w:id="64" w:name="_Toc36122500"/>
      <w:bookmarkStart w:id="65" w:name="_Toc45183199"/>
      <w:bookmarkStart w:id="66" w:name="_Toc45696640"/>
      <w:bookmarkStart w:id="67" w:name="_Toc163139964"/>
      <w:r w:rsidRPr="00670594">
        <w:t>4.3.1</w:t>
      </w:r>
      <w:r w:rsidRPr="00670594">
        <w:tab/>
        <w:t>Provision/withdrawal</w:t>
      </w:r>
      <w:bookmarkEnd w:id="63"/>
      <w:bookmarkEnd w:id="64"/>
      <w:bookmarkEnd w:id="65"/>
      <w:bookmarkEnd w:id="66"/>
      <w:bookmarkEnd w:id="67"/>
    </w:p>
    <w:p w14:paraId="7160842A" w14:textId="77777777" w:rsidR="006C0E0A" w:rsidRDefault="006C0E0A" w:rsidP="006C0E0A">
      <w:pPr>
        <w:pStyle w:val="Heading4"/>
      </w:pPr>
      <w:bookmarkStart w:id="68" w:name="_Toc20131376"/>
      <w:bookmarkStart w:id="69" w:name="_Toc36122501"/>
      <w:bookmarkStart w:id="70" w:name="_Toc45183200"/>
      <w:bookmarkStart w:id="71" w:name="_Toc45696641"/>
      <w:bookmarkStart w:id="72" w:name="_Toc163139965"/>
      <w:r w:rsidRPr="00670594">
        <w:t>4.3.1.1</w:t>
      </w:r>
      <w:r w:rsidRPr="00670594">
        <w:tab/>
        <w:t>CAT provision/withdrawal</w:t>
      </w:r>
      <w:bookmarkEnd w:id="68"/>
      <w:bookmarkEnd w:id="69"/>
      <w:bookmarkEnd w:id="70"/>
      <w:bookmarkEnd w:id="71"/>
      <w:bookmarkEnd w:id="72"/>
    </w:p>
    <w:p w14:paraId="1EBB2397" w14:textId="77777777" w:rsidR="001632D1" w:rsidRPr="00A57C6B" w:rsidRDefault="001632D1" w:rsidP="001632D1">
      <w:r>
        <w:t>The CAT</w:t>
      </w:r>
      <w:r w:rsidRPr="00A57C6B">
        <w:t xml:space="preserve"> service may be provided after prior arrangement with the service provider.</w:t>
      </w:r>
    </w:p>
    <w:p w14:paraId="0C5113BA" w14:textId="77777777" w:rsidR="001632D1" w:rsidRPr="00145674" w:rsidRDefault="001632D1" w:rsidP="001632D1">
      <w:r>
        <w:t>The C</w:t>
      </w:r>
      <w:r w:rsidRPr="000A5C91">
        <w:t>A</w:t>
      </w:r>
      <w:r>
        <w:t>T service</w:t>
      </w:r>
      <w:r w:rsidRPr="000A5C91">
        <w:t xml:space="preserve"> may be withdrawn at the subscriber</w:t>
      </w:r>
      <w:r w:rsidR="0002631C">
        <w:t>'</w:t>
      </w:r>
      <w:r w:rsidRPr="000A5C91">
        <w:t>s request or for administrative reasons.</w:t>
      </w:r>
    </w:p>
    <w:p w14:paraId="1D6E7F12" w14:textId="77777777" w:rsidR="006C0E0A" w:rsidRDefault="006C0E0A" w:rsidP="00AB0F15">
      <w:pPr>
        <w:pStyle w:val="Heading4"/>
      </w:pPr>
      <w:bookmarkStart w:id="73" w:name="_Toc20131377"/>
      <w:bookmarkStart w:id="74" w:name="_Toc36122502"/>
      <w:bookmarkStart w:id="75" w:name="_Toc45183201"/>
      <w:bookmarkStart w:id="76" w:name="_Toc45696642"/>
      <w:bookmarkStart w:id="77" w:name="_Toc163139966"/>
      <w:r w:rsidRPr="00670594">
        <w:t>4.</w:t>
      </w:r>
      <w:r w:rsidR="00AB0F15" w:rsidRPr="00670594">
        <w:t>3.1</w:t>
      </w:r>
      <w:r w:rsidRPr="00670594">
        <w:t>.2</w:t>
      </w:r>
      <w:r w:rsidRPr="00670594">
        <w:tab/>
        <w:t>Requirements on the originating network side</w:t>
      </w:r>
      <w:bookmarkEnd w:id="73"/>
      <w:bookmarkEnd w:id="74"/>
      <w:bookmarkEnd w:id="75"/>
      <w:bookmarkEnd w:id="76"/>
      <w:bookmarkEnd w:id="77"/>
    </w:p>
    <w:p w14:paraId="330D875E" w14:textId="77777777" w:rsidR="008E1142" w:rsidRDefault="008E1142" w:rsidP="008E1142">
      <w:pPr>
        <w:rPr>
          <w:noProof/>
          <w:lang w:val="en-US" w:eastAsia="zh-CN"/>
        </w:rPr>
      </w:pPr>
      <w:r>
        <w:t xml:space="preserve">The originating network side may support </w:t>
      </w:r>
      <w:r w:rsidRPr="00E7745C">
        <w:t xml:space="preserve">the "early-session" extension </w:t>
      </w:r>
      <w:r w:rsidRPr="002104D1">
        <w:rPr>
          <w:noProof/>
          <w:lang w:val="en-US" w:eastAsia="zh-CN"/>
        </w:rPr>
        <w:t>as</w:t>
      </w:r>
      <w:r>
        <w:rPr>
          <w:rFonts w:hint="eastAsia"/>
          <w:noProof/>
          <w:lang w:val="en-US" w:eastAsia="zh-CN"/>
        </w:rPr>
        <w:t xml:space="preserve"> </w:t>
      </w:r>
      <w:r>
        <w:rPr>
          <w:noProof/>
          <w:lang w:val="en-US" w:eastAsia="zh-CN"/>
        </w:rPr>
        <w:t>described in RFC 3959 </w:t>
      </w:r>
      <w:r>
        <w:rPr>
          <w:rFonts w:hint="eastAsia"/>
          <w:noProof/>
          <w:lang w:val="en-US" w:eastAsia="zh-CN"/>
        </w:rPr>
        <w:t>[</w:t>
      </w:r>
      <w:r>
        <w:rPr>
          <w:noProof/>
          <w:lang w:val="en-US" w:eastAsia="zh-CN"/>
        </w:rPr>
        <w:t>7</w:t>
      </w:r>
      <w:r>
        <w:rPr>
          <w:rFonts w:hint="eastAsia"/>
          <w:noProof/>
          <w:lang w:val="en-US" w:eastAsia="zh-CN"/>
        </w:rPr>
        <w:t>]</w:t>
      </w:r>
      <w:r>
        <w:rPr>
          <w:noProof/>
          <w:lang w:val="en-US" w:eastAsia="zh-CN"/>
        </w:rPr>
        <w:t>.</w:t>
      </w:r>
    </w:p>
    <w:p w14:paraId="290EF2F9" w14:textId="77777777" w:rsidR="008E1142" w:rsidRDefault="008E1142" w:rsidP="008E1142">
      <w:pPr>
        <w:pStyle w:val="NO"/>
        <w:rPr>
          <w:noProof/>
          <w:lang w:val="en-US" w:eastAsia="zh-CN"/>
        </w:rPr>
      </w:pPr>
      <w:r>
        <w:rPr>
          <w:noProof/>
          <w:lang w:val="en-US" w:eastAsia="zh-CN"/>
        </w:rPr>
        <w:t>NOTE</w:t>
      </w:r>
      <w:r w:rsidR="00A96FDD">
        <w:rPr>
          <w:noProof/>
          <w:lang w:val="en-US" w:eastAsia="zh-CN"/>
        </w:rPr>
        <w:t> </w:t>
      </w:r>
      <w:r w:rsidR="00A96FDD">
        <w:rPr>
          <w:rFonts w:hint="eastAsia"/>
          <w:noProof/>
          <w:lang w:val="en-US" w:eastAsia="zh-CN"/>
        </w:rPr>
        <w:t>1</w:t>
      </w:r>
      <w:r>
        <w:rPr>
          <w:noProof/>
          <w:lang w:val="en-US" w:eastAsia="zh-CN"/>
        </w:rPr>
        <w:t>:</w:t>
      </w:r>
      <w:r>
        <w:rPr>
          <w:noProof/>
          <w:lang w:val="en-US" w:eastAsia="zh-CN"/>
        </w:rPr>
        <w:tab/>
        <w:t>the CAT service implementing the early-session model needs the early-session extension to be supported by intermediate entities and the originating UE, else CAT media can not be provided to the caller.</w:t>
      </w:r>
    </w:p>
    <w:p w14:paraId="3D8BFB6C" w14:textId="77777777" w:rsidR="00267B4F" w:rsidRDefault="008E1142" w:rsidP="00267B4F">
      <w:pPr>
        <w:rPr>
          <w:noProof/>
          <w:lang w:val="en-US" w:eastAsia="zh-CN"/>
        </w:rPr>
      </w:pPr>
      <w:r>
        <w:rPr>
          <w:noProof/>
          <w:lang w:val="en-US" w:eastAsia="zh-CN"/>
        </w:rPr>
        <w:t>The CAT service implementing the forking model and gateway model add no additional requirements on the originating network side.</w:t>
      </w:r>
    </w:p>
    <w:p w14:paraId="3E392438" w14:textId="77777777" w:rsidR="008E1142" w:rsidRDefault="00267B4F" w:rsidP="00267B4F">
      <w:r>
        <w:rPr>
          <w:rFonts w:hint="eastAsia"/>
          <w:noProof/>
          <w:lang w:val="en-US" w:eastAsia="zh-CN"/>
        </w:rPr>
        <w:t>For the early session model, if the CAT service is provided by the originating network, the CAT AS shall control an MRF as described in 3GPP TS 24.229 [</w:t>
      </w:r>
      <w:r>
        <w:rPr>
          <w:noProof/>
          <w:lang w:val="en-US" w:eastAsia="zh-CN"/>
        </w:rPr>
        <w:t>4</w:t>
      </w:r>
      <w:r>
        <w:rPr>
          <w:rFonts w:hint="eastAsia"/>
          <w:noProof/>
          <w:lang w:val="en-US" w:eastAsia="zh-CN"/>
        </w:rPr>
        <w:t>] that is acting on behalf of a calling subscriber who has activated CAT.</w:t>
      </w:r>
    </w:p>
    <w:p w14:paraId="312F44D9" w14:textId="77777777" w:rsidR="00A96FDD" w:rsidRDefault="00A96FDD" w:rsidP="00A96FDD">
      <w:pPr>
        <w:pStyle w:val="NO"/>
        <w:rPr>
          <w:noProof/>
          <w:lang w:val="en-US" w:eastAsia="zh-CN"/>
        </w:rPr>
      </w:pPr>
      <w:r>
        <w:rPr>
          <w:rFonts w:hint="eastAsia"/>
          <w:noProof/>
          <w:lang w:val="en-US" w:eastAsia="zh-CN"/>
        </w:rPr>
        <w:t>NOTE</w:t>
      </w:r>
      <w:r>
        <w:rPr>
          <w:noProof/>
          <w:lang w:val="en-US" w:eastAsia="zh-CN"/>
        </w:rPr>
        <w:t> </w:t>
      </w:r>
      <w:r>
        <w:rPr>
          <w:rFonts w:hint="eastAsia"/>
          <w:noProof/>
          <w:lang w:val="en-US" w:eastAsia="zh-CN"/>
        </w:rPr>
        <w:t>2:</w:t>
      </w:r>
      <w:r>
        <w:rPr>
          <w:rFonts w:hint="eastAsia"/>
          <w:noProof/>
          <w:lang w:val="en-US" w:eastAsia="zh-CN"/>
        </w:rPr>
        <w:tab/>
        <w:t>The interworking between different models for CAT service is out of scope of this specification.</w:t>
      </w:r>
    </w:p>
    <w:p w14:paraId="7D70FDC3" w14:textId="77777777" w:rsidR="006C0E0A" w:rsidRDefault="006C0E0A" w:rsidP="00AB0F15">
      <w:pPr>
        <w:pStyle w:val="Heading4"/>
      </w:pPr>
      <w:bookmarkStart w:id="78" w:name="_Toc20131378"/>
      <w:bookmarkStart w:id="79" w:name="_Toc36122503"/>
      <w:bookmarkStart w:id="80" w:name="_Toc45183202"/>
      <w:bookmarkStart w:id="81" w:name="_Toc45696643"/>
      <w:bookmarkStart w:id="82" w:name="_Toc163139967"/>
      <w:r w:rsidRPr="00670594">
        <w:t>4.</w:t>
      </w:r>
      <w:r w:rsidR="00AB0F15" w:rsidRPr="00670594">
        <w:t>3.1</w:t>
      </w:r>
      <w:r w:rsidRPr="00670594">
        <w:t>.3</w:t>
      </w:r>
      <w:r w:rsidRPr="00670594">
        <w:tab/>
        <w:t>Requirements on the terminating network side</w:t>
      </w:r>
      <w:bookmarkEnd w:id="78"/>
      <w:bookmarkEnd w:id="79"/>
      <w:bookmarkEnd w:id="80"/>
      <w:bookmarkEnd w:id="81"/>
      <w:bookmarkEnd w:id="82"/>
    </w:p>
    <w:p w14:paraId="72C4263C" w14:textId="77777777" w:rsidR="001632D1" w:rsidRPr="00145674" w:rsidRDefault="00267B4F" w:rsidP="001632D1">
      <w:r>
        <w:rPr>
          <w:rFonts w:hint="eastAsia"/>
          <w:lang w:eastAsia="zh-CN"/>
        </w:rPr>
        <w:t>For the early session model, if the CAT service is provided by the terminating network, the CAT AS shall control a</w:t>
      </w:r>
      <w:r w:rsidR="001632D1">
        <w:t>n MRF</w:t>
      </w:r>
      <w:r>
        <w:rPr>
          <w:rFonts w:hint="eastAsia"/>
          <w:lang w:eastAsia="zh-CN"/>
        </w:rPr>
        <w:t xml:space="preserve"> as described in </w:t>
      </w:r>
      <w:r>
        <w:rPr>
          <w:rFonts w:hint="eastAsia"/>
          <w:noProof/>
          <w:lang w:val="en-US" w:eastAsia="zh-CN"/>
        </w:rPr>
        <w:t>3GPP TS 24.229 [</w:t>
      </w:r>
      <w:r>
        <w:rPr>
          <w:noProof/>
          <w:lang w:val="en-US" w:eastAsia="zh-CN"/>
        </w:rPr>
        <w:t>4</w:t>
      </w:r>
      <w:r>
        <w:rPr>
          <w:rFonts w:hint="eastAsia"/>
          <w:noProof/>
          <w:lang w:val="en-US" w:eastAsia="zh-CN"/>
        </w:rPr>
        <w:t>]</w:t>
      </w:r>
      <w:r w:rsidR="001632D1">
        <w:t xml:space="preserve"> that is acting on behalf of a called subscriber who has activated CAT.</w:t>
      </w:r>
    </w:p>
    <w:p w14:paraId="69FBCA80" w14:textId="77777777" w:rsidR="00A96FDD" w:rsidRDefault="00A96FDD" w:rsidP="00A96FDD">
      <w:pPr>
        <w:pStyle w:val="NO"/>
        <w:rPr>
          <w:noProof/>
          <w:lang w:val="en-US" w:eastAsia="zh-CN"/>
        </w:rPr>
      </w:pPr>
      <w:r>
        <w:rPr>
          <w:rFonts w:hint="eastAsia"/>
          <w:noProof/>
          <w:lang w:val="en-US" w:eastAsia="zh-CN"/>
        </w:rPr>
        <w:t>NOTE:</w:t>
      </w:r>
      <w:r>
        <w:rPr>
          <w:rFonts w:hint="eastAsia"/>
          <w:noProof/>
          <w:lang w:val="en-US" w:eastAsia="zh-CN"/>
        </w:rPr>
        <w:tab/>
        <w:t>The interworking between different models for CAT service is out of scope of this specification.</w:t>
      </w:r>
    </w:p>
    <w:p w14:paraId="7B947054" w14:textId="77777777" w:rsidR="006C0E0A" w:rsidRDefault="006C0E0A" w:rsidP="00AB0F15">
      <w:pPr>
        <w:pStyle w:val="Heading2"/>
      </w:pPr>
      <w:bookmarkStart w:id="83" w:name="_Toc20131379"/>
      <w:bookmarkStart w:id="84" w:name="_Toc36122504"/>
      <w:bookmarkStart w:id="85" w:name="_Toc45183203"/>
      <w:bookmarkStart w:id="86" w:name="_Toc45696644"/>
      <w:bookmarkStart w:id="87" w:name="_Toc163139968"/>
      <w:r w:rsidRPr="00670594">
        <w:t>4.</w:t>
      </w:r>
      <w:r w:rsidR="00AB0F15" w:rsidRPr="00670594">
        <w:t>4</w:t>
      </w:r>
      <w:r w:rsidRPr="00670594">
        <w:tab/>
        <w:t>Syntax requirements</w:t>
      </w:r>
      <w:bookmarkEnd w:id="83"/>
      <w:bookmarkEnd w:id="84"/>
      <w:bookmarkEnd w:id="85"/>
      <w:bookmarkEnd w:id="86"/>
      <w:bookmarkEnd w:id="87"/>
    </w:p>
    <w:p w14:paraId="08A652EF" w14:textId="77777777" w:rsidR="00812733" w:rsidRDefault="00812733" w:rsidP="00812733">
      <w:r w:rsidRPr="00291D30">
        <w:t xml:space="preserve">There are no special SIP syntax requirements for the </w:t>
      </w:r>
      <w:r>
        <w:t>CAT</w:t>
      </w:r>
      <w:r w:rsidRPr="00291D30">
        <w:t xml:space="preserve"> service</w:t>
      </w:r>
      <w:r>
        <w:t>.</w:t>
      </w:r>
    </w:p>
    <w:p w14:paraId="6FC85D95" w14:textId="77777777" w:rsidR="006C0E0A" w:rsidRPr="00670594" w:rsidRDefault="006C0E0A" w:rsidP="00AB0F15">
      <w:pPr>
        <w:pStyle w:val="Heading2"/>
      </w:pPr>
      <w:bookmarkStart w:id="88" w:name="_Toc20131380"/>
      <w:bookmarkStart w:id="89" w:name="_Toc36122505"/>
      <w:bookmarkStart w:id="90" w:name="_Toc45183204"/>
      <w:bookmarkStart w:id="91" w:name="_Toc45696645"/>
      <w:bookmarkStart w:id="92" w:name="_Toc163139969"/>
      <w:r w:rsidRPr="00670594">
        <w:t>4.</w:t>
      </w:r>
      <w:r w:rsidR="00AB0F15" w:rsidRPr="00670594">
        <w:t>5</w:t>
      </w:r>
      <w:r w:rsidRPr="00670594">
        <w:tab/>
        <w:t>Signalling procedures</w:t>
      </w:r>
      <w:bookmarkEnd w:id="88"/>
      <w:bookmarkEnd w:id="89"/>
      <w:bookmarkEnd w:id="90"/>
      <w:bookmarkEnd w:id="91"/>
      <w:bookmarkEnd w:id="92"/>
    </w:p>
    <w:p w14:paraId="74BB1742" w14:textId="77777777" w:rsidR="006C0E0A" w:rsidRDefault="00AB0F15" w:rsidP="00AB0F15">
      <w:pPr>
        <w:pStyle w:val="Heading3"/>
      </w:pPr>
      <w:bookmarkStart w:id="93" w:name="_Toc20131381"/>
      <w:bookmarkStart w:id="94" w:name="_Toc36122506"/>
      <w:bookmarkStart w:id="95" w:name="_Toc45183205"/>
      <w:bookmarkStart w:id="96" w:name="_Toc45696646"/>
      <w:bookmarkStart w:id="97" w:name="_Toc163139970"/>
      <w:r w:rsidRPr="00670594">
        <w:t>4.5.1</w:t>
      </w:r>
      <w:r w:rsidRPr="00670594">
        <w:tab/>
      </w:r>
      <w:r w:rsidR="006C0E0A" w:rsidRPr="00670594">
        <w:t>General</w:t>
      </w:r>
      <w:bookmarkEnd w:id="93"/>
      <w:bookmarkEnd w:id="94"/>
      <w:bookmarkEnd w:id="95"/>
      <w:bookmarkEnd w:id="96"/>
      <w:bookmarkEnd w:id="97"/>
    </w:p>
    <w:p w14:paraId="4878422D" w14:textId="77777777" w:rsidR="002C2628" w:rsidRDefault="002C2628" w:rsidP="002C2628">
      <w:r w:rsidRPr="00B9646A">
        <w:t xml:space="preserve">Configuration of supplementary services </w:t>
      </w:r>
      <w:r>
        <w:t xml:space="preserve">by the user should: </w:t>
      </w:r>
    </w:p>
    <w:p w14:paraId="488F9449" w14:textId="77777777" w:rsidR="002C2628" w:rsidRDefault="002C2628" w:rsidP="002C2628">
      <w:pPr>
        <w:pStyle w:val="B1"/>
      </w:pPr>
      <w:r>
        <w:t>-</w:t>
      </w:r>
      <w:r>
        <w:tab/>
      </w:r>
      <w:r w:rsidRPr="00B9646A">
        <w:t>take place over the Ut interface us</w:t>
      </w:r>
      <w:r>
        <w:t>ing</w:t>
      </w:r>
      <w:r w:rsidRPr="00B9646A">
        <w:t xml:space="preserve"> XCAP as enabling protocol</w:t>
      </w:r>
      <w:r>
        <w:t xml:space="preserve"> a</w:t>
      </w:r>
      <w:r w:rsidR="00903404">
        <w:t>s described in 3GPP</w:t>
      </w:r>
      <w:r w:rsidR="00810336">
        <w:t> </w:t>
      </w:r>
      <w:r w:rsidR="00903404">
        <w:t>TS</w:t>
      </w:r>
      <w:r w:rsidR="00810336">
        <w:t> </w:t>
      </w:r>
      <w:r w:rsidR="00903404">
        <w:t>24.623</w:t>
      </w:r>
      <w:r w:rsidR="00810336">
        <w:t> </w:t>
      </w:r>
      <w:r w:rsidR="00903404">
        <w:t>[6</w:t>
      </w:r>
      <w:r>
        <w:t>]; or</w:t>
      </w:r>
    </w:p>
    <w:p w14:paraId="4738897D" w14:textId="77777777" w:rsidR="002C2628" w:rsidRDefault="002C2628" w:rsidP="002C2628">
      <w:pPr>
        <w:pStyle w:val="B1"/>
      </w:pPr>
      <w:r>
        <w:t>-</w:t>
      </w:r>
      <w:r>
        <w:tab/>
        <w:t>use SIP based user configuration a</w:t>
      </w:r>
      <w:r w:rsidR="00903404">
        <w:t>s described in 3GPP</w:t>
      </w:r>
      <w:r w:rsidR="00810336">
        <w:t> </w:t>
      </w:r>
      <w:r w:rsidR="00903404">
        <w:t>TS</w:t>
      </w:r>
      <w:r w:rsidR="00810336">
        <w:t> </w:t>
      </w:r>
      <w:r w:rsidR="00903404">
        <w:t>24.238</w:t>
      </w:r>
      <w:r w:rsidR="00810336">
        <w:t> </w:t>
      </w:r>
      <w:r w:rsidR="00903404">
        <w:t>[3</w:t>
      </w:r>
      <w:r>
        <w:t>];</w:t>
      </w:r>
    </w:p>
    <w:p w14:paraId="5EFF5980" w14:textId="77777777" w:rsidR="009F22E0" w:rsidRDefault="002C2628" w:rsidP="009F22E0">
      <w:pPr>
        <w:pStyle w:val="NO"/>
      </w:pPr>
      <w:r w:rsidRPr="00CC5C3C">
        <w:t>NOTE:</w:t>
      </w:r>
      <w:r w:rsidRPr="00CC5C3C">
        <w:tab/>
        <w:t xml:space="preserve">Other possibilities for user configuration, </w:t>
      </w:r>
      <w:r>
        <w:t xml:space="preserve">such </w:t>
      </w:r>
      <w:r w:rsidRPr="00A61BB8">
        <w:t>as</w:t>
      </w:r>
      <w:r w:rsidRPr="00CC5C3C">
        <w:t xml:space="preserve"> web-based provisioning or pre-provisioning by the operator are outside th</w:t>
      </w:r>
      <w:r>
        <w:t>e scope of the present document, but are not precluded</w:t>
      </w:r>
      <w:r w:rsidRPr="00B9646A">
        <w:t>.</w:t>
      </w:r>
    </w:p>
    <w:p w14:paraId="05195C38" w14:textId="77777777" w:rsidR="002C2628" w:rsidRDefault="009F22E0" w:rsidP="009F22E0">
      <w:r>
        <w:t>The details of the Ut interface based user configuration of CAT service are not specified in this version of the document.</w:t>
      </w:r>
    </w:p>
    <w:p w14:paraId="38F38638" w14:textId="77777777" w:rsidR="006C0E0A" w:rsidRDefault="00AB0F15" w:rsidP="00AB0F15">
      <w:pPr>
        <w:pStyle w:val="Heading3"/>
      </w:pPr>
      <w:bookmarkStart w:id="98" w:name="_Toc20131382"/>
      <w:bookmarkStart w:id="99" w:name="_Toc36122507"/>
      <w:bookmarkStart w:id="100" w:name="_Toc45183206"/>
      <w:bookmarkStart w:id="101" w:name="_Toc45696647"/>
      <w:bookmarkStart w:id="102" w:name="_Toc163139971"/>
      <w:r w:rsidRPr="00670594">
        <w:t>4.5.2</w:t>
      </w:r>
      <w:r w:rsidRPr="00670594">
        <w:tab/>
      </w:r>
      <w:r w:rsidR="006C0E0A" w:rsidRPr="00670594">
        <w:t>Activation/deactivation</w:t>
      </w:r>
      <w:bookmarkEnd w:id="98"/>
      <w:bookmarkEnd w:id="99"/>
      <w:bookmarkEnd w:id="100"/>
      <w:bookmarkEnd w:id="101"/>
      <w:bookmarkEnd w:id="102"/>
    </w:p>
    <w:p w14:paraId="7170DCD2" w14:textId="77777777" w:rsidR="002C2628" w:rsidRDefault="002C2628" w:rsidP="002C2628">
      <w:r>
        <w:t>The CAT service</w:t>
      </w:r>
      <w:r w:rsidRPr="00A57C6B">
        <w:t xml:space="preserve"> is activated at provisioning and deactivated at withdrawal.</w:t>
      </w:r>
    </w:p>
    <w:p w14:paraId="11D45343" w14:textId="77777777" w:rsidR="002C2628" w:rsidRDefault="002C2628" w:rsidP="00847C6F">
      <w:pPr>
        <w:rPr>
          <w:lang w:eastAsia="zh-CN"/>
        </w:rPr>
      </w:pPr>
      <w:r>
        <w:t xml:space="preserve">When a </w:t>
      </w:r>
      <w:r w:rsidR="00083B7E">
        <w:t>CAT service is activ</w:t>
      </w:r>
      <w:r w:rsidR="00847C6F">
        <w:t xml:space="preserve">ated a </w:t>
      </w:r>
      <w:r>
        <w:t xml:space="preserve">subscriber </w:t>
      </w:r>
      <w:r w:rsidR="00847C6F">
        <w:t>can</w:t>
      </w:r>
      <w:r>
        <w:t xml:space="preserve"> specify which CAT a calling user should </w:t>
      </w:r>
      <w:r>
        <w:rPr>
          <w:rFonts w:hint="eastAsia"/>
        </w:rPr>
        <w:t>experience</w:t>
      </w:r>
      <w:r>
        <w:rPr>
          <w:rFonts w:hint="eastAsia"/>
          <w:lang w:eastAsia="zh-CN"/>
        </w:rPr>
        <w:t>, or use the operator</w:t>
      </w:r>
      <w:r w:rsidR="00127ED1">
        <w:rPr>
          <w:lang w:eastAsia="zh-CN"/>
        </w:rPr>
        <w:t>'</w:t>
      </w:r>
      <w:r>
        <w:rPr>
          <w:lang w:eastAsia="zh-CN"/>
        </w:rPr>
        <w:t>s default setting</w:t>
      </w:r>
      <w:r>
        <w:t>.</w:t>
      </w:r>
    </w:p>
    <w:p w14:paraId="198AE545" w14:textId="77777777" w:rsidR="002C2628" w:rsidRPr="00363553" w:rsidRDefault="002C2628" w:rsidP="00847C6F">
      <w:r>
        <w:lastRenderedPageBreak/>
        <w:t xml:space="preserve">After a subscriber has activated </w:t>
      </w:r>
      <w:r w:rsidR="00847C6F">
        <w:t xml:space="preserve">their </w:t>
      </w:r>
      <w:r>
        <w:t xml:space="preserve">CAT </w:t>
      </w:r>
      <w:r w:rsidR="00847C6F">
        <w:t xml:space="preserve">service </w:t>
      </w:r>
      <w:r>
        <w:t xml:space="preserve">a calling user </w:t>
      </w:r>
      <w:r>
        <w:rPr>
          <w:rFonts w:hint="eastAsia"/>
        </w:rPr>
        <w:t>experience</w:t>
      </w:r>
      <w:r w:rsidR="00847C6F">
        <w:t>s</w:t>
      </w:r>
      <w:r>
        <w:t xml:space="preserve"> the CAT that was chosen by the subscriber.</w:t>
      </w:r>
    </w:p>
    <w:p w14:paraId="008A36D3" w14:textId="77777777" w:rsidR="006C0E0A" w:rsidRDefault="00AB0F15" w:rsidP="00AB0F15">
      <w:pPr>
        <w:pStyle w:val="Heading3"/>
      </w:pPr>
      <w:bookmarkStart w:id="103" w:name="_Toc20131383"/>
      <w:bookmarkStart w:id="104" w:name="_Toc36122508"/>
      <w:bookmarkStart w:id="105" w:name="_Toc45183207"/>
      <w:bookmarkStart w:id="106" w:name="_Toc45696648"/>
      <w:bookmarkStart w:id="107" w:name="_Toc163139972"/>
      <w:r w:rsidRPr="00670594">
        <w:t>4.5.3</w:t>
      </w:r>
      <w:r w:rsidRPr="00670594">
        <w:tab/>
      </w:r>
      <w:r w:rsidR="006C0E0A" w:rsidRPr="00670594">
        <w:t>Registration/erasure</w:t>
      </w:r>
      <w:bookmarkEnd w:id="103"/>
      <w:bookmarkEnd w:id="104"/>
      <w:bookmarkEnd w:id="105"/>
      <w:bookmarkEnd w:id="106"/>
      <w:bookmarkEnd w:id="107"/>
    </w:p>
    <w:p w14:paraId="5165FD51" w14:textId="77777777" w:rsidR="002C2628" w:rsidRPr="00363553" w:rsidRDefault="002C2628" w:rsidP="002C2628">
      <w:r w:rsidRPr="00012E08">
        <w:t xml:space="preserve">The </w:t>
      </w:r>
      <w:r>
        <w:t>CAT</w:t>
      </w:r>
      <w:r w:rsidRPr="00012E08">
        <w:t xml:space="preserve"> service requires no registration. Erasure is not applicable.</w:t>
      </w:r>
    </w:p>
    <w:p w14:paraId="50B3DCE6" w14:textId="77777777" w:rsidR="006C0E0A" w:rsidRDefault="00AB0F15" w:rsidP="00AB0F15">
      <w:pPr>
        <w:pStyle w:val="Heading3"/>
      </w:pPr>
      <w:bookmarkStart w:id="108" w:name="_Toc20131384"/>
      <w:bookmarkStart w:id="109" w:name="_Toc36122509"/>
      <w:bookmarkStart w:id="110" w:name="_Toc45183208"/>
      <w:bookmarkStart w:id="111" w:name="_Toc45696649"/>
      <w:bookmarkStart w:id="112" w:name="_Toc163139973"/>
      <w:r w:rsidRPr="00670594">
        <w:t>4.5.4</w:t>
      </w:r>
      <w:r w:rsidRPr="00670594">
        <w:tab/>
      </w:r>
      <w:r w:rsidR="006C0E0A" w:rsidRPr="00670594">
        <w:t>Interrogation</w:t>
      </w:r>
      <w:bookmarkEnd w:id="108"/>
      <w:bookmarkEnd w:id="109"/>
      <w:bookmarkEnd w:id="110"/>
      <w:bookmarkEnd w:id="111"/>
      <w:bookmarkEnd w:id="112"/>
    </w:p>
    <w:p w14:paraId="1F2E4C02" w14:textId="77777777" w:rsidR="002C2628" w:rsidRPr="00363553" w:rsidRDefault="002C2628" w:rsidP="002C2628">
      <w:r>
        <w:t>For CAT</w:t>
      </w:r>
      <w:r w:rsidRPr="00A57C6B">
        <w:t>, interrogation is not applicable.</w:t>
      </w:r>
    </w:p>
    <w:p w14:paraId="4E26A425" w14:textId="77777777" w:rsidR="006C0E0A" w:rsidRPr="00670594" w:rsidRDefault="00AB0F15" w:rsidP="00AB0F15">
      <w:pPr>
        <w:pStyle w:val="Heading3"/>
      </w:pPr>
      <w:bookmarkStart w:id="113" w:name="_Toc20131385"/>
      <w:bookmarkStart w:id="114" w:name="_Toc36122510"/>
      <w:bookmarkStart w:id="115" w:name="_Toc45183209"/>
      <w:bookmarkStart w:id="116" w:name="_Toc45696650"/>
      <w:bookmarkStart w:id="117" w:name="_Toc163139974"/>
      <w:r w:rsidRPr="00670594">
        <w:t>4.5.5</w:t>
      </w:r>
      <w:r w:rsidRPr="00670594">
        <w:tab/>
      </w:r>
      <w:r w:rsidR="006C0E0A" w:rsidRPr="00670594">
        <w:t>Invocation and operation</w:t>
      </w:r>
      <w:bookmarkEnd w:id="113"/>
      <w:bookmarkEnd w:id="114"/>
      <w:bookmarkEnd w:id="115"/>
      <w:bookmarkEnd w:id="116"/>
      <w:bookmarkEnd w:id="117"/>
    </w:p>
    <w:p w14:paraId="3B73FADB" w14:textId="77777777" w:rsidR="006C0E0A" w:rsidRDefault="00AB0F15" w:rsidP="00AB0F15">
      <w:pPr>
        <w:pStyle w:val="Heading4"/>
      </w:pPr>
      <w:bookmarkStart w:id="118" w:name="_Toc20131386"/>
      <w:bookmarkStart w:id="119" w:name="_Toc36122511"/>
      <w:bookmarkStart w:id="120" w:name="_Toc45183210"/>
      <w:bookmarkStart w:id="121" w:name="_Toc45696651"/>
      <w:bookmarkStart w:id="122" w:name="_Toc163139975"/>
      <w:r w:rsidRPr="00670594">
        <w:t>4.5.5.1</w:t>
      </w:r>
      <w:r w:rsidRPr="00670594">
        <w:tab/>
      </w:r>
      <w:r w:rsidR="006C0E0A" w:rsidRPr="00670594">
        <w:t>Actions at the originating UE</w:t>
      </w:r>
      <w:bookmarkEnd w:id="118"/>
      <w:bookmarkEnd w:id="119"/>
      <w:bookmarkEnd w:id="120"/>
      <w:bookmarkEnd w:id="121"/>
      <w:bookmarkEnd w:id="122"/>
    </w:p>
    <w:p w14:paraId="6B6B6E1C" w14:textId="77777777" w:rsidR="004A5E09" w:rsidRDefault="004A5E09" w:rsidP="004A5E09">
      <w:pPr>
        <w:pStyle w:val="Heading5"/>
        <w:rPr>
          <w:lang w:eastAsia="zh-CN"/>
        </w:rPr>
      </w:pPr>
      <w:bookmarkStart w:id="123" w:name="_Toc20131387"/>
      <w:bookmarkStart w:id="124" w:name="_Toc36122512"/>
      <w:bookmarkStart w:id="125" w:name="_Toc45183211"/>
      <w:bookmarkStart w:id="126" w:name="_Toc45696652"/>
      <w:bookmarkStart w:id="127" w:name="_Toc163139976"/>
      <w:r>
        <w:rPr>
          <w:rFonts w:hint="eastAsia"/>
          <w:lang w:eastAsia="zh-CN"/>
        </w:rPr>
        <w:t>4.5.5.1.1</w:t>
      </w:r>
      <w:r>
        <w:rPr>
          <w:rFonts w:hint="eastAsia"/>
          <w:lang w:eastAsia="zh-CN"/>
        </w:rPr>
        <w:tab/>
        <w:t>General</w:t>
      </w:r>
      <w:bookmarkEnd w:id="123"/>
      <w:bookmarkEnd w:id="124"/>
      <w:bookmarkEnd w:id="125"/>
      <w:bookmarkEnd w:id="126"/>
      <w:bookmarkEnd w:id="127"/>
    </w:p>
    <w:p w14:paraId="136C1E1D" w14:textId="77777777" w:rsidR="002C2628" w:rsidRDefault="002C2628" w:rsidP="002C2628">
      <w:r>
        <w:t>The UE shall follow the procedure</w:t>
      </w:r>
      <w:r w:rsidR="00903404">
        <w:t>s specified in 3GPP</w:t>
      </w:r>
      <w:r w:rsidR="00810336">
        <w:t> </w:t>
      </w:r>
      <w:r w:rsidR="00903404">
        <w:t>TS</w:t>
      </w:r>
      <w:r w:rsidR="00810336">
        <w:t> </w:t>
      </w:r>
      <w:r w:rsidR="00903404">
        <w:t>24.229</w:t>
      </w:r>
      <w:r w:rsidR="00810336">
        <w:t> </w:t>
      </w:r>
      <w:r w:rsidR="00903404">
        <w:t>[4</w:t>
      </w:r>
      <w:r>
        <w:t>] for session initiation and termination.</w:t>
      </w:r>
    </w:p>
    <w:p w14:paraId="35CBEE6A" w14:textId="77777777" w:rsidR="008E1142" w:rsidRDefault="008E1142" w:rsidP="002C2628">
      <w:pPr>
        <w:rPr>
          <w:lang w:eastAsia="zh-CN"/>
        </w:rPr>
      </w:pPr>
      <w:r w:rsidRPr="00F646DA">
        <w:t>If the originating UE supports the early session mechanism then the UE shall make use of the procedures as specified in RFC</w:t>
      </w:r>
      <w:r w:rsidR="00810336">
        <w:t> </w:t>
      </w:r>
      <w:r w:rsidRPr="00F646DA">
        <w:t>3959</w:t>
      </w:r>
      <w:r w:rsidR="00810336">
        <w:t> </w:t>
      </w:r>
      <w:r w:rsidRPr="00F646DA">
        <w:t>[7]</w:t>
      </w:r>
      <w:r>
        <w:rPr>
          <w:rFonts w:hint="eastAsia"/>
          <w:lang w:eastAsia="zh-CN"/>
        </w:rPr>
        <w:t>.</w:t>
      </w:r>
    </w:p>
    <w:p w14:paraId="6B8634F8" w14:textId="77777777" w:rsidR="006E5BBC" w:rsidRDefault="006E5BBC" w:rsidP="006E5BBC">
      <w:r>
        <w:t xml:space="preserve">The originating UE </w:t>
      </w:r>
      <w:r w:rsidRPr="009454D8">
        <w:rPr>
          <w:rFonts w:hint="eastAsia"/>
          <w:lang w:val="en-US" w:eastAsia="zh-CN"/>
        </w:rPr>
        <w:t xml:space="preserve">shall follow the </w:t>
      </w:r>
      <w:r w:rsidRPr="009454D8">
        <w:rPr>
          <w:rFonts w:hint="eastAsia"/>
          <w:lang w:eastAsia="zh-CN"/>
        </w:rPr>
        <w:t xml:space="preserve">actions at the originating UE in </w:t>
      </w:r>
      <w:r>
        <w:rPr>
          <w:lang w:eastAsia="zh-CN"/>
        </w:rPr>
        <w:t>3GPP</w:t>
      </w:r>
      <w:r>
        <w:rPr>
          <w:lang w:val="en-US" w:eastAsia="zh-CN"/>
        </w:rPr>
        <w:t> </w:t>
      </w:r>
      <w:r w:rsidRPr="009454D8">
        <w:rPr>
          <w:rFonts w:hint="eastAsia"/>
          <w:lang w:eastAsia="zh-CN"/>
        </w:rPr>
        <w:t>TS</w:t>
      </w:r>
      <w:r>
        <w:rPr>
          <w:lang w:val="en-US" w:eastAsia="zh-CN"/>
        </w:rPr>
        <w:t> </w:t>
      </w:r>
      <w:r w:rsidRPr="009454D8">
        <w:rPr>
          <w:rFonts w:hint="eastAsia"/>
          <w:lang w:eastAsia="zh-CN"/>
        </w:rPr>
        <w:t>24.628</w:t>
      </w:r>
      <w:r>
        <w:rPr>
          <w:lang w:val="en-US" w:eastAsia="zh-CN"/>
        </w:rPr>
        <w:t> [14]</w:t>
      </w:r>
      <w:r w:rsidRPr="009454D8">
        <w:rPr>
          <w:rFonts w:hint="eastAsia"/>
          <w:lang w:eastAsia="zh-CN"/>
        </w:rPr>
        <w:t xml:space="preserve"> </w:t>
      </w:r>
      <w:r>
        <w:rPr>
          <w:lang w:eastAsia="zh-CN"/>
        </w:rPr>
        <w:t xml:space="preserve">with </w:t>
      </w:r>
      <w:r w:rsidRPr="009454D8">
        <w:rPr>
          <w:rFonts w:hint="eastAsia"/>
          <w:lang w:eastAsia="zh-CN"/>
        </w:rPr>
        <w:t xml:space="preserve">addition </w:t>
      </w:r>
      <w:r>
        <w:rPr>
          <w:lang w:eastAsia="zh-CN"/>
        </w:rPr>
        <w:t xml:space="preserve">that the UE </w:t>
      </w:r>
      <w:r>
        <w:t xml:space="preserve">may play CAT media </w:t>
      </w:r>
      <w:r w:rsidRPr="005F3900">
        <w:rPr>
          <w:rFonts w:hint="eastAsia"/>
        </w:rPr>
        <w:t>if an early media session is already established</w:t>
      </w:r>
      <w:r>
        <w:t xml:space="preserve"> between the UE and the CAT AS, independently of receiving 180 (Ringing) response.</w:t>
      </w:r>
    </w:p>
    <w:p w14:paraId="16AAED7B" w14:textId="77777777" w:rsidR="00251C9B" w:rsidRDefault="00251C9B" w:rsidP="00251C9B">
      <w:pPr>
        <w:pStyle w:val="Heading5"/>
      </w:pPr>
      <w:bookmarkStart w:id="128" w:name="_Toc20131388"/>
      <w:bookmarkStart w:id="129" w:name="_Toc36122513"/>
      <w:bookmarkStart w:id="130" w:name="_Toc45183212"/>
      <w:bookmarkStart w:id="131" w:name="_Toc45696653"/>
      <w:bookmarkStart w:id="132" w:name="_Toc163139977"/>
      <w:r>
        <w:t>4.5.5.1.</w:t>
      </w:r>
      <w:r w:rsidR="004A5E09">
        <w:t>2</w:t>
      </w:r>
      <w:r>
        <w:tab/>
        <w:t>UE Actions for CAT copy</w:t>
      </w:r>
      <w:bookmarkEnd w:id="128"/>
      <w:bookmarkEnd w:id="129"/>
      <w:bookmarkEnd w:id="130"/>
      <w:bookmarkEnd w:id="131"/>
      <w:bookmarkEnd w:id="132"/>
    </w:p>
    <w:p w14:paraId="36654400" w14:textId="77777777" w:rsidR="00251C9B" w:rsidRDefault="00251C9B" w:rsidP="00251C9B">
      <w:r>
        <w:t>In order for the calling party to copy the media for the CAT service, the UE shall send a specific DTMF digit for CAT copy to the AS.</w:t>
      </w:r>
    </w:p>
    <w:p w14:paraId="65EE964E" w14:textId="77777777" w:rsidR="00251C9B" w:rsidRDefault="00251C9B" w:rsidP="00251C9B">
      <w:pPr>
        <w:pStyle w:val="NO"/>
      </w:pPr>
      <w:r>
        <w:t>NOTE:</w:t>
      </w:r>
      <w:r>
        <w:tab/>
        <w:t xml:space="preserve">The definition of which DTMFs are used is outside the scope of this specification and is dependant on the implementation of </w:t>
      </w:r>
      <w:r w:rsidR="00267B4F">
        <w:t>operator</w:t>
      </w:r>
      <w:r>
        <w:t>.</w:t>
      </w:r>
    </w:p>
    <w:p w14:paraId="0D09142B" w14:textId="77777777" w:rsidR="004A5E09" w:rsidRDefault="004A5E09" w:rsidP="00267B4F">
      <w:pPr>
        <w:pStyle w:val="Heading5"/>
        <w:rPr>
          <w:lang w:eastAsia="zh-CN"/>
        </w:rPr>
      </w:pPr>
      <w:bookmarkStart w:id="133" w:name="_Toc20131389"/>
      <w:bookmarkStart w:id="134" w:name="_Toc36122514"/>
      <w:bookmarkStart w:id="135" w:name="_Toc45183213"/>
      <w:bookmarkStart w:id="136" w:name="_Toc45696654"/>
      <w:bookmarkStart w:id="137" w:name="_Toc163139978"/>
      <w:r>
        <w:rPr>
          <w:rFonts w:hint="eastAsia"/>
          <w:lang w:eastAsia="zh-CN"/>
        </w:rPr>
        <w:t>4.5.5.1.</w:t>
      </w:r>
      <w:r>
        <w:rPr>
          <w:lang w:eastAsia="zh-CN"/>
        </w:rPr>
        <w:t>3</w:t>
      </w:r>
      <w:r>
        <w:rPr>
          <w:rFonts w:hint="eastAsia"/>
          <w:lang w:eastAsia="zh-CN"/>
        </w:rPr>
        <w:tab/>
        <w:t>UE Actions for CAT stop</w:t>
      </w:r>
      <w:bookmarkEnd w:id="133"/>
      <w:bookmarkEnd w:id="134"/>
      <w:bookmarkEnd w:id="135"/>
      <w:bookmarkEnd w:id="136"/>
      <w:bookmarkEnd w:id="137"/>
    </w:p>
    <w:p w14:paraId="30576354" w14:textId="77777777" w:rsidR="004A5E09" w:rsidRDefault="004A5E09" w:rsidP="004A5E09">
      <w:pPr>
        <w:rPr>
          <w:lang w:val="en-AU" w:eastAsia="zh-CN"/>
        </w:rPr>
      </w:pPr>
      <w:r>
        <w:rPr>
          <w:lang w:val="en-AU" w:eastAsia="zh-CN"/>
        </w:rPr>
        <w:t>I</w:t>
      </w:r>
      <w:r>
        <w:rPr>
          <w:rFonts w:hint="eastAsia"/>
          <w:lang w:val="en-AU" w:eastAsia="zh-CN"/>
        </w:rPr>
        <w:t xml:space="preserve">n order for the calling party to stop the media for the CAT service, the UE shall send </w:t>
      </w:r>
      <w:r>
        <w:rPr>
          <w:lang w:val="en-AU" w:eastAsia="zh-CN"/>
        </w:rPr>
        <w:t>a specific</w:t>
      </w:r>
      <w:r>
        <w:rPr>
          <w:rFonts w:hint="eastAsia"/>
          <w:lang w:val="en-AU" w:eastAsia="zh-CN"/>
        </w:rPr>
        <w:t xml:space="preserve"> DTMF digit</w:t>
      </w:r>
      <w:r>
        <w:rPr>
          <w:lang w:val="en-AU" w:eastAsia="zh-CN"/>
        </w:rPr>
        <w:t xml:space="preserve"> </w:t>
      </w:r>
      <w:r>
        <w:rPr>
          <w:rFonts w:hint="eastAsia"/>
          <w:lang w:val="en-AU" w:eastAsia="zh-CN"/>
        </w:rPr>
        <w:t xml:space="preserve">for CAT stop to the </w:t>
      </w:r>
      <w:r>
        <w:rPr>
          <w:lang w:val="en-AU" w:eastAsia="zh-CN"/>
        </w:rPr>
        <w:t>AS.</w:t>
      </w:r>
      <w:r>
        <w:rPr>
          <w:rFonts w:hint="eastAsia"/>
          <w:lang w:val="en-AU" w:eastAsia="zh-CN"/>
        </w:rPr>
        <w:t xml:space="preserve"> </w:t>
      </w:r>
    </w:p>
    <w:p w14:paraId="238A5FB7" w14:textId="77777777" w:rsidR="004A5E09" w:rsidRPr="00AE375F" w:rsidRDefault="004A5E09" w:rsidP="004A5E09">
      <w:pPr>
        <w:rPr>
          <w:lang w:eastAsia="zh-CN"/>
        </w:rPr>
      </w:pPr>
      <w:r>
        <w:rPr>
          <w:rFonts w:hint="eastAsia"/>
          <w:lang w:val="en-AU" w:eastAsia="zh-CN"/>
        </w:rPr>
        <w:t xml:space="preserve">In order for the calling party to restart the media for the CAT service, the UE shall send a specific DTMF digit for CAT restart to the </w:t>
      </w:r>
      <w:r>
        <w:rPr>
          <w:lang w:val="en-AU" w:eastAsia="zh-CN"/>
        </w:rPr>
        <w:t>AS.</w:t>
      </w:r>
    </w:p>
    <w:p w14:paraId="0E86ACED" w14:textId="77777777" w:rsidR="004A5E09" w:rsidRPr="002311FF" w:rsidRDefault="004A5E09" w:rsidP="004A5E09">
      <w:pPr>
        <w:pStyle w:val="NO"/>
        <w:rPr>
          <w:lang w:val="en-US" w:eastAsia="zh-CN"/>
        </w:rPr>
      </w:pPr>
      <w:r>
        <w:rPr>
          <w:lang w:val="en-US" w:eastAsia="zh-CN"/>
        </w:rPr>
        <w:t>N</w:t>
      </w:r>
      <w:r>
        <w:rPr>
          <w:rFonts w:hint="eastAsia"/>
          <w:lang w:val="en-US" w:eastAsia="zh-CN"/>
        </w:rPr>
        <w:t>OTE</w:t>
      </w:r>
      <w:r>
        <w:rPr>
          <w:lang w:val="en-US" w:eastAsia="zh-CN"/>
        </w:rPr>
        <w:t>:</w:t>
      </w:r>
      <w:r>
        <w:rPr>
          <w:lang w:val="en-US" w:eastAsia="zh-CN"/>
        </w:rPr>
        <w:tab/>
        <w:t>The definition of which DTMFs are used</w:t>
      </w:r>
      <w:r>
        <w:rPr>
          <w:rFonts w:hint="eastAsia"/>
          <w:lang w:val="en-US" w:eastAsia="zh-CN"/>
        </w:rPr>
        <w:t xml:space="preserve"> </w:t>
      </w:r>
      <w:r>
        <w:rPr>
          <w:lang w:val="en-US" w:eastAsia="zh-CN"/>
        </w:rPr>
        <w:t>is out</w:t>
      </w:r>
      <w:r>
        <w:rPr>
          <w:rFonts w:hint="eastAsia"/>
          <w:lang w:val="en-US" w:eastAsia="zh-CN"/>
        </w:rPr>
        <w:t xml:space="preserve">side the </w:t>
      </w:r>
      <w:r>
        <w:rPr>
          <w:lang w:val="en-US" w:eastAsia="zh-CN"/>
        </w:rPr>
        <w:t xml:space="preserve">scope of this specification and </w:t>
      </w:r>
      <w:r>
        <w:rPr>
          <w:rFonts w:hint="eastAsia"/>
          <w:lang w:val="en-US" w:eastAsia="zh-CN"/>
        </w:rPr>
        <w:t xml:space="preserve">is </w:t>
      </w:r>
      <w:r>
        <w:rPr>
          <w:lang w:val="en-US" w:eastAsia="zh-CN"/>
        </w:rPr>
        <w:t xml:space="preserve">dependant on the implementation of </w:t>
      </w:r>
      <w:r w:rsidR="00267B4F">
        <w:rPr>
          <w:lang w:val="en-US" w:eastAsia="zh-CN"/>
        </w:rPr>
        <w:t>operator</w:t>
      </w:r>
      <w:r>
        <w:rPr>
          <w:lang w:val="en-US" w:eastAsia="zh-CN"/>
        </w:rPr>
        <w:t>.</w:t>
      </w:r>
    </w:p>
    <w:p w14:paraId="5FA4B179" w14:textId="77777777" w:rsidR="00AA3E77" w:rsidRDefault="00AA3E77" w:rsidP="00AA3E77">
      <w:pPr>
        <w:pStyle w:val="Heading5"/>
      </w:pPr>
      <w:bookmarkStart w:id="138" w:name="_Toc20131390"/>
      <w:bookmarkStart w:id="139" w:name="_Toc36122515"/>
      <w:bookmarkStart w:id="140" w:name="_Toc45183214"/>
      <w:bookmarkStart w:id="141" w:name="_Toc45696655"/>
      <w:bookmarkStart w:id="142" w:name="_Toc163139979"/>
      <w:r>
        <w:rPr>
          <w:rFonts w:hint="eastAsia"/>
        </w:rPr>
        <w:t>4.5.5.1.</w:t>
      </w:r>
      <w:r>
        <w:t>4</w:t>
      </w:r>
      <w:r>
        <w:rPr>
          <w:rFonts w:hint="eastAsia"/>
        </w:rPr>
        <w:tab/>
        <w:t xml:space="preserve">UE </w:t>
      </w:r>
      <w:r>
        <w:t>support of DTMF</w:t>
      </w:r>
      <w:bookmarkEnd w:id="138"/>
      <w:bookmarkEnd w:id="139"/>
      <w:bookmarkEnd w:id="140"/>
      <w:bookmarkEnd w:id="141"/>
      <w:bookmarkEnd w:id="142"/>
    </w:p>
    <w:p w14:paraId="4C3963B2" w14:textId="77777777" w:rsidR="00267B4F" w:rsidRDefault="00AA3E77" w:rsidP="00267B4F">
      <w:pPr>
        <w:rPr>
          <w:lang w:eastAsia="zh-CN"/>
        </w:rPr>
      </w:pPr>
      <w:r>
        <w:t>In addition to indicating support of the telephone-event media subtype in the SDP offer, as defined in 3GPP TS 24.229 [4], the UE shall indicate support the SIP INFO mechanism for DTMF transport</w:t>
      </w:r>
      <w:r w:rsidR="00904A56" w:rsidRPr="005D0E9E">
        <w:t>, as defin</w:t>
      </w:r>
      <w:r w:rsidR="00904A56">
        <w:t>ed in 3GPP TS 24.229</w:t>
      </w:r>
      <w:r w:rsidR="002701DA">
        <w:t> </w:t>
      </w:r>
      <w:r w:rsidR="00904A56">
        <w:rPr>
          <w:lang w:eastAsia="zh-CN"/>
        </w:rPr>
        <w:t>[4]</w:t>
      </w:r>
      <w:r w:rsidR="00904A56">
        <w:t>,</w:t>
      </w:r>
      <w:r w:rsidR="003A3B67">
        <w:t xml:space="preserve"> </w:t>
      </w:r>
      <w:r w:rsidR="00904A56">
        <w:rPr>
          <w:lang w:eastAsia="zh-CN"/>
        </w:rPr>
        <w:t xml:space="preserve">by including a Recv-Info header field with a </w:t>
      </w:r>
      <w:r w:rsidR="00904A56">
        <w:t>"infoDtmf</w:t>
      </w:r>
      <w:r w:rsidR="00904A56" w:rsidRPr="00E7745C">
        <w:t>"</w:t>
      </w:r>
      <w:r w:rsidR="00904A56">
        <w:t xml:space="preserve"> value,</w:t>
      </w:r>
      <w:r w:rsidRPr="003F4E87">
        <w:rPr>
          <w:lang w:eastAsia="zh-CN"/>
        </w:rPr>
        <w:t xml:space="preserve"> </w:t>
      </w:r>
      <w:r>
        <w:rPr>
          <w:lang w:eastAsia="zh-CN"/>
        </w:rPr>
        <w:t xml:space="preserve">as defined in </w:t>
      </w:r>
      <w:r w:rsidR="008876CC">
        <w:t>IETF RFC 6086</w:t>
      </w:r>
      <w:r>
        <w:t> [</w:t>
      </w:r>
      <w:r w:rsidR="00267B4F">
        <w:t>11</w:t>
      </w:r>
      <w:r>
        <w:t>].</w:t>
      </w:r>
    </w:p>
    <w:p w14:paraId="50B27D5A" w14:textId="77777777" w:rsidR="00267B4F" w:rsidRPr="006265DA" w:rsidRDefault="00267B4F" w:rsidP="00267B4F">
      <w:pPr>
        <w:pStyle w:val="NO"/>
        <w:rPr>
          <w:lang w:eastAsia="zh-CN"/>
        </w:rPr>
      </w:pPr>
      <w:r>
        <w:rPr>
          <w:rFonts w:hint="eastAsia"/>
          <w:lang w:eastAsia="zh-CN"/>
        </w:rPr>
        <w:t>NOTE:</w:t>
      </w:r>
      <w:r>
        <w:rPr>
          <w:rFonts w:hint="eastAsia"/>
          <w:lang w:eastAsia="zh-CN"/>
        </w:rPr>
        <w:tab/>
      </w:r>
      <w:r w:rsidRPr="006265DA">
        <w:rPr>
          <w:lang w:eastAsia="zh-CN"/>
        </w:rPr>
        <w:t>For telephone-event based DTMF transport, the DTMF digits are sent to the AS via an MRF.</w:t>
      </w:r>
    </w:p>
    <w:p w14:paraId="6A7FCFCB" w14:textId="77777777" w:rsidR="00AA3E77" w:rsidRDefault="00AA3E77" w:rsidP="00AA3E77">
      <w:pPr>
        <w:rPr>
          <w:lang w:eastAsia="zh-CN"/>
        </w:rPr>
      </w:pPr>
      <w:r>
        <w:t>The AS will indicate to the UE which DTMF transport mechanism to use for CAT control.</w:t>
      </w:r>
    </w:p>
    <w:p w14:paraId="44538061" w14:textId="77777777" w:rsidR="006C0E0A" w:rsidRDefault="00AB0F15" w:rsidP="00AB0F15">
      <w:pPr>
        <w:pStyle w:val="Heading4"/>
      </w:pPr>
      <w:bookmarkStart w:id="143" w:name="_Toc20131391"/>
      <w:bookmarkStart w:id="144" w:name="_Toc36122516"/>
      <w:bookmarkStart w:id="145" w:name="_Toc45183215"/>
      <w:bookmarkStart w:id="146" w:name="_Toc45696656"/>
      <w:bookmarkStart w:id="147" w:name="_Toc163139980"/>
      <w:r w:rsidRPr="00670594">
        <w:t>4.5.5.2</w:t>
      </w:r>
      <w:r w:rsidRPr="00670594">
        <w:tab/>
      </w:r>
      <w:r w:rsidR="006C0E0A" w:rsidRPr="00670594">
        <w:t>Actions at the AS serving the originating UE</w:t>
      </w:r>
      <w:bookmarkEnd w:id="143"/>
      <w:bookmarkEnd w:id="144"/>
      <w:bookmarkEnd w:id="145"/>
      <w:bookmarkEnd w:id="146"/>
      <w:bookmarkEnd w:id="147"/>
    </w:p>
    <w:p w14:paraId="5270D6B7" w14:textId="77777777" w:rsidR="006B351B" w:rsidRDefault="006B351B" w:rsidP="006B351B">
      <w:pPr>
        <w:pStyle w:val="Heading5"/>
      </w:pPr>
      <w:bookmarkStart w:id="148" w:name="_Toc20131392"/>
      <w:bookmarkStart w:id="149" w:name="_Toc36122517"/>
      <w:bookmarkStart w:id="150" w:name="_Toc45183216"/>
      <w:bookmarkStart w:id="151" w:name="_Toc45696657"/>
      <w:bookmarkStart w:id="152" w:name="_Toc163139981"/>
      <w:smartTag w:uri="urn:schemas-microsoft-com:office:smarttags" w:element="chsdate">
        <w:smartTagPr>
          <w:attr w:name="Year" w:val="1899"/>
          <w:attr w:name="Month" w:val="12"/>
          <w:attr w:name="Day" w:val="30"/>
          <w:attr w:name="IsLunarDate" w:val="False"/>
          <w:attr w:name="IsROCDate" w:val="False"/>
        </w:smartTagPr>
        <w:r>
          <w:t>4.5.5</w:t>
        </w:r>
      </w:smartTag>
      <w:r>
        <w:t>.</w:t>
      </w:r>
      <w:r>
        <w:rPr>
          <w:rFonts w:hint="eastAsia"/>
          <w:lang w:eastAsia="zh-CN"/>
        </w:rPr>
        <w:t>2</w:t>
      </w:r>
      <w:r>
        <w:t>.1</w:t>
      </w:r>
      <w:r>
        <w:tab/>
        <w:t>General</w:t>
      </w:r>
      <w:bookmarkEnd w:id="148"/>
      <w:bookmarkEnd w:id="149"/>
      <w:bookmarkEnd w:id="150"/>
      <w:bookmarkEnd w:id="151"/>
      <w:bookmarkEnd w:id="152"/>
    </w:p>
    <w:p w14:paraId="4DE9FD47" w14:textId="77777777" w:rsidR="006B351B" w:rsidRDefault="006B351B" w:rsidP="006B351B">
      <w:r>
        <w:t xml:space="preserve">The procedures specified in 3GPP TS 24.229 [4] for an AS acting as a routing B2BUA apply with additions described in the </w:t>
      </w:r>
      <w:r w:rsidR="0002631C">
        <w:t>clause</w:t>
      </w:r>
      <w:r>
        <w:t>s below.</w:t>
      </w:r>
    </w:p>
    <w:p w14:paraId="24A65B9F" w14:textId="77777777" w:rsidR="006B351B" w:rsidRDefault="006B351B" w:rsidP="006B351B">
      <w:pPr>
        <w:rPr>
          <w:lang w:eastAsia="zh-CN"/>
        </w:rPr>
      </w:pPr>
      <w:r w:rsidRPr="00E7745C">
        <w:lastRenderedPageBreak/>
        <w:t xml:space="preserve">If the initial INVITE </w:t>
      </w:r>
      <w:r>
        <w:rPr>
          <w:rFonts w:hint="eastAsia"/>
          <w:lang w:eastAsia="zh-CN"/>
        </w:rPr>
        <w:t xml:space="preserve">originated from the </w:t>
      </w:r>
      <w:r w:rsidRPr="00E7745C">
        <w:t xml:space="preserve">served user includes a Supported header </w:t>
      </w:r>
      <w:r w:rsidR="003A3B67">
        <w:t xml:space="preserve">field </w:t>
      </w:r>
      <w:r w:rsidRPr="00E7745C">
        <w:t xml:space="preserve">with "early-session" option-tag and the AS supports the "early-session" extension </w:t>
      </w:r>
      <w:r w:rsidRPr="002104D1">
        <w:rPr>
          <w:noProof/>
          <w:lang w:val="en-US" w:eastAsia="zh-CN"/>
        </w:rPr>
        <w:t>as</w:t>
      </w:r>
      <w:r>
        <w:rPr>
          <w:rFonts w:hint="eastAsia"/>
          <w:noProof/>
          <w:lang w:val="en-US" w:eastAsia="zh-CN"/>
        </w:rPr>
        <w:t xml:space="preserve"> </w:t>
      </w:r>
      <w:r>
        <w:rPr>
          <w:noProof/>
          <w:lang w:val="en-US" w:eastAsia="zh-CN"/>
        </w:rPr>
        <w:t>described in RFC 3959 </w:t>
      </w:r>
      <w:r>
        <w:rPr>
          <w:rFonts w:hint="eastAsia"/>
          <w:noProof/>
          <w:lang w:val="en-US" w:eastAsia="zh-CN"/>
        </w:rPr>
        <w:t>[</w:t>
      </w:r>
      <w:r>
        <w:rPr>
          <w:noProof/>
          <w:lang w:val="en-US" w:eastAsia="zh-CN"/>
        </w:rPr>
        <w:t>7</w:t>
      </w:r>
      <w:r>
        <w:rPr>
          <w:rFonts w:hint="eastAsia"/>
          <w:noProof/>
          <w:lang w:val="en-US" w:eastAsia="zh-CN"/>
        </w:rPr>
        <w:t>],</w:t>
      </w:r>
      <w:r>
        <w:rPr>
          <w:rFonts w:hint="eastAsia"/>
          <w:lang w:eastAsia="zh-CN"/>
        </w:rPr>
        <w:t xml:space="preserve"> </w:t>
      </w:r>
      <w:r w:rsidRPr="00E7745C">
        <w:t xml:space="preserve">the AS shall based on operator policy follow the procedures in </w:t>
      </w:r>
      <w:r w:rsidR="0002631C">
        <w:t>clause</w:t>
      </w:r>
      <w:r>
        <w:t> </w:t>
      </w:r>
      <w:smartTag w:uri="urn:schemas-microsoft-com:office:smarttags" w:element="chsdate">
        <w:smartTagPr>
          <w:attr w:name="Year" w:val="1899"/>
          <w:attr w:name="Month" w:val="12"/>
          <w:attr w:name="Day" w:val="30"/>
          <w:attr w:name="IsLunarDate" w:val="False"/>
          <w:attr w:name="IsROCDate" w:val="False"/>
        </w:smartTagPr>
        <w:r w:rsidRPr="00E7745C">
          <w:t>4.5.5</w:t>
        </w:r>
      </w:smartTag>
      <w:r w:rsidRPr="00E7745C">
        <w:t>.</w:t>
      </w:r>
      <w:r>
        <w:rPr>
          <w:rFonts w:hint="eastAsia"/>
          <w:lang w:eastAsia="zh-CN"/>
        </w:rPr>
        <w:t>2</w:t>
      </w:r>
      <w:r w:rsidRPr="00E7745C">
        <w:t>.</w:t>
      </w:r>
      <w:r w:rsidR="00AA3E77">
        <w:rPr>
          <w:rFonts w:hint="eastAsia"/>
          <w:lang w:eastAsia="zh-CN"/>
        </w:rPr>
        <w:t>3</w:t>
      </w:r>
      <w:r w:rsidRPr="00E7745C">
        <w:t xml:space="preserve"> to provide CAT service.</w:t>
      </w:r>
      <w:r>
        <w:rPr>
          <w:rFonts w:hint="eastAsia"/>
          <w:lang w:eastAsia="zh-CN"/>
        </w:rPr>
        <w:t xml:space="preserve"> T</w:t>
      </w:r>
      <w:r w:rsidRPr="00D1321C">
        <w:t xml:space="preserve">he procedures in </w:t>
      </w:r>
      <w:r w:rsidR="0002631C">
        <w:t>clause</w:t>
      </w:r>
      <w:r>
        <w:t> </w:t>
      </w:r>
      <w:r w:rsidRPr="00D1321C">
        <w:t>4.5.5.</w:t>
      </w:r>
      <w:r>
        <w:rPr>
          <w:rFonts w:hint="eastAsia"/>
          <w:lang w:eastAsia="zh-CN"/>
        </w:rPr>
        <w:t>2</w:t>
      </w:r>
      <w:r w:rsidRPr="00D1321C">
        <w:t>.</w:t>
      </w:r>
      <w:r>
        <w:rPr>
          <w:rFonts w:hint="eastAsia"/>
          <w:lang w:eastAsia="zh-CN"/>
        </w:rPr>
        <w:t>3</w:t>
      </w:r>
      <w:r w:rsidRPr="00D1321C">
        <w:t xml:space="preserve"> </w:t>
      </w:r>
      <w:r>
        <w:rPr>
          <w:rFonts w:hint="eastAsia"/>
          <w:lang w:eastAsia="zh-CN"/>
        </w:rPr>
        <w:t>shall</w:t>
      </w:r>
      <w:r w:rsidRPr="00D1321C">
        <w:t xml:space="preserve"> not be used if there are</w:t>
      </w:r>
      <w:r w:rsidR="0016098B">
        <w:t xml:space="preserve"> </w:t>
      </w:r>
      <w:r w:rsidR="003A3B67">
        <w:t>intermediaries</w:t>
      </w:r>
      <w:r w:rsidRPr="00D1321C">
        <w:t xml:space="preserve"> in the network that do not understand the procedures</w:t>
      </w:r>
      <w:r>
        <w:rPr>
          <w:rFonts w:hint="eastAsia"/>
          <w:lang w:eastAsia="zh-CN"/>
        </w:rPr>
        <w:t>.</w:t>
      </w:r>
    </w:p>
    <w:p w14:paraId="1D159989" w14:textId="77777777" w:rsidR="002B0AAB" w:rsidRDefault="002B0AAB" w:rsidP="002B0AAB">
      <w:pPr>
        <w:rPr>
          <w:lang w:val="en-US" w:eastAsia="zh-CN"/>
        </w:rPr>
      </w:pPr>
      <w:r>
        <w:rPr>
          <w:lang w:val="en-US" w:eastAsia="zh-CN"/>
        </w:rPr>
        <w:t>The interactions between the AS and the MRF are described in 3GPP TS 24.229 [4].</w:t>
      </w:r>
    </w:p>
    <w:p w14:paraId="60AFEE24" w14:textId="77777777" w:rsidR="006B351B" w:rsidRDefault="006B351B" w:rsidP="006B351B">
      <w:pPr>
        <w:pStyle w:val="Heading5"/>
        <w:rPr>
          <w:lang w:eastAsia="zh-CN"/>
        </w:rPr>
      </w:pPr>
      <w:bookmarkStart w:id="153" w:name="_Toc20131393"/>
      <w:bookmarkStart w:id="154" w:name="_Toc36122518"/>
      <w:bookmarkStart w:id="155" w:name="_Toc45183217"/>
      <w:bookmarkStart w:id="156" w:name="_Toc45696658"/>
      <w:bookmarkStart w:id="157" w:name="_Toc163139982"/>
      <w:r>
        <w:t>4.5.5.</w:t>
      </w:r>
      <w:r>
        <w:rPr>
          <w:rFonts w:hint="eastAsia"/>
          <w:lang w:eastAsia="zh-CN"/>
        </w:rPr>
        <w:t>2</w:t>
      </w:r>
      <w:r>
        <w:t>.</w:t>
      </w:r>
      <w:r>
        <w:rPr>
          <w:rFonts w:hint="eastAsia"/>
          <w:lang w:eastAsia="zh-CN"/>
        </w:rPr>
        <w:t>2</w:t>
      </w:r>
      <w:r>
        <w:tab/>
      </w:r>
      <w:r>
        <w:rPr>
          <w:rFonts w:hint="eastAsia"/>
          <w:lang w:eastAsia="zh-CN"/>
        </w:rPr>
        <w:t xml:space="preserve">AS Actions for </w:t>
      </w:r>
      <w:r>
        <w:t>forking model</w:t>
      </w:r>
      <w:bookmarkEnd w:id="153"/>
      <w:bookmarkEnd w:id="154"/>
      <w:bookmarkEnd w:id="155"/>
      <w:bookmarkEnd w:id="156"/>
      <w:bookmarkEnd w:id="157"/>
    </w:p>
    <w:p w14:paraId="584FBEF5" w14:textId="77777777" w:rsidR="00282814" w:rsidRDefault="00282814" w:rsidP="00282814">
      <w:pPr>
        <w:rPr>
          <w:noProof/>
          <w:lang w:val="en-US" w:eastAsia="zh-CN"/>
        </w:rPr>
      </w:pPr>
      <w:r>
        <w:rPr>
          <w:rFonts w:hint="eastAsia"/>
          <w:noProof/>
          <w:lang w:eastAsia="ja-JP"/>
        </w:rPr>
        <w:t xml:space="preserve">The AS performing the </w:t>
      </w:r>
      <w:r>
        <w:rPr>
          <w:noProof/>
          <w:lang w:val="en-US" w:eastAsia="ja-JP"/>
        </w:rPr>
        <w:t>f</w:t>
      </w:r>
      <w:r>
        <w:rPr>
          <w:rFonts w:hint="eastAsia"/>
          <w:noProof/>
          <w:lang w:val="en-US" w:eastAsia="ja-JP"/>
        </w:rPr>
        <w:t>orking</w:t>
      </w:r>
      <w:r>
        <w:rPr>
          <w:rFonts w:hint="eastAsia"/>
          <w:noProof/>
          <w:lang w:eastAsia="ja-JP"/>
        </w:rPr>
        <w:t xml:space="preserve"> model shall follow the procedure as specified in </w:t>
      </w:r>
      <w:r>
        <w:rPr>
          <w:rFonts w:hint="eastAsia"/>
          <w:noProof/>
          <w:lang w:val="en-US" w:eastAsia="ja-JP"/>
        </w:rPr>
        <w:t xml:space="preserve">annex D in </w:t>
      </w:r>
      <w:r>
        <w:t>3GPP TS 24.628 </w:t>
      </w:r>
      <w:r>
        <w:rPr>
          <w:rFonts w:hint="eastAsia"/>
          <w:lang w:eastAsia="ja-JP"/>
        </w:rPr>
        <w:t>[</w:t>
      </w:r>
      <w:r>
        <w:rPr>
          <w:lang w:eastAsia="ja-JP"/>
        </w:rPr>
        <w:t>14</w:t>
      </w:r>
      <w:r>
        <w:rPr>
          <w:rFonts w:hint="eastAsia"/>
          <w:lang w:eastAsia="ja-JP"/>
        </w:rPr>
        <w:t xml:space="preserve">] </w:t>
      </w:r>
      <w:r>
        <w:rPr>
          <w:rFonts w:hint="eastAsia"/>
          <w:noProof/>
          <w:lang w:val="en-US" w:eastAsia="ja-JP"/>
        </w:rPr>
        <w:t xml:space="preserve">with the additional procedures described in this </w:t>
      </w:r>
      <w:r w:rsidR="0002631C">
        <w:rPr>
          <w:rFonts w:hint="eastAsia"/>
          <w:noProof/>
          <w:lang w:val="en-US" w:eastAsia="ja-JP"/>
        </w:rPr>
        <w:t>clause</w:t>
      </w:r>
      <w:r>
        <w:rPr>
          <w:rFonts w:hint="eastAsia"/>
          <w:noProof/>
          <w:lang w:val="en-US" w:eastAsia="ja-JP"/>
        </w:rPr>
        <w:t>.</w:t>
      </w:r>
    </w:p>
    <w:p w14:paraId="065D9BB8" w14:textId="77777777" w:rsidR="003A3B67" w:rsidRDefault="003A3B67" w:rsidP="00D05533">
      <w:r>
        <w:rPr>
          <w:lang w:eastAsia="zh-CN"/>
        </w:rPr>
        <w:t xml:space="preserve">If the terminating network provides early media (e.g. CAT service) towards the originating UE, the AS </w:t>
      </w:r>
      <w:r w:rsidRPr="00B55F21">
        <w:rPr>
          <w:rFonts w:hint="eastAsia"/>
          <w:lang w:eastAsia="zh-CN"/>
        </w:rPr>
        <w:t xml:space="preserve">decides which CAT </w:t>
      </w:r>
      <w:r>
        <w:rPr>
          <w:rFonts w:hint="eastAsia"/>
          <w:lang w:eastAsia="zh-CN"/>
        </w:rPr>
        <w:t xml:space="preserve">service </w:t>
      </w:r>
      <w:r w:rsidRPr="00B55F21">
        <w:rPr>
          <w:rFonts w:hint="eastAsia"/>
          <w:lang w:eastAsia="zh-CN"/>
        </w:rPr>
        <w:t xml:space="preserve">should have priority based on the </w:t>
      </w:r>
      <w:r w:rsidRPr="00B55F21">
        <w:rPr>
          <w:lang w:eastAsia="zh-CN"/>
        </w:rPr>
        <w:t>operator</w:t>
      </w:r>
      <w:r w:rsidRPr="00B55F21">
        <w:rPr>
          <w:rFonts w:hint="eastAsia"/>
          <w:lang w:eastAsia="zh-CN"/>
        </w:rPr>
        <w:t xml:space="preserve"> policy and the calling CAT service subscriber</w:t>
      </w:r>
      <w:r w:rsidR="0002631C">
        <w:rPr>
          <w:lang w:eastAsia="zh-CN"/>
        </w:rPr>
        <w:t>'</w:t>
      </w:r>
      <w:r>
        <w:rPr>
          <w:rFonts w:hint="eastAsia"/>
          <w:lang w:eastAsia="zh-CN"/>
        </w:rPr>
        <w:t>s preferences</w:t>
      </w:r>
      <w:r>
        <w:rPr>
          <w:lang w:eastAsia="zh-CN"/>
        </w:rPr>
        <w:t xml:space="preserve">. The procedures in this </w:t>
      </w:r>
      <w:r w:rsidR="0002631C">
        <w:rPr>
          <w:lang w:eastAsia="zh-CN"/>
        </w:rPr>
        <w:t>clause</w:t>
      </w:r>
      <w:r>
        <w:rPr>
          <w:lang w:eastAsia="zh-CN"/>
        </w:rPr>
        <w:t xml:space="preserve"> are applicable if the</w:t>
      </w:r>
      <w:r>
        <w:rPr>
          <w:rFonts w:hint="eastAsia"/>
          <w:lang w:eastAsia="zh-CN"/>
        </w:rPr>
        <w:t xml:space="preserve"> CAT </w:t>
      </w:r>
      <w:r>
        <w:rPr>
          <w:lang w:eastAsia="zh-CN"/>
        </w:rPr>
        <w:t>service</w:t>
      </w:r>
      <w:r>
        <w:rPr>
          <w:rFonts w:hint="eastAsia"/>
          <w:lang w:eastAsia="zh-CN"/>
        </w:rPr>
        <w:t xml:space="preserve"> provided by the AS serving the originating UE has </w:t>
      </w:r>
      <w:r>
        <w:rPr>
          <w:lang w:eastAsia="zh-CN"/>
        </w:rPr>
        <w:t>priority. If the</w:t>
      </w:r>
      <w:r>
        <w:rPr>
          <w:rFonts w:hint="eastAsia"/>
          <w:lang w:eastAsia="zh-CN"/>
        </w:rPr>
        <w:t xml:space="preserve"> CAT </w:t>
      </w:r>
      <w:r>
        <w:rPr>
          <w:lang w:eastAsia="zh-CN"/>
        </w:rPr>
        <w:t>service</w:t>
      </w:r>
      <w:r>
        <w:rPr>
          <w:rFonts w:hint="eastAsia"/>
          <w:lang w:eastAsia="zh-CN"/>
        </w:rPr>
        <w:t xml:space="preserve"> provided by the AS serving the originating UE has no </w:t>
      </w:r>
      <w:r>
        <w:rPr>
          <w:lang w:eastAsia="zh-CN"/>
        </w:rPr>
        <w:t xml:space="preserve">priority, the AS does not perform any CAT specific procedures. The AS can determine whether the terminating network provides early media if the AS receives a P-Early-Media header field with a </w:t>
      </w:r>
      <w:r>
        <w:t>"sendrecv" value or a "sendonly" value.</w:t>
      </w:r>
    </w:p>
    <w:p w14:paraId="502B85BC" w14:textId="77777777" w:rsidR="003A3B67" w:rsidRDefault="003A3B67" w:rsidP="00D05533">
      <w:r>
        <w:t>Upon receiving an initial SIP INVITE request destined to the terminating UE, the AS shall:</w:t>
      </w:r>
    </w:p>
    <w:p w14:paraId="30B6575D" w14:textId="77777777" w:rsidR="003A3B67" w:rsidRDefault="003A3B67" w:rsidP="00D05533">
      <w:pPr>
        <w:pStyle w:val="B1"/>
      </w:pPr>
      <w:r>
        <w:t>a)</w:t>
      </w:r>
      <w:r>
        <w:tab/>
      </w:r>
      <w:r w:rsidRPr="00BC6CE1">
        <w:t>based on local policy remove the P-Early-Media header</w:t>
      </w:r>
      <w:r>
        <w:t xml:space="preserve"> field</w:t>
      </w:r>
      <w:r w:rsidRPr="00BC6CE1">
        <w:t>, if present;</w:t>
      </w:r>
    </w:p>
    <w:p w14:paraId="5E424AFF" w14:textId="77777777" w:rsidR="003A3B67" w:rsidRDefault="003A3B67" w:rsidP="00D05533">
      <w:pPr>
        <w:pStyle w:val="B1"/>
      </w:pPr>
      <w:r>
        <w:t>b)</w:t>
      </w:r>
      <w:r>
        <w:tab/>
        <w:t>forward the initial SIP INVITE request to the terminating UE;</w:t>
      </w:r>
    </w:p>
    <w:p w14:paraId="30440C07" w14:textId="77777777" w:rsidR="003A3B67" w:rsidRDefault="003A3B67" w:rsidP="00D05533">
      <w:pPr>
        <w:pStyle w:val="B1"/>
      </w:pPr>
      <w:r>
        <w:t>c)</w:t>
      </w:r>
      <w:r>
        <w:tab/>
        <w:t>contact the MRF to request CAT resource</w:t>
      </w:r>
      <w:r w:rsidR="00C762B6">
        <w:t>s</w:t>
      </w:r>
      <w:r>
        <w:t>;</w:t>
      </w:r>
      <w:r w:rsidR="00C762B6">
        <w:t xml:space="preserve"> and</w:t>
      </w:r>
    </w:p>
    <w:p w14:paraId="3D8E37E4" w14:textId="77777777" w:rsidR="003A3B67" w:rsidRDefault="003A3B67" w:rsidP="00D05533">
      <w:pPr>
        <w:pStyle w:val="B1"/>
      </w:pPr>
      <w:r>
        <w:t>d)</w:t>
      </w:r>
      <w:r>
        <w:tab/>
        <w:t>send a reliable SIP 183 (Session Progress) response to the originating UE. The AS shall include in the SIP 183 (Session Progress) provisional response:</w:t>
      </w:r>
    </w:p>
    <w:p w14:paraId="14030D62" w14:textId="77777777" w:rsidR="003A3B67" w:rsidRDefault="003A3B67" w:rsidP="00D05533">
      <w:pPr>
        <w:pStyle w:val="B2"/>
      </w:pPr>
      <w:r>
        <w:t>-</w:t>
      </w:r>
      <w:r>
        <w:tab/>
        <w:t>a P-Asserted-Identity header field containing the public user identity of the terminating UE</w:t>
      </w:r>
      <w:r w:rsidR="00821C62">
        <w:rPr>
          <w:rFonts w:hint="eastAsia"/>
          <w:lang w:eastAsia="ja-JP"/>
        </w:rPr>
        <w:t xml:space="preserve"> </w:t>
      </w:r>
      <w:r w:rsidR="00821C62">
        <w:t xml:space="preserve">unless </w:t>
      </w:r>
      <w:r w:rsidR="00821C62">
        <w:rPr>
          <w:rFonts w:hint="eastAsia"/>
          <w:lang w:eastAsia="ja-JP"/>
        </w:rPr>
        <w:t xml:space="preserve">privacy policy or restriction services prevent providing </w:t>
      </w:r>
      <w:r w:rsidR="00821C62" w:rsidRPr="00F73C59">
        <w:t>any public user identity of the terminating party</w:t>
      </w:r>
      <w:r>
        <w:t>;</w:t>
      </w:r>
    </w:p>
    <w:p w14:paraId="54251D20" w14:textId="77777777" w:rsidR="003A3B67" w:rsidRDefault="003A3B67" w:rsidP="00D05533">
      <w:pPr>
        <w:pStyle w:val="B2"/>
      </w:pPr>
      <w:r>
        <w:t>-</w:t>
      </w:r>
      <w:r>
        <w:tab/>
        <w:t>a To header field with a To tag locally generated by the AS;</w:t>
      </w:r>
    </w:p>
    <w:p w14:paraId="2EDB3B21" w14:textId="77777777" w:rsidR="003A3B67" w:rsidRDefault="003A3B67" w:rsidP="00D05533">
      <w:pPr>
        <w:pStyle w:val="B2"/>
      </w:pPr>
      <w:r>
        <w:t>-</w:t>
      </w:r>
      <w:r>
        <w:tab/>
        <w:t>a P-Early-Media header field with a "sendrecv" value or a "sendonly" value;</w:t>
      </w:r>
    </w:p>
    <w:p w14:paraId="2B78270C" w14:textId="77777777" w:rsidR="003A3B67" w:rsidRDefault="003A3B67" w:rsidP="00D05533">
      <w:pPr>
        <w:pStyle w:val="B2"/>
      </w:pPr>
      <w:r>
        <w:t>-</w:t>
      </w:r>
      <w:r>
        <w:tab/>
        <w:t>an SDP answer, based on information received from the MRF</w:t>
      </w:r>
      <w:r w:rsidR="0049718C">
        <w:t>. The AS shall include an SDP a=content media-level attribute, as specified in RFC </w:t>
      </w:r>
      <w:r w:rsidR="00857A6B" w:rsidRPr="00E16D91">
        <w:t>4796</w:t>
      </w:r>
      <w:r w:rsidR="0049718C">
        <w:t> [12], with a "g.3gpp.cat" value in the SDP answer</w:t>
      </w:r>
      <w:r>
        <w:t>; and</w:t>
      </w:r>
      <w:r w:rsidDel="00C93546">
        <w:t xml:space="preserve"> </w:t>
      </w:r>
    </w:p>
    <w:p w14:paraId="3B7ECAD5" w14:textId="77777777" w:rsidR="003A3B67" w:rsidRDefault="003A3B67" w:rsidP="00D05533">
      <w:pPr>
        <w:pStyle w:val="B2"/>
      </w:pPr>
      <w:r>
        <w:t>-</w:t>
      </w:r>
      <w:r>
        <w:tab/>
        <w:t>if</w:t>
      </w:r>
      <w:r w:rsidR="004C7599">
        <w:t xml:space="preserve"> a Supported header field with an</w:t>
      </w:r>
      <w:r w:rsidR="004C7599" w:rsidRPr="004C7599">
        <w:t xml:space="preserve"> </w:t>
      </w:r>
      <w:r w:rsidR="004C7599">
        <w:t>option tag "</w:t>
      </w:r>
      <w:r>
        <w:t xml:space="preserve"> precondition</w:t>
      </w:r>
      <w:r w:rsidR="004C7599">
        <w:t>" was received in the initial INVITE request and the AS decides to use the precondition mechanism</w:t>
      </w:r>
      <w:r w:rsidR="004C7599" w:rsidDel="004C7599">
        <w:t xml:space="preserve"> </w:t>
      </w:r>
      <w:r>
        <w:t>, an indication in the SDP answer that the local preconditions are fulfilled.</w:t>
      </w:r>
    </w:p>
    <w:p w14:paraId="0A380E32" w14:textId="77777777" w:rsidR="00C762B6" w:rsidRDefault="003A3B67" w:rsidP="00C762B6">
      <w:r>
        <w:rPr>
          <w:lang w:val="en-US"/>
        </w:rPr>
        <w:t xml:space="preserve">If preconditions are used, the AS shall not instruct the MRF to start applicable media for the CAT service before the originating UE has indicated that preconditions are fulfilled. </w:t>
      </w:r>
      <w:r>
        <w:t>The point when the AS instructs the MRF to start applicable media for the CAT service is based on local policy.</w:t>
      </w:r>
      <w:r w:rsidR="00C762B6">
        <w:t xml:space="preserve"> If the AS can provide CAT media for media lines not included in the original SDP offer and the UE in the Contact header field included media feature tags indicating support for the additional media, the AS shall send an UPDATE request towards the UE in the dialog with a negotiated SDP. The AS shall include in this UPDATE request:</w:t>
      </w:r>
    </w:p>
    <w:p w14:paraId="23854C36" w14:textId="77777777" w:rsidR="00C762B6" w:rsidRDefault="00C762B6" w:rsidP="00C762B6">
      <w:pPr>
        <w:pStyle w:val="B1"/>
      </w:pPr>
      <w:r>
        <w:t>a)</w:t>
      </w:r>
      <w:r>
        <w:tab/>
        <w:t>an SDP offer based on an offer from the MRF with any new media lines placed after the existing media-lines. The AS shall include an SDP a=content media-level attribute, as specified in RFC </w:t>
      </w:r>
      <w:r w:rsidRPr="00E16D91">
        <w:t>4796</w:t>
      </w:r>
      <w:r>
        <w:t> [12], with a "g.3gpp.cat" value in all the media lines;</w:t>
      </w:r>
    </w:p>
    <w:p w14:paraId="4BC9885C" w14:textId="77777777" w:rsidR="00C762B6" w:rsidRDefault="00C762B6" w:rsidP="00C762B6">
      <w:pPr>
        <w:pStyle w:val="B1"/>
      </w:pPr>
      <w:r>
        <w:t>b)</w:t>
      </w:r>
      <w:r>
        <w:tab/>
        <w:t>a P-Early-Media header field with a "sendrecv" value or a "sendonly" value; and</w:t>
      </w:r>
    </w:p>
    <w:p w14:paraId="0D811BF9" w14:textId="77777777" w:rsidR="003A3B67" w:rsidRDefault="00C762B6" w:rsidP="00C762B6">
      <w:pPr>
        <w:pStyle w:val="B1"/>
      </w:pPr>
      <w:r>
        <w:t>c)</w:t>
      </w:r>
      <w:r>
        <w:tab/>
        <w:t>if preconditions are used, an indication in the SDP offer that local preconditions are fulfilled.</w:t>
      </w:r>
    </w:p>
    <w:p w14:paraId="2D1ADE2C" w14:textId="77777777" w:rsidR="003A3B67" w:rsidRPr="00CB4F50" w:rsidRDefault="003A3B67" w:rsidP="00D05533">
      <w:pPr>
        <w:pStyle w:val="NO"/>
      </w:pPr>
      <w:r>
        <w:t>NOTE 1:</w:t>
      </w:r>
      <w:r>
        <w:tab/>
      </w:r>
      <w:r w:rsidRPr="00CB4F50">
        <w:t xml:space="preserve">The AS can, based on local policy, wait to send the SIP 183 (Session Progress) response to the originating UE until the AS has received a SIP 180 (Ringing) provisional response from the </w:t>
      </w:r>
      <w:r>
        <w:t>terminating</w:t>
      </w:r>
      <w:r w:rsidRPr="00CB4F50">
        <w:t xml:space="preserve"> UE.</w:t>
      </w:r>
    </w:p>
    <w:p w14:paraId="7ACA1918" w14:textId="77777777" w:rsidR="003A3B67" w:rsidRDefault="003A3B67" w:rsidP="00D05533">
      <w:pPr>
        <w:pStyle w:val="NO"/>
      </w:pPr>
      <w:r>
        <w:t>NOTE 2:</w:t>
      </w:r>
      <w:r>
        <w:tab/>
      </w:r>
      <w:r w:rsidRPr="00CB4F50">
        <w:t xml:space="preserve">The AS can, based on local policy, wait to instruct the MRF to start CAT media until the AS has received a SIP 180 (Ringing) provisional response from the </w:t>
      </w:r>
      <w:r>
        <w:t>terminating</w:t>
      </w:r>
      <w:r w:rsidRPr="00CB4F50">
        <w:t xml:space="preserve"> UE.</w:t>
      </w:r>
    </w:p>
    <w:p w14:paraId="3631A920" w14:textId="77777777" w:rsidR="003A3B67" w:rsidRDefault="003A3B67" w:rsidP="00D05533">
      <w:pPr>
        <w:pStyle w:val="NO"/>
      </w:pPr>
      <w:r>
        <w:lastRenderedPageBreak/>
        <w:t>NOTE 3:</w:t>
      </w:r>
      <w:r>
        <w:tab/>
        <w:t>The interaction between the AS and MRF is not specified for the CAT service but can use the Cr reference point as described in 3GPP TS 24.229 [4].</w:t>
      </w:r>
    </w:p>
    <w:p w14:paraId="2A3210C2" w14:textId="77777777" w:rsidR="003A3B67" w:rsidRDefault="003A3B67" w:rsidP="00D05533">
      <w:pPr>
        <w:pStyle w:val="NO"/>
      </w:pPr>
      <w:r>
        <w:t>NOTE 4:</w:t>
      </w:r>
      <w:r>
        <w:tab/>
        <w:t xml:space="preserve">If the AS </w:t>
      </w:r>
      <w:r>
        <w:rPr>
          <w:rFonts w:hint="eastAsia"/>
          <w:lang w:eastAsia="zh-CN"/>
        </w:rPr>
        <w:t xml:space="preserve">acts as a Proxy and </w:t>
      </w:r>
      <w:r>
        <w:t>does not want to remain in the signalling path between the originating UE and the terminating UE, the AS does not need to add its own SIP-URI to the SIP Record-Route header field.</w:t>
      </w:r>
      <w:r w:rsidRPr="00ED2FA5">
        <w:rPr>
          <w:rFonts w:hint="eastAsia"/>
          <w:lang w:eastAsia="zh-CN"/>
        </w:rPr>
        <w:t xml:space="preserve"> </w:t>
      </w:r>
      <w:r>
        <w:rPr>
          <w:rFonts w:hint="eastAsia"/>
          <w:lang w:eastAsia="zh-CN"/>
        </w:rPr>
        <w:t xml:space="preserve">If the AS acts as a B2BUA, </w:t>
      </w:r>
      <w:r>
        <w:rPr>
          <w:lang w:eastAsia="zh-CN"/>
        </w:rPr>
        <w:t>the</w:t>
      </w:r>
      <w:r>
        <w:rPr>
          <w:rFonts w:hint="eastAsia"/>
          <w:lang w:eastAsia="zh-CN"/>
        </w:rPr>
        <w:t xml:space="preserve"> AS will always remain in the signalling path.</w:t>
      </w:r>
    </w:p>
    <w:p w14:paraId="5DB9BE0A" w14:textId="77777777" w:rsidR="003A3B67" w:rsidRDefault="003A3B67" w:rsidP="00D05533">
      <w:pPr>
        <w:pStyle w:val="NO"/>
      </w:pPr>
      <w:r>
        <w:t>NOTE 5:</w:t>
      </w:r>
      <w:r>
        <w:tab/>
        <w:t>The AS can, if it supports the P-Early-Media header field, based on local policy choose to not provide the CAT service to the originating UE if the initial INVITE request does not contain a P-Early-Media header field with a "supported" value.</w:t>
      </w:r>
    </w:p>
    <w:p w14:paraId="39BC5E20" w14:textId="77777777" w:rsidR="003A3B67" w:rsidRDefault="003A3B67" w:rsidP="00D05533">
      <w:r>
        <w:t>Upon receiving a reliable provisional response from a terminating UE containing an SDP answer to the original SIP INVITE request, the AS:</w:t>
      </w:r>
    </w:p>
    <w:p w14:paraId="0A73B8F6" w14:textId="77777777" w:rsidR="003A3B67" w:rsidRDefault="003A3B67" w:rsidP="00D05533">
      <w:pPr>
        <w:pStyle w:val="B1"/>
      </w:pPr>
      <w:r>
        <w:t>a)</w:t>
      </w:r>
      <w:r>
        <w:tab/>
        <w:t>may forward the provisional response to the originating UE reliably;</w:t>
      </w:r>
    </w:p>
    <w:p w14:paraId="148B65D9" w14:textId="77777777" w:rsidR="003A3B67" w:rsidRDefault="003A3B67" w:rsidP="00D05533">
      <w:pPr>
        <w:pStyle w:val="B1"/>
      </w:pPr>
      <w:r>
        <w:t>b)</w:t>
      </w:r>
      <w:r>
        <w:tab/>
        <w:t>may, unless the provisional response contained a 199 response code, change the response code to SIP 183 (Session Progress) response;</w:t>
      </w:r>
    </w:p>
    <w:p w14:paraId="42CEFD50" w14:textId="77777777" w:rsidR="003A3B67" w:rsidRDefault="003A3B67" w:rsidP="00D05533">
      <w:pPr>
        <w:pStyle w:val="B1"/>
      </w:pPr>
      <w:r>
        <w:t>c)</w:t>
      </w:r>
      <w:r>
        <w:tab/>
      </w:r>
      <w:r w:rsidRPr="0049693B">
        <w:t>shall</w:t>
      </w:r>
      <w:r>
        <w:t xml:space="preserve"> insert a P-Early-Media header field, or modify an existing header field, with an "inactive" value before forwarding the provisional response;</w:t>
      </w:r>
    </w:p>
    <w:p w14:paraId="19D8CAD8" w14:textId="77777777" w:rsidR="003A3B67" w:rsidRDefault="003A3B67" w:rsidP="00D05533">
      <w:pPr>
        <w:pStyle w:val="B1"/>
      </w:pPr>
      <w:r>
        <w:t>d)</w:t>
      </w:r>
      <w:r>
        <w:tab/>
        <w:t>shall, if the reliable provisional response is not forwarded to the originating UE, acknowledge the received provisional response by sending a SIP PRACK request as defined in RFC 3262 [5] to the terminating UE; and</w:t>
      </w:r>
    </w:p>
    <w:p w14:paraId="2CEA7FB6" w14:textId="77777777" w:rsidR="003A3B67" w:rsidRDefault="003A3B67" w:rsidP="00D05533">
      <w:pPr>
        <w:pStyle w:val="B1"/>
      </w:pPr>
      <w:r>
        <w:t>e)</w:t>
      </w:r>
      <w:r>
        <w:tab/>
        <w:t>shall, if the reliable provisional response contained an SDP answer and the provisional response is not forwarded to the originating UE, save the SDP answer contained in the reliable provisional response</w:t>
      </w:r>
      <w:r w:rsidRPr="002625E4">
        <w:t xml:space="preserve"> </w:t>
      </w:r>
      <w:r>
        <w:t>for that particular early dialog. If forking has occurred toward the terminating UE, the AS may save SDP answers from several different UEs;</w:t>
      </w:r>
    </w:p>
    <w:p w14:paraId="3B322848" w14:textId="77777777" w:rsidR="003A3B67" w:rsidRDefault="003A3B67" w:rsidP="00D05533">
      <w:r>
        <w:t>If precondition procedures are used between the originating UE and the terminating UE, the AS shall forward reliable provisional responses which contain SDP to the originating UE, in order to allow the UEs to exchange additional SDP offers and answers associated with the precondition procedures.</w:t>
      </w:r>
    </w:p>
    <w:p w14:paraId="0E4030B8" w14:textId="77777777" w:rsidR="003A3B67" w:rsidRDefault="003A3B67" w:rsidP="00D05533">
      <w:pPr>
        <w:rPr>
          <w:lang w:eastAsia="ar-SA"/>
        </w:rPr>
      </w:pPr>
      <w:r>
        <w:rPr>
          <w:lang w:eastAsia="ar-SA"/>
        </w:rPr>
        <w:t>Upon receiving an unreliable provisional response from the terminating UE to the original SIP INVITE request, the AS may forward the provisional response to the originating UE</w:t>
      </w:r>
      <w:r w:rsidRPr="00A1107D">
        <w:t xml:space="preserve"> </w:t>
      </w:r>
      <w:r>
        <w:t>reliably. Unless the provisional response contained a 199 response code,</w:t>
      </w:r>
      <w:r>
        <w:rPr>
          <w:lang w:eastAsia="ar-SA"/>
        </w:rPr>
        <w:t xml:space="preserve"> the AS may change the response code to SIP 183 (Session Progress) response.</w:t>
      </w:r>
    </w:p>
    <w:p w14:paraId="4F99BF29" w14:textId="77777777" w:rsidR="003A3B67" w:rsidRDefault="003A3B67" w:rsidP="00D05533">
      <w:r>
        <w:t>If the AS supports the P-Early-Media header field, the AS shall insert a P-Early-Media header field with an "inactive" value before forwarding the provisional response.</w:t>
      </w:r>
    </w:p>
    <w:p w14:paraId="58476A33" w14:textId="77777777" w:rsidR="003A3B67" w:rsidRDefault="003A3B67" w:rsidP="00D05533">
      <w:r>
        <w:t>Upon receiving a SIP 200 (OK) response to the initial SIP INVITE request from the terminating UE indicating that the terminating UE has answered the call, the AS shall:</w:t>
      </w:r>
    </w:p>
    <w:p w14:paraId="46C20C5B" w14:textId="77777777" w:rsidR="003A3B67" w:rsidRDefault="003A3B67" w:rsidP="00D05533">
      <w:pPr>
        <w:pStyle w:val="B1"/>
      </w:pPr>
      <w:r>
        <w:t>a)</w:t>
      </w:r>
      <w:r>
        <w:tab/>
        <w:t>instruct the MRF to stop the media for the CAT service;</w:t>
      </w:r>
    </w:p>
    <w:p w14:paraId="1D60D321" w14:textId="77777777" w:rsidR="003A3B67" w:rsidRDefault="003A3B67" w:rsidP="00D05533">
      <w:pPr>
        <w:pStyle w:val="B1"/>
      </w:pPr>
      <w:r>
        <w:t>b)</w:t>
      </w:r>
      <w:r>
        <w:tab/>
        <w:t>forward the SIP 200 (OK) response to the originating UE; and</w:t>
      </w:r>
    </w:p>
    <w:p w14:paraId="26906B30" w14:textId="77777777" w:rsidR="003A3B67" w:rsidRDefault="003A3B67" w:rsidP="00D05533">
      <w:pPr>
        <w:pStyle w:val="B1"/>
      </w:pPr>
      <w:r>
        <w:t>c)</w:t>
      </w:r>
      <w:r>
        <w:tab/>
        <w:t>if the AS has saved the SDP answer associated with the dialog confirmed by the SIP 200 (OK) response and if the AS has not forwarded the SDP answer to the originating UE, the AS shall include the saved SDP answer in the SIP 200 (OK) response.</w:t>
      </w:r>
    </w:p>
    <w:p w14:paraId="0D6CCDE2" w14:textId="77777777" w:rsidR="003A3B67" w:rsidRDefault="003A3B67" w:rsidP="00D05533">
      <w:r>
        <w:t>Upon receiving a SIP 4xx, 5xx or 6xx response from a terminating UE the AS shall:</w:t>
      </w:r>
    </w:p>
    <w:p w14:paraId="2223087B" w14:textId="77777777" w:rsidR="003A3B67" w:rsidRDefault="003A3B67" w:rsidP="00D05533">
      <w:pPr>
        <w:pStyle w:val="B1"/>
      </w:pPr>
      <w:r>
        <w:t>a)</w:t>
      </w:r>
      <w:r>
        <w:tab/>
        <w:t>instruct the MRF to stop the media for the CAT service; and</w:t>
      </w:r>
    </w:p>
    <w:p w14:paraId="3509250F" w14:textId="77777777" w:rsidR="003A3B67" w:rsidRDefault="003A3B67" w:rsidP="00D05533">
      <w:pPr>
        <w:pStyle w:val="B1"/>
      </w:pPr>
      <w:r>
        <w:t>b)</w:t>
      </w:r>
      <w:r>
        <w:tab/>
        <w:t>forward the final response to the originating UE.</w:t>
      </w:r>
    </w:p>
    <w:p w14:paraId="3ADF8A24" w14:textId="77777777" w:rsidR="003A3B67" w:rsidRPr="00FD331F" w:rsidRDefault="003A3B67" w:rsidP="00D05533">
      <w:pPr>
        <w:rPr>
          <w:lang w:eastAsia="zh-CN"/>
        </w:rPr>
      </w:pPr>
      <w:r w:rsidRPr="00FD331F">
        <w:rPr>
          <w:rFonts w:hint="eastAsia"/>
        </w:rPr>
        <w:t xml:space="preserve">Upon receiving a SIP PRACK request including the P-Early-Media </w:t>
      </w:r>
      <w:r>
        <w:t>h</w:t>
      </w:r>
      <w:r w:rsidRPr="00FD331F">
        <w:rPr>
          <w:rFonts w:hint="eastAsia"/>
        </w:rPr>
        <w:t>eader</w:t>
      </w:r>
      <w:r>
        <w:t xml:space="preserve"> field</w:t>
      </w:r>
      <w:r w:rsidRPr="00FD331F">
        <w:rPr>
          <w:rFonts w:hint="eastAsia"/>
        </w:rPr>
        <w:t xml:space="preserve"> with an </w:t>
      </w:r>
      <w:r w:rsidRPr="00FD331F">
        <w:t>"</w:t>
      </w:r>
      <w:r w:rsidRPr="00FD331F">
        <w:rPr>
          <w:rFonts w:hint="eastAsia"/>
        </w:rPr>
        <w:t>inactive</w:t>
      </w:r>
      <w:r w:rsidRPr="00FD331F">
        <w:t>"</w:t>
      </w:r>
      <w:r w:rsidRPr="00FD331F">
        <w:rPr>
          <w:rFonts w:hint="eastAsia"/>
          <w:lang w:eastAsia="zh-CN"/>
        </w:rPr>
        <w:t xml:space="preserve"> value</w:t>
      </w:r>
      <w:r w:rsidRPr="00FD331F">
        <w:rPr>
          <w:rFonts w:hint="eastAsia"/>
        </w:rPr>
        <w:t xml:space="preserve">, the AS </w:t>
      </w:r>
      <w:r w:rsidRPr="00FD331F">
        <w:rPr>
          <w:rFonts w:hint="eastAsia"/>
          <w:lang w:eastAsia="zh-CN"/>
        </w:rPr>
        <w:t>shall</w:t>
      </w:r>
      <w:r w:rsidRPr="00FD331F">
        <w:rPr>
          <w:lang w:eastAsia="zh-CN"/>
        </w:rPr>
        <w:t>:</w:t>
      </w:r>
    </w:p>
    <w:p w14:paraId="2CC34AD1" w14:textId="77777777" w:rsidR="003A3B67" w:rsidRPr="00FD331F" w:rsidRDefault="003A3B67" w:rsidP="00D05533">
      <w:pPr>
        <w:pStyle w:val="B1"/>
      </w:pPr>
      <w:r>
        <w:t>a)</w:t>
      </w:r>
      <w:r w:rsidRPr="00FD331F">
        <w:tab/>
        <w:t xml:space="preserve">instruct the MRF to </w:t>
      </w:r>
      <w:r w:rsidRPr="00FD331F">
        <w:rPr>
          <w:rFonts w:hint="eastAsia"/>
          <w:lang w:eastAsia="zh-CN"/>
        </w:rPr>
        <w:t>release</w:t>
      </w:r>
      <w:r w:rsidRPr="00FD331F">
        <w:t xml:space="preserve"> the media </w:t>
      </w:r>
      <w:r w:rsidRPr="00FD331F">
        <w:rPr>
          <w:lang w:eastAsia="zh-CN"/>
        </w:rPr>
        <w:t>resource</w:t>
      </w:r>
      <w:r w:rsidRPr="00FD331F">
        <w:rPr>
          <w:rFonts w:hint="eastAsia"/>
          <w:lang w:eastAsia="zh-CN"/>
        </w:rPr>
        <w:t xml:space="preserve"> reserved </w:t>
      </w:r>
      <w:r w:rsidRPr="00FD331F">
        <w:t>for the CAT service; and</w:t>
      </w:r>
    </w:p>
    <w:p w14:paraId="5B19EF31" w14:textId="77777777" w:rsidR="003A3B67" w:rsidRDefault="003A3B67" w:rsidP="006B351B">
      <w:pPr>
        <w:pStyle w:val="B1"/>
      </w:pPr>
      <w:r>
        <w:t>b)</w:t>
      </w:r>
      <w:r w:rsidRPr="00FD331F">
        <w:tab/>
        <w:t xml:space="preserve">forward the </w:t>
      </w:r>
      <w:r w:rsidRPr="00FD331F">
        <w:rPr>
          <w:rFonts w:hint="eastAsia"/>
          <w:lang w:eastAsia="zh-CN"/>
        </w:rPr>
        <w:t>SIP PRACK request</w:t>
      </w:r>
      <w:r w:rsidRPr="00FD331F">
        <w:t xml:space="preserve"> to the </w:t>
      </w:r>
      <w:r>
        <w:rPr>
          <w:lang w:eastAsia="zh-CN"/>
        </w:rPr>
        <w:t>terminating</w:t>
      </w:r>
      <w:r w:rsidRPr="00FD331F">
        <w:t xml:space="preserve"> UE.</w:t>
      </w:r>
    </w:p>
    <w:p w14:paraId="0CFA1EA5" w14:textId="77777777" w:rsidR="006B351B" w:rsidRPr="00BF4D4E" w:rsidRDefault="006B351B" w:rsidP="006B351B">
      <w:pPr>
        <w:pStyle w:val="Heading5"/>
        <w:rPr>
          <w:lang w:val="en-US" w:eastAsia="zh-CN"/>
        </w:rPr>
      </w:pPr>
      <w:bookmarkStart w:id="158" w:name="_Toc20131394"/>
      <w:bookmarkStart w:id="159" w:name="_Toc36122519"/>
      <w:bookmarkStart w:id="160" w:name="_Toc45183218"/>
      <w:bookmarkStart w:id="161" w:name="_Toc45696659"/>
      <w:bookmarkStart w:id="162" w:name="_Toc163139983"/>
      <w:smartTag w:uri="urn:schemas-microsoft-com:office:smarttags" w:element="chsdate">
        <w:smartTagPr>
          <w:attr w:name="IsROCDate" w:val="False"/>
          <w:attr w:name="IsLunarDate" w:val="False"/>
          <w:attr w:name="Day" w:val="30"/>
          <w:attr w:name="Month" w:val="12"/>
          <w:attr w:name="Year" w:val="1899"/>
        </w:smartTagPr>
        <w:r>
          <w:lastRenderedPageBreak/>
          <w:t>4.5.5</w:t>
        </w:r>
      </w:smartTag>
      <w:r>
        <w:t>.</w:t>
      </w:r>
      <w:r>
        <w:rPr>
          <w:rFonts w:hint="eastAsia"/>
          <w:lang w:eastAsia="zh-CN"/>
        </w:rPr>
        <w:t>2</w:t>
      </w:r>
      <w:r>
        <w:t>.</w:t>
      </w:r>
      <w:r>
        <w:rPr>
          <w:rFonts w:hint="eastAsia"/>
          <w:lang w:eastAsia="zh-CN"/>
        </w:rPr>
        <w:t>3</w:t>
      </w:r>
      <w:r>
        <w:rPr>
          <w:lang w:eastAsia="zh-CN"/>
        </w:rPr>
        <w:tab/>
      </w:r>
      <w:r>
        <w:rPr>
          <w:rFonts w:hint="eastAsia"/>
          <w:lang w:eastAsia="zh-CN"/>
        </w:rPr>
        <w:t xml:space="preserve">AS Actions for </w:t>
      </w:r>
      <w:r>
        <w:rPr>
          <w:lang w:eastAsia="zh-CN"/>
        </w:rPr>
        <w:t>e</w:t>
      </w:r>
      <w:r>
        <w:rPr>
          <w:rFonts w:hint="eastAsia"/>
          <w:lang w:eastAsia="zh-CN"/>
        </w:rPr>
        <w:t xml:space="preserve">arly </w:t>
      </w:r>
      <w:r>
        <w:rPr>
          <w:lang w:eastAsia="zh-CN"/>
        </w:rPr>
        <w:t>s</w:t>
      </w:r>
      <w:r>
        <w:rPr>
          <w:rFonts w:hint="eastAsia"/>
          <w:lang w:eastAsia="zh-CN"/>
        </w:rPr>
        <w:t>ession</w:t>
      </w:r>
      <w:r>
        <w:rPr>
          <w:rFonts w:hint="eastAsia"/>
        </w:rPr>
        <w:t xml:space="preserve"> </w:t>
      </w:r>
      <w:r>
        <w:t>m</w:t>
      </w:r>
      <w:r>
        <w:rPr>
          <w:rFonts w:hint="eastAsia"/>
        </w:rPr>
        <w:t>odel</w:t>
      </w:r>
      <w:bookmarkEnd w:id="158"/>
      <w:bookmarkEnd w:id="159"/>
      <w:bookmarkEnd w:id="160"/>
      <w:bookmarkEnd w:id="161"/>
      <w:bookmarkEnd w:id="162"/>
    </w:p>
    <w:p w14:paraId="72764C5F" w14:textId="77777777" w:rsidR="006B351B" w:rsidRDefault="006B351B" w:rsidP="006B351B">
      <w:pPr>
        <w:rPr>
          <w:lang w:eastAsia="zh-CN"/>
        </w:rPr>
      </w:pPr>
      <w:r>
        <w:rPr>
          <w:rFonts w:hint="eastAsia"/>
          <w:noProof/>
          <w:lang w:val="en-US" w:eastAsia="zh-CN"/>
        </w:rPr>
        <w:t xml:space="preserve">The procedures in </w:t>
      </w:r>
      <w:r w:rsidR="0002631C">
        <w:t>clause</w:t>
      </w:r>
      <w:r>
        <w:t> </w:t>
      </w:r>
      <w:smartTag w:uri="urn:schemas-microsoft-com:office:smarttags" w:element="chsdate">
        <w:smartTagPr>
          <w:attr w:name="Year" w:val="1899"/>
          <w:attr w:name="Month" w:val="12"/>
          <w:attr w:name="Day" w:val="30"/>
          <w:attr w:name="IsLunarDate" w:val="False"/>
          <w:attr w:name="IsROCDate" w:val="False"/>
        </w:smartTagPr>
        <w:r w:rsidRPr="00E7745C">
          <w:t>4.5.5</w:t>
        </w:r>
      </w:smartTag>
      <w:r w:rsidRPr="00E7745C">
        <w:t>.</w:t>
      </w:r>
      <w:r>
        <w:rPr>
          <w:rFonts w:hint="eastAsia"/>
          <w:lang w:eastAsia="zh-CN"/>
        </w:rPr>
        <w:t>3</w:t>
      </w:r>
      <w:r w:rsidRPr="00E7745C">
        <w:t>.</w:t>
      </w:r>
      <w:r>
        <w:rPr>
          <w:rFonts w:hint="eastAsia"/>
          <w:lang w:eastAsia="zh-CN"/>
        </w:rPr>
        <w:t>3 shall apply</w:t>
      </w:r>
      <w:r w:rsidR="00ED2FA5">
        <w:rPr>
          <w:rFonts w:hint="eastAsia"/>
          <w:lang w:eastAsia="zh-CN"/>
        </w:rPr>
        <w:t xml:space="preserve"> with following add</w:t>
      </w:r>
      <w:r w:rsidR="00ED2FA5">
        <w:rPr>
          <w:lang w:eastAsia="zh-CN"/>
        </w:rPr>
        <w:t>i</w:t>
      </w:r>
      <w:r w:rsidR="00ED2FA5">
        <w:rPr>
          <w:rFonts w:hint="eastAsia"/>
          <w:lang w:eastAsia="zh-CN"/>
        </w:rPr>
        <w:t>tions:</w:t>
      </w:r>
    </w:p>
    <w:p w14:paraId="3F5CCDB3" w14:textId="77777777" w:rsidR="00ED2FA5" w:rsidRDefault="00ED2FA5" w:rsidP="00ED2FA5">
      <w:pPr>
        <w:pStyle w:val="B1"/>
        <w:rPr>
          <w:noProof/>
          <w:lang w:val="en-US" w:eastAsia="zh-CN"/>
        </w:rPr>
      </w:pPr>
      <w:r>
        <w:rPr>
          <w:rFonts w:hint="eastAsia"/>
          <w:noProof/>
          <w:lang w:val="en-US" w:eastAsia="zh-CN"/>
        </w:rPr>
        <w:t>-</w:t>
      </w:r>
      <w:r>
        <w:rPr>
          <w:rFonts w:hint="eastAsia"/>
          <w:noProof/>
          <w:lang w:val="en-US" w:eastAsia="zh-CN"/>
        </w:rPr>
        <w:tab/>
        <w:t xml:space="preserve">Upon receiving the first SIP 18x response </w:t>
      </w:r>
      <w:r>
        <w:t xml:space="preserve">containing an </w:t>
      </w:r>
      <w:r>
        <w:rPr>
          <w:rFonts w:hint="eastAsia"/>
          <w:lang w:eastAsia="zh-CN"/>
        </w:rPr>
        <w:t xml:space="preserve">early-session </w:t>
      </w:r>
      <w:r>
        <w:t xml:space="preserve">SDP </w:t>
      </w:r>
      <w:r w:rsidRPr="0072052E">
        <w:rPr>
          <w:rFonts w:hint="eastAsia"/>
          <w:noProof/>
          <w:lang w:val="en-US" w:eastAsia="zh-CN"/>
        </w:rPr>
        <w:t>offer</w:t>
      </w:r>
      <w:r w:rsidR="0049718C">
        <w:rPr>
          <w:noProof/>
          <w:lang w:val="en-US" w:eastAsia="zh-CN"/>
        </w:rPr>
        <w:t xml:space="preserve"> containing an SDP a=content </w:t>
      </w:r>
      <w:r w:rsidR="0049718C">
        <w:t xml:space="preserve">media-level </w:t>
      </w:r>
      <w:r w:rsidR="0049718C">
        <w:rPr>
          <w:noProof/>
          <w:lang w:val="en-US" w:eastAsia="zh-CN"/>
        </w:rPr>
        <w:t xml:space="preserve">attribute, </w:t>
      </w:r>
      <w:r w:rsidR="0049718C">
        <w:t>as specified in RFC </w:t>
      </w:r>
      <w:r w:rsidR="00857A6B" w:rsidRPr="00E16D91">
        <w:t>4796</w:t>
      </w:r>
      <w:r w:rsidR="0049718C">
        <w:t> [12],</w:t>
      </w:r>
      <w:r w:rsidR="0049718C">
        <w:rPr>
          <w:noProof/>
          <w:lang w:val="en-US" w:eastAsia="zh-CN"/>
        </w:rPr>
        <w:t xml:space="preserve"> with a </w:t>
      </w:r>
      <w:r w:rsidR="0049718C" w:rsidRPr="00FD331F">
        <w:t>"</w:t>
      </w:r>
      <w:r w:rsidR="0049718C">
        <w:t>g.3gpp.cat</w:t>
      </w:r>
      <w:r w:rsidR="0049718C" w:rsidRPr="00FD331F">
        <w:t>"</w:t>
      </w:r>
      <w:r w:rsidR="0049718C">
        <w:t xml:space="preserve"> value</w:t>
      </w:r>
      <w:r>
        <w:rPr>
          <w:rFonts w:hint="eastAsia"/>
          <w:noProof/>
          <w:lang w:val="en-US" w:eastAsia="zh-CN"/>
        </w:rPr>
        <w:t xml:space="preserve"> to the initial INVITE request, the AS:</w:t>
      </w:r>
    </w:p>
    <w:p w14:paraId="664C2929" w14:textId="77777777" w:rsidR="00ED2FA5" w:rsidRDefault="00ED2FA5" w:rsidP="00ED2FA5">
      <w:pPr>
        <w:pStyle w:val="B2"/>
        <w:rPr>
          <w:lang w:eastAsia="zh-CN"/>
        </w:rPr>
      </w:pPr>
      <w:r>
        <w:rPr>
          <w:rFonts w:hint="eastAsia"/>
          <w:lang w:eastAsia="zh-CN"/>
        </w:rPr>
        <w:t>-</w:t>
      </w:r>
      <w:r>
        <w:rPr>
          <w:rFonts w:hint="eastAsia"/>
          <w:lang w:eastAsia="zh-CN"/>
        </w:rPr>
        <w:tab/>
      </w:r>
      <w:r w:rsidRPr="00B55F21">
        <w:rPr>
          <w:rFonts w:hint="eastAsia"/>
          <w:lang w:eastAsia="zh-CN"/>
        </w:rPr>
        <w:t xml:space="preserve">decides which CAT </w:t>
      </w:r>
      <w:r>
        <w:rPr>
          <w:rFonts w:hint="eastAsia"/>
          <w:lang w:eastAsia="zh-CN"/>
        </w:rPr>
        <w:t xml:space="preserve">service </w:t>
      </w:r>
      <w:r w:rsidRPr="00B55F21">
        <w:rPr>
          <w:rFonts w:hint="eastAsia"/>
          <w:lang w:eastAsia="zh-CN"/>
        </w:rPr>
        <w:t xml:space="preserve">should have priority based on the </w:t>
      </w:r>
      <w:r w:rsidRPr="00B55F21">
        <w:rPr>
          <w:lang w:eastAsia="zh-CN"/>
        </w:rPr>
        <w:t>operator</w:t>
      </w:r>
      <w:r w:rsidRPr="00B55F21">
        <w:rPr>
          <w:rFonts w:hint="eastAsia"/>
          <w:lang w:eastAsia="zh-CN"/>
        </w:rPr>
        <w:t xml:space="preserve"> policy and the calling CAT service subscriber</w:t>
      </w:r>
      <w:r w:rsidR="0002631C">
        <w:rPr>
          <w:lang w:eastAsia="zh-CN"/>
        </w:rPr>
        <w:t>'</w:t>
      </w:r>
      <w:r w:rsidRPr="00B55F21">
        <w:rPr>
          <w:rFonts w:hint="eastAsia"/>
          <w:lang w:eastAsia="zh-CN"/>
        </w:rPr>
        <w:t>s preferences;</w:t>
      </w:r>
    </w:p>
    <w:p w14:paraId="12D401A2" w14:textId="77777777" w:rsidR="00ED2FA5" w:rsidRDefault="00ED2FA5" w:rsidP="00ED2FA5">
      <w:pPr>
        <w:pStyle w:val="NO"/>
        <w:rPr>
          <w:lang w:eastAsia="zh-CN"/>
        </w:rPr>
      </w:pPr>
      <w:r>
        <w:rPr>
          <w:rFonts w:hint="eastAsia"/>
          <w:lang w:eastAsia="zh-CN"/>
        </w:rPr>
        <w:t>NOTE</w:t>
      </w:r>
      <w:r>
        <w:rPr>
          <w:lang w:eastAsia="zh-CN"/>
        </w:rPr>
        <w:t> </w:t>
      </w:r>
      <w:r>
        <w:rPr>
          <w:rFonts w:hint="eastAsia"/>
          <w:lang w:eastAsia="zh-CN"/>
        </w:rPr>
        <w:t xml:space="preserve">1: Based on the </w:t>
      </w:r>
      <w:r>
        <w:rPr>
          <w:lang w:eastAsia="zh-CN"/>
        </w:rPr>
        <w:t>operator</w:t>
      </w:r>
      <w:r>
        <w:rPr>
          <w:rFonts w:hint="eastAsia"/>
          <w:lang w:eastAsia="zh-CN"/>
        </w:rPr>
        <w:t xml:space="preserve"> policy, the AS can decide which CAT service should have priority when receiving the first SIP INVITE request or receiving the first SIP 18x response.</w:t>
      </w:r>
    </w:p>
    <w:p w14:paraId="6A4F615E" w14:textId="77777777" w:rsidR="00AA3E77" w:rsidRDefault="00AA3E77" w:rsidP="00AA3E77">
      <w:pPr>
        <w:pStyle w:val="B2"/>
        <w:rPr>
          <w:lang w:eastAsia="zh-CN"/>
        </w:rPr>
      </w:pPr>
      <w:r>
        <w:rPr>
          <w:rFonts w:hint="eastAsia"/>
          <w:lang w:eastAsia="zh-CN"/>
        </w:rPr>
        <w:t>-</w:t>
      </w:r>
      <w:r>
        <w:rPr>
          <w:rFonts w:hint="eastAsia"/>
          <w:lang w:eastAsia="zh-CN"/>
        </w:rPr>
        <w:tab/>
        <w:t xml:space="preserve">if </w:t>
      </w:r>
      <w:r>
        <w:rPr>
          <w:lang w:eastAsia="zh-CN"/>
        </w:rPr>
        <w:t>the</w:t>
      </w:r>
      <w:r>
        <w:rPr>
          <w:rFonts w:hint="eastAsia"/>
          <w:lang w:eastAsia="zh-CN"/>
        </w:rPr>
        <w:t xml:space="preserve"> CAT </w:t>
      </w:r>
      <w:r>
        <w:rPr>
          <w:lang w:eastAsia="zh-CN"/>
        </w:rPr>
        <w:t>service</w:t>
      </w:r>
      <w:r>
        <w:rPr>
          <w:rFonts w:hint="eastAsia"/>
          <w:lang w:eastAsia="zh-CN"/>
        </w:rPr>
        <w:t xml:space="preserve"> provided by the AS serving the originating UE has no </w:t>
      </w:r>
      <w:r w:rsidR="00267B4F">
        <w:rPr>
          <w:lang w:eastAsia="zh-CN"/>
        </w:rPr>
        <w:t>priority</w:t>
      </w:r>
      <w:r>
        <w:rPr>
          <w:rFonts w:hint="eastAsia"/>
          <w:lang w:eastAsia="zh-CN"/>
        </w:rPr>
        <w:t>, then</w:t>
      </w:r>
      <w:r w:rsidRPr="00250FE5">
        <w:rPr>
          <w:rFonts w:hint="eastAsia"/>
          <w:noProof/>
          <w:lang w:val="en-US" w:eastAsia="zh-CN"/>
        </w:rPr>
        <w:t xml:space="preserve"> </w:t>
      </w:r>
      <w:r>
        <w:rPr>
          <w:rFonts w:hint="eastAsia"/>
          <w:noProof/>
          <w:lang w:val="en-US" w:eastAsia="zh-CN"/>
        </w:rPr>
        <w:t>forward the SIP 18x response and do not provide CAT service;</w:t>
      </w:r>
    </w:p>
    <w:p w14:paraId="025731DD" w14:textId="77777777" w:rsidR="00ED2FA5" w:rsidRDefault="00ED2FA5" w:rsidP="00ED2FA5">
      <w:pPr>
        <w:pStyle w:val="B2"/>
        <w:rPr>
          <w:lang w:eastAsia="zh-CN"/>
        </w:rPr>
      </w:pPr>
      <w:r>
        <w:rPr>
          <w:rFonts w:hint="eastAsia"/>
          <w:lang w:eastAsia="zh-CN"/>
        </w:rPr>
        <w:t>-</w:t>
      </w:r>
      <w:r>
        <w:rPr>
          <w:rFonts w:hint="eastAsia"/>
          <w:lang w:eastAsia="zh-CN"/>
        </w:rPr>
        <w:tab/>
        <w:t xml:space="preserve">if </w:t>
      </w:r>
      <w:r>
        <w:rPr>
          <w:lang w:eastAsia="zh-CN"/>
        </w:rPr>
        <w:t>the</w:t>
      </w:r>
      <w:r>
        <w:rPr>
          <w:rFonts w:hint="eastAsia"/>
          <w:lang w:eastAsia="zh-CN"/>
        </w:rPr>
        <w:t xml:space="preserve"> CAT </w:t>
      </w:r>
      <w:r>
        <w:rPr>
          <w:lang w:eastAsia="zh-CN"/>
        </w:rPr>
        <w:t>service</w:t>
      </w:r>
      <w:r>
        <w:rPr>
          <w:rFonts w:hint="eastAsia"/>
          <w:lang w:eastAsia="zh-CN"/>
        </w:rPr>
        <w:t xml:space="preserve"> provided by the AS serving the originating UE has </w:t>
      </w:r>
      <w:r w:rsidR="00267B4F">
        <w:rPr>
          <w:lang w:eastAsia="zh-CN"/>
        </w:rPr>
        <w:t>priority</w:t>
      </w:r>
      <w:r>
        <w:rPr>
          <w:rFonts w:hint="eastAsia"/>
          <w:lang w:eastAsia="zh-CN"/>
        </w:rPr>
        <w:t>, then:</w:t>
      </w:r>
    </w:p>
    <w:p w14:paraId="66208F2C" w14:textId="77777777" w:rsidR="00ED2FA5" w:rsidRPr="008E5E79" w:rsidRDefault="00ED2FA5" w:rsidP="00ED2FA5">
      <w:pPr>
        <w:pStyle w:val="B3"/>
      </w:pPr>
      <w:r w:rsidRPr="008E5E79">
        <w:rPr>
          <w:rFonts w:hint="eastAsia"/>
        </w:rPr>
        <w:t>-</w:t>
      </w:r>
      <w:r w:rsidRPr="008E5E79">
        <w:rPr>
          <w:rFonts w:hint="eastAsia"/>
        </w:rPr>
        <w:tab/>
        <w:t xml:space="preserve">send </w:t>
      </w:r>
      <w:r>
        <w:t>a reliable</w:t>
      </w:r>
      <w:r w:rsidRPr="008E5E79">
        <w:rPr>
          <w:rFonts w:hint="eastAsia"/>
        </w:rPr>
        <w:t xml:space="preserve"> SIP 18x response to </w:t>
      </w:r>
      <w:r w:rsidRPr="008E5E79">
        <w:t>the</w:t>
      </w:r>
      <w:r w:rsidRPr="008E5E79">
        <w:rPr>
          <w:rFonts w:hint="eastAsia"/>
        </w:rPr>
        <w:t xml:space="preserve"> originating UE. The SIP 18x response shall:</w:t>
      </w:r>
    </w:p>
    <w:p w14:paraId="0A218B6B" w14:textId="77777777" w:rsidR="00ED2FA5" w:rsidRPr="008E5E79" w:rsidRDefault="00ED2FA5" w:rsidP="00ED2FA5">
      <w:pPr>
        <w:pStyle w:val="B4"/>
      </w:pPr>
      <w:r w:rsidRPr="008E5E79">
        <w:rPr>
          <w:rFonts w:hint="eastAsia"/>
        </w:rPr>
        <w:t>-</w:t>
      </w:r>
      <w:r w:rsidRPr="008E5E79">
        <w:tab/>
      </w:r>
      <w:r>
        <w:t>i</w:t>
      </w:r>
      <w:r w:rsidRPr="008E5E79">
        <w:rPr>
          <w:rFonts w:hint="eastAsia"/>
        </w:rPr>
        <w:t>nclude a P-Asserted-Identity header conta</w:t>
      </w:r>
      <w:r>
        <w:t>i</w:t>
      </w:r>
      <w:r w:rsidRPr="008E5E79">
        <w:rPr>
          <w:rFonts w:hint="eastAsia"/>
        </w:rPr>
        <w:t>ning the public user identity of the served user</w:t>
      </w:r>
      <w:r w:rsidR="00821C62">
        <w:rPr>
          <w:rFonts w:hint="eastAsia"/>
          <w:lang w:eastAsia="ja-JP"/>
        </w:rPr>
        <w:t xml:space="preserve"> </w:t>
      </w:r>
      <w:r w:rsidR="00821C62">
        <w:t xml:space="preserve">unless </w:t>
      </w:r>
      <w:r w:rsidR="00821C62">
        <w:rPr>
          <w:rFonts w:hint="eastAsia"/>
          <w:lang w:eastAsia="ja-JP"/>
        </w:rPr>
        <w:t xml:space="preserve">privacy policy or restriction services prevent providing </w:t>
      </w:r>
      <w:r w:rsidR="00821C62" w:rsidRPr="00F73C59">
        <w:t>any public user identity of the terminating party</w:t>
      </w:r>
      <w:r w:rsidRPr="008E5E79">
        <w:rPr>
          <w:rFonts w:hint="eastAsia"/>
        </w:rPr>
        <w:t>;</w:t>
      </w:r>
    </w:p>
    <w:p w14:paraId="43EE38B9" w14:textId="77777777" w:rsidR="00ED2FA5" w:rsidRPr="008E5E79" w:rsidRDefault="00ED2FA5" w:rsidP="00ED2FA5">
      <w:pPr>
        <w:pStyle w:val="B4"/>
      </w:pPr>
      <w:r w:rsidRPr="008E5E79">
        <w:rPr>
          <w:rFonts w:hint="eastAsia"/>
        </w:rPr>
        <w:t>-</w:t>
      </w:r>
      <w:r w:rsidRPr="008E5E79">
        <w:tab/>
      </w:r>
      <w:r>
        <w:t>i</w:t>
      </w:r>
      <w:r w:rsidRPr="008E5E79">
        <w:rPr>
          <w:rFonts w:hint="eastAsia"/>
        </w:rPr>
        <w:t xml:space="preserve">nclude a Require header with option tag </w:t>
      </w:r>
      <w:r>
        <w:rPr>
          <w:noProof/>
          <w:lang w:val="en-US" w:eastAsia="zh-CN"/>
        </w:rPr>
        <w:t>"</w:t>
      </w:r>
      <w:r w:rsidRPr="008E5E79">
        <w:rPr>
          <w:rFonts w:hint="eastAsia"/>
        </w:rPr>
        <w:t>early-session</w:t>
      </w:r>
      <w:r>
        <w:rPr>
          <w:noProof/>
          <w:lang w:val="en-US" w:eastAsia="zh-CN"/>
        </w:rPr>
        <w:t>"</w:t>
      </w:r>
      <w:r w:rsidRPr="008E5E79">
        <w:rPr>
          <w:rFonts w:hint="eastAsia"/>
        </w:rPr>
        <w:t>;</w:t>
      </w:r>
    </w:p>
    <w:p w14:paraId="2502FB88" w14:textId="77777777" w:rsidR="00ED2FA5" w:rsidRPr="008E5E79" w:rsidRDefault="00ED2FA5" w:rsidP="00ED2FA5">
      <w:pPr>
        <w:pStyle w:val="B4"/>
      </w:pPr>
      <w:r w:rsidRPr="008E5E79">
        <w:rPr>
          <w:rFonts w:hint="eastAsia"/>
        </w:rPr>
        <w:t>-</w:t>
      </w:r>
      <w:r w:rsidRPr="008E5E79">
        <w:tab/>
      </w:r>
      <w:r>
        <w:t>i</w:t>
      </w:r>
      <w:r w:rsidRPr="008E5E79">
        <w:t xml:space="preserve">nclude </w:t>
      </w:r>
      <w:r w:rsidRPr="008E5E79">
        <w:rPr>
          <w:rFonts w:hint="eastAsia"/>
        </w:rPr>
        <w:t>the SDP content</w:t>
      </w:r>
      <w:r w:rsidR="0049718C">
        <w:t>,</w:t>
      </w:r>
      <w:r w:rsidR="0049718C" w:rsidRPr="00C05E17">
        <w:t xml:space="preserve"> </w:t>
      </w:r>
      <w:r w:rsidR="0049718C">
        <w:t>with an SDP a=content media-level attribute, as specified in RFC </w:t>
      </w:r>
      <w:r w:rsidR="00857A6B" w:rsidRPr="00E16D91">
        <w:t>4796</w:t>
      </w:r>
      <w:r w:rsidR="0049718C">
        <w:t xml:space="preserve"> [12], with a </w:t>
      </w:r>
      <w:r w:rsidR="0049718C" w:rsidRPr="00FD331F">
        <w:t>"</w:t>
      </w:r>
      <w:r w:rsidR="0049718C">
        <w:t>g.3gpp.cat</w:t>
      </w:r>
      <w:r w:rsidR="0049718C" w:rsidRPr="00FD331F">
        <w:t>"</w:t>
      </w:r>
      <w:r w:rsidR="0049718C">
        <w:t xml:space="preserve"> value,</w:t>
      </w:r>
      <w:r w:rsidRPr="008E5E79">
        <w:rPr>
          <w:rFonts w:hint="eastAsia"/>
        </w:rPr>
        <w:t xml:space="preserve"> </w:t>
      </w:r>
      <w:r>
        <w:t>for CAT</w:t>
      </w:r>
      <w:r>
        <w:rPr>
          <w:rFonts w:hint="eastAsia"/>
          <w:lang w:eastAsia="zh-CN"/>
        </w:rPr>
        <w:t xml:space="preserve"> service provided by the AS serving the originating UE instead of the CAT service provided by the AS serving the </w:t>
      </w:r>
      <w:r w:rsidR="00267B4F">
        <w:rPr>
          <w:lang w:eastAsia="zh-CN"/>
        </w:rPr>
        <w:t>terminating</w:t>
      </w:r>
      <w:r>
        <w:rPr>
          <w:rFonts w:hint="eastAsia"/>
          <w:lang w:eastAsia="zh-CN"/>
        </w:rPr>
        <w:t xml:space="preserve"> UE</w:t>
      </w:r>
      <w:r w:rsidRPr="008E5E79">
        <w:rPr>
          <w:rFonts w:hint="eastAsia"/>
        </w:rPr>
        <w:t xml:space="preserve"> as early-session SDP offer</w:t>
      </w:r>
      <w:r>
        <w:t xml:space="preserve"> and if preconditions are used, and CAT resource has been requested, indicate the local preconditions are fulfilled</w:t>
      </w:r>
      <w:r w:rsidRPr="008E5E79">
        <w:rPr>
          <w:rFonts w:hint="eastAsia"/>
        </w:rPr>
        <w:t>;</w:t>
      </w:r>
    </w:p>
    <w:p w14:paraId="7E786093" w14:textId="77777777" w:rsidR="00ED2FA5" w:rsidRPr="00763788" w:rsidRDefault="00ED2FA5" w:rsidP="00AA3E77">
      <w:pPr>
        <w:pStyle w:val="B3"/>
        <w:rPr>
          <w:lang w:eastAsia="zh-CN"/>
        </w:rPr>
      </w:pPr>
      <w:r w:rsidRPr="00763788">
        <w:rPr>
          <w:rFonts w:hint="eastAsia"/>
          <w:lang w:eastAsia="zh-CN"/>
        </w:rPr>
        <w:t>-</w:t>
      </w:r>
      <w:r w:rsidRPr="00763788">
        <w:rPr>
          <w:rFonts w:hint="eastAsia"/>
          <w:lang w:eastAsia="zh-CN"/>
        </w:rPr>
        <w:tab/>
      </w:r>
      <w:r>
        <w:rPr>
          <w:lang w:eastAsia="zh-CN"/>
        </w:rPr>
        <w:t>i</w:t>
      </w:r>
      <w:r w:rsidRPr="00763788">
        <w:rPr>
          <w:rFonts w:hint="eastAsia"/>
          <w:lang w:eastAsia="zh-CN"/>
        </w:rPr>
        <w:t xml:space="preserve">f a SIP </w:t>
      </w:r>
      <w:r>
        <w:rPr>
          <w:rFonts w:hint="eastAsia"/>
          <w:lang w:eastAsia="zh-CN"/>
        </w:rPr>
        <w:t xml:space="preserve">PRACK request </w:t>
      </w:r>
      <w:r w:rsidRPr="00763788">
        <w:rPr>
          <w:rFonts w:hint="eastAsia"/>
          <w:lang w:eastAsia="zh-CN"/>
        </w:rPr>
        <w:t xml:space="preserve">from originating UE containing an SDP answer related to an early session is received, the AS shall forward the SIP </w:t>
      </w:r>
      <w:r>
        <w:rPr>
          <w:rFonts w:hint="eastAsia"/>
          <w:lang w:eastAsia="zh-CN"/>
        </w:rPr>
        <w:t xml:space="preserve">PRACK request </w:t>
      </w:r>
      <w:r w:rsidRPr="00763788">
        <w:rPr>
          <w:rFonts w:hint="eastAsia"/>
          <w:lang w:eastAsia="zh-CN"/>
        </w:rPr>
        <w:t xml:space="preserve">with a new SDP answer related to the early-session and set all port numbers of the media types to </w:t>
      </w:r>
      <w:r w:rsidRPr="00763788">
        <w:rPr>
          <w:lang w:eastAsia="zh-CN"/>
        </w:rPr>
        <w:t>"</w:t>
      </w:r>
      <w:r w:rsidRPr="00763788">
        <w:rPr>
          <w:rFonts w:hint="eastAsia"/>
          <w:lang w:eastAsia="zh-CN"/>
        </w:rPr>
        <w:t>0</w:t>
      </w:r>
      <w:r w:rsidRPr="00763788">
        <w:rPr>
          <w:lang w:eastAsia="zh-CN"/>
        </w:rPr>
        <w:t>"</w:t>
      </w:r>
      <w:r w:rsidRPr="00763788">
        <w:rPr>
          <w:rFonts w:hint="eastAsia"/>
          <w:lang w:eastAsia="zh-CN"/>
        </w:rPr>
        <w:t>.</w:t>
      </w:r>
    </w:p>
    <w:p w14:paraId="6B1DF53D" w14:textId="77777777" w:rsidR="00ED2FA5" w:rsidRDefault="00ED2FA5" w:rsidP="00ED2FA5">
      <w:pPr>
        <w:pStyle w:val="B1"/>
        <w:rPr>
          <w:noProof/>
          <w:lang w:val="en-US" w:eastAsia="zh-CN"/>
        </w:rPr>
      </w:pPr>
      <w:r>
        <w:rPr>
          <w:rFonts w:hint="eastAsia"/>
          <w:noProof/>
          <w:lang w:val="en-US" w:eastAsia="zh-CN"/>
        </w:rPr>
        <w:t>-</w:t>
      </w:r>
      <w:r>
        <w:rPr>
          <w:rFonts w:hint="eastAsia"/>
          <w:noProof/>
          <w:lang w:val="en-US" w:eastAsia="zh-CN"/>
        </w:rPr>
        <w:tab/>
      </w:r>
      <w:r w:rsidRPr="0076473A">
        <w:rPr>
          <w:noProof/>
          <w:lang w:val="en-US" w:eastAsia="zh-CN"/>
        </w:rPr>
        <w:t xml:space="preserve">Upon receiving </w:t>
      </w:r>
      <w:r>
        <w:rPr>
          <w:rFonts w:hint="eastAsia"/>
          <w:noProof/>
          <w:lang w:val="en-US" w:eastAsia="zh-CN"/>
        </w:rPr>
        <w:t xml:space="preserve">the first SIP 18x response including the </w:t>
      </w:r>
      <w:r>
        <w:t>P-Early-Media header</w:t>
      </w:r>
      <w:r w:rsidR="0049718C" w:rsidRPr="00C05E17">
        <w:t xml:space="preserve"> </w:t>
      </w:r>
      <w:r w:rsidR="0049718C">
        <w:t xml:space="preserve">and an SDP answer </w:t>
      </w:r>
      <w:r w:rsidR="0049718C">
        <w:rPr>
          <w:noProof/>
          <w:lang w:val="en-US" w:eastAsia="zh-CN"/>
        </w:rPr>
        <w:t xml:space="preserve">containing an SDP a=content </w:t>
      </w:r>
      <w:r w:rsidR="0049718C">
        <w:t xml:space="preserve">media-level </w:t>
      </w:r>
      <w:r w:rsidR="0049718C">
        <w:rPr>
          <w:noProof/>
          <w:lang w:val="en-US" w:eastAsia="zh-CN"/>
        </w:rPr>
        <w:t>attribute,</w:t>
      </w:r>
      <w:r w:rsidR="0049718C" w:rsidRPr="00C05E17">
        <w:t xml:space="preserve"> </w:t>
      </w:r>
      <w:r w:rsidR="0049718C">
        <w:t>as specified in RFC </w:t>
      </w:r>
      <w:r w:rsidR="00857A6B" w:rsidRPr="00E16D91">
        <w:t>4796</w:t>
      </w:r>
      <w:r w:rsidR="0049718C">
        <w:t> [12],</w:t>
      </w:r>
      <w:r w:rsidR="0049718C">
        <w:rPr>
          <w:noProof/>
          <w:lang w:val="en-US" w:eastAsia="zh-CN"/>
        </w:rPr>
        <w:t xml:space="preserve"> with a </w:t>
      </w:r>
      <w:r w:rsidR="0049718C" w:rsidRPr="00FD331F">
        <w:t>"</w:t>
      </w:r>
      <w:r w:rsidR="0049718C">
        <w:t>g.3gpp.cat</w:t>
      </w:r>
      <w:r w:rsidR="0049718C" w:rsidRPr="00FD331F">
        <w:t>"</w:t>
      </w:r>
      <w:r w:rsidR="0049718C">
        <w:t xml:space="preserve"> value</w:t>
      </w:r>
      <w:r w:rsidRPr="0076473A">
        <w:rPr>
          <w:noProof/>
          <w:lang w:val="en-US" w:eastAsia="zh-CN"/>
        </w:rPr>
        <w:t>, the AS:</w:t>
      </w:r>
    </w:p>
    <w:p w14:paraId="77561F84" w14:textId="77777777" w:rsidR="00ED2FA5" w:rsidRDefault="00ED2FA5" w:rsidP="00ED2FA5">
      <w:pPr>
        <w:pStyle w:val="B2"/>
        <w:rPr>
          <w:lang w:eastAsia="zh-CN"/>
        </w:rPr>
      </w:pPr>
      <w:r>
        <w:rPr>
          <w:rFonts w:hint="eastAsia"/>
          <w:lang w:eastAsia="zh-CN"/>
        </w:rPr>
        <w:t>-</w:t>
      </w:r>
      <w:r>
        <w:rPr>
          <w:rFonts w:hint="eastAsia"/>
          <w:lang w:eastAsia="zh-CN"/>
        </w:rPr>
        <w:tab/>
      </w:r>
      <w:r w:rsidRPr="00B55F21">
        <w:rPr>
          <w:rFonts w:hint="eastAsia"/>
          <w:lang w:eastAsia="zh-CN"/>
        </w:rPr>
        <w:t xml:space="preserve">decides which CAT </w:t>
      </w:r>
      <w:r>
        <w:rPr>
          <w:rFonts w:hint="eastAsia"/>
          <w:lang w:eastAsia="zh-CN"/>
        </w:rPr>
        <w:t xml:space="preserve">service </w:t>
      </w:r>
      <w:r w:rsidRPr="00B55F21">
        <w:rPr>
          <w:rFonts w:hint="eastAsia"/>
          <w:lang w:eastAsia="zh-CN"/>
        </w:rPr>
        <w:t xml:space="preserve">should have priority based on the </w:t>
      </w:r>
      <w:r w:rsidRPr="00B55F21">
        <w:rPr>
          <w:lang w:eastAsia="zh-CN"/>
        </w:rPr>
        <w:t>operator</w:t>
      </w:r>
      <w:r w:rsidRPr="00B55F21">
        <w:rPr>
          <w:rFonts w:hint="eastAsia"/>
          <w:lang w:eastAsia="zh-CN"/>
        </w:rPr>
        <w:t xml:space="preserve"> policy and the calling CAT service subscriber</w:t>
      </w:r>
      <w:r w:rsidR="00D05533">
        <w:rPr>
          <w:lang w:eastAsia="zh-CN"/>
        </w:rPr>
        <w:t>'</w:t>
      </w:r>
      <w:r w:rsidRPr="00B55F21">
        <w:rPr>
          <w:rFonts w:hint="eastAsia"/>
          <w:lang w:eastAsia="zh-CN"/>
        </w:rPr>
        <w:t>s preferences;</w:t>
      </w:r>
    </w:p>
    <w:p w14:paraId="3E03FC9F" w14:textId="77777777" w:rsidR="00AA3E77" w:rsidRDefault="00AA3E77" w:rsidP="00AA3E77">
      <w:pPr>
        <w:pStyle w:val="B2"/>
        <w:rPr>
          <w:lang w:eastAsia="zh-CN"/>
        </w:rPr>
      </w:pPr>
      <w:r>
        <w:rPr>
          <w:rFonts w:hint="eastAsia"/>
          <w:lang w:eastAsia="zh-CN"/>
        </w:rPr>
        <w:t>-</w:t>
      </w:r>
      <w:r>
        <w:rPr>
          <w:rFonts w:hint="eastAsia"/>
          <w:lang w:eastAsia="zh-CN"/>
        </w:rPr>
        <w:tab/>
        <w:t xml:space="preserve">if </w:t>
      </w:r>
      <w:r>
        <w:rPr>
          <w:lang w:eastAsia="zh-CN"/>
        </w:rPr>
        <w:t>the</w:t>
      </w:r>
      <w:r>
        <w:rPr>
          <w:rFonts w:hint="eastAsia"/>
          <w:lang w:eastAsia="zh-CN"/>
        </w:rPr>
        <w:t xml:space="preserve"> CAT </w:t>
      </w:r>
      <w:r>
        <w:rPr>
          <w:lang w:eastAsia="zh-CN"/>
        </w:rPr>
        <w:t>service</w:t>
      </w:r>
      <w:r>
        <w:rPr>
          <w:rFonts w:hint="eastAsia"/>
          <w:lang w:eastAsia="zh-CN"/>
        </w:rPr>
        <w:t xml:space="preserve"> provided by the AS serving the originating UE has no </w:t>
      </w:r>
      <w:r w:rsidR="00267B4F">
        <w:rPr>
          <w:lang w:eastAsia="zh-CN"/>
        </w:rPr>
        <w:t>priority</w:t>
      </w:r>
      <w:r>
        <w:rPr>
          <w:rFonts w:hint="eastAsia"/>
          <w:lang w:eastAsia="zh-CN"/>
        </w:rPr>
        <w:t>, then</w:t>
      </w:r>
      <w:r w:rsidRPr="00250FE5">
        <w:rPr>
          <w:rFonts w:hint="eastAsia"/>
          <w:noProof/>
          <w:lang w:val="en-US" w:eastAsia="zh-CN"/>
        </w:rPr>
        <w:t xml:space="preserve"> </w:t>
      </w:r>
      <w:r>
        <w:rPr>
          <w:rFonts w:hint="eastAsia"/>
          <w:noProof/>
          <w:lang w:val="en-US" w:eastAsia="zh-CN"/>
        </w:rPr>
        <w:t>forward the SIP 18x response and do not provide CAT service;</w:t>
      </w:r>
    </w:p>
    <w:p w14:paraId="39FF285E" w14:textId="77777777" w:rsidR="00ED2FA5" w:rsidRDefault="00ED2FA5" w:rsidP="00ED2FA5">
      <w:pPr>
        <w:pStyle w:val="B2"/>
        <w:rPr>
          <w:lang w:eastAsia="zh-CN"/>
        </w:rPr>
      </w:pPr>
      <w:r>
        <w:rPr>
          <w:rFonts w:hint="eastAsia"/>
          <w:lang w:eastAsia="zh-CN"/>
        </w:rPr>
        <w:t>-</w:t>
      </w:r>
      <w:r>
        <w:rPr>
          <w:rFonts w:hint="eastAsia"/>
          <w:lang w:eastAsia="zh-CN"/>
        </w:rPr>
        <w:tab/>
        <w:t xml:space="preserve">if </w:t>
      </w:r>
      <w:r>
        <w:rPr>
          <w:lang w:eastAsia="zh-CN"/>
        </w:rPr>
        <w:t>the</w:t>
      </w:r>
      <w:r>
        <w:rPr>
          <w:rFonts w:hint="eastAsia"/>
          <w:lang w:eastAsia="zh-CN"/>
        </w:rPr>
        <w:t xml:space="preserve"> CAT </w:t>
      </w:r>
      <w:r>
        <w:rPr>
          <w:lang w:eastAsia="zh-CN"/>
        </w:rPr>
        <w:t>service</w:t>
      </w:r>
      <w:r>
        <w:rPr>
          <w:rFonts w:hint="eastAsia"/>
          <w:lang w:eastAsia="zh-CN"/>
        </w:rPr>
        <w:t xml:space="preserve"> provided by the AS serving the originating UE has </w:t>
      </w:r>
      <w:r w:rsidR="00267B4F">
        <w:rPr>
          <w:lang w:eastAsia="zh-CN"/>
        </w:rPr>
        <w:t>priority</w:t>
      </w:r>
      <w:r>
        <w:rPr>
          <w:rFonts w:hint="eastAsia"/>
          <w:lang w:eastAsia="zh-CN"/>
        </w:rPr>
        <w:t>, then:</w:t>
      </w:r>
    </w:p>
    <w:p w14:paraId="0CBC785E" w14:textId="77777777" w:rsidR="00ED2FA5" w:rsidRPr="008E5E79" w:rsidRDefault="00ED2FA5" w:rsidP="00ED2FA5">
      <w:pPr>
        <w:pStyle w:val="B3"/>
      </w:pPr>
      <w:r w:rsidRPr="008E5E79">
        <w:rPr>
          <w:rFonts w:hint="eastAsia"/>
        </w:rPr>
        <w:t>-</w:t>
      </w:r>
      <w:r w:rsidRPr="008E5E79">
        <w:rPr>
          <w:rFonts w:hint="eastAsia"/>
        </w:rPr>
        <w:tab/>
        <w:t xml:space="preserve">send </w:t>
      </w:r>
      <w:r>
        <w:t>a reliable</w:t>
      </w:r>
      <w:r w:rsidRPr="008E5E79">
        <w:rPr>
          <w:rFonts w:hint="eastAsia"/>
        </w:rPr>
        <w:t xml:space="preserve"> SIP 18x response to </w:t>
      </w:r>
      <w:r w:rsidRPr="008E5E79">
        <w:t>the</w:t>
      </w:r>
      <w:r w:rsidRPr="008E5E79">
        <w:rPr>
          <w:rFonts w:hint="eastAsia"/>
        </w:rPr>
        <w:t xml:space="preserve"> originating UE. The SIP 18x response shall:</w:t>
      </w:r>
    </w:p>
    <w:p w14:paraId="356255F0" w14:textId="77777777" w:rsidR="00ED2FA5" w:rsidRPr="008E5E79" w:rsidRDefault="00ED2FA5" w:rsidP="00ED2FA5">
      <w:pPr>
        <w:pStyle w:val="B4"/>
      </w:pPr>
      <w:r w:rsidRPr="008E5E79">
        <w:rPr>
          <w:rFonts w:hint="eastAsia"/>
        </w:rPr>
        <w:t>-</w:t>
      </w:r>
      <w:r w:rsidRPr="008E5E79">
        <w:tab/>
      </w:r>
      <w:r>
        <w:t>i</w:t>
      </w:r>
      <w:r w:rsidRPr="008E5E79">
        <w:rPr>
          <w:rFonts w:hint="eastAsia"/>
        </w:rPr>
        <w:t>nclude a P-Asserted-Identity header conta</w:t>
      </w:r>
      <w:r>
        <w:t>i</w:t>
      </w:r>
      <w:r w:rsidRPr="008E5E79">
        <w:rPr>
          <w:rFonts w:hint="eastAsia"/>
        </w:rPr>
        <w:t>ning the public user identity of the served user</w:t>
      </w:r>
      <w:r w:rsidR="00821C62">
        <w:rPr>
          <w:rFonts w:hint="eastAsia"/>
          <w:lang w:eastAsia="ja-JP"/>
        </w:rPr>
        <w:t xml:space="preserve"> </w:t>
      </w:r>
      <w:r w:rsidR="00821C62">
        <w:t xml:space="preserve">unless </w:t>
      </w:r>
      <w:r w:rsidR="00821C62">
        <w:rPr>
          <w:rFonts w:hint="eastAsia"/>
          <w:lang w:eastAsia="ja-JP"/>
        </w:rPr>
        <w:t xml:space="preserve">privacy policy or restriction services prevent providing </w:t>
      </w:r>
      <w:r w:rsidR="00821C62" w:rsidRPr="00F73C59">
        <w:t>any public user identity of the terminating party</w:t>
      </w:r>
      <w:r w:rsidRPr="008E5E79">
        <w:rPr>
          <w:rFonts w:hint="eastAsia"/>
        </w:rPr>
        <w:t>;</w:t>
      </w:r>
    </w:p>
    <w:p w14:paraId="18879CF9" w14:textId="77777777" w:rsidR="00ED2FA5" w:rsidRPr="008E5E79" w:rsidRDefault="00ED2FA5" w:rsidP="00ED2FA5">
      <w:pPr>
        <w:pStyle w:val="B4"/>
      </w:pPr>
      <w:r w:rsidRPr="008E5E79">
        <w:rPr>
          <w:rFonts w:hint="eastAsia"/>
        </w:rPr>
        <w:t>-</w:t>
      </w:r>
      <w:r w:rsidRPr="008E5E79">
        <w:tab/>
      </w:r>
      <w:r>
        <w:t>i</w:t>
      </w:r>
      <w:r w:rsidRPr="008E5E79">
        <w:rPr>
          <w:rFonts w:hint="eastAsia"/>
        </w:rPr>
        <w:t xml:space="preserve">nclude a Require header with option tag </w:t>
      </w:r>
      <w:r>
        <w:rPr>
          <w:noProof/>
          <w:lang w:val="en-US" w:eastAsia="zh-CN"/>
        </w:rPr>
        <w:t>"</w:t>
      </w:r>
      <w:r w:rsidRPr="008E5E79">
        <w:rPr>
          <w:rFonts w:hint="eastAsia"/>
        </w:rPr>
        <w:t>early-session</w:t>
      </w:r>
      <w:r>
        <w:rPr>
          <w:noProof/>
          <w:lang w:val="en-US" w:eastAsia="zh-CN"/>
        </w:rPr>
        <w:t>"</w:t>
      </w:r>
      <w:r w:rsidRPr="008E5E79">
        <w:rPr>
          <w:rFonts w:hint="eastAsia"/>
        </w:rPr>
        <w:t>;</w:t>
      </w:r>
    </w:p>
    <w:p w14:paraId="259DCC8F" w14:textId="77777777" w:rsidR="00ED2FA5" w:rsidRPr="008E5E79" w:rsidRDefault="00ED2FA5" w:rsidP="00ED2FA5">
      <w:pPr>
        <w:pStyle w:val="B4"/>
      </w:pPr>
      <w:r w:rsidRPr="008E5E79">
        <w:rPr>
          <w:rFonts w:hint="eastAsia"/>
        </w:rPr>
        <w:t>-</w:t>
      </w:r>
      <w:r w:rsidRPr="008E5E79">
        <w:tab/>
      </w:r>
      <w:r>
        <w:t>i</w:t>
      </w:r>
      <w:r w:rsidRPr="008E5E79">
        <w:t xml:space="preserve">nclude </w:t>
      </w:r>
      <w:r w:rsidRPr="008E5E79">
        <w:rPr>
          <w:rFonts w:hint="eastAsia"/>
        </w:rPr>
        <w:t>the SDP content</w:t>
      </w:r>
      <w:r w:rsidR="0049718C">
        <w:t>,</w:t>
      </w:r>
      <w:r w:rsidR="0049718C" w:rsidRPr="00C05E17">
        <w:t xml:space="preserve"> </w:t>
      </w:r>
      <w:r w:rsidR="0049718C">
        <w:t>with an SDP a=content media-level attribute,</w:t>
      </w:r>
      <w:r w:rsidR="0049718C" w:rsidRPr="00C05E17">
        <w:t xml:space="preserve"> </w:t>
      </w:r>
      <w:r w:rsidR="0049718C">
        <w:t>as specified in RFC </w:t>
      </w:r>
      <w:r w:rsidR="00857A6B" w:rsidRPr="00E16D91">
        <w:t>4796</w:t>
      </w:r>
      <w:r w:rsidR="0049718C">
        <w:t xml:space="preserve"> [12], with a </w:t>
      </w:r>
      <w:r w:rsidR="0049718C" w:rsidRPr="00FD331F">
        <w:t>"</w:t>
      </w:r>
      <w:r w:rsidR="0049718C">
        <w:t>g.3gpp.cat</w:t>
      </w:r>
      <w:r w:rsidR="0049718C" w:rsidRPr="00FD331F">
        <w:t>"</w:t>
      </w:r>
      <w:r w:rsidR="0049718C">
        <w:t xml:space="preserve"> value,</w:t>
      </w:r>
      <w:r w:rsidRPr="008E5E79">
        <w:rPr>
          <w:rFonts w:hint="eastAsia"/>
        </w:rPr>
        <w:t xml:space="preserve"> </w:t>
      </w:r>
      <w:r>
        <w:t>for CAT</w:t>
      </w:r>
      <w:r w:rsidRPr="008E5E79">
        <w:rPr>
          <w:rFonts w:hint="eastAsia"/>
        </w:rPr>
        <w:t xml:space="preserve"> as early-session SDP offer</w:t>
      </w:r>
      <w:r>
        <w:t xml:space="preserve"> and if preconditions are used, and CAT resource has been requested, indicate the local preconditions are fulfilled</w:t>
      </w:r>
      <w:r w:rsidRPr="008E5E79">
        <w:rPr>
          <w:rFonts w:hint="eastAsia"/>
        </w:rPr>
        <w:t>;</w:t>
      </w:r>
    </w:p>
    <w:p w14:paraId="31BD4418" w14:textId="77777777" w:rsidR="00ED2FA5" w:rsidRDefault="00ED2FA5" w:rsidP="00AA3E77">
      <w:pPr>
        <w:pStyle w:val="B3"/>
        <w:rPr>
          <w:lang w:eastAsia="zh-CN"/>
        </w:rPr>
      </w:pPr>
      <w:r>
        <w:rPr>
          <w:rFonts w:hint="eastAsia"/>
          <w:lang w:eastAsia="zh-CN"/>
        </w:rPr>
        <w:t>-</w:t>
      </w:r>
      <w:r>
        <w:rPr>
          <w:rFonts w:hint="eastAsia"/>
          <w:lang w:eastAsia="zh-CN"/>
        </w:rPr>
        <w:tab/>
      </w:r>
      <w:r>
        <w:rPr>
          <w:lang w:eastAsia="zh-CN"/>
        </w:rPr>
        <w:t>i</w:t>
      </w:r>
      <w:r w:rsidRPr="00763788">
        <w:rPr>
          <w:rFonts w:hint="eastAsia"/>
          <w:lang w:eastAsia="zh-CN"/>
        </w:rPr>
        <w:t xml:space="preserve">f a SIP </w:t>
      </w:r>
      <w:r>
        <w:rPr>
          <w:rFonts w:hint="eastAsia"/>
          <w:lang w:eastAsia="zh-CN"/>
        </w:rPr>
        <w:t>PRACK request</w:t>
      </w:r>
      <w:r w:rsidRPr="00763788">
        <w:rPr>
          <w:rFonts w:hint="eastAsia"/>
          <w:lang w:eastAsia="zh-CN"/>
        </w:rPr>
        <w:t xml:space="preserve"> from originating UE containing an SDP answer related to an early session is received, the AS shall forwa</w:t>
      </w:r>
      <w:r>
        <w:rPr>
          <w:rFonts w:hint="eastAsia"/>
          <w:lang w:eastAsia="zh-CN"/>
        </w:rPr>
        <w:t xml:space="preserve">rd the SIP PRACK </w:t>
      </w:r>
      <w:r w:rsidR="00AA3E77">
        <w:rPr>
          <w:rFonts w:hint="eastAsia"/>
          <w:lang w:eastAsia="zh-CN"/>
        </w:rPr>
        <w:t>after removing the SDP answer related to the early session and</w:t>
      </w:r>
      <w:r w:rsidR="00AA3E77">
        <w:rPr>
          <w:lang w:eastAsia="zh-CN"/>
        </w:rPr>
        <w:t xml:space="preserve"> </w:t>
      </w:r>
      <w:r>
        <w:rPr>
          <w:rFonts w:hint="eastAsia"/>
          <w:lang w:eastAsia="zh-CN"/>
        </w:rPr>
        <w:t>including the P-Early-M</w:t>
      </w:r>
      <w:r>
        <w:rPr>
          <w:lang w:eastAsia="zh-CN"/>
        </w:rPr>
        <w:t>e</w:t>
      </w:r>
      <w:r>
        <w:rPr>
          <w:rFonts w:hint="eastAsia"/>
          <w:lang w:eastAsia="zh-CN"/>
        </w:rPr>
        <w:t xml:space="preserve">dia header </w:t>
      </w:r>
      <w:r w:rsidR="00AA3E77">
        <w:rPr>
          <w:lang w:eastAsia="zh-CN"/>
        </w:rPr>
        <w:t xml:space="preserve">field </w:t>
      </w:r>
      <w:r>
        <w:rPr>
          <w:rFonts w:hint="eastAsia"/>
          <w:lang w:eastAsia="zh-CN"/>
        </w:rPr>
        <w:t xml:space="preserve">with an </w:t>
      </w:r>
      <w:r>
        <w:t>"inactive" value</w:t>
      </w:r>
      <w:r w:rsidRPr="00763788">
        <w:rPr>
          <w:rFonts w:hint="eastAsia"/>
          <w:lang w:eastAsia="zh-CN"/>
        </w:rPr>
        <w:t>.</w:t>
      </w:r>
    </w:p>
    <w:p w14:paraId="44EA24C2" w14:textId="77777777" w:rsidR="00AA3E77" w:rsidRDefault="00AA3E77" w:rsidP="00267B4F">
      <w:pPr>
        <w:pStyle w:val="Heading5"/>
        <w:rPr>
          <w:lang w:eastAsia="zh-CN"/>
        </w:rPr>
      </w:pPr>
      <w:bookmarkStart w:id="163" w:name="_Toc20131395"/>
      <w:bookmarkStart w:id="164" w:name="_Toc36122520"/>
      <w:bookmarkStart w:id="165" w:name="_Toc45183219"/>
      <w:bookmarkStart w:id="166" w:name="_Toc45696660"/>
      <w:bookmarkStart w:id="167" w:name="_Toc163139984"/>
      <w:r>
        <w:rPr>
          <w:rFonts w:hint="eastAsia"/>
          <w:lang w:eastAsia="zh-CN"/>
        </w:rPr>
        <w:lastRenderedPageBreak/>
        <w:t>4.5.5.2.3</w:t>
      </w:r>
      <w:r w:rsidR="00267B4F">
        <w:rPr>
          <w:lang w:eastAsia="zh-CN"/>
        </w:rPr>
        <w:t>A</w:t>
      </w:r>
      <w:r>
        <w:rPr>
          <w:rFonts w:hint="eastAsia"/>
          <w:lang w:eastAsia="zh-CN"/>
        </w:rPr>
        <w:tab/>
        <w:t>AS Actions for CAT Reject</w:t>
      </w:r>
      <w:bookmarkEnd w:id="163"/>
      <w:bookmarkEnd w:id="164"/>
      <w:bookmarkEnd w:id="165"/>
      <w:bookmarkEnd w:id="166"/>
      <w:bookmarkEnd w:id="167"/>
    </w:p>
    <w:p w14:paraId="659110B9" w14:textId="77777777" w:rsidR="00AA3E77" w:rsidRDefault="00AA3E77" w:rsidP="00AA3E77">
      <w:pPr>
        <w:rPr>
          <w:lang w:eastAsia="zh-CN"/>
        </w:rPr>
      </w:pPr>
      <w:r>
        <w:rPr>
          <w:rFonts w:hint="eastAsia"/>
          <w:lang w:eastAsia="zh-CN"/>
        </w:rPr>
        <w:t xml:space="preserve">This </w:t>
      </w:r>
      <w:r w:rsidR="0002631C">
        <w:rPr>
          <w:lang w:eastAsia="zh-CN"/>
        </w:rPr>
        <w:t>clause</w:t>
      </w:r>
      <w:r w:rsidR="00267B4F">
        <w:rPr>
          <w:rFonts w:hint="eastAsia"/>
          <w:lang w:eastAsia="zh-CN"/>
        </w:rPr>
        <w:t xml:space="preserve"> </w:t>
      </w:r>
      <w:r>
        <w:rPr>
          <w:rFonts w:hint="eastAsia"/>
          <w:lang w:eastAsia="zh-CN"/>
        </w:rPr>
        <w:t>describes the procedures when the CAT AS has decided to reject CAT offered by the AS serving the termina</w:t>
      </w:r>
      <w:r>
        <w:rPr>
          <w:lang w:eastAsia="zh-CN"/>
        </w:rPr>
        <w:t>t</w:t>
      </w:r>
      <w:r>
        <w:rPr>
          <w:rFonts w:hint="eastAsia"/>
          <w:lang w:eastAsia="zh-CN"/>
        </w:rPr>
        <w:t>in</w:t>
      </w:r>
      <w:r>
        <w:rPr>
          <w:lang w:eastAsia="zh-CN"/>
        </w:rPr>
        <w:t>g</w:t>
      </w:r>
      <w:r>
        <w:rPr>
          <w:rFonts w:hint="eastAsia"/>
          <w:lang w:eastAsia="zh-CN"/>
        </w:rPr>
        <w:t xml:space="preserve"> UE.</w:t>
      </w:r>
    </w:p>
    <w:p w14:paraId="093B78C7" w14:textId="77777777" w:rsidR="00AA3E77" w:rsidRPr="00421C2D" w:rsidRDefault="00AA3E77" w:rsidP="00AA3E77">
      <w:pPr>
        <w:rPr>
          <w:noProof/>
          <w:lang w:val="en-US" w:eastAsia="zh-CN"/>
        </w:rPr>
      </w:pPr>
      <w:r>
        <w:rPr>
          <w:rFonts w:hint="eastAsia"/>
          <w:noProof/>
          <w:lang w:val="en-US" w:eastAsia="zh-CN"/>
        </w:rPr>
        <w:t xml:space="preserve">Upon receiving the first reliable SIP 18x response </w:t>
      </w:r>
      <w:r>
        <w:t xml:space="preserve">containing an </w:t>
      </w:r>
      <w:r>
        <w:rPr>
          <w:rFonts w:hint="eastAsia"/>
          <w:lang w:eastAsia="zh-CN"/>
        </w:rPr>
        <w:t xml:space="preserve">early-session </w:t>
      </w:r>
      <w:r>
        <w:t xml:space="preserve">SDP </w:t>
      </w:r>
      <w:r w:rsidRPr="0072052E">
        <w:rPr>
          <w:rFonts w:hint="eastAsia"/>
          <w:noProof/>
          <w:lang w:val="en-US" w:eastAsia="zh-CN"/>
        </w:rPr>
        <w:t>offer</w:t>
      </w:r>
      <w:r w:rsidR="0049718C">
        <w:rPr>
          <w:noProof/>
          <w:lang w:val="en-US" w:eastAsia="zh-CN"/>
        </w:rPr>
        <w:t>,</w:t>
      </w:r>
      <w:r w:rsidR="0049718C" w:rsidRPr="00C6181F">
        <w:rPr>
          <w:noProof/>
          <w:lang w:val="en-US" w:eastAsia="zh-CN"/>
        </w:rPr>
        <w:t xml:space="preserve"> </w:t>
      </w:r>
      <w:r w:rsidR="0049718C">
        <w:rPr>
          <w:noProof/>
          <w:lang w:val="en-US" w:eastAsia="zh-CN"/>
        </w:rPr>
        <w:t>containing</w:t>
      </w:r>
      <w:r w:rsidR="0049718C">
        <w:t xml:space="preserve"> an SDP a=content media-level attribute,</w:t>
      </w:r>
      <w:r w:rsidR="0049718C" w:rsidRPr="00C6181F">
        <w:t xml:space="preserve"> </w:t>
      </w:r>
      <w:r w:rsidR="0049718C">
        <w:t>as specified in RFC </w:t>
      </w:r>
      <w:r w:rsidR="00857A6B" w:rsidRPr="00E16D91">
        <w:t>4796</w:t>
      </w:r>
      <w:r w:rsidR="0049718C">
        <w:t xml:space="preserve"> [12], with a </w:t>
      </w:r>
      <w:r w:rsidR="0049718C" w:rsidRPr="00FD331F">
        <w:t>"</w:t>
      </w:r>
      <w:r w:rsidR="0049718C">
        <w:t>g.3gpp.cat</w:t>
      </w:r>
      <w:r w:rsidR="0049718C" w:rsidRPr="00FD331F">
        <w:t>"</w:t>
      </w:r>
      <w:r w:rsidR="0049718C">
        <w:t xml:space="preserve"> value,</w:t>
      </w:r>
      <w:r>
        <w:rPr>
          <w:rFonts w:hint="eastAsia"/>
          <w:noProof/>
          <w:lang w:val="en-US" w:eastAsia="zh-CN"/>
        </w:rPr>
        <w:t xml:space="preserve"> to the initial INVITE request, the AS shall </w:t>
      </w:r>
      <w:r w:rsidRPr="00421C2D">
        <w:rPr>
          <w:rFonts w:hint="eastAsia"/>
          <w:noProof/>
          <w:lang w:val="en-US" w:eastAsia="zh-CN"/>
        </w:rPr>
        <w:t xml:space="preserve">decide whether CAT service provided by the AS serving the terminating UE needs to </w:t>
      </w:r>
      <w:r>
        <w:rPr>
          <w:rFonts w:hint="eastAsia"/>
          <w:noProof/>
          <w:lang w:val="en-US" w:eastAsia="zh-CN"/>
        </w:rPr>
        <w:t xml:space="preserve">be </w:t>
      </w:r>
      <w:r w:rsidRPr="00421C2D">
        <w:rPr>
          <w:rFonts w:hint="eastAsia"/>
          <w:noProof/>
          <w:lang w:val="en-US" w:eastAsia="zh-CN"/>
        </w:rPr>
        <w:t xml:space="preserve">rejected or not based on </w:t>
      </w:r>
      <w:r>
        <w:rPr>
          <w:rFonts w:hint="eastAsia"/>
          <w:noProof/>
          <w:lang w:val="en-US" w:eastAsia="zh-CN"/>
        </w:rPr>
        <w:t xml:space="preserve">the operator policy and </w:t>
      </w:r>
      <w:r w:rsidRPr="00421C2D">
        <w:rPr>
          <w:rFonts w:hint="eastAsia"/>
          <w:noProof/>
          <w:lang w:val="en-US" w:eastAsia="zh-CN"/>
        </w:rPr>
        <w:t>the calling CAT service subscribers preferences</w:t>
      </w:r>
      <w:r>
        <w:rPr>
          <w:rFonts w:hint="eastAsia"/>
          <w:noProof/>
          <w:lang w:val="en-US" w:eastAsia="zh-CN"/>
        </w:rPr>
        <w:t>.</w:t>
      </w:r>
    </w:p>
    <w:p w14:paraId="49952F87" w14:textId="77777777" w:rsidR="00AA3E77" w:rsidRPr="00446844" w:rsidRDefault="00AA3E77" w:rsidP="00AA3E77">
      <w:pPr>
        <w:pStyle w:val="NO"/>
        <w:rPr>
          <w:lang w:eastAsia="zh-CN"/>
        </w:rPr>
      </w:pPr>
      <w:r>
        <w:rPr>
          <w:rFonts w:hint="eastAsia"/>
          <w:lang w:eastAsia="zh-CN"/>
        </w:rPr>
        <w:t>NOTE</w:t>
      </w:r>
      <w:r>
        <w:rPr>
          <w:lang w:eastAsia="zh-CN"/>
        </w:rPr>
        <w:t> </w:t>
      </w:r>
      <w:r>
        <w:rPr>
          <w:rFonts w:hint="eastAsia"/>
          <w:lang w:eastAsia="zh-CN"/>
        </w:rPr>
        <w:t>1:</w:t>
      </w:r>
      <w:r>
        <w:rPr>
          <w:rFonts w:hint="eastAsia"/>
          <w:lang w:eastAsia="zh-CN"/>
        </w:rPr>
        <w:tab/>
        <w:t xml:space="preserve">Based on the </w:t>
      </w:r>
      <w:r>
        <w:rPr>
          <w:lang w:eastAsia="zh-CN"/>
        </w:rPr>
        <w:t>operator</w:t>
      </w:r>
      <w:r>
        <w:rPr>
          <w:rFonts w:hint="eastAsia"/>
          <w:lang w:eastAsia="zh-CN"/>
        </w:rPr>
        <w:t xml:space="preserve"> policy, the AS can decide whether to reject the terminating CAT service when receiving the first SIP INVITE request or receiving the first SIP 18x response.</w:t>
      </w:r>
    </w:p>
    <w:p w14:paraId="7B4D2196" w14:textId="77777777" w:rsidR="00AA3E77" w:rsidRPr="001B1E00" w:rsidRDefault="00AA3E77" w:rsidP="00AA3E77">
      <w:pPr>
        <w:rPr>
          <w:lang w:eastAsia="zh-CN"/>
        </w:rPr>
      </w:pPr>
      <w:r>
        <w:rPr>
          <w:rFonts w:hint="eastAsia"/>
          <w:lang w:eastAsia="zh-CN"/>
        </w:rPr>
        <w:t>I</w:t>
      </w:r>
      <w:r w:rsidRPr="001B1E00">
        <w:rPr>
          <w:rFonts w:hint="eastAsia"/>
        </w:rPr>
        <w:t xml:space="preserve">f the CAT service provided by the AS serving the terminating UE needs to </w:t>
      </w:r>
      <w:r>
        <w:rPr>
          <w:rFonts w:hint="eastAsia"/>
          <w:lang w:eastAsia="zh-CN"/>
        </w:rPr>
        <w:t xml:space="preserve">be </w:t>
      </w:r>
      <w:r w:rsidRPr="001B1E00">
        <w:rPr>
          <w:rFonts w:hint="eastAsia"/>
        </w:rPr>
        <w:t>rejected</w:t>
      </w:r>
      <w:r>
        <w:rPr>
          <w:rFonts w:hint="eastAsia"/>
          <w:lang w:eastAsia="zh-CN"/>
        </w:rPr>
        <w:t>, when the AS receives a reliable SIP 18x response, the AS shall:</w:t>
      </w:r>
    </w:p>
    <w:p w14:paraId="590E65A3" w14:textId="77777777" w:rsidR="00AA3E77" w:rsidRPr="008E5E79" w:rsidRDefault="00AA3E77" w:rsidP="00AA3E77">
      <w:pPr>
        <w:pStyle w:val="B1"/>
        <w:rPr>
          <w:lang w:eastAsia="zh-CN"/>
        </w:rPr>
      </w:pPr>
      <w:r w:rsidRPr="008E5E79">
        <w:rPr>
          <w:rFonts w:hint="eastAsia"/>
        </w:rPr>
        <w:t>-</w:t>
      </w:r>
      <w:r w:rsidRPr="008E5E79">
        <w:tab/>
      </w:r>
      <w:r>
        <w:t>i</w:t>
      </w:r>
      <w:r w:rsidRPr="008E5E79">
        <w:rPr>
          <w:rFonts w:hint="eastAsia"/>
        </w:rPr>
        <w:t xml:space="preserve">nclude a P-Asserted-Identity header </w:t>
      </w:r>
      <w:r w:rsidR="003A3B67">
        <w:t xml:space="preserve">field </w:t>
      </w:r>
      <w:r w:rsidRPr="008E5E79">
        <w:rPr>
          <w:rFonts w:hint="eastAsia"/>
        </w:rPr>
        <w:t>conta</w:t>
      </w:r>
      <w:r>
        <w:t>i</w:t>
      </w:r>
      <w:r w:rsidRPr="008E5E79">
        <w:rPr>
          <w:rFonts w:hint="eastAsia"/>
        </w:rPr>
        <w:t xml:space="preserve">ning the public user identity of the </w:t>
      </w:r>
      <w:r>
        <w:rPr>
          <w:rFonts w:hint="eastAsia"/>
          <w:lang w:eastAsia="zh-CN"/>
        </w:rPr>
        <w:t>terminating</w:t>
      </w:r>
      <w:r w:rsidRPr="008E5E79">
        <w:rPr>
          <w:rFonts w:hint="eastAsia"/>
        </w:rPr>
        <w:t xml:space="preserve"> user</w:t>
      </w:r>
      <w:r w:rsidR="00821C62">
        <w:rPr>
          <w:rFonts w:hint="eastAsia"/>
          <w:lang w:eastAsia="ja-JP"/>
        </w:rPr>
        <w:t xml:space="preserve"> </w:t>
      </w:r>
      <w:r w:rsidR="00821C62">
        <w:t xml:space="preserve">unless </w:t>
      </w:r>
      <w:r w:rsidR="00821C62">
        <w:rPr>
          <w:rFonts w:hint="eastAsia"/>
          <w:lang w:eastAsia="ja-JP"/>
        </w:rPr>
        <w:t xml:space="preserve">privacy policy or restriction services prevent providing </w:t>
      </w:r>
      <w:r w:rsidR="00821C62" w:rsidRPr="00F73C59">
        <w:t>any public user identity of the terminating party</w:t>
      </w:r>
      <w:r w:rsidRPr="008E5E79">
        <w:rPr>
          <w:rFonts w:hint="eastAsia"/>
        </w:rPr>
        <w:t>;</w:t>
      </w:r>
    </w:p>
    <w:p w14:paraId="185DF8A8" w14:textId="77777777" w:rsidR="00AA3E77" w:rsidRDefault="00AA3E77" w:rsidP="00AA3E77">
      <w:pPr>
        <w:pStyle w:val="B1"/>
        <w:rPr>
          <w:lang w:eastAsia="zh-CN"/>
        </w:rPr>
      </w:pPr>
      <w:r w:rsidRPr="008E5E79">
        <w:rPr>
          <w:rFonts w:hint="eastAsia"/>
        </w:rPr>
        <w:t>-</w:t>
      </w:r>
      <w:r w:rsidRPr="008E5E79">
        <w:tab/>
      </w:r>
      <w:r>
        <w:rPr>
          <w:rFonts w:hint="eastAsia"/>
          <w:lang w:eastAsia="zh-CN"/>
        </w:rPr>
        <w:t xml:space="preserve">if present, remove the </w:t>
      </w:r>
      <w:r w:rsidRPr="008E5E79">
        <w:rPr>
          <w:rFonts w:hint="eastAsia"/>
        </w:rPr>
        <w:t>early-session SDP offer</w:t>
      </w:r>
      <w:r>
        <w:rPr>
          <w:rFonts w:hint="eastAsia"/>
          <w:lang w:eastAsia="zh-CN"/>
        </w:rPr>
        <w:t xml:space="preserve"> from the response</w:t>
      </w:r>
      <w:r>
        <w:rPr>
          <w:lang w:eastAsia="zh-CN"/>
        </w:rPr>
        <w:t>;</w:t>
      </w:r>
    </w:p>
    <w:p w14:paraId="681901B9" w14:textId="77777777" w:rsidR="00AA3E77" w:rsidRPr="0093490E" w:rsidRDefault="00AA3E77" w:rsidP="00AA3E77">
      <w:pPr>
        <w:pStyle w:val="B1"/>
        <w:rPr>
          <w:lang w:eastAsia="zh-CN"/>
        </w:rPr>
      </w:pPr>
      <w:r w:rsidRPr="0093490E">
        <w:rPr>
          <w:rFonts w:hint="eastAsia"/>
        </w:rPr>
        <w:t>-</w:t>
      </w:r>
      <w:r w:rsidRPr="0093490E">
        <w:rPr>
          <w:rFonts w:hint="eastAsia"/>
        </w:rPr>
        <w:tab/>
        <w:t>forward the SIP 18x response</w:t>
      </w:r>
      <w:r>
        <w:rPr>
          <w:rFonts w:hint="eastAsia"/>
          <w:lang w:eastAsia="zh-CN"/>
        </w:rPr>
        <w:t xml:space="preserve"> to the originating UE</w:t>
      </w:r>
      <w:r>
        <w:rPr>
          <w:lang w:eastAsia="zh-CN"/>
        </w:rPr>
        <w:t>;</w:t>
      </w:r>
      <w:r>
        <w:rPr>
          <w:rFonts w:hint="eastAsia"/>
          <w:lang w:eastAsia="zh-CN"/>
        </w:rPr>
        <w:t xml:space="preserve"> and</w:t>
      </w:r>
    </w:p>
    <w:p w14:paraId="2263F4FE" w14:textId="77777777" w:rsidR="00AA3E77" w:rsidRDefault="00AA3E77" w:rsidP="00AA3E77">
      <w:pPr>
        <w:pStyle w:val="B1"/>
        <w:rPr>
          <w:lang w:eastAsia="zh-CN"/>
        </w:rPr>
      </w:pPr>
      <w:r>
        <w:rPr>
          <w:rFonts w:hint="eastAsia"/>
          <w:lang w:eastAsia="zh-CN"/>
        </w:rPr>
        <w:t>-</w:t>
      </w:r>
      <w:r>
        <w:rPr>
          <w:rFonts w:hint="eastAsia"/>
          <w:lang w:eastAsia="zh-CN"/>
        </w:rPr>
        <w:tab/>
        <w:t>when</w:t>
      </w:r>
      <w:r w:rsidRPr="00763788">
        <w:rPr>
          <w:rFonts w:hint="eastAsia"/>
          <w:lang w:eastAsia="zh-CN"/>
        </w:rPr>
        <w:t xml:space="preserve"> a SIP </w:t>
      </w:r>
      <w:r>
        <w:rPr>
          <w:rFonts w:hint="eastAsia"/>
          <w:lang w:eastAsia="zh-CN"/>
        </w:rPr>
        <w:t xml:space="preserve">PRACK request </w:t>
      </w:r>
      <w:r w:rsidRPr="00763788">
        <w:rPr>
          <w:rFonts w:hint="eastAsia"/>
          <w:lang w:eastAsia="zh-CN"/>
        </w:rPr>
        <w:t>from originating UE is received</w:t>
      </w:r>
      <w:r>
        <w:rPr>
          <w:rFonts w:hint="eastAsia"/>
          <w:lang w:eastAsia="zh-CN"/>
        </w:rPr>
        <w:t xml:space="preserve">, if the SIP 18x response contained an early-session SDP offer, </w:t>
      </w:r>
      <w:r w:rsidRPr="00763788">
        <w:rPr>
          <w:rFonts w:hint="eastAsia"/>
          <w:lang w:eastAsia="zh-CN"/>
        </w:rPr>
        <w:t>,the AS shall</w:t>
      </w:r>
      <w:r>
        <w:rPr>
          <w:rFonts w:hint="eastAsia"/>
          <w:lang w:eastAsia="zh-CN"/>
        </w:rPr>
        <w:t xml:space="preserve"> insert an early-session </w:t>
      </w:r>
      <w:r w:rsidRPr="00763788">
        <w:rPr>
          <w:rFonts w:hint="eastAsia"/>
          <w:lang w:eastAsia="zh-CN"/>
        </w:rPr>
        <w:t xml:space="preserve">SDP answer </w:t>
      </w:r>
      <w:r>
        <w:rPr>
          <w:rFonts w:hint="eastAsia"/>
          <w:lang w:eastAsia="zh-CN"/>
        </w:rPr>
        <w:t xml:space="preserve">with </w:t>
      </w:r>
      <w:r w:rsidRPr="00763788">
        <w:rPr>
          <w:rFonts w:hint="eastAsia"/>
          <w:lang w:eastAsia="zh-CN"/>
        </w:rPr>
        <w:t>all</w:t>
      </w:r>
      <w:r>
        <w:rPr>
          <w:rFonts w:hint="eastAsia"/>
          <w:lang w:eastAsia="zh-CN"/>
        </w:rPr>
        <w:t xml:space="preserve"> media</w:t>
      </w:r>
      <w:r w:rsidRPr="00763788">
        <w:rPr>
          <w:rFonts w:hint="eastAsia"/>
          <w:lang w:eastAsia="zh-CN"/>
        </w:rPr>
        <w:t xml:space="preserve"> port numbers </w:t>
      </w:r>
      <w:r>
        <w:rPr>
          <w:rFonts w:hint="eastAsia"/>
          <w:lang w:eastAsia="zh-CN"/>
        </w:rPr>
        <w:t xml:space="preserve">set to </w:t>
      </w:r>
      <w:r w:rsidRPr="00763788">
        <w:rPr>
          <w:lang w:eastAsia="zh-CN"/>
        </w:rPr>
        <w:t>"</w:t>
      </w:r>
      <w:r w:rsidRPr="00763788">
        <w:rPr>
          <w:rFonts w:hint="eastAsia"/>
          <w:lang w:eastAsia="zh-CN"/>
        </w:rPr>
        <w:t>0</w:t>
      </w:r>
      <w:r w:rsidRPr="00763788">
        <w:rPr>
          <w:lang w:eastAsia="zh-CN"/>
        </w:rPr>
        <w:t>"</w:t>
      </w:r>
      <w:r w:rsidRPr="00763788">
        <w:rPr>
          <w:rFonts w:hint="eastAsia"/>
          <w:lang w:eastAsia="zh-CN"/>
        </w:rPr>
        <w:t xml:space="preserve"> </w:t>
      </w:r>
      <w:r>
        <w:rPr>
          <w:rFonts w:hint="eastAsia"/>
          <w:lang w:eastAsia="zh-CN"/>
        </w:rPr>
        <w:t xml:space="preserve">before </w:t>
      </w:r>
      <w:r w:rsidRPr="00763788">
        <w:rPr>
          <w:rFonts w:hint="eastAsia"/>
          <w:lang w:eastAsia="zh-CN"/>
        </w:rPr>
        <w:t>forward</w:t>
      </w:r>
      <w:r>
        <w:rPr>
          <w:rFonts w:hint="eastAsia"/>
          <w:lang w:eastAsia="zh-CN"/>
        </w:rPr>
        <w:t>ing</w:t>
      </w:r>
      <w:r w:rsidRPr="00763788">
        <w:rPr>
          <w:rFonts w:hint="eastAsia"/>
          <w:lang w:eastAsia="zh-CN"/>
        </w:rPr>
        <w:t xml:space="preserve"> the SIP </w:t>
      </w:r>
      <w:r>
        <w:rPr>
          <w:rFonts w:hint="eastAsia"/>
          <w:lang w:eastAsia="zh-CN"/>
        </w:rPr>
        <w:t>PRACK request.</w:t>
      </w:r>
    </w:p>
    <w:p w14:paraId="6FBA857E" w14:textId="77777777" w:rsidR="00AA3E77" w:rsidRDefault="00AA3E77" w:rsidP="00AA3E77">
      <w:pPr>
        <w:rPr>
          <w:lang w:eastAsia="zh-CN"/>
        </w:rPr>
      </w:pPr>
      <w:r w:rsidRPr="0076473A">
        <w:rPr>
          <w:noProof/>
          <w:lang w:val="en-US" w:eastAsia="zh-CN"/>
        </w:rPr>
        <w:t xml:space="preserve">Upon receiving </w:t>
      </w:r>
      <w:r>
        <w:rPr>
          <w:rFonts w:hint="eastAsia"/>
          <w:noProof/>
          <w:lang w:val="en-US" w:eastAsia="zh-CN"/>
        </w:rPr>
        <w:t xml:space="preserve">the first SIP 18x response including the </w:t>
      </w:r>
      <w:r>
        <w:t>P-Early-Media header</w:t>
      </w:r>
      <w:r w:rsidR="003A3B67">
        <w:t xml:space="preserve"> field</w:t>
      </w:r>
      <w:r w:rsidR="0049718C" w:rsidRPr="00C6181F">
        <w:t xml:space="preserve"> </w:t>
      </w:r>
      <w:r w:rsidR="0049718C">
        <w:t xml:space="preserve">and an SDP answer </w:t>
      </w:r>
      <w:r w:rsidR="0049718C">
        <w:rPr>
          <w:noProof/>
          <w:lang w:val="en-US" w:eastAsia="zh-CN"/>
        </w:rPr>
        <w:t xml:space="preserve">containing an SDP a=content </w:t>
      </w:r>
      <w:r w:rsidR="0049718C">
        <w:t xml:space="preserve">media-level </w:t>
      </w:r>
      <w:r w:rsidR="0049718C">
        <w:rPr>
          <w:noProof/>
          <w:lang w:val="en-US" w:eastAsia="zh-CN"/>
        </w:rPr>
        <w:t>attribute,</w:t>
      </w:r>
      <w:r w:rsidR="0049718C" w:rsidRPr="00C6181F">
        <w:t xml:space="preserve"> </w:t>
      </w:r>
      <w:r w:rsidR="0049718C">
        <w:t>as specified in RFC </w:t>
      </w:r>
      <w:r w:rsidR="00857A6B" w:rsidRPr="00E16D91">
        <w:t>4796</w:t>
      </w:r>
      <w:r w:rsidR="0049718C">
        <w:t> [12],</w:t>
      </w:r>
      <w:r w:rsidR="0049718C">
        <w:rPr>
          <w:noProof/>
          <w:lang w:val="en-US" w:eastAsia="zh-CN"/>
        </w:rPr>
        <w:t xml:space="preserve"> with a </w:t>
      </w:r>
      <w:r w:rsidR="0049718C" w:rsidRPr="00FD331F">
        <w:t>"</w:t>
      </w:r>
      <w:r w:rsidR="0049718C">
        <w:t>g.3gpp.cat</w:t>
      </w:r>
      <w:r w:rsidR="0049718C" w:rsidRPr="00FD331F">
        <w:t>"</w:t>
      </w:r>
      <w:r w:rsidR="0049718C">
        <w:t xml:space="preserve"> value</w:t>
      </w:r>
      <w:r w:rsidRPr="0076473A">
        <w:rPr>
          <w:noProof/>
          <w:lang w:val="en-US" w:eastAsia="zh-CN"/>
        </w:rPr>
        <w:t>, the AS</w:t>
      </w:r>
      <w:r>
        <w:rPr>
          <w:rFonts w:hint="eastAsia"/>
          <w:noProof/>
          <w:lang w:val="en-US" w:eastAsia="zh-CN"/>
        </w:rPr>
        <w:t xml:space="preserve"> shall</w:t>
      </w:r>
      <w:r>
        <w:rPr>
          <w:rFonts w:hint="eastAsia"/>
          <w:lang w:eastAsia="zh-CN"/>
        </w:rPr>
        <w:t xml:space="preserve"> decide whether CAT service provided by the AS serving the terminating UE needs to be rejected or not based on the  operator policy and the calling CAT service subscriber</w:t>
      </w:r>
      <w:r w:rsidR="0002631C">
        <w:rPr>
          <w:lang w:eastAsia="zh-CN"/>
        </w:rPr>
        <w:t>'</w:t>
      </w:r>
      <w:r>
        <w:rPr>
          <w:rFonts w:hint="eastAsia"/>
          <w:lang w:eastAsia="zh-CN"/>
        </w:rPr>
        <w:t>s preferences;</w:t>
      </w:r>
    </w:p>
    <w:p w14:paraId="61A02F14" w14:textId="77777777" w:rsidR="00AA3E77" w:rsidRDefault="00AA3E77" w:rsidP="00AA3E77">
      <w:pPr>
        <w:pStyle w:val="NO"/>
        <w:rPr>
          <w:lang w:eastAsia="zh-CN"/>
        </w:rPr>
      </w:pPr>
      <w:r>
        <w:rPr>
          <w:rFonts w:hint="eastAsia"/>
          <w:lang w:eastAsia="zh-CN"/>
        </w:rPr>
        <w:t>NOTE</w:t>
      </w:r>
      <w:r>
        <w:rPr>
          <w:lang w:eastAsia="zh-CN"/>
        </w:rPr>
        <w:t> </w:t>
      </w:r>
      <w:r>
        <w:rPr>
          <w:rFonts w:hint="eastAsia"/>
          <w:lang w:eastAsia="zh-CN"/>
        </w:rPr>
        <w:t>2:</w:t>
      </w:r>
      <w:r>
        <w:rPr>
          <w:rFonts w:hint="eastAsia"/>
          <w:lang w:eastAsia="zh-CN"/>
        </w:rPr>
        <w:tab/>
        <w:t xml:space="preserve">Based on the </w:t>
      </w:r>
      <w:r>
        <w:rPr>
          <w:lang w:eastAsia="zh-CN"/>
        </w:rPr>
        <w:t>operator</w:t>
      </w:r>
      <w:r>
        <w:rPr>
          <w:rFonts w:hint="eastAsia"/>
          <w:lang w:eastAsia="zh-CN"/>
        </w:rPr>
        <w:t xml:space="preserve"> policy, the AS can decide whether to reject the terminating CAT service when receiving the first SIP INVITE request or receiving the first SIP 18x response.</w:t>
      </w:r>
    </w:p>
    <w:p w14:paraId="593AF94A" w14:textId="77777777" w:rsidR="00AA3E77" w:rsidRPr="008E5E79" w:rsidRDefault="00AA3E77" w:rsidP="00AA3E77">
      <w:r>
        <w:rPr>
          <w:lang w:eastAsia="zh-CN"/>
        </w:rPr>
        <w:t>I</w:t>
      </w:r>
      <w:r>
        <w:rPr>
          <w:rFonts w:hint="eastAsia"/>
          <w:lang w:eastAsia="zh-CN"/>
        </w:rPr>
        <w:t xml:space="preserve">f </w:t>
      </w:r>
      <w:r>
        <w:rPr>
          <w:lang w:eastAsia="zh-CN"/>
        </w:rPr>
        <w:t>the</w:t>
      </w:r>
      <w:r>
        <w:rPr>
          <w:rFonts w:hint="eastAsia"/>
          <w:lang w:eastAsia="zh-CN"/>
        </w:rPr>
        <w:t xml:space="preserve"> CAT </w:t>
      </w:r>
      <w:r>
        <w:rPr>
          <w:lang w:eastAsia="zh-CN"/>
        </w:rPr>
        <w:t>service</w:t>
      </w:r>
      <w:r>
        <w:rPr>
          <w:rFonts w:hint="eastAsia"/>
          <w:lang w:eastAsia="zh-CN"/>
        </w:rPr>
        <w:t xml:space="preserve"> provided by the AS serving the terminating UE needs to be rejected, when the AS receives a</w:t>
      </w:r>
      <w:r>
        <w:rPr>
          <w:rFonts w:hint="eastAsia"/>
          <w:noProof/>
          <w:lang w:val="en-US" w:eastAsia="zh-CN"/>
        </w:rPr>
        <w:t xml:space="preserve"> SIP 18x response</w:t>
      </w:r>
      <w:r>
        <w:rPr>
          <w:rFonts w:hint="eastAsia"/>
          <w:lang w:eastAsia="zh-CN"/>
        </w:rPr>
        <w:t>, the AS shall:</w:t>
      </w:r>
    </w:p>
    <w:p w14:paraId="467A82B8" w14:textId="77777777" w:rsidR="00AA3E77" w:rsidRDefault="00AA3E77" w:rsidP="00AA3E77">
      <w:pPr>
        <w:pStyle w:val="B1"/>
        <w:rPr>
          <w:lang w:eastAsia="zh-CN"/>
        </w:rPr>
      </w:pPr>
      <w:r w:rsidRPr="008E5E79">
        <w:rPr>
          <w:rFonts w:hint="eastAsia"/>
        </w:rPr>
        <w:t>-</w:t>
      </w:r>
      <w:r w:rsidRPr="008E5E79">
        <w:tab/>
      </w:r>
      <w:r>
        <w:t>i</w:t>
      </w:r>
      <w:r w:rsidRPr="008E5E79">
        <w:rPr>
          <w:rFonts w:hint="eastAsia"/>
        </w:rPr>
        <w:t xml:space="preserve">nclude a P-Asserted-Identity header </w:t>
      </w:r>
      <w:r w:rsidR="003A3B67">
        <w:t xml:space="preserve">field </w:t>
      </w:r>
      <w:r w:rsidRPr="008E5E79">
        <w:rPr>
          <w:rFonts w:hint="eastAsia"/>
        </w:rPr>
        <w:t>conta</w:t>
      </w:r>
      <w:r>
        <w:t>i</w:t>
      </w:r>
      <w:r w:rsidRPr="008E5E79">
        <w:rPr>
          <w:rFonts w:hint="eastAsia"/>
        </w:rPr>
        <w:t xml:space="preserve">ning the public user identity of the </w:t>
      </w:r>
      <w:r>
        <w:rPr>
          <w:rFonts w:hint="eastAsia"/>
          <w:lang w:eastAsia="zh-CN"/>
        </w:rPr>
        <w:t>terminating</w:t>
      </w:r>
      <w:r w:rsidRPr="008E5E79">
        <w:rPr>
          <w:rFonts w:hint="eastAsia"/>
        </w:rPr>
        <w:t xml:space="preserve"> user</w:t>
      </w:r>
      <w:r w:rsidR="00821C62">
        <w:rPr>
          <w:rFonts w:hint="eastAsia"/>
          <w:lang w:eastAsia="ja-JP"/>
        </w:rPr>
        <w:t xml:space="preserve"> </w:t>
      </w:r>
      <w:r w:rsidR="00821C62">
        <w:t xml:space="preserve">unless </w:t>
      </w:r>
      <w:r w:rsidR="00821C62">
        <w:rPr>
          <w:rFonts w:hint="eastAsia"/>
          <w:lang w:eastAsia="ja-JP"/>
        </w:rPr>
        <w:t xml:space="preserve">privacy policy or restriction services prevent providing </w:t>
      </w:r>
      <w:r w:rsidR="00821C62" w:rsidRPr="00F73C59">
        <w:t>any public user identity of the terminating party</w:t>
      </w:r>
      <w:r w:rsidRPr="008E5E79">
        <w:rPr>
          <w:rFonts w:hint="eastAsia"/>
        </w:rPr>
        <w:t>;</w:t>
      </w:r>
    </w:p>
    <w:p w14:paraId="64F5A9D4" w14:textId="77777777" w:rsidR="0049718C" w:rsidRDefault="003A3B67" w:rsidP="0049718C">
      <w:pPr>
        <w:pStyle w:val="B1"/>
      </w:pPr>
      <w:r>
        <w:t>-</w:t>
      </w:r>
      <w:r>
        <w:tab/>
        <w:t>if the AS supports the P-Early-Media header field, the AS shall insert a P-Early-Media header field, or modify an existing header field, with an "inactive" value before forwarding the provisional response;</w:t>
      </w:r>
    </w:p>
    <w:p w14:paraId="3F8113D1" w14:textId="77777777" w:rsidR="00AA3E77" w:rsidRDefault="0049718C" w:rsidP="0049718C">
      <w:pPr>
        <w:pStyle w:val="B1"/>
        <w:rPr>
          <w:lang w:eastAsia="zh-CN"/>
        </w:rPr>
      </w:pPr>
      <w:r>
        <w:t>-</w:t>
      </w:r>
      <w:r>
        <w:tab/>
        <w:t xml:space="preserve">remove the SDP a=content media-level attribute </w:t>
      </w:r>
      <w:r w:rsidRPr="00FD331F">
        <w:t>"</w:t>
      </w:r>
      <w:r>
        <w:t>g.3gpp.cat</w:t>
      </w:r>
      <w:r w:rsidRPr="00FD331F">
        <w:t>"</w:t>
      </w:r>
      <w:r>
        <w:t xml:space="preserve"> value;</w:t>
      </w:r>
    </w:p>
    <w:p w14:paraId="55E1FEAF" w14:textId="77777777" w:rsidR="00AA3E77" w:rsidRPr="008E5E79" w:rsidRDefault="00AA3E77" w:rsidP="00AA3E77">
      <w:pPr>
        <w:pStyle w:val="B1"/>
        <w:rPr>
          <w:lang w:eastAsia="zh-CN"/>
        </w:rPr>
      </w:pPr>
      <w:r>
        <w:rPr>
          <w:rFonts w:hint="eastAsia"/>
          <w:lang w:eastAsia="zh-CN"/>
        </w:rPr>
        <w:t>-</w:t>
      </w:r>
      <w:r>
        <w:rPr>
          <w:rFonts w:hint="eastAsia"/>
          <w:lang w:eastAsia="zh-CN"/>
        </w:rPr>
        <w:tab/>
      </w:r>
      <w:r w:rsidRPr="0093490E">
        <w:rPr>
          <w:rFonts w:hint="eastAsia"/>
        </w:rPr>
        <w:t>forward the SIP 18x response</w:t>
      </w:r>
      <w:r>
        <w:rPr>
          <w:rFonts w:hint="eastAsia"/>
          <w:lang w:eastAsia="zh-CN"/>
        </w:rPr>
        <w:t xml:space="preserve"> to the originating UE</w:t>
      </w:r>
      <w:r>
        <w:rPr>
          <w:lang w:eastAsia="zh-CN"/>
        </w:rPr>
        <w:t>;</w:t>
      </w:r>
      <w:r>
        <w:rPr>
          <w:rFonts w:hint="eastAsia"/>
          <w:lang w:eastAsia="zh-CN"/>
        </w:rPr>
        <w:t xml:space="preserve"> and</w:t>
      </w:r>
    </w:p>
    <w:p w14:paraId="59F45D88" w14:textId="77777777" w:rsidR="00AA3E77" w:rsidRDefault="00AA3E77" w:rsidP="00AA3E77">
      <w:pPr>
        <w:pStyle w:val="B1"/>
        <w:rPr>
          <w:lang w:eastAsia="zh-CN"/>
        </w:rPr>
      </w:pPr>
      <w:r>
        <w:rPr>
          <w:rFonts w:hint="eastAsia"/>
          <w:lang w:eastAsia="zh-CN"/>
        </w:rPr>
        <w:t>-</w:t>
      </w:r>
      <w:r>
        <w:rPr>
          <w:rFonts w:hint="eastAsia"/>
          <w:lang w:eastAsia="zh-CN"/>
        </w:rPr>
        <w:tab/>
        <w:t>when</w:t>
      </w:r>
      <w:r w:rsidRPr="00763788">
        <w:rPr>
          <w:rFonts w:hint="eastAsia"/>
          <w:lang w:eastAsia="zh-CN"/>
        </w:rPr>
        <w:t xml:space="preserve"> a SIP </w:t>
      </w:r>
      <w:r>
        <w:rPr>
          <w:rFonts w:hint="eastAsia"/>
          <w:lang w:eastAsia="zh-CN"/>
        </w:rPr>
        <w:t>PRACK request</w:t>
      </w:r>
      <w:r w:rsidRPr="00763788">
        <w:rPr>
          <w:rFonts w:hint="eastAsia"/>
          <w:lang w:eastAsia="zh-CN"/>
        </w:rPr>
        <w:t xml:space="preserve"> from originating UE is received, the AS shall forwa</w:t>
      </w:r>
      <w:r>
        <w:rPr>
          <w:rFonts w:hint="eastAsia"/>
          <w:lang w:eastAsia="zh-CN"/>
        </w:rPr>
        <w:t>rd the SIP PRACK including the P-Early-M</w:t>
      </w:r>
      <w:r>
        <w:rPr>
          <w:lang w:eastAsia="zh-CN"/>
        </w:rPr>
        <w:t>e</w:t>
      </w:r>
      <w:r>
        <w:rPr>
          <w:rFonts w:hint="eastAsia"/>
          <w:lang w:eastAsia="zh-CN"/>
        </w:rPr>
        <w:t xml:space="preserve">dia header </w:t>
      </w:r>
      <w:r w:rsidR="003A3B67">
        <w:rPr>
          <w:lang w:eastAsia="zh-CN"/>
        </w:rPr>
        <w:t xml:space="preserve">field </w:t>
      </w:r>
      <w:r>
        <w:rPr>
          <w:rFonts w:hint="eastAsia"/>
          <w:lang w:eastAsia="zh-CN"/>
        </w:rPr>
        <w:t xml:space="preserve">with an </w:t>
      </w:r>
      <w:r>
        <w:t>"inactive" value</w:t>
      </w:r>
      <w:r w:rsidRPr="00763788">
        <w:rPr>
          <w:rFonts w:hint="eastAsia"/>
          <w:lang w:eastAsia="zh-CN"/>
        </w:rPr>
        <w:t>.</w:t>
      </w:r>
    </w:p>
    <w:p w14:paraId="0EB52212" w14:textId="77777777" w:rsidR="002B0AAB" w:rsidRDefault="002B0AAB" w:rsidP="002B0AAB">
      <w:pPr>
        <w:pStyle w:val="Heading5"/>
        <w:rPr>
          <w:lang w:eastAsia="zh-CN"/>
        </w:rPr>
      </w:pPr>
      <w:bookmarkStart w:id="168" w:name="_Toc20131396"/>
      <w:bookmarkStart w:id="169" w:name="_Toc36122521"/>
      <w:bookmarkStart w:id="170" w:name="_Toc45183220"/>
      <w:bookmarkStart w:id="171" w:name="_Toc45696661"/>
      <w:bookmarkStart w:id="172" w:name="_Toc163139985"/>
      <w:r>
        <w:rPr>
          <w:rFonts w:hint="eastAsia"/>
          <w:lang w:eastAsia="zh-CN"/>
        </w:rPr>
        <w:t>4.5.5.2.</w:t>
      </w:r>
      <w:r>
        <w:rPr>
          <w:lang w:eastAsia="zh-CN"/>
        </w:rPr>
        <w:t>4</w:t>
      </w:r>
      <w:r>
        <w:rPr>
          <w:rFonts w:hint="eastAsia"/>
          <w:lang w:eastAsia="zh-CN"/>
        </w:rPr>
        <w:tab/>
        <w:t xml:space="preserve">AS </w:t>
      </w:r>
      <w:r w:rsidRPr="00670594">
        <w:t>Actions</w:t>
      </w:r>
      <w:r>
        <w:rPr>
          <w:rFonts w:hint="eastAsia"/>
          <w:lang w:eastAsia="zh-CN"/>
        </w:rPr>
        <w:t xml:space="preserve"> for CAT stop</w:t>
      </w:r>
      <w:bookmarkEnd w:id="168"/>
      <w:bookmarkEnd w:id="169"/>
      <w:bookmarkEnd w:id="170"/>
      <w:bookmarkEnd w:id="171"/>
      <w:bookmarkEnd w:id="172"/>
    </w:p>
    <w:p w14:paraId="55E8C316" w14:textId="77777777" w:rsidR="002B0AAB" w:rsidRDefault="002B0AAB" w:rsidP="002B0AAB">
      <w:pPr>
        <w:rPr>
          <w:lang w:val="en-AU" w:eastAsia="zh-CN"/>
        </w:rPr>
      </w:pPr>
      <w:r>
        <w:rPr>
          <w:lang w:val="en-US" w:eastAsia="zh-CN"/>
        </w:rPr>
        <w:t xml:space="preserve">Upon receipt of specific DTMF digit </w:t>
      </w:r>
      <w:r>
        <w:rPr>
          <w:rFonts w:hint="eastAsia"/>
          <w:lang w:val="en-US" w:eastAsia="zh-CN"/>
        </w:rPr>
        <w:t>for CAT stop, t</w:t>
      </w:r>
      <w:r>
        <w:rPr>
          <w:lang w:val="en-AU" w:eastAsia="zh-CN"/>
        </w:rPr>
        <w:t>he AS</w:t>
      </w:r>
      <w:r w:rsidRPr="003D7218">
        <w:t xml:space="preserve"> </w:t>
      </w:r>
      <w:r>
        <w:t>instruct</w:t>
      </w:r>
      <w:r>
        <w:rPr>
          <w:rFonts w:hint="eastAsia"/>
          <w:lang w:eastAsia="zh-CN"/>
        </w:rPr>
        <w:t>s</w:t>
      </w:r>
      <w:r>
        <w:rPr>
          <w:rFonts w:hint="eastAsia"/>
          <w:lang w:val="en-AU" w:eastAsia="zh-CN"/>
        </w:rPr>
        <w:t xml:space="preserve"> the MRF to stop </w:t>
      </w:r>
      <w:r>
        <w:t>the media for the CAT service</w:t>
      </w:r>
      <w:r w:rsidRPr="000F0236">
        <w:rPr>
          <w:lang w:val="en-AU" w:eastAsia="zh-CN"/>
        </w:rPr>
        <w:t>.</w:t>
      </w:r>
    </w:p>
    <w:p w14:paraId="5D9105D2" w14:textId="77777777" w:rsidR="002B0AAB" w:rsidRDefault="002B0AAB" w:rsidP="002B0AAB">
      <w:pPr>
        <w:rPr>
          <w:lang w:val="en-AU" w:eastAsia="zh-CN"/>
        </w:rPr>
      </w:pPr>
      <w:r>
        <w:rPr>
          <w:lang w:val="en-US" w:eastAsia="zh-CN"/>
        </w:rPr>
        <w:t xml:space="preserve">Upon receipt of specific DTMF digit </w:t>
      </w:r>
      <w:r>
        <w:rPr>
          <w:rFonts w:hint="eastAsia"/>
          <w:lang w:val="en-US" w:eastAsia="zh-CN"/>
        </w:rPr>
        <w:t>for CAT restart, t</w:t>
      </w:r>
      <w:r>
        <w:rPr>
          <w:lang w:val="en-AU" w:eastAsia="zh-CN"/>
        </w:rPr>
        <w:t>he AS</w:t>
      </w:r>
      <w:r>
        <w:rPr>
          <w:rFonts w:hint="eastAsia"/>
          <w:lang w:val="en-AU" w:eastAsia="zh-CN"/>
        </w:rPr>
        <w:t xml:space="preserve"> instructs the MRF to restart the media for the CAT service</w:t>
      </w:r>
      <w:r>
        <w:rPr>
          <w:lang w:val="en-AU" w:eastAsia="zh-CN"/>
        </w:rPr>
        <w:t>.</w:t>
      </w:r>
    </w:p>
    <w:p w14:paraId="1F993989" w14:textId="77777777" w:rsidR="00AF5045" w:rsidRPr="00A04C5D" w:rsidRDefault="00AF5045" w:rsidP="00AF5045">
      <w:pPr>
        <w:pStyle w:val="Heading5"/>
        <w:rPr>
          <w:lang w:eastAsia="zh-CN"/>
        </w:rPr>
      </w:pPr>
      <w:bookmarkStart w:id="173" w:name="_Toc20131397"/>
      <w:bookmarkStart w:id="174" w:name="_Toc36122522"/>
      <w:bookmarkStart w:id="175" w:name="_Toc45183221"/>
      <w:bookmarkStart w:id="176" w:name="_Toc45696662"/>
      <w:bookmarkStart w:id="177" w:name="_Toc163139986"/>
      <w:r>
        <w:rPr>
          <w:rFonts w:hint="eastAsia"/>
          <w:lang w:eastAsia="zh-CN"/>
        </w:rPr>
        <w:t>4.5.5.2.</w:t>
      </w:r>
      <w:r>
        <w:rPr>
          <w:lang w:eastAsia="zh-CN"/>
        </w:rPr>
        <w:t>5</w:t>
      </w:r>
      <w:r>
        <w:rPr>
          <w:rFonts w:hint="eastAsia"/>
          <w:lang w:eastAsia="zh-CN"/>
        </w:rPr>
        <w:tab/>
      </w:r>
      <w:r>
        <w:rPr>
          <w:lang w:eastAsia="zh-CN"/>
        </w:rPr>
        <w:t>AS</w:t>
      </w:r>
      <w:r>
        <w:rPr>
          <w:rFonts w:hint="eastAsia"/>
          <w:lang w:eastAsia="zh-CN"/>
        </w:rPr>
        <w:t xml:space="preserve"> </w:t>
      </w:r>
      <w:r>
        <w:rPr>
          <w:lang w:eastAsia="zh-CN"/>
        </w:rPr>
        <w:t>support of DTMF</w:t>
      </w:r>
      <w:bookmarkEnd w:id="173"/>
      <w:bookmarkEnd w:id="174"/>
      <w:bookmarkEnd w:id="175"/>
      <w:bookmarkEnd w:id="176"/>
      <w:bookmarkEnd w:id="177"/>
    </w:p>
    <w:p w14:paraId="5440F3FE" w14:textId="77777777" w:rsidR="00AF5045" w:rsidRDefault="00AF5045" w:rsidP="00AF5045">
      <w:r>
        <w:t>If the UE has indicated support of both the "telephone-event" media subtype and the SIP INFO mechanism for DTMF transport, the AS shall based on operator policy choose which DTMF transport mechanism to use for CAT control between the UE and the AS.</w:t>
      </w:r>
    </w:p>
    <w:p w14:paraId="5ADD2C17" w14:textId="77777777" w:rsidR="008F3143" w:rsidRDefault="008F3143" w:rsidP="008F3143">
      <w:r>
        <w:lastRenderedPageBreak/>
        <w:t>If the AS wants to use the SIP INFO mechanism for DTMF transport, as defined in 3GPP TS 24.229 </w:t>
      </w:r>
      <w:r>
        <w:rPr>
          <w:lang w:eastAsia="zh-CN"/>
        </w:rPr>
        <w:t>[4]</w:t>
      </w:r>
      <w:r>
        <w:t xml:space="preserve">, the AS shall indicate support of the mechanism in a </w:t>
      </w:r>
      <w:r w:rsidRPr="00FE1F35">
        <w:t>reliable</w:t>
      </w:r>
      <w:r>
        <w:t xml:space="preserve"> response sent to the UE</w:t>
      </w:r>
      <w:r>
        <w:rPr>
          <w:lang w:eastAsia="zh-CN"/>
        </w:rPr>
        <w:t xml:space="preserve"> by including a Recv-Info header field with a </w:t>
      </w:r>
      <w:r>
        <w:t xml:space="preserve">"infoDtmf" value, </w:t>
      </w:r>
      <w:r>
        <w:rPr>
          <w:lang w:eastAsia="zh-CN"/>
        </w:rPr>
        <w:t xml:space="preserve">as defined in </w:t>
      </w:r>
      <w:r>
        <w:t>IETF RFC 6086 [11].</w:t>
      </w:r>
    </w:p>
    <w:p w14:paraId="71F15FDE" w14:textId="77777777" w:rsidR="00AF5045" w:rsidRDefault="00AF5045" w:rsidP="00AF5045">
      <w:r>
        <w:t>If the AS wants to use the "telephone-event" media subtype for DTMF transport, the AS shall include the "telephone-event" in the SDP for CAT media, sent to the UE.</w:t>
      </w:r>
    </w:p>
    <w:p w14:paraId="53F7CEF8" w14:textId="77777777" w:rsidR="00AF5045" w:rsidRDefault="00AF5045" w:rsidP="00AF5045">
      <w:pPr>
        <w:pStyle w:val="NO"/>
      </w:pPr>
      <w:r>
        <w:t>NOTE:</w:t>
      </w:r>
      <w:r>
        <w:tab/>
        <w:t xml:space="preserve">The usage of the "telephone-event" media subtype for CAT control requires that intermediates allow the telephone-event packages to traverse from the UE to the AS during the early dialog. </w:t>
      </w:r>
    </w:p>
    <w:p w14:paraId="64CBDBBB" w14:textId="77777777" w:rsidR="00AF5045" w:rsidRDefault="00AF5045" w:rsidP="002B0AAB">
      <w:r w:rsidRPr="0054169D">
        <w:t>For the rem</w:t>
      </w:r>
      <w:r>
        <w:t>ainde</w:t>
      </w:r>
      <w:r w:rsidRPr="0054169D">
        <w:t xml:space="preserve">r of this </w:t>
      </w:r>
      <w:r w:rsidR="0002631C">
        <w:t>clause</w:t>
      </w:r>
      <w:r w:rsidRPr="0054169D">
        <w:t xml:space="preserve">, when the term "receipt of </w:t>
      </w:r>
      <w:r>
        <w:t xml:space="preserve">DTMF </w:t>
      </w:r>
      <w:r w:rsidRPr="0054169D">
        <w:t>digit" is used, it means either the detection of a DTMF digit by the MRF, which is</w:t>
      </w:r>
      <w:r>
        <w:t xml:space="preserve"> then passed to the AS over the Cr</w:t>
      </w:r>
      <w:r w:rsidRPr="0054169D">
        <w:t xml:space="preserve"> interface, or the receipt of an INFO request containing the appropriate INFO package, as negotiated above.</w:t>
      </w:r>
    </w:p>
    <w:p w14:paraId="7BB97464" w14:textId="77777777" w:rsidR="00732BA0" w:rsidRDefault="00732BA0" w:rsidP="00732BA0">
      <w:pPr>
        <w:pStyle w:val="Heading5"/>
        <w:rPr>
          <w:lang w:eastAsia="ja-JP"/>
        </w:rPr>
      </w:pPr>
      <w:bookmarkStart w:id="178" w:name="_Toc20131398"/>
      <w:bookmarkStart w:id="179" w:name="_Toc36122523"/>
      <w:bookmarkStart w:id="180" w:name="_Toc45183222"/>
      <w:bookmarkStart w:id="181" w:name="_Toc45696663"/>
      <w:bookmarkStart w:id="182" w:name="_Toc163139987"/>
      <w:r>
        <w:t>4.5.5.</w:t>
      </w:r>
      <w:r>
        <w:rPr>
          <w:rFonts w:hint="eastAsia"/>
          <w:lang w:eastAsia="ja-JP"/>
        </w:rPr>
        <w:t>2</w:t>
      </w:r>
      <w:r>
        <w:t>.</w:t>
      </w:r>
      <w:r>
        <w:rPr>
          <w:lang w:eastAsia="ja-JP"/>
        </w:rPr>
        <w:t>6</w:t>
      </w:r>
      <w:r>
        <w:tab/>
      </w:r>
      <w:r>
        <w:rPr>
          <w:rFonts w:hint="eastAsia"/>
          <w:lang w:eastAsia="zh-CN"/>
        </w:rPr>
        <w:t xml:space="preserve">AS Actions for </w:t>
      </w:r>
      <w:r>
        <w:rPr>
          <w:rFonts w:hint="eastAsia"/>
          <w:lang w:eastAsia="ja-JP"/>
        </w:rPr>
        <w:t>Gateway</w:t>
      </w:r>
      <w:r>
        <w:t xml:space="preserve"> model</w:t>
      </w:r>
      <w:bookmarkEnd w:id="178"/>
      <w:bookmarkEnd w:id="179"/>
      <w:bookmarkEnd w:id="180"/>
      <w:bookmarkEnd w:id="181"/>
      <w:bookmarkEnd w:id="182"/>
    </w:p>
    <w:p w14:paraId="14B309E8" w14:textId="77777777" w:rsidR="00316508" w:rsidRDefault="00732BA0" w:rsidP="00316508">
      <w:pPr>
        <w:rPr>
          <w:noProof/>
          <w:lang w:val="en-US" w:eastAsia="zh-CN"/>
        </w:rPr>
      </w:pPr>
      <w:r>
        <w:rPr>
          <w:rFonts w:hint="eastAsia"/>
          <w:noProof/>
          <w:lang w:eastAsia="ja-JP"/>
        </w:rPr>
        <w:t>The AS performing the Gateway model shall follow the procedure as specified in RFC</w:t>
      </w:r>
      <w:r>
        <w:rPr>
          <w:noProof/>
          <w:lang w:val="en-US" w:eastAsia="ja-JP"/>
        </w:rPr>
        <w:t> </w:t>
      </w:r>
      <w:r>
        <w:rPr>
          <w:rFonts w:hint="eastAsia"/>
          <w:noProof/>
          <w:lang w:eastAsia="ja-JP"/>
        </w:rPr>
        <w:t>3960</w:t>
      </w:r>
      <w:r>
        <w:rPr>
          <w:noProof/>
          <w:lang w:val="en-US" w:eastAsia="ja-JP"/>
        </w:rPr>
        <w:t> </w:t>
      </w:r>
      <w:r>
        <w:rPr>
          <w:rFonts w:hint="eastAsia"/>
          <w:noProof/>
          <w:lang w:val="en-US" w:eastAsia="ja-JP"/>
        </w:rPr>
        <w:t xml:space="preserve">[8] </w:t>
      </w:r>
      <w:r w:rsidR="00282814">
        <w:rPr>
          <w:rFonts w:hint="eastAsia"/>
          <w:noProof/>
          <w:lang w:val="en-US" w:eastAsia="ja-JP"/>
        </w:rPr>
        <w:t xml:space="preserve">and annex G in </w:t>
      </w:r>
      <w:r w:rsidR="00282814">
        <w:t>3GPP TS 24.628 </w:t>
      </w:r>
      <w:r w:rsidR="00282814">
        <w:rPr>
          <w:rFonts w:hint="eastAsia"/>
          <w:lang w:eastAsia="ja-JP"/>
        </w:rPr>
        <w:t>[</w:t>
      </w:r>
      <w:r w:rsidR="00282814">
        <w:rPr>
          <w:lang w:eastAsia="ja-JP"/>
        </w:rPr>
        <w:t>14</w:t>
      </w:r>
      <w:r w:rsidR="00282814">
        <w:rPr>
          <w:rFonts w:hint="eastAsia"/>
          <w:lang w:eastAsia="ja-JP"/>
        </w:rPr>
        <w:t xml:space="preserve">] </w:t>
      </w:r>
      <w:r>
        <w:rPr>
          <w:rFonts w:hint="eastAsia"/>
          <w:noProof/>
          <w:lang w:val="en-US" w:eastAsia="ja-JP"/>
        </w:rPr>
        <w:t xml:space="preserve">with the additional procedures described in this </w:t>
      </w:r>
      <w:r w:rsidR="0002631C">
        <w:rPr>
          <w:rFonts w:hint="eastAsia"/>
          <w:noProof/>
          <w:lang w:val="en-US" w:eastAsia="ja-JP"/>
        </w:rPr>
        <w:t>clause</w:t>
      </w:r>
      <w:r>
        <w:rPr>
          <w:rFonts w:hint="eastAsia"/>
          <w:noProof/>
          <w:lang w:val="en-US" w:eastAsia="ja-JP"/>
        </w:rPr>
        <w:t>.</w:t>
      </w:r>
    </w:p>
    <w:p w14:paraId="338FBA36" w14:textId="77777777" w:rsidR="000335D7" w:rsidRDefault="00316508" w:rsidP="000335D7">
      <w:pPr>
        <w:rPr>
          <w:noProof/>
          <w:lang w:eastAsia="ja-JP"/>
        </w:rPr>
      </w:pPr>
      <w:r>
        <w:rPr>
          <w:rFonts w:hint="eastAsia"/>
          <w:noProof/>
          <w:lang w:eastAsia="zh-CN"/>
        </w:rPr>
        <w:t xml:space="preserve">Upon receiving </w:t>
      </w:r>
      <w:r w:rsidR="000335D7">
        <w:rPr>
          <w:rFonts w:hint="eastAsia"/>
          <w:noProof/>
          <w:lang w:eastAsia="ja-JP"/>
        </w:rPr>
        <w:t xml:space="preserve">an </w:t>
      </w:r>
      <w:r>
        <w:rPr>
          <w:rFonts w:hint="eastAsia"/>
          <w:noProof/>
          <w:lang w:eastAsia="zh-CN"/>
        </w:rPr>
        <w:t>initial INVITE request</w:t>
      </w:r>
      <w:r w:rsidR="000335D7">
        <w:rPr>
          <w:rFonts w:hint="eastAsia"/>
          <w:noProof/>
          <w:lang w:eastAsia="ja-JP"/>
        </w:rPr>
        <w:t>, before forwarding the initial INVITE request towards the terminating UE,</w:t>
      </w:r>
      <w:r>
        <w:rPr>
          <w:rFonts w:hint="eastAsia"/>
          <w:noProof/>
          <w:lang w:eastAsia="zh-CN"/>
        </w:rPr>
        <w:t xml:space="preserve"> the AS shall</w:t>
      </w:r>
      <w:r w:rsidR="000335D7">
        <w:rPr>
          <w:rFonts w:hint="eastAsia"/>
          <w:noProof/>
          <w:lang w:eastAsia="ja-JP"/>
        </w:rPr>
        <w:t>:</w:t>
      </w:r>
    </w:p>
    <w:p w14:paraId="2BE7748C" w14:textId="77777777" w:rsidR="00732BA0" w:rsidRDefault="000335D7" w:rsidP="000335D7">
      <w:pPr>
        <w:pStyle w:val="B1"/>
        <w:rPr>
          <w:noProof/>
          <w:lang w:eastAsia="zh-CN"/>
        </w:rPr>
      </w:pPr>
      <w:r>
        <w:rPr>
          <w:rFonts w:hint="eastAsia"/>
          <w:noProof/>
          <w:lang w:eastAsia="ja-JP"/>
        </w:rPr>
        <w:t>a)</w:t>
      </w:r>
      <w:r>
        <w:rPr>
          <w:rFonts w:hint="eastAsia"/>
          <w:noProof/>
          <w:lang w:eastAsia="ja-JP"/>
        </w:rPr>
        <w:tab/>
      </w:r>
      <w:r w:rsidR="00316508">
        <w:rPr>
          <w:rFonts w:hint="eastAsia"/>
          <w:noProof/>
          <w:lang w:eastAsia="zh-CN"/>
        </w:rPr>
        <w:t>store the SDP offer sent from the originating side if the AS is going to update media with both originating side and terminating side when the 200 (OK) response to the initial INIVTE request is received</w:t>
      </w:r>
      <w:r>
        <w:rPr>
          <w:noProof/>
          <w:lang w:eastAsia="zh-CN"/>
        </w:rPr>
        <w:t>;</w:t>
      </w:r>
    </w:p>
    <w:p w14:paraId="696EEAE9" w14:textId="77777777" w:rsidR="000335D7" w:rsidRPr="00DA5BB1" w:rsidRDefault="000335D7" w:rsidP="000335D7">
      <w:pPr>
        <w:pStyle w:val="B1"/>
        <w:rPr>
          <w:noProof/>
          <w:lang w:eastAsia="ja-JP"/>
        </w:rPr>
      </w:pPr>
      <w:r>
        <w:rPr>
          <w:rFonts w:hint="eastAsia"/>
          <w:noProof/>
          <w:lang w:eastAsia="ja-JP"/>
        </w:rPr>
        <w:t>b)</w:t>
      </w:r>
      <w:r>
        <w:rPr>
          <w:rFonts w:hint="eastAsia"/>
          <w:noProof/>
          <w:lang w:eastAsia="ja-JP"/>
        </w:rPr>
        <w:tab/>
        <w:t>if required by local policy, remove the P-Early-Media header field, if present; and</w:t>
      </w:r>
    </w:p>
    <w:p w14:paraId="5F36D47E" w14:textId="77777777" w:rsidR="000335D7" w:rsidRPr="000335D7" w:rsidRDefault="000335D7" w:rsidP="000335D7">
      <w:pPr>
        <w:pStyle w:val="B1"/>
        <w:rPr>
          <w:noProof/>
          <w:lang w:eastAsia="ja-JP"/>
        </w:rPr>
      </w:pPr>
      <w:r>
        <w:rPr>
          <w:rFonts w:hint="eastAsia"/>
          <w:noProof/>
          <w:lang w:eastAsia="ja-JP"/>
        </w:rPr>
        <w:t>c)</w:t>
      </w:r>
      <w:r>
        <w:rPr>
          <w:rFonts w:hint="eastAsia"/>
          <w:noProof/>
          <w:lang w:eastAsia="ja-JP"/>
        </w:rPr>
        <w:tab/>
        <w:t>contact the MRF to request CAT resource.</w:t>
      </w:r>
    </w:p>
    <w:p w14:paraId="5582DC89" w14:textId="77777777" w:rsidR="00C762B6" w:rsidRDefault="00C762B6" w:rsidP="00C762B6">
      <w:pPr>
        <w:rPr>
          <w:noProof/>
          <w:lang w:eastAsia="zh-CN"/>
        </w:rPr>
      </w:pPr>
      <w:r>
        <w:rPr>
          <w:rFonts w:hint="eastAsia"/>
          <w:noProof/>
          <w:lang w:eastAsia="zh-CN"/>
        </w:rPr>
        <w:t xml:space="preserve">When the video media feature tag is not included in the </w:t>
      </w:r>
      <w:r>
        <w:rPr>
          <w:noProof/>
          <w:lang w:eastAsia="zh-CN"/>
        </w:rPr>
        <w:t xml:space="preserve">Contact header field of the </w:t>
      </w:r>
      <w:r>
        <w:rPr>
          <w:rFonts w:hint="eastAsia"/>
          <w:noProof/>
          <w:lang w:eastAsia="zh-CN"/>
        </w:rPr>
        <w:t>initial INVITE request</w:t>
      </w:r>
      <w:r>
        <w:rPr>
          <w:noProof/>
          <w:lang w:eastAsia="zh-CN"/>
        </w:rPr>
        <w:t xml:space="preserve"> towards the terminating UE and there is no video description in the SDP offer included in the initial INVITE request, the AS shall not request video CAT resource from MRF, and shall not apply video CAT media to the originating UE.</w:t>
      </w:r>
    </w:p>
    <w:p w14:paraId="185349CA" w14:textId="77777777" w:rsidR="00C762B6" w:rsidRPr="0085022E" w:rsidRDefault="00C762B6" w:rsidP="00C762B6">
      <w:pPr>
        <w:pStyle w:val="EditorsNote"/>
      </w:pPr>
      <w:r w:rsidRPr="0085022E">
        <w:t>Editor</w:t>
      </w:r>
      <w:r w:rsidR="0002631C">
        <w:t>'</w:t>
      </w:r>
      <w:r w:rsidRPr="0085022E">
        <w:t xml:space="preserve">s note: </w:t>
      </w:r>
      <w:r>
        <w:t xml:space="preserve">[TEI15, CR0096] </w:t>
      </w:r>
      <w:r w:rsidRPr="0085022E">
        <w:t>the mechanism and procedure to support the selection of the media type of early media by end users is FFS.</w:t>
      </w:r>
    </w:p>
    <w:p w14:paraId="4E4291F0" w14:textId="77777777" w:rsidR="006E5BBC" w:rsidRDefault="006E5BBC" w:rsidP="006E5BBC">
      <w:pPr>
        <w:pStyle w:val="NO"/>
        <w:rPr>
          <w:noProof/>
          <w:lang w:eastAsia="ja-JP"/>
        </w:rPr>
      </w:pPr>
      <w:r>
        <w:rPr>
          <w:noProof/>
          <w:lang w:eastAsia="ja-JP"/>
        </w:rPr>
        <w:t>NOTE:</w:t>
      </w:r>
      <w:r w:rsidRPr="00606CA1">
        <w:rPr>
          <w:rFonts w:hint="eastAsia"/>
          <w:noProof/>
          <w:lang w:eastAsia="ja-JP"/>
        </w:rPr>
        <w:tab/>
      </w:r>
      <w:r>
        <w:rPr>
          <w:noProof/>
          <w:lang w:eastAsia="ja-JP"/>
        </w:rPr>
        <w:t xml:space="preserve">If playing customized media before alerting is allowed based on operator's policy, </w:t>
      </w:r>
      <w:r>
        <w:rPr>
          <w:noProof/>
          <w:lang w:eastAsia="zh-CN"/>
        </w:rPr>
        <w:t>upon</w:t>
      </w:r>
      <w:r>
        <w:rPr>
          <w:rFonts w:hint="eastAsia"/>
          <w:noProof/>
          <w:lang w:eastAsia="zh-CN"/>
        </w:rPr>
        <w:t xml:space="preserve"> </w:t>
      </w:r>
      <w:r>
        <w:rPr>
          <w:noProof/>
          <w:lang w:eastAsia="zh-CN"/>
        </w:rPr>
        <w:t xml:space="preserve">forwarding the </w:t>
      </w:r>
      <w:r>
        <w:rPr>
          <w:rFonts w:hint="eastAsia"/>
          <w:noProof/>
          <w:lang w:eastAsia="zh-CN"/>
        </w:rPr>
        <w:t xml:space="preserve">initial </w:t>
      </w:r>
      <w:r>
        <w:rPr>
          <w:noProof/>
          <w:lang w:eastAsia="zh-CN"/>
        </w:rPr>
        <w:t>INVITE request to the terminating UE,</w:t>
      </w:r>
      <w:r>
        <w:rPr>
          <w:noProof/>
          <w:lang w:eastAsia="ja-JP"/>
        </w:rPr>
        <w:t xml:space="preserve"> the AS can play </w:t>
      </w:r>
      <w:r>
        <w:rPr>
          <w:lang w:eastAsia="ja-JP"/>
        </w:rPr>
        <w:t>customized media before alerting</w:t>
      </w:r>
      <w:r>
        <w:rPr>
          <w:noProof/>
          <w:lang w:eastAsia="ja-JP"/>
        </w:rPr>
        <w:t xml:space="preserve"> by </w:t>
      </w:r>
      <w:r>
        <w:rPr>
          <w:rFonts w:hint="eastAsia"/>
          <w:noProof/>
          <w:lang w:eastAsia="ja-JP"/>
        </w:rPr>
        <w:t>follow</w:t>
      </w:r>
      <w:r>
        <w:rPr>
          <w:noProof/>
          <w:lang w:eastAsia="ja-JP"/>
        </w:rPr>
        <w:t>ing</w:t>
      </w:r>
      <w:r>
        <w:rPr>
          <w:rFonts w:hint="eastAsia"/>
          <w:noProof/>
          <w:lang w:eastAsia="ja-JP"/>
        </w:rPr>
        <w:t xml:space="preserve"> the procedure as specified in</w:t>
      </w:r>
      <w:r>
        <w:rPr>
          <w:rFonts w:hint="eastAsia"/>
          <w:noProof/>
          <w:lang w:val="en-US" w:eastAsia="ja-JP"/>
        </w:rPr>
        <w:t xml:space="preserve"> annex G</w:t>
      </w:r>
      <w:r w:rsidRPr="0088565C">
        <w:rPr>
          <w:rFonts w:hint="eastAsia"/>
          <w:noProof/>
          <w:lang w:val="en-US" w:eastAsia="ja-JP"/>
        </w:rPr>
        <w:t xml:space="preserve"> </w:t>
      </w:r>
      <w:r>
        <w:rPr>
          <w:rFonts w:hint="eastAsia"/>
          <w:noProof/>
          <w:lang w:val="en-US" w:eastAsia="ja-JP"/>
        </w:rPr>
        <w:t xml:space="preserve">in </w:t>
      </w:r>
      <w:r>
        <w:t>3GPP TS 24.628 </w:t>
      </w:r>
      <w:r>
        <w:rPr>
          <w:rFonts w:hint="eastAsia"/>
          <w:lang w:eastAsia="ja-JP"/>
        </w:rPr>
        <w:t>[</w:t>
      </w:r>
      <w:r>
        <w:rPr>
          <w:lang w:eastAsia="ja-JP"/>
        </w:rPr>
        <w:t>14</w:t>
      </w:r>
      <w:r>
        <w:rPr>
          <w:rFonts w:hint="eastAsia"/>
          <w:lang w:eastAsia="ja-JP"/>
        </w:rPr>
        <w:t>]</w:t>
      </w:r>
      <w:r>
        <w:rPr>
          <w:lang w:eastAsia="ja-JP"/>
        </w:rPr>
        <w:t>.</w:t>
      </w:r>
      <w:r>
        <w:rPr>
          <w:noProof/>
          <w:lang w:eastAsia="ja-JP"/>
        </w:rPr>
        <w:t xml:space="preserve"> When</w:t>
      </w:r>
      <w:r>
        <w:rPr>
          <w:rFonts w:hint="eastAsia"/>
          <w:noProof/>
          <w:lang w:eastAsia="ja-JP"/>
        </w:rPr>
        <w:t xml:space="preserve"> to stop </w:t>
      </w:r>
      <w:r>
        <w:rPr>
          <w:noProof/>
          <w:lang w:eastAsia="ja-JP"/>
        </w:rPr>
        <w:t>the</w:t>
      </w:r>
      <w:r>
        <w:rPr>
          <w:rFonts w:hint="eastAsia"/>
          <w:noProof/>
          <w:lang w:eastAsia="ja-JP"/>
        </w:rPr>
        <w:t xml:space="preserve"> </w:t>
      </w:r>
      <w:r>
        <w:rPr>
          <w:noProof/>
          <w:lang w:eastAsia="ja-JP"/>
        </w:rPr>
        <w:t>customized media depends on operator's policy</w:t>
      </w:r>
      <w:r>
        <w:rPr>
          <w:rFonts w:hint="eastAsia"/>
          <w:noProof/>
          <w:lang w:eastAsia="zh-CN"/>
        </w:rPr>
        <w:t>.</w:t>
      </w:r>
    </w:p>
    <w:p w14:paraId="6AE58FEF" w14:textId="77777777" w:rsidR="00732BA0" w:rsidRPr="00741BD2" w:rsidRDefault="00732BA0" w:rsidP="00732BA0">
      <w:pPr>
        <w:rPr>
          <w:noProof/>
          <w:lang w:eastAsia="ja-JP"/>
        </w:rPr>
      </w:pPr>
      <w:r>
        <w:rPr>
          <w:rFonts w:hint="eastAsia"/>
          <w:noProof/>
          <w:lang w:eastAsia="ja-JP"/>
        </w:rPr>
        <w:t>U</w:t>
      </w:r>
      <w:r w:rsidRPr="00741BD2">
        <w:rPr>
          <w:noProof/>
          <w:lang w:eastAsia="ja-JP"/>
        </w:rPr>
        <w:t xml:space="preserve">pon receiving an </w:t>
      </w:r>
      <w:r>
        <w:rPr>
          <w:rFonts w:hint="eastAsia"/>
          <w:noProof/>
          <w:lang w:eastAsia="ja-JP"/>
        </w:rPr>
        <w:t xml:space="preserve">SIP 180 (Ringing) response or </w:t>
      </w:r>
      <w:r w:rsidRPr="00741BD2">
        <w:rPr>
          <w:noProof/>
          <w:lang w:eastAsia="ja-JP"/>
        </w:rPr>
        <w:t xml:space="preserve">SIP 183 (Session Progress) </w:t>
      </w:r>
      <w:r>
        <w:rPr>
          <w:rFonts w:hint="eastAsia"/>
          <w:noProof/>
          <w:lang w:eastAsia="ja-JP"/>
        </w:rPr>
        <w:t xml:space="preserve">response to the initial SIP INVITE request sent to the </w:t>
      </w:r>
      <w:r w:rsidRPr="00741BD2">
        <w:rPr>
          <w:noProof/>
          <w:lang w:eastAsia="ja-JP"/>
        </w:rPr>
        <w:t xml:space="preserve">terminating UE, </w:t>
      </w:r>
      <w:r>
        <w:rPr>
          <w:rFonts w:hint="eastAsia"/>
          <w:noProof/>
          <w:lang w:eastAsia="ja-JP"/>
        </w:rPr>
        <w:t xml:space="preserve">before forwarding the response towards the originating UE, </w:t>
      </w:r>
      <w:r w:rsidRPr="00741BD2">
        <w:rPr>
          <w:noProof/>
          <w:lang w:eastAsia="ja-JP"/>
        </w:rPr>
        <w:t>the AS shall:</w:t>
      </w:r>
    </w:p>
    <w:p w14:paraId="03CFA54F" w14:textId="77777777" w:rsidR="00732BA0" w:rsidRPr="00741BD2" w:rsidRDefault="00732BA0" w:rsidP="00732BA0">
      <w:pPr>
        <w:pStyle w:val="B1"/>
        <w:rPr>
          <w:noProof/>
          <w:lang w:eastAsia="ja-JP"/>
        </w:rPr>
      </w:pPr>
      <w:r>
        <w:rPr>
          <w:rFonts w:hint="eastAsia"/>
          <w:noProof/>
          <w:lang w:eastAsia="ja-JP"/>
        </w:rPr>
        <w:t>a)</w:t>
      </w:r>
      <w:r>
        <w:rPr>
          <w:rFonts w:hint="eastAsia"/>
          <w:noProof/>
          <w:lang w:eastAsia="ja-JP"/>
        </w:rPr>
        <w:tab/>
        <w:t xml:space="preserve">if the SIP 180 (Ringing) response or the SIP 183 (Session Progress) response to the initial SIP INVITE request includes an SDP answer, </w:t>
      </w:r>
      <w:r w:rsidRPr="00741BD2">
        <w:rPr>
          <w:rFonts w:hint="eastAsia"/>
          <w:noProof/>
          <w:lang w:eastAsia="ja-JP"/>
        </w:rPr>
        <w:t>store</w:t>
      </w:r>
      <w:r w:rsidRPr="00741BD2">
        <w:rPr>
          <w:noProof/>
          <w:lang w:eastAsia="ja-JP"/>
        </w:rPr>
        <w:t xml:space="preserve"> the SDP</w:t>
      </w:r>
      <w:r>
        <w:rPr>
          <w:rFonts w:hint="eastAsia"/>
          <w:noProof/>
          <w:lang w:eastAsia="ja-JP"/>
        </w:rPr>
        <w:t xml:space="preserve"> answer</w:t>
      </w:r>
      <w:r w:rsidRPr="00741BD2">
        <w:rPr>
          <w:noProof/>
          <w:lang w:eastAsia="ja-JP"/>
        </w:rPr>
        <w:t xml:space="preserve"> </w:t>
      </w:r>
      <w:r>
        <w:rPr>
          <w:rFonts w:hint="eastAsia"/>
          <w:noProof/>
          <w:lang w:eastAsia="ja-JP"/>
        </w:rPr>
        <w:t xml:space="preserve">received from </w:t>
      </w:r>
      <w:r w:rsidRPr="00741BD2">
        <w:rPr>
          <w:noProof/>
          <w:lang w:eastAsia="ja-JP"/>
        </w:rPr>
        <w:t>the terminating UE;</w:t>
      </w:r>
    </w:p>
    <w:p w14:paraId="50058750" w14:textId="77777777" w:rsidR="00E51BB5" w:rsidRDefault="00732BA0" w:rsidP="00E51BB5">
      <w:pPr>
        <w:pStyle w:val="B1"/>
        <w:rPr>
          <w:noProof/>
          <w:lang w:eastAsia="ja-JP"/>
        </w:rPr>
      </w:pPr>
      <w:r w:rsidRPr="00606CA1">
        <w:rPr>
          <w:rFonts w:hint="eastAsia"/>
          <w:noProof/>
          <w:lang w:eastAsia="ja-JP"/>
        </w:rPr>
        <w:t>b)</w:t>
      </w:r>
      <w:r w:rsidRPr="00606CA1">
        <w:rPr>
          <w:rFonts w:hint="eastAsia"/>
          <w:noProof/>
          <w:lang w:eastAsia="ja-JP"/>
        </w:rPr>
        <w:tab/>
      </w:r>
      <w:r w:rsidR="00E51BB5">
        <w:rPr>
          <w:rFonts w:hint="eastAsia"/>
          <w:noProof/>
          <w:lang w:eastAsia="ja-JP"/>
        </w:rPr>
        <w:t>if the AS has not sent an SDP answer:</w:t>
      </w:r>
    </w:p>
    <w:p w14:paraId="7F24EA11" w14:textId="77777777" w:rsidR="00732BA0" w:rsidRPr="00606CA1" w:rsidRDefault="00E51BB5" w:rsidP="00E51BB5">
      <w:pPr>
        <w:pStyle w:val="B2"/>
        <w:rPr>
          <w:noProof/>
          <w:lang w:eastAsia="ja-JP"/>
        </w:rPr>
      </w:pPr>
      <w:r>
        <w:rPr>
          <w:rFonts w:hint="eastAsia"/>
          <w:noProof/>
          <w:lang w:eastAsia="ja-JP"/>
        </w:rPr>
        <w:t>1)</w:t>
      </w:r>
      <w:r>
        <w:rPr>
          <w:noProof/>
          <w:lang w:eastAsia="ja-JP"/>
        </w:rPr>
        <w:tab/>
      </w:r>
      <w:r w:rsidR="00732BA0" w:rsidRPr="00606CA1">
        <w:rPr>
          <w:rFonts w:hint="eastAsia"/>
          <w:noProof/>
          <w:lang w:eastAsia="ja-JP"/>
        </w:rPr>
        <w:t>generate an SDP answer</w:t>
      </w:r>
      <w:r w:rsidR="00254AA7" w:rsidRPr="005E0348">
        <w:t xml:space="preserve"> </w:t>
      </w:r>
      <w:r w:rsidR="00254AA7" w:rsidRPr="005E0348">
        <w:rPr>
          <w:noProof/>
          <w:lang w:eastAsia="ja-JP"/>
        </w:rPr>
        <w:t xml:space="preserve">in the </w:t>
      </w:r>
      <w:r w:rsidR="00254AA7">
        <w:rPr>
          <w:noProof/>
          <w:lang w:eastAsia="ja-JP"/>
        </w:rPr>
        <w:t xml:space="preserve">provisional </w:t>
      </w:r>
      <w:r w:rsidR="00254AA7" w:rsidRPr="005E0348">
        <w:rPr>
          <w:noProof/>
          <w:lang w:eastAsia="ja-JP"/>
        </w:rPr>
        <w:t>response</w:t>
      </w:r>
      <w:r w:rsidR="00254AA7">
        <w:rPr>
          <w:noProof/>
          <w:lang w:eastAsia="ja-JP"/>
        </w:rPr>
        <w:t xml:space="preserve"> which is sent to the originating user</w:t>
      </w:r>
      <w:r w:rsidR="00732BA0" w:rsidRPr="00606CA1">
        <w:rPr>
          <w:rFonts w:hint="eastAsia"/>
          <w:noProof/>
          <w:lang w:eastAsia="ja-JP"/>
        </w:rPr>
        <w:t>, either:</w:t>
      </w:r>
    </w:p>
    <w:p w14:paraId="46347E7E" w14:textId="77777777" w:rsidR="00732BA0" w:rsidRPr="00606CA1" w:rsidRDefault="00E51BB5" w:rsidP="00E51BB5">
      <w:pPr>
        <w:pStyle w:val="B3"/>
        <w:rPr>
          <w:noProof/>
          <w:lang w:eastAsia="ja-JP"/>
        </w:rPr>
      </w:pPr>
      <w:r>
        <w:rPr>
          <w:noProof/>
          <w:lang w:eastAsia="ja-JP"/>
        </w:rPr>
        <w:t>i</w:t>
      </w:r>
      <w:r w:rsidR="00732BA0" w:rsidRPr="00606CA1">
        <w:rPr>
          <w:rFonts w:hint="eastAsia"/>
          <w:noProof/>
          <w:lang w:eastAsia="ja-JP"/>
        </w:rPr>
        <w:t>)</w:t>
      </w:r>
      <w:r w:rsidR="00732BA0" w:rsidRPr="00606CA1">
        <w:rPr>
          <w:rFonts w:hint="eastAsia"/>
          <w:noProof/>
          <w:lang w:eastAsia="ja-JP"/>
        </w:rPr>
        <w:tab/>
        <w:t>based on the SDP answer as received from the terminating UE, if:</w:t>
      </w:r>
    </w:p>
    <w:p w14:paraId="66E58C66" w14:textId="77777777" w:rsidR="00C762B6" w:rsidRPr="00A4706A" w:rsidRDefault="00732BA0" w:rsidP="00C762B6">
      <w:pPr>
        <w:pStyle w:val="B4"/>
        <w:rPr>
          <w:noProof/>
          <w:lang w:eastAsia="ja-JP"/>
        </w:rPr>
      </w:pPr>
      <w:r w:rsidRPr="00606CA1">
        <w:rPr>
          <w:rFonts w:hint="eastAsia"/>
          <w:noProof/>
          <w:lang w:eastAsia="ja-JP"/>
        </w:rPr>
        <w:t>-</w:t>
      </w:r>
      <w:r w:rsidRPr="00606CA1">
        <w:rPr>
          <w:rFonts w:hint="eastAsia"/>
          <w:noProof/>
          <w:lang w:eastAsia="ja-JP"/>
        </w:rPr>
        <w:tab/>
        <w:t xml:space="preserve">the originating UE </w:t>
      </w:r>
      <w:r w:rsidR="00E92575">
        <w:rPr>
          <w:noProof/>
          <w:lang w:eastAsia="ja-JP"/>
        </w:rPr>
        <w:t>indicated support for the</w:t>
      </w:r>
      <w:r w:rsidRPr="00606CA1">
        <w:rPr>
          <w:rFonts w:hint="eastAsia"/>
          <w:noProof/>
          <w:lang w:eastAsia="ja-JP"/>
        </w:rPr>
        <w:t xml:space="preserve"> precondition mechanism</w:t>
      </w:r>
      <w:r w:rsidR="00E92575">
        <w:rPr>
          <w:noProof/>
          <w:lang w:eastAsia="ja-JP"/>
        </w:rPr>
        <w:t xml:space="preserve"> by including </w:t>
      </w:r>
      <w:r w:rsidRPr="00606CA1">
        <w:rPr>
          <w:rFonts w:hint="eastAsia"/>
          <w:noProof/>
          <w:lang w:eastAsia="ja-JP"/>
        </w:rPr>
        <w:t>the</w:t>
      </w:r>
      <w:r w:rsidR="007C3EF0">
        <w:rPr>
          <w:noProof/>
          <w:lang w:eastAsia="ja-JP"/>
        </w:rPr>
        <w:t xml:space="preserve"> </w:t>
      </w:r>
      <w:r w:rsidR="00E92575">
        <w:rPr>
          <w:noProof/>
          <w:lang w:eastAsia="ja-JP"/>
        </w:rPr>
        <w:t>"precondition" option</w:t>
      </w:r>
      <w:r w:rsidR="00E92575" w:rsidRPr="00E92575">
        <w:rPr>
          <w:noProof/>
          <w:lang w:eastAsia="ja-JP"/>
        </w:rPr>
        <w:t xml:space="preserve"> </w:t>
      </w:r>
      <w:r w:rsidR="00E92575">
        <w:rPr>
          <w:noProof/>
          <w:lang w:eastAsia="ja-JP"/>
        </w:rPr>
        <w:t>tag in the Supported header field</w:t>
      </w:r>
      <w:r w:rsidR="00E92575" w:rsidRPr="00E92575">
        <w:rPr>
          <w:rFonts w:hint="eastAsia"/>
          <w:noProof/>
          <w:lang w:eastAsia="zh-CN"/>
        </w:rPr>
        <w:t xml:space="preserve"> </w:t>
      </w:r>
      <w:r w:rsidR="00E92575">
        <w:rPr>
          <w:rFonts w:hint="eastAsia"/>
          <w:noProof/>
          <w:lang w:eastAsia="zh-CN"/>
        </w:rPr>
        <w:t>in</w:t>
      </w:r>
      <w:r w:rsidR="00E92575">
        <w:rPr>
          <w:noProof/>
          <w:lang w:eastAsia="ja-JP"/>
        </w:rPr>
        <w:t xml:space="preserve"> the initial INVITE request and the</w:t>
      </w:r>
      <w:r w:rsidR="00E92575" w:rsidRPr="00E92575">
        <w:rPr>
          <w:noProof/>
          <w:lang w:eastAsia="ja-JP"/>
        </w:rPr>
        <w:t xml:space="preserve"> </w:t>
      </w:r>
      <w:r w:rsidR="00E92575">
        <w:rPr>
          <w:noProof/>
          <w:lang w:eastAsia="ja-JP"/>
        </w:rPr>
        <w:t>terminating UE applied the</w:t>
      </w:r>
      <w:r w:rsidR="00E92575" w:rsidRPr="00E92575">
        <w:rPr>
          <w:noProof/>
          <w:lang w:eastAsia="ja-JP"/>
        </w:rPr>
        <w:t xml:space="preserve"> </w:t>
      </w:r>
      <w:r w:rsidR="00E92575">
        <w:rPr>
          <w:noProof/>
          <w:lang w:eastAsia="ja-JP"/>
        </w:rPr>
        <w:t>precondition mechanism</w:t>
      </w:r>
      <w:r w:rsidR="00E92575" w:rsidRPr="00E92575">
        <w:rPr>
          <w:noProof/>
          <w:lang w:eastAsia="ja-JP"/>
        </w:rPr>
        <w:t xml:space="preserve"> </w:t>
      </w:r>
      <w:r w:rsidR="00E92575">
        <w:rPr>
          <w:noProof/>
          <w:lang w:eastAsia="ja-JP"/>
        </w:rPr>
        <w:t>to the session by including "precondition" option tag in the Require header field in</w:t>
      </w:r>
      <w:r w:rsidR="00E92575" w:rsidRPr="00E92575">
        <w:rPr>
          <w:noProof/>
          <w:lang w:eastAsia="ja-JP"/>
        </w:rPr>
        <w:t xml:space="preserve"> </w:t>
      </w:r>
      <w:r w:rsidR="00E92575">
        <w:rPr>
          <w:noProof/>
          <w:lang w:eastAsia="ja-JP"/>
        </w:rPr>
        <w:t>the 18x response sent to the originating UE as described in RFC</w:t>
      </w:r>
      <w:r w:rsidR="00E92575">
        <w:rPr>
          <w:noProof/>
          <w:lang w:val="en-US" w:eastAsia="ja-JP"/>
        </w:rPr>
        <w:t> 3312 [17],</w:t>
      </w:r>
      <w:r w:rsidRPr="00606CA1">
        <w:rPr>
          <w:rFonts w:hint="eastAsia"/>
          <w:noProof/>
          <w:lang w:eastAsia="ja-JP"/>
        </w:rPr>
        <w:t xml:space="preserve"> </w:t>
      </w:r>
      <w:r w:rsidR="007C3EF0">
        <w:rPr>
          <w:noProof/>
          <w:lang w:eastAsia="ja-JP"/>
        </w:rPr>
        <w:t xml:space="preserve">and the </w:t>
      </w:r>
      <w:r w:rsidRPr="00606CA1">
        <w:rPr>
          <w:rFonts w:hint="eastAsia"/>
          <w:noProof/>
          <w:lang w:eastAsia="ja-JP"/>
        </w:rPr>
        <w:t xml:space="preserve">resources required between the originating UE and the terminating UE </w:t>
      </w:r>
      <w:r>
        <w:rPr>
          <w:rFonts w:hint="eastAsia"/>
          <w:noProof/>
          <w:lang w:eastAsia="ja-JP"/>
        </w:rPr>
        <w:t>are</w:t>
      </w:r>
      <w:r w:rsidRPr="00606CA1">
        <w:rPr>
          <w:rFonts w:hint="eastAsia"/>
          <w:noProof/>
          <w:lang w:eastAsia="ja-JP"/>
        </w:rPr>
        <w:t xml:space="preserve"> more than the resources required between originating UE and MRF associated with the AS for CAT</w:t>
      </w:r>
      <w:r>
        <w:rPr>
          <w:rFonts w:hint="eastAsia"/>
          <w:noProof/>
          <w:lang w:eastAsia="ja-JP"/>
        </w:rPr>
        <w:t>; or</w:t>
      </w:r>
    </w:p>
    <w:p w14:paraId="0F482316" w14:textId="77777777" w:rsidR="00732BA0" w:rsidRPr="00C762B6" w:rsidRDefault="00C762B6" w:rsidP="00C762B6">
      <w:pPr>
        <w:pStyle w:val="B4"/>
        <w:rPr>
          <w:rFonts w:eastAsia="MS Mincho"/>
          <w:noProof/>
          <w:lang w:eastAsia="ja-JP"/>
        </w:rPr>
      </w:pPr>
      <w:r w:rsidRPr="00A4706A">
        <w:rPr>
          <w:rFonts w:hint="eastAsia"/>
          <w:noProof/>
          <w:lang w:eastAsia="ja-JP"/>
        </w:rPr>
        <w:t>-</w:t>
      </w:r>
      <w:r w:rsidRPr="00A4706A">
        <w:rPr>
          <w:noProof/>
          <w:lang w:eastAsia="ja-JP"/>
        </w:rPr>
        <w:tab/>
        <w:t xml:space="preserve">the media types required between originating UE and MRF associated with the AS for CAT are different </w:t>
      </w:r>
      <w:r>
        <w:rPr>
          <w:noProof/>
          <w:lang w:eastAsia="ja-JP"/>
        </w:rPr>
        <w:t>from</w:t>
      </w:r>
      <w:r w:rsidRPr="00A4706A">
        <w:rPr>
          <w:noProof/>
          <w:lang w:eastAsia="ja-JP"/>
        </w:rPr>
        <w:t xml:space="preserve"> the media types required between the originating UE and the terminating UE; or</w:t>
      </w:r>
    </w:p>
    <w:p w14:paraId="5D76CA66" w14:textId="77777777" w:rsidR="000335D7" w:rsidRDefault="00E51BB5" w:rsidP="00E51BB5">
      <w:pPr>
        <w:pStyle w:val="B3"/>
        <w:rPr>
          <w:noProof/>
          <w:lang w:eastAsia="ja-JP"/>
        </w:rPr>
      </w:pPr>
      <w:r>
        <w:t>ii</w:t>
      </w:r>
      <w:r w:rsidR="00732BA0" w:rsidRPr="00606CA1">
        <w:rPr>
          <w:rFonts w:hint="eastAsia"/>
        </w:rPr>
        <w:t>)</w:t>
      </w:r>
      <w:r w:rsidR="00732BA0" w:rsidRPr="00606CA1">
        <w:rPr>
          <w:rFonts w:hint="eastAsia"/>
        </w:rPr>
        <w:tab/>
        <w:t>based on the information received from the MRF associated with AS for CAT, for</w:t>
      </w:r>
      <w:r w:rsidR="00732BA0" w:rsidRPr="00606CA1">
        <w:rPr>
          <w:rFonts w:hint="eastAsia"/>
          <w:noProof/>
          <w:lang w:eastAsia="ja-JP"/>
        </w:rPr>
        <w:t xml:space="preserve"> all other cases</w:t>
      </w:r>
      <w:r w:rsidR="000335D7">
        <w:rPr>
          <w:rFonts w:hint="eastAsia"/>
          <w:noProof/>
          <w:lang w:eastAsia="ja-JP"/>
        </w:rPr>
        <w:t>;</w:t>
      </w:r>
    </w:p>
    <w:p w14:paraId="313F88DE" w14:textId="77777777" w:rsidR="000335D7" w:rsidRDefault="00E51BB5" w:rsidP="00E51BB5">
      <w:pPr>
        <w:pStyle w:val="B2"/>
        <w:rPr>
          <w:noProof/>
          <w:lang w:eastAsia="ja-JP"/>
        </w:rPr>
      </w:pPr>
      <w:r>
        <w:rPr>
          <w:noProof/>
          <w:lang w:eastAsia="ja-JP"/>
        </w:rPr>
        <w:lastRenderedPageBreak/>
        <w:t>2</w:t>
      </w:r>
      <w:r w:rsidR="000335D7">
        <w:rPr>
          <w:rFonts w:hint="eastAsia"/>
          <w:noProof/>
          <w:lang w:eastAsia="ja-JP"/>
        </w:rPr>
        <w:t>)</w:t>
      </w:r>
      <w:r w:rsidR="000335D7">
        <w:rPr>
          <w:rFonts w:hint="eastAsia"/>
          <w:noProof/>
          <w:lang w:eastAsia="ja-JP"/>
        </w:rPr>
        <w:tab/>
        <w:t>include an SDP content media-level attribute, as specified in RFC 4796 [</w:t>
      </w:r>
      <w:r w:rsidR="000335D7">
        <w:rPr>
          <w:noProof/>
          <w:lang w:val="en-US" w:eastAsia="ja-JP"/>
        </w:rPr>
        <w:t>1</w:t>
      </w:r>
      <w:r w:rsidR="000335D7">
        <w:rPr>
          <w:rFonts w:hint="eastAsia"/>
          <w:noProof/>
          <w:lang w:val="en-US" w:eastAsia="ja-JP"/>
        </w:rPr>
        <w:t>2</w:t>
      </w:r>
      <w:r w:rsidR="000335D7">
        <w:rPr>
          <w:rFonts w:hint="eastAsia"/>
          <w:noProof/>
          <w:lang w:eastAsia="ja-JP"/>
        </w:rPr>
        <w:t>], with a "g.3gpp.cat" value in the generated SDP answer; and</w:t>
      </w:r>
    </w:p>
    <w:p w14:paraId="6D727002" w14:textId="77777777" w:rsidR="00732BA0" w:rsidRPr="00B61159" w:rsidRDefault="00E51BB5" w:rsidP="00E51BB5">
      <w:pPr>
        <w:pStyle w:val="B2"/>
        <w:rPr>
          <w:noProof/>
          <w:lang w:eastAsia="ja-JP"/>
        </w:rPr>
      </w:pPr>
      <w:r>
        <w:rPr>
          <w:noProof/>
          <w:lang w:eastAsia="ja-JP"/>
        </w:rPr>
        <w:t>3</w:t>
      </w:r>
      <w:r w:rsidR="000335D7">
        <w:rPr>
          <w:rFonts w:hint="eastAsia"/>
          <w:noProof/>
          <w:lang w:eastAsia="ja-JP"/>
        </w:rPr>
        <w:t>)</w:t>
      </w:r>
      <w:r w:rsidR="000335D7">
        <w:rPr>
          <w:rFonts w:hint="eastAsia"/>
          <w:noProof/>
          <w:lang w:eastAsia="ja-JP"/>
        </w:rPr>
        <w:tab/>
      </w:r>
      <w:r w:rsidRPr="00227CC9">
        <w:rPr>
          <w:rFonts w:hint="eastAsia"/>
          <w:noProof/>
          <w:lang w:eastAsia="ja-JP"/>
        </w:rPr>
        <w:t xml:space="preserve">remove </w:t>
      </w:r>
      <w:r>
        <w:rPr>
          <w:rFonts w:hint="eastAsia"/>
          <w:noProof/>
          <w:lang w:eastAsia="ja-JP"/>
        </w:rPr>
        <w:t xml:space="preserve">the received P-Early-Media header field </w:t>
      </w:r>
      <w:r w:rsidRPr="00227CC9">
        <w:rPr>
          <w:rFonts w:hint="eastAsia"/>
          <w:noProof/>
          <w:lang w:eastAsia="ja-JP"/>
        </w:rPr>
        <w:t xml:space="preserve">if present, and </w:t>
      </w:r>
      <w:r w:rsidR="000335D7">
        <w:rPr>
          <w:rFonts w:hint="eastAsia"/>
          <w:noProof/>
          <w:lang w:eastAsia="ja-JP"/>
        </w:rPr>
        <w:t>include a P-Early-Media header field with a "sendrecv" value or a "sendonly" value</w:t>
      </w:r>
      <w:r>
        <w:rPr>
          <w:noProof/>
          <w:lang w:eastAsia="ja-JP"/>
        </w:rPr>
        <w:t>; and</w:t>
      </w:r>
    </w:p>
    <w:p w14:paraId="5A3FE1E1" w14:textId="77777777" w:rsidR="00E51BB5" w:rsidRPr="00B61159" w:rsidRDefault="00E51BB5" w:rsidP="00E51BB5">
      <w:pPr>
        <w:pStyle w:val="B1"/>
        <w:rPr>
          <w:noProof/>
          <w:lang w:eastAsia="ja-JP"/>
        </w:rPr>
      </w:pPr>
      <w:r>
        <w:rPr>
          <w:rFonts w:hint="eastAsia"/>
          <w:noProof/>
          <w:lang w:eastAsia="ja-JP"/>
        </w:rPr>
        <w:t>c)</w:t>
      </w:r>
      <w:r>
        <w:rPr>
          <w:noProof/>
          <w:lang w:eastAsia="ja-JP"/>
        </w:rPr>
        <w:tab/>
      </w:r>
      <w:r>
        <w:rPr>
          <w:rFonts w:hint="eastAsia"/>
          <w:noProof/>
          <w:lang w:eastAsia="ja-JP"/>
        </w:rPr>
        <w:t>if the AS has sent an SDP answer</w:t>
      </w:r>
      <w:r w:rsidR="00254AA7" w:rsidRPr="0075166E">
        <w:t xml:space="preserve"> </w:t>
      </w:r>
      <w:r w:rsidR="00254AA7" w:rsidRPr="0075166E">
        <w:rPr>
          <w:noProof/>
          <w:lang w:eastAsia="ja-JP"/>
        </w:rPr>
        <w:t>in a previous reliable provisional response to the initial SIP INVITE request</w:t>
      </w:r>
      <w:r>
        <w:rPr>
          <w:rFonts w:hint="eastAsia"/>
          <w:noProof/>
          <w:lang w:eastAsia="ja-JP"/>
        </w:rPr>
        <w:t>, the AS shall not generate an SDP answer</w:t>
      </w:r>
      <w:r w:rsidR="00254AA7" w:rsidRPr="005E0348">
        <w:t xml:space="preserve"> </w:t>
      </w:r>
      <w:r w:rsidR="00254AA7" w:rsidRPr="005E0348">
        <w:rPr>
          <w:noProof/>
          <w:lang w:eastAsia="ja-JP"/>
        </w:rPr>
        <w:t xml:space="preserve">in the </w:t>
      </w:r>
      <w:r w:rsidR="00254AA7">
        <w:rPr>
          <w:noProof/>
          <w:lang w:eastAsia="ja-JP"/>
        </w:rPr>
        <w:t xml:space="preserve">provisional </w:t>
      </w:r>
      <w:r w:rsidR="00254AA7" w:rsidRPr="005E0348">
        <w:rPr>
          <w:noProof/>
          <w:lang w:eastAsia="ja-JP"/>
        </w:rPr>
        <w:t>response</w:t>
      </w:r>
      <w:r w:rsidR="00254AA7">
        <w:rPr>
          <w:noProof/>
          <w:lang w:eastAsia="ja-JP"/>
        </w:rPr>
        <w:t xml:space="preserve"> which is sent to the originating user</w:t>
      </w:r>
      <w:r>
        <w:rPr>
          <w:rFonts w:hint="eastAsia"/>
          <w:noProof/>
          <w:lang w:eastAsia="ja-JP"/>
        </w:rPr>
        <w:t>.</w:t>
      </w:r>
    </w:p>
    <w:p w14:paraId="5FC956F8" w14:textId="77777777" w:rsidR="00732BA0" w:rsidRPr="0065027D" w:rsidRDefault="00732BA0" w:rsidP="00732BA0">
      <w:pPr>
        <w:pStyle w:val="NO"/>
        <w:rPr>
          <w:noProof/>
          <w:lang w:eastAsia="ja-JP"/>
        </w:rPr>
      </w:pPr>
      <w:r>
        <w:rPr>
          <w:rFonts w:hint="eastAsia"/>
          <w:noProof/>
          <w:lang w:eastAsia="ja-JP"/>
        </w:rPr>
        <w:t>NOTE:</w:t>
      </w:r>
      <w:r>
        <w:rPr>
          <w:rFonts w:hint="eastAsia"/>
          <w:noProof/>
          <w:lang w:eastAsia="ja-JP"/>
        </w:rPr>
        <w:tab/>
        <w:t>The procedures for handling multiple early dialogs, due to forking, is not specified in the current release of this specification.</w:t>
      </w:r>
    </w:p>
    <w:p w14:paraId="4A1A46F4" w14:textId="77777777" w:rsidR="000335D7" w:rsidRDefault="000335D7" w:rsidP="000335D7">
      <w:pPr>
        <w:rPr>
          <w:noProof/>
          <w:lang w:eastAsia="ja-JP"/>
        </w:rPr>
      </w:pPr>
      <w:r>
        <w:rPr>
          <w:rFonts w:hint="eastAsia"/>
          <w:noProof/>
          <w:lang w:eastAsia="ja-JP"/>
        </w:rPr>
        <w:t xml:space="preserve">If the originating UE </w:t>
      </w:r>
      <w:r w:rsidR="00E92575">
        <w:rPr>
          <w:noProof/>
          <w:lang w:eastAsia="ja-JP"/>
        </w:rPr>
        <w:t>indicated support for the</w:t>
      </w:r>
      <w:r>
        <w:rPr>
          <w:rFonts w:hint="eastAsia"/>
          <w:noProof/>
          <w:lang w:eastAsia="ja-JP"/>
        </w:rPr>
        <w:t xml:space="preserve"> precondition mechanism</w:t>
      </w:r>
      <w:r w:rsidR="00E92575">
        <w:rPr>
          <w:noProof/>
          <w:lang w:eastAsia="ja-JP"/>
        </w:rPr>
        <w:t xml:space="preserve"> and the precondition mechanism was applied to the session</w:t>
      </w:r>
      <w:r>
        <w:rPr>
          <w:rFonts w:hint="eastAsia"/>
          <w:noProof/>
          <w:lang w:eastAsia="ja-JP"/>
        </w:rPr>
        <w:t>, the AS shall not instruct the MRF to start applicable media for the CAT service before the originating UE has indicated that preconditions are fulfilled. The point when the AS instruc</w:t>
      </w:r>
      <w:r>
        <w:rPr>
          <w:noProof/>
          <w:lang w:eastAsia="ja-JP"/>
        </w:rPr>
        <w:t>t</w:t>
      </w:r>
      <w:r>
        <w:rPr>
          <w:rFonts w:hint="eastAsia"/>
          <w:noProof/>
          <w:lang w:eastAsia="ja-JP"/>
        </w:rPr>
        <w:t xml:space="preserve"> the MRF to start applicable media for the CAT service is based on local policy.</w:t>
      </w:r>
    </w:p>
    <w:p w14:paraId="6D20D6D4" w14:textId="77777777" w:rsidR="00732BA0" w:rsidRPr="0065027D" w:rsidRDefault="00732BA0" w:rsidP="00732BA0">
      <w:pPr>
        <w:rPr>
          <w:noProof/>
          <w:lang w:eastAsia="ja-JP"/>
        </w:rPr>
      </w:pPr>
      <w:r w:rsidRPr="0065027D">
        <w:rPr>
          <w:rFonts w:hint="eastAsia"/>
          <w:noProof/>
          <w:lang w:eastAsia="ja-JP"/>
        </w:rPr>
        <w:t xml:space="preserve">If the originating UE </w:t>
      </w:r>
      <w:r w:rsidR="00E92575">
        <w:rPr>
          <w:noProof/>
          <w:lang w:eastAsia="ja-JP"/>
        </w:rPr>
        <w:t>indicated support for the</w:t>
      </w:r>
      <w:r w:rsidRPr="0065027D">
        <w:rPr>
          <w:rFonts w:hint="eastAsia"/>
          <w:noProof/>
          <w:lang w:eastAsia="ja-JP"/>
        </w:rPr>
        <w:t xml:space="preserve"> precondition mechanism</w:t>
      </w:r>
      <w:r w:rsidR="00E92575">
        <w:rPr>
          <w:noProof/>
          <w:lang w:eastAsia="ja-JP"/>
        </w:rPr>
        <w:t xml:space="preserve"> and </w:t>
      </w:r>
      <w:r w:rsidR="00E92575" w:rsidRPr="00C31C21">
        <w:rPr>
          <w:noProof/>
          <w:lang w:eastAsia="ja-JP"/>
        </w:rPr>
        <w:t>local resources</w:t>
      </w:r>
      <w:r w:rsidR="00E92575" w:rsidRPr="00E92575">
        <w:rPr>
          <w:noProof/>
          <w:lang w:eastAsia="ja-JP"/>
        </w:rPr>
        <w:t xml:space="preserve"> </w:t>
      </w:r>
      <w:r w:rsidR="00E92575">
        <w:rPr>
          <w:noProof/>
          <w:lang w:eastAsia="ja-JP"/>
        </w:rPr>
        <w:t>were</w:t>
      </w:r>
      <w:r w:rsidR="00E92575" w:rsidRPr="00C31C21">
        <w:rPr>
          <w:noProof/>
          <w:lang w:eastAsia="ja-JP"/>
        </w:rPr>
        <w:t xml:space="preserve"> indicated not available in the</w:t>
      </w:r>
      <w:r w:rsidR="00E92575" w:rsidRPr="00E92575">
        <w:rPr>
          <w:noProof/>
          <w:lang w:eastAsia="ja-JP"/>
        </w:rPr>
        <w:t xml:space="preserve"> </w:t>
      </w:r>
      <w:r w:rsidR="00E92575">
        <w:rPr>
          <w:noProof/>
          <w:lang w:eastAsia="ja-JP"/>
        </w:rPr>
        <w:t>initial</w:t>
      </w:r>
      <w:r w:rsidR="00E92575" w:rsidRPr="00E92575">
        <w:rPr>
          <w:noProof/>
          <w:lang w:eastAsia="ja-JP"/>
        </w:rPr>
        <w:t xml:space="preserve"> </w:t>
      </w:r>
      <w:r w:rsidR="00E92575" w:rsidRPr="00C31C21">
        <w:rPr>
          <w:noProof/>
          <w:lang w:eastAsia="ja-JP"/>
        </w:rPr>
        <w:t>INVITE request,</w:t>
      </w:r>
      <w:r w:rsidR="00E92575">
        <w:rPr>
          <w:noProof/>
          <w:lang w:eastAsia="ja-JP"/>
        </w:rPr>
        <w:t xml:space="preserve"> and if</w:t>
      </w:r>
      <w:r w:rsidR="00E92575" w:rsidRPr="00E92575">
        <w:rPr>
          <w:noProof/>
          <w:lang w:eastAsia="ja-JP"/>
        </w:rPr>
        <w:t xml:space="preserve"> </w:t>
      </w:r>
      <w:r w:rsidR="00E92575">
        <w:rPr>
          <w:noProof/>
          <w:lang w:eastAsia="ja-JP"/>
        </w:rPr>
        <w:t>the precondition mechanism was applied to the session</w:t>
      </w:r>
      <w:r w:rsidRPr="0065027D">
        <w:rPr>
          <w:rFonts w:hint="eastAsia"/>
          <w:noProof/>
          <w:lang w:eastAsia="ja-JP"/>
        </w:rPr>
        <w:t>,</w:t>
      </w:r>
      <w:r w:rsidR="00E92575" w:rsidRPr="00E92575">
        <w:rPr>
          <w:noProof/>
          <w:lang w:eastAsia="ja-JP"/>
        </w:rPr>
        <w:t xml:space="preserve"> </w:t>
      </w:r>
      <w:r w:rsidR="00E92575" w:rsidRPr="00C31C21">
        <w:rPr>
          <w:noProof/>
          <w:lang w:eastAsia="ja-JP"/>
        </w:rPr>
        <w:t>after forwarding an UPDATE request</w:t>
      </w:r>
      <w:r w:rsidR="00E92575" w:rsidRPr="00E92575">
        <w:rPr>
          <w:noProof/>
          <w:lang w:eastAsia="ja-JP"/>
        </w:rPr>
        <w:t xml:space="preserve"> </w:t>
      </w:r>
      <w:r w:rsidR="00E92575">
        <w:rPr>
          <w:noProof/>
          <w:lang w:eastAsia="ja-JP"/>
        </w:rPr>
        <w:t>from the originating UE to the terminating UE</w:t>
      </w:r>
      <w:r w:rsidR="00E92575" w:rsidRPr="00E92575">
        <w:rPr>
          <w:noProof/>
          <w:lang w:eastAsia="ja-JP"/>
        </w:rPr>
        <w:t xml:space="preserve"> </w:t>
      </w:r>
      <w:r w:rsidR="00E92575" w:rsidRPr="00C31C21">
        <w:rPr>
          <w:noProof/>
          <w:lang w:eastAsia="ja-JP"/>
        </w:rPr>
        <w:t>which</w:t>
      </w:r>
      <w:r w:rsidR="00E92575" w:rsidRPr="00C31C21">
        <w:rPr>
          <w:rFonts w:hint="eastAsia"/>
          <w:noProof/>
          <w:lang w:eastAsia="ja-JP"/>
        </w:rPr>
        <w:t xml:space="preserve"> indicate</w:t>
      </w:r>
      <w:r w:rsidR="00E92575" w:rsidRPr="00C31C21">
        <w:rPr>
          <w:noProof/>
          <w:lang w:eastAsia="ja-JP"/>
        </w:rPr>
        <w:t>s</w:t>
      </w:r>
      <w:r w:rsidR="00E92575" w:rsidRPr="00C31C21">
        <w:rPr>
          <w:rFonts w:hint="eastAsia"/>
          <w:noProof/>
          <w:lang w:eastAsia="ja-JP"/>
        </w:rPr>
        <w:t xml:space="preserve"> that resources at the originating UE </w:t>
      </w:r>
      <w:r w:rsidR="00E92575" w:rsidRPr="00C31C21">
        <w:rPr>
          <w:noProof/>
          <w:lang w:eastAsia="ja-JP"/>
        </w:rPr>
        <w:t>are</w:t>
      </w:r>
      <w:r w:rsidR="00E92575" w:rsidRPr="00C31C21">
        <w:rPr>
          <w:rFonts w:hint="eastAsia"/>
          <w:noProof/>
          <w:lang w:eastAsia="ja-JP"/>
        </w:rPr>
        <w:t xml:space="preserve"> available</w:t>
      </w:r>
      <w:r w:rsidR="00E92575" w:rsidRPr="00C31C21">
        <w:rPr>
          <w:noProof/>
          <w:lang w:eastAsia="ja-JP"/>
        </w:rPr>
        <w:t xml:space="preserve">, </w:t>
      </w:r>
      <w:r w:rsidRPr="0065027D">
        <w:rPr>
          <w:rFonts w:hint="eastAsia"/>
          <w:noProof/>
          <w:lang w:eastAsia="ja-JP"/>
        </w:rPr>
        <w:t xml:space="preserve"> u</w:t>
      </w:r>
      <w:r w:rsidRPr="0065027D">
        <w:rPr>
          <w:noProof/>
          <w:lang w:eastAsia="ja-JP"/>
        </w:rPr>
        <w:t xml:space="preserve">pon receiving an SIP </w:t>
      </w:r>
      <w:r w:rsidRPr="0065027D">
        <w:rPr>
          <w:rFonts w:hint="eastAsia"/>
          <w:noProof/>
          <w:lang w:eastAsia="ja-JP"/>
        </w:rPr>
        <w:t>200</w:t>
      </w:r>
      <w:r w:rsidRPr="0065027D">
        <w:rPr>
          <w:noProof/>
          <w:lang w:eastAsia="ja-JP"/>
        </w:rPr>
        <w:t xml:space="preserve"> (</w:t>
      </w:r>
      <w:r w:rsidRPr="0065027D">
        <w:rPr>
          <w:rFonts w:hint="eastAsia"/>
          <w:noProof/>
          <w:lang w:eastAsia="ja-JP"/>
        </w:rPr>
        <w:t>OK</w:t>
      </w:r>
      <w:r w:rsidRPr="0065027D">
        <w:rPr>
          <w:noProof/>
          <w:lang w:eastAsia="ja-JP"/>
        </w:rPr>
        <w:t>)</w:t>
      </w:r>
      <w:r w:rsidRPr="0065027D">
        <w:rPr>
          <w:rFonts w:hint="eastAsia"/>
          <w:noProof/>
          <w:lang w:eastAsia="ja-JP"/>
        </w:rPr>
        <w:t xml:space="preserve"> </w:t>
      </w:r>
      <w:r>
        <w:rPr>
          <w:rFonts w:hint="eastAsia"/>
          <w:noProof/>
          <w:lang w:eastAsia="ja-JP"/>
        </w:rPr>
        <w:t xml:space="preserve">response for </w:t>
      </w:r>
      <w:r w:rsidR="00E92575" w:rsidRPr="00C31C21">
        <w:rPr>
          <w:noProof/>
          <w:lang w:eastAsia="ja-JP"/>
        </w:rPr>
        <w:t>the</w:t>
      </w:r>
      <w:r>
        <w:rPr>
          <w:rFonts w:hint="eastAsia"/>
          <w:noProof/>
          <w:lang w:eastAsia="ja-JP"/>
        </w:rPr>
        <w:t xml:space="preserve"> </w:t>
      </w:r>
      <w:r w:rsidRPr="0065027D">
        <w:rPr>
          <w:rFonts w:hint="eastAsia"/>
          <w:noProof/>
          <w:lang w:eastAsia="ja-JP"/>
        </w:rPr>
        <w:t>UPDATE</w:t>
      </w:r>
      <w:r w:rsidRPr="0065027D">
        <w:rPr>
          <w:noProof/>
          <w:lang w:eastAsia="ja-JP"/>
        </w:rPr>
        <w:t xml:space="preserve"> </w:t>
      </w:r>
      <w:r>
        <w:rPr>
          <w:rFonts w:hint="eastAsia"/>
          <w:noProof/>
          <w:lang w:eastAsia="ja-JP"/>
        </w:rPr>
        <w:t xml:space="preserve">request </w:t>
      </w:r>
      <w:r w:rsidRPr="0065027D">
        <w:rPr>
          <w:noProof/>
          <w:lang w:eastAsia="ja-JP"/>
        </w:rPr>
        <w:t>from</w:t>
      </w:r>
      <w:r w:rsidR="002C17D9" w:rsidRPr="002C17D9">
        <w:rPr>
          <w:noProof/>
          <w:lang w:eastAsia="zh-CN"/>
        </w:rPr>
        <w:t xml:space="preserve"> </w:t>
      </w:r>
      <w:r w:rsidR="002C17D9">
        <w:rPr>
          <w:noProof/>
          <w:lang w:eastAsia="zh-CN"/>
        </w:rPr>
        <w:t>the</w:t>
      </w:r>
      <w:r w:rsidRPr="0065027D">
        <w:rPr>
          <w:noProof/>
          <w:lang w:eastAsia="ja-JP"/>
        </w:rPr>
        <w:t xml:space="preserve"> terminating UE, the AS shall:</w:t>
      </w:r>
    </w:p>
    <w:p w14:paraId="1FDE7B34" w14:textId="77777777" w:rsidR="00732BA0" w:rsidRPr="0065027D" w:rsidRDefault="00732BA0" w:rsidP="00732BA0">
      <w:pPr>
        <w:pStyle w:val="B1"/>
        <w:rPr>
          <w:noProof/>
          <w:lang w:eastAsia="ja-JP"/>
        </w:rPr>
      </w:pPr>
      <w:r w:rsidRPr="0065027D">
        <w:rPr>
          <w:rFonts w:hint="eastAsia"/>
          <w:noProof/>
          <w:lang w:eastAsia="ja-JP"/>
        </w:rPr>
        <w:t>a)</w:t>
      </w:r>
      <w:r w:rsidRPr="0065027D">
        <w:rPr>
          <w:rFonts w:hint="eastAsia"/>
          <w:noProof/>
          <w:lang w:eastAsia="ja-JP"/>
        </w:rPr>
        <w:tab/>
        <w:t>store</w:t>
      </w:r>
      <w:r w:rsidRPr="0065027D">
        <w:rPr>
          <w:noProof/>
          <w:lang w:eastAsia="ja-JP"/>
        </w:rPr>
        <w:t xml:space="preserve"> the SDP of the terminating UE;</w:t>
      </w:r>
      <w:r>
        <w:rPr>
          <w:rFonts w:hint="eastAsia"/>
          <w:noProof/>
          <w:lang w:eastAsia="ja-JP"/>
        </w:rPr>
        <w:t xml:space="preserve"> and</w:t>
      </w:r>
    </w:p>
    <w:p w14:paraId="35293ADB" w14:textId="77777777" w:rsidR="00732BA0" w:rsidRPr="0065027D" w:rsidRDefault="00732BA0" w:rsidP="00732BA0">
      <w:pPr>
        <w:pStyle w:val="B1"/>
        <w:rPr>
          <w:noProof/>
          <w:lang w:eastAsia="ja-JP"/>
        </w:rPr>
      </w:pPr>
      <w:r w:rsidRPr="0065027D">
        <w:rPr>
          <w:rFonts w:hint="eastAsia"/>
          <w:noProof/>
          <w:lang w:eastAsia="ja-JP"/>
        </w:rPr>
        <w:t>b)</w:t>
      </w:r>
      <w:r w:rsidRPr="0065027D">
        <w:rPr>
          <w:rFonts w:hint="eastAsia"/>
          <w:noProof/>
          <w:lang w:eastAsia="ja-JP"/>
        </w:rPr>
        <w:tab/>
      </w:r>
      <w:r w:rsidRPr="0065027D">
        <w:rPr>
          <w:noProof/>
          <w:lang w:eastAsia="ja-JP"/>
        </w:rPr>
        <w:t>forward the SDP of the terminating UE to the originating UE</w:t>
      </w:r>
      <w:r w:rsidRPr="0065027D">
        <w:rPr>
          <w:rFonts w:hint="eastAsia"/>
          <w:noProof/>
          <w:lang w:eastAsia="ja-JP"/>
        </w:rPr>
        <w:t>.</w:t>
      </w:r>
    </w:p>
    <w:p w14:paraId="09C3A98C" w14:textId="77777777" w:rsidR="002C17D9" w:rsidRDefault="002C17D9" w:rsidP="002C17D9">
      <w:pPr>
        <w:rPr>
          <w:noProof/>
          <w:lang w:eastAsia="ja-JP"/>
        </w:rPr>
      </w:pPr>
      <w:r>
        <w:rPr>
          <w:noProof/>
          <w:lang w:eastAsia="ja-JP"/>
        </w:rPr>
        <w:t xml:space="preserve">Upon receiving the first 18x response without applying the precondition mechnism or </w:t>
      </w:r>
      <w:r w:rsidRPr="0065027D">
        <w:rPr>
          <w:rFonts w:hint="eastAsia"/>
          <w:noProof/>
          <w:lang w:eastAsia="ja-JP"/>
        </w:rPr>
        <w:t xml:space="preserve">a 180 (Ringing) </w:t>
      </w:r>
      <w:r>
        <w:rPr>
          <w:rFonts w:hint="eastAsia"/>
          <w:noProof/>
          <w:lang w:eastAsia="ja-JP"/>
        </w:rPr>
        <w:t xml:space="preserve">response </w:t>
      </w:r>
      <w:r>
        <w:rPr>
          <w:noProof/>
          <w:lang w:eastAsia="ja-JP"/>
        </w:rPr>
        <w:t>to the</w:t>
      </w:r>
      <w:r>
        <w:rPr>
          <w:rFonts w:hint="eastAsia"/>
          <w:noProof/>
          <w:lang w:eastAsia="ja-JP"/>
        </w:rPr>
        <w:t xml:space="preserve"> </w:t>
      </w:r>
      <w:r>
        <w:rPr>
          <w:noProof/>
          <w:lang w:eastAsia="ja-JP"/>
        </w:rPr>
        <w:t>initial</w:t>
      </w:r>
      <w:r>
        <w:rPr>
          <w:rFonts w:hint="eastAsia"/>
          <w:noProof/>
          <w:lang w:eastAsia="ja-JP"/>
        </w:rPr>
        <w:t xml:space="preserve"> INVITE request </w:t>
      </w:r>
      <w:r w:rsidRPr="0065027D">
        <w:rPr>
          <w:rFonts w:hint="eastAsia"/>
          <w:noProof/>
          <w:lang w:eastAsia="ja-JP"/>
        </w:rPr>
        <w:t>from</w:t>
      </w:r>
      <w:r>
        <w:rPr>
          <w:noProof/>
          <w:lang w:eastAsia="ja-JP"/>
        </w:rPr>
        <w:t xml:space="preserve"> the</w:t>
      </w:r>
      <w:r w:rsidRPr="0065027D">
        <w:rPr>
          <w:rFonts w:hint="eastAsia"/>
          <w:noProof/>
          <w:lang w:eastAsia="ja-JP"/>
        </w:rPr>
        <w:t xml:space="preserve"> terminating UE used to indicate that resources are available on the terminating UE and user is being</w:t>
      </w:r>
      <w:r>
        <w:rPr>
          <w:rFonts w:hint="eastAsia"/>
          <w:noProof/>
          <w:lang w:eastAsia="ja-JP"/>
        </w:rPr>
        <w:t xml:space="preserve"> alerted</w:t>
      </w:r>
      <w:r>
        <w:rPr>
          <w:noProof/>
          <w:lang w:eastAsia="ja-JP"/>
        </w:rPr>
        <w:t xml:space="preserve">, </w:t>
      </w:r>
    </w:p>
    <w:p w14:paraId="324C0600" w14:textId="77777777" w:rsidR="002C17D9" w:rsidRDefault="002C17D9" w:rsidP="002C17D9">
      <w:pPr>
        <w:pStyle w:val="B1"/>
        <w:rPr>
          <w:noProof/>
          <w:lang w:eastAsia="ja-JP"/>
        </w:rPr>
      </w:pPr>
      <w:r w:rsidRPr="0065027D">
        <w:rPr>
          <w:rFonts w:hint="eastAsia"/>
          <w:noProof/>
          <w:lang w:eastAsia="ja-JP"/>
        </w:rPr>
        <w:t>a)</w:t>
      </w:r>
      <w:r w:rsidRPr="0065027D">
        <w:rPr>
          <w:rFonts w:hint="eastAsia"/>
          <w:noProof/>
          <w:lang w:eastAsia="ja-JP"/>
        </w:rPr>
        <w:tab/>
      </w:r>
      <w:r>
        <w:rPr>
          <w:noProof/>
          <w:lang w:eastAsia="ja-JP"/>
        </w:rPr>
        <w:t xml:space="preserve">if </w:t>
      </w:r>
      <w:r w:rsidRPr="0065027D">
        <w:rPr>
          <w:rFonts w:hint="eastAsia"/>
          <w:noProof/>
          <w:lang w:eastAsia="ja-JP"/>
        </w:rPr>
        <w:t>the originating UE</w:t>
      </w:r>
      <w:r>
        <w:rPr>
          <w:noProof/>
          <w:lang w:eastAsia="ja-JP"/>
        </w:rPr>
        <w:t xml:space="preserve"> indicated support for the </w:t>
      </w:r>
      <w:r w:rsidRPr="0065027D">
        <w:rPr>
          <w:rFonts w:hint="eastAsia"/>
          <w:noProof/>
          <w:lang w:eastAsia="ja-JP"/>
        </w:rPr>
        <w:t>precondition mechanism</w:t>
      </w:r>
      <w:r>
        <w:rPr>
          <w:noProof/>
          <w:lang w:eastAsia="ja-JP"/>
        </w:rPr>
        <w:t xml:space="preserve"> and</w:t>
      </w:r>
    </w:p>
    <w:p w14:paraId="298EF2F0" w14:textId="77777777" w:rsidR="002C17D9" w:rsidRDefault="002C17D9" w:rsidP="002C17D9">
      <w:pPr>
        <w:pStyle w:val="B2"/>
        <w:rPr>
          <w:noProof/>
          <w:lang w:eastAsia="ja-JP"/>
        </w:rPr>
      </w:pPr>
      <w:r>
        <w:rPr>
          <w:noProof/>
          <w:lang w:eastAsia="ja-JP"/>
        </w:rPr>
        <w:t>1</w:t>
      </w:r>
      <w:r w:rsidRPr="0065027D">
        <w:rPr>
          <w:rFonts w:hint="eastAsia"/>
          <w:noProof/>
          <w:lang w:eastAsia="ja-JP"/>
        </w:rPr>
        <w:t>)</w:t>
      </w:r>
      <w:r w:rsidRPr="0065027D">
        <w:rPr>
          <w:rFonts w:hint="eastAsia"/>
          <w:noProof/>
          <w:lang w:eastAsia="ja-JP"/>
        </w:rPr>
        <w:tab/>
      </w:r>
      <w:r>
        <w:rPr>
          <w:noProof/>
          <w:lang w:eastAsia="ja-JP"/>
        </w:rPr>
        <w:t xml:space="preserve">if the precondition </w:t>
      </w:r>
      <w:r w:rsidRPr="0065027D">
        <w:rPr>
          <w:rFonts w:hint="eastAsia"/>
          <w:noProof/>
          <w:lang w:eastAsia="ja-JP"/>
        </w:rPr>
        <w:t>mechanism</w:t>
      </w:r>
      <w:r>
        <w:rPr>
          <w:noProof/>
          <w:lang w:eastAsia="ja-JP"/>
        </w:rPr>
        <w:t xml:space="preserve"> was applied to the session, </w:t>
      </w:r>
      <w:r>
        <w:rPr>
          <w:rFonts w:hint="eastAsia"/>
          <w:noProof/>
          <w:lang w:eastAsia="ja-JP"/>
        </w:rPr>
        <w:t xml:space="preserve">the AS shall </w:t>
      </w:r>
    </w:p>
    <w:p w14:paraId="6C0A98DB" w14:textId="77777777" w:rsidR="002C17D9" w:rsidRDefault="002C17D9" w:rsidP="002C17D9">
      <w:pPr>
        <w:pStyle w:val="B3"/>
        <w:rPr>
          <w:noProof/>
          <w:lang w:eastAsia="ja-JP"/>
        </w:rPr>
      </w:pPr>
      <w:r>
        <w:rPr>
          <w:noProof/>
          <w:lang w:eastAsia="zh-CN"/>
        </w:rPr>
        <w:t>i)</w:t>
      </w:r>
      <w:r>
        <w:rPr>
          <w:noProof/>
          <w:lang w:eastAsia="ja-JP"/>
        </w:rPr>
        <w:tab/>
      </w:r>
      <w:r>
        <w:rPr>
          <w:noProof/>
          <w:lang w:eastAsia="zh-CN"/>
        </w:rPr>
        <w:t xml:space="preserve">send an UPDATE request with an </w:t>
      </w:r>
      <w:r w:rsidRPr="00741BD2">
        <w:rPr>
          <w:noProof/>
          <w:lang w:eastAsia="ja-JP"/>
        </w:rPr>
        <w:t xml:space="preserve">SDP </w:t>
      </w:r>
      <w:r>
        <w:rPr>
          <w:noProof/>
          <w:lang w:eastAsia="ja-JP"/>
        </w:rPr>
        <w:t xml:space="preserve">offer based on </w:t>
      </w:r>
      <w:r w:rsidRPr="00741BD2">
        <w:rPr>
          <w:noProof/>
          <w:lang w:eastAsia="ja-JP"/>
        </w:rPr>
        <w:t xml:space="preserve">the </w:t>
      </w:r>
      <w:r>
        <w:rPr>
          <w:noProof/>
          <w:lang w:eastAsia="ja-JP"/>
        </w:rPr>
        <w:t xml:space="preserve">SDP of </w:t>
      </w:r>
      <w:r w:rsidRPr="00741BD2">
        <w:rPr>
          <w:noProof/>
          <w:lang w:eastAsia="ja-JP"/>
        </w:rPr>
        <w:t>CAT to the originating UE</w:t>
      </w:r>
      <w:r>
        <w:rPr>
          <w:noProof/>
          <w:lang w:eastAsia="ja-JP"/>
        </w:rPr>
        <w:t>,</w:t>
      </w:r>
      <w:r w:rsidRPr="00687479">
        <w:rPr>
          <w:rFonts w:hint="eastAsia"/>
          <w:noProof/>
          <w:lang w:eastAsia="ja-JP"/>
        </w:rPr>
        <w:t xml:space="preserve"> </w:t>
      </w:r>
      <w:r w:rsidRPr="00A4706A">
        <w:rPr>
          <w:noProof/>
          <w:lang w:eastAsia="ja-JP"/>
        </w:rPr>
        <w:t>the media types required in the</w:t>
      </w:r>
      <w:r>
        <w:rPr>
          <w:noProof/>
          <w:lang w:eastAsia="ja-JP"/>
        </w:rPr>
        <w:t xml:space="preserve"> </w:t>
      </w:r>
      <w:r w:rsidRPr="00035384">
        <w:rPr>
          <w:noProof/>
          <w:lang w:eastAsia="ja-JP"/>
        </w:rPr>
        <w:t xml:space="preserve">SDP </w:t>
      </w:r>
      <w:r>
        <w:rPr>
          <w:noProof/>
          <w:lang w:eastAsia="ja-JP"/>
        </w:rPr>
        <w:t xml:space="preserve">offer </w:t>
      </w:r>
      <w:r w:rsidRPr="00035384">
        <w:rPr>
          <w:noProof/>
          <w:lang w:eastAsia="ja-JP"/>
        </w:rPr>
        <w:t>can include additional media types compared to the SDP offer initiated by the originating UE in the previous INVITE request</w:t>
      </w:r>
      <w:r>
        <w:rPr>
          <w:noProof/>
          <w:lang w:eastAsia="ja-JP"/>
        </w:rPr>
        <w:t>,</w:t>
      </w:r>
      <w:r w:rsidRPr="0061774E">
        <w:rPr>
          <w:noProof/>
          <w:lang w:eastAsia="ja-JP"/>
        </w:rPr>
        <w:t xml:space="preserve"> </w:t>
      </w:r>
      <w:r>
        <w:rPr>
          <w:noProof/>
          <w:lang w:eastAsia="ja-JP"/>
        </w:rPr>
        <w:t>and</w:t>
      </w:r>
    </w:p>
    <w:p w14:paraId="6D97082F" w14:textId="77777777" w:rsidR="002C17D9" w:rsidRPr="00687479" w:rsidRDefault="002C17D9" w:rsidP="002C17D9">
      <w:pPr>
        <w:pStyle w:val="B3"/>
        <w:rPr>
          <w:noProof/>
          <w:lang w:eastAsia="ja-JP"/>
        </w:rPr>
      </w:pPr>
      <w:r>
        <w:rPr>
          <w:noProof/>
          <w:lang w:eastAsia="zh-CN"/>
        </w:rPr>
        <w:t>ii)</w:t>
      </w:r>
      <w:r>
        <w:rPr>
          <w:noProof/>
          <w:lang w:eastAsia="ja-JP"/>
        </w:rPr>
        <w:tab/>
        <w:t>use the precondition mechanism in the UPDATE request as specified in RFC</w:t>
      </w:r>
      <w:r>
        <w:rPr>
          <w:noProof/>
          <w:lang w:val="en-US" w:eastAsia="ja-JP"/>
        </w:rPr>
        <w:t> </w:t>
      </w:r>
      <w:r>
        <w:rPr>
          <w:rFonts w:hint="eastAsia"/>
          <w:noProof/>
          <w:lang w:eastAsia="ja-JP"/>
        </w:rPr>
        <w:t>331</w:t>
      </w:r>
      <w:r>
        <w:rPr>
          <w:noProof/>
          <w:lang w:eastAsia="ja-JP"/>
        </w:rPr>
        <w:t>2</w:t>
      </w:r>
      <w:r>
        <w:rPr>
          <w:noProof/>
          <w:lang w:val="en-US" w:eastAsia="ja-JP"/>
        </w:rPr>
        <w:t> </w:t>
      </w:r>
      <w:r w:rsidRPr="00741BD2">
        <w:rPr>
          <w:rFonts w:hint="eastAsia"/>
          <w:noProof/>
          <w:lang w:eastAsia="ja-JP"/>
        </w:rPr>
        <w:t>[</w:t>
      </w:r>
      <w:r w:rsidR="007C3EF0">
        <w:rPr>
          <w:noProof/>
          <w:lang w:eastAsia="ja-JP"/>
        </w:rPr>
        <w:t>17</w:t>
      </w:r>
      <w:r w:rsidRPr="00741BD2">
        <w:rPr>
          <w:rFonts w:hint="eastAsia"/>
          <w:noProof/>
          <w:lang w:eastAsia="ja-JP"/>
        </w:rPr>
        <w:t>]</w:t>
      </w:r>
      <w:r>
        <w:rPr>
          <w:noProof/>
          <w:lang w:eastAsia="ja-JP"/>
        </w:rPr>
        <w:t>,</w:t>
      </w:r>
      <w:r w:rsidRPr="00A4706A">
        <w:rPr>
          <w:rFonts w:hint="eastAsia"/>
          <w:noProof/>
          <w:lang w:eastAsia="ja-JP"/>
        </w:rPr>
        <w:t xml:space="preserve"> </w:t>
      </w:r>
      <w:r>
        <w:rPr>
          <w:noProof/>
          <w:lang w:eastAsia="ja-JP"/>
        </w:rPr>
        <w:t>and</w:t>
      </w:r>
      <w:r w:rsidRPr="00A4706A">
        <w:rPr>
          <w:rFonts w:hint="eastAsia"/>
          <w:noProof/>
          <w:lang w:eastAsia="ja-JP"/>
        </w:rPr>
        <w:t xml:space="preserve"> not instruct the MRF to start applicable media for the CAT service before the originating UE has indicated that preconditions are fulfilled</w:t>
      </w:r>
      <w:r w:rsidRPr="00A4706A">
        <w:rPr>
          <w:noProof/>
          <w:lang w:eastAsia="ja-JP"/>
        </w:rPr>
        <w:t xml:space="preserve"> in the 200 (OK) response to the UPDATE request or </w:t>
      </w:r>
      <w:r>
        <w:rPr>
          <w:noProof/>
          <w:lang w:eastAsia="ja-JP"/>
        </w:rPr>
        <w:t>subsequent</w:t>
      </w:r>
      <w:r w:rsidRPr="00A4706A">
        <w:rPr>
          <w:noProof/>
          <w:lang w:eastAsia="ja-JP"/>
        </w:rPr>
        <w:t xml:space="preserve"> UPDATE request</w:t>
      </w:r>
      <w:r>
        <w:rPr>
          <w:noProof/>
          <w:lang w:eastAsia="ja-JP"/>
        </w:rPr>
        <w:t>; or</w:t>
      </w:r>
    </w:p>
    <w:p w14:paraId="5621F260" w14:textId="77777777" w:rsidR="002C17D9" w:rsidRDefault="002C17D9" w:rsidP="002C17D9">
      <w:pPr>
        <w:pStyle w:val="B2"/>
        <w:rPr>
          <w:noProof/>
          <w:lang w:eastAsia="ja-JP"/>
        </w:rPr>
      </w:pPr>
      <w:r>
        <w:rPr>
          <w:noProof/>
          <w:lang w:eastAsia="ja-JP"/>
        </w:rPr>
        <w:t>2</w:t>
      </w:r>
      <w:r w:rsidRPr="0065027D">
        <w:rPr>
          <w:rFonts w:hint="eastAsia"/>
          <w:noProof/>
          <w:lang w:eastAsia="ja-JP"/>
        </w:rPr>
        <w:t>)</w:t>
      </w:r>
      <w:r w:rsidRPr="0065027D">
        <w:rPr>
          <w:rFonts w:hint="eastAsia"/>
          <w:noProof/>
          <w:lang w:eastAsia="ja-JP"/>
        </w:rPr>
        <w:tab/>
      </w:r>
      <w:r>
        <w:rPr>
          <w:noProof/>
          <w:lang w:eastAsia="ja-JP"/>
        </w:rPr>
        <w:t xml:space="preserve">if the precondition mechanism was not applied to the session, when </w:t>
      </w:r>
      <w:r w:rsidRPr="00392610">
        <w:rPr>
          <w:noProof/>
          <w:lang w:eastAsia="ja-JP"/>
        </w:rPr>
        <w:t xml:space="preserve">the media types required in the SDP of the CAT and the previous SDP offer in INVITE request are different, </w:t>
      </w:r>
    </w:p>
    <w:p w14:paraId="6F5C3E17" w14:textId="77777777" w:rsidR="002C17D9" w:rsidRDefault="002C17D9" w:rsidP="002C17D9">
      <w:pPr>
        <w:pStyle w:val="B3"/>
        <w:rPr>
          <w:noProof/>
          <w:lang w:eastAsia="ja-JP"/>
        </w:rPr>
      </w:pPr>
      <w:r>
        <w:rPr>
          <w:noProof/>
          <w:lang w:eastAsia="zh-CN"/>
        </w:rPr>
        <w:t>i)</w:t>
      </w:r>
      <w:r>
        <w:rPr>
          <w:noProof/>
          <w:lang w:eastAsia="ja-JP"/>
        </w:rPr>
        <w:tab/>
        <w:t xml:space="preserve">the AS shall send an UPDATE request with an SDP offer based on </w:t>
      </w:r>
      <w:r w:rsidRPr="00392610">
        <w:rPr>
          <w:noProof/>
          <w:lang w:eastAsia="ja-JP"/>
        </w:rPr>
        <w:t>the SDP of the CAT to the originating UE</w:t>
      </w:r>
      <w:r>
        <w:rPr>
          <w:noProof/>
          <w:lang w:eastAsia="ja-JP"/>
        </w:rPr>
        <w:t>; and</w:t>
      </w:r>
    </w:p>
    <w:p w14:paraId="40C6E3CE" w14:textId="77777777" w:rsidR="002C17D9" w:rsidRPr="00687479" w:rsidRDefault="002C17D9" w:rsidP="002C17D9">
      <w:pPr>
        <w:pStyle w:val="B3"/>
        <w:rPr>
          <w:noProof/>
          <w:lang w:eastAsia="ja-JP"/>
        </w:rPr>
      </w:pPr>
      <w:r>
        <w:rPr>
          <w:noProof/>
          <w:lang w:eastAsia="zh-CN"/>
        </w:rPr>
        <w:t>ii)</w:t>
      </w:r>
      <w:r>
        <w:rPr>
          <w:noProof/>
          <w:lang w:eastAsia="ja-JP"/>
        </w:rPr>
        <w:tab/>
        <w:t xml:space="preserve">the AS may </w:t>
      </w:r>
      <w:r>
        <w:rPr>
          <w:noProof/>
          <w:lang w:eastAsia="zh-CN"/>
        </w:rPr>
        <w:t xml:space="preserve">based on local policy use </w:t>
      </w:r>
      <w:r>
        <w:rPr>
          <w:noProof/>
          <w:lang w:eastAsia="ja-JP"/>
        </w:rPr>
        <w:t>the precondition mechanism in the UPDATE request as specified in RFC</w:t>
      </w:r>
      <w:r>
        <w:rPr>
          <w:noProof/>
          <w:lang w:val="en-US" w:eastAsia="ja-JP"/>
        </w:rPr>
        <w:t> </w:t>
      </w:r>
      <w:r>
        <w:rPr>
          <w:rFonts w:hint="eastAsia"/>
          <w:noProof/>
          <w:lang w:eastAsia="ja-JP"/>
        </w:rPr>
        <w:t>331</w:t>
      </w:r>
      <w:r>
        <w:rPr>
          <w:noProof/>
          <w:lang w:eastAsia="ja-JP"/>
        </w:rPr>
        <w:t>2</w:t>
      </w:r>
      <w:r>
        <w:rPr>
          <w:noProof/>
          <w:lang w:val="en-US" w:eastAsia="ja-JP"/>
        </w:rPr>
        <w:t> </w:t>
      </w:r>
      <w:r w:rsidRPr="00741BD2">
        <w:rPr>
          <w:rFonts w:hint="eastAsia"/>
          <w:noProof/>
          <w:lang w:eastAsia="ja-JP"/>
        </w:rPr>
        <w:t>[</w:t>
      </w:r>
      <w:r w:rsidR="00746D24">
        <w:rPr>
          <w:noProof/>
          <w:lang w:eastAsia="ja-JP"/>
        </w:rPr>
        <w:t>17</w:t>
      </w:r>
      <w:r w:rsidRPr="00741BD2">
        <w:rPr>
          <w:rFonts w:hint="eastAsia"/>
          <w:noProof/>
          <w:lang w:eastAsia="ja-JP"/>
        </w:rPr>
        <w:t>]</w:t>
      </w:r>
      <w:r>
        <w:rPr>
          <w:noProof/>
          <w:lang w:eastAsia="ja-JP"/>
        </w:rPr>
        <w:t xml:space="preserve">, </w:t>
      </w:r>
      <w:r w:rsidRPr="008A4580">
        <w:rPr>
          <w:noProof/>
          <w:lang w:eastAsia="ja-JP"/>
        </w:rPr>
        <w:t xml:space="preserve">if </w:t>
      </w:r>
      <w:r w:rsidRPr="008F240C">
        <w:rPr>
          <w:noProof/>
          <w:lang w:eastAsia="ja-JP"/>
        </w:rPr>
        <w:t>the precondition mechanism</w:t>
      </w:r>
      <w:r w:rsidRPr="008A4580">
        <w:rPr>
          <w:noProof/>
          <w:lang w:eastAsia="ja-JP"/>
        </w:rPr>
        <w:t xml:space="preserve"> is use</w:t>
      </w:r>
      <w:r w:rsidRPr="008F240C">
        <w:rPr>
          <w:noProof/>
          <w:lang w:eastAsia="ja-JP"/>
        </w:rPr>
        <w:t>d in the UPDATE</w:t>
      </w:r>
      <w:r>
        <w:rPr>
          <w:noProof/>
          <w:lang w:eastAsia="ja-JP"/>
        </w:rPr>
        <w:t xml:space="preserve"> request,</w:t>
      </w:r>
      <w:r w:rsidRPr="00A4706A">
        <w:rPr>
          <w:rFonts w:hint="eastAsia"/>
          <w:noProof/>
          <w:lang w:eastAsia="ja-JP"/>
        </w:rPr>
        <w:t xml:space="preserve"> the AS shall not instruct the MRF to start applicable media for the CAT service before the originating UE has indicated that preconditions are fulfilled</w:t>
      </w:r>
      <w:r w:rsidRPr="00A4706A">
        <w:rPr>
          <w:noProof/>
          <w:lang w:eastAsia="ja-JP"/>
        </w:rPr>
        <w:t xml:space="preserve"> in the 200 (OK) response to the UPDATE request or </w:t>
      </w:r>
      <w:r>
        <w:rPr>
          <w:noProof/>
          <w:lang w:eastAsia="ja-JP"/>
        </w:rPr>
        <w:t>subsequent</w:t>
      </w:r>
      <w:r w:rsidRPr="00A4706A">
        <w:rPr>
          <w:noProof/>
          <w:lang w:eastAsia="ja-JP"/>
        </w:rPr>
        <w:t xml:space="preserve"> UPDATE request</w:t>
      </w:r>
      <w:r>
        <w:rPr>
          <w:noProof/>
          <w:lang w:eastAsia="ja-JP"/>
        </w:rPr>
        <w:t>; or</w:t>
      </w:r>
    </w:p>
    <w:p w14:paraId="291E1B99" w14:textId="77777777" w:rsidR="002C17D9" w:rsidRPr="00687479" w:rsidRDefault="002C17D9" w:rsidP="002C17D9">
      <w:pPr>
        <w:pStyle w:val="B1"/>
        <w:rPr>
          <w:noProof/>
          <w:lang w:eastAsia="ja-JP"/>
        </w:rPr>
      </w:pPr>
      <w:r>
        <w:rPr>
          <w:noProof/>
          <w:lang w:eastAsia="ja-JP"/>
        </w:rPr>
        <w:t>b</w:t>
      </w:r>
      <w:r w:rsidRPr="0065027D">
        <w:rPr>
          <w:rFonts w:hint="eastAsia"/>
          <w:noProof/>
          <w:lang w:eastAsia="ja-JP"/>
        </w:rPr>
        <w:t>)</w:t>
      </w:r>
      <w:r w:rsidRPr="0065027D">
        <w:rPr>
          <w:rFonts w:hint="eastAsia"/>
          <w:noProof/>
          <w:lang w:eastAsia="ja-JP"/>
        </w:rPr>
        <w:tab/>
      </w:r>
      <w:r>
        <w:rPr>
          <w:noProof/>
          <w:lang w:eastAsia="ja-JP"/>
        </w:rPr>
        <w:t xml:space="preserve">if </w:t>
      </w:r>
      <w:r w:rsidRPr="0065027D">
        <w:rPr>
          <w:rFonts w:hint="eastAsia"/>
          <w:noProof/>
          <w:lang w:eastAsia="ja-JP"/>
        </w:rPr>
        <w:t>the originating UE</w:t>
      </w:r>
      <w:r>
        <w:rPr>
          <w:noProof/>
          <w:lang w:eastAsia="ja-JP"/>
        </w:rPr>
        <w:t xml:space="preserve"> did not indicate support for the </w:t>
      </w:r>
      <w:r w:rsidRPr="0065027D">
        <w:rPr>
          <w:rFonts w:hint="eastAsia"/>
          <w:noProof/>
          <w:lang w:eastAsia="ja-JP"/>
        </w:rPr>
        <w:t>precondition mechanism</w:t>
      </w:r>
      <w:r>
        <w:rPr>
          <w:noProof/>
          <w:lang w:eastAsia="ja-JP"/>
        </w:rPr>
        <w:t>,</w:t>
      </w:r>
      <w:r w:rsidRPr="006F435D">
        <w:rPr>
          <w:noProof/>
          <w:lang w:eastAsia="ja-JP"/>
        </w:rPr>
        <w:t xml:space="preserve"> </w:t>
      </w:r>
      <w:r>
        <w:rPr>
          <w:noProof/>
          <w:lang w:eastAsia="ja-JP"/>
        </w:rPr>
        <w:t>and if</w:t>
      </w:r>
      <w:r w:rsidRPr="00392610">
        <w:rPr>
          <w:noProof/>
          <w:lang w:eastAsia="ja-JP"/>
        </w:rPr>
        <w:t xml:space="preserve"> the media types required in the SDP of the CAT and the previous SDP offer in </w:t>
      </w:r>
      <w:r>
        <w:rPr>
          <w:noProof/>
          <w:lang w:eastAsia="ja-JP"/>
        </w:rPr>
        <w:t xml:space="preserve">the initial </w:t>
      </w:r>
      <w:r w:rsidRPr="00392610">
        <w:rPr>
          <w:noProof/>
          <w:lang w:eastAsia="ja-JP"/>
        </w:rPr>
        <w:t>INVITE request are different,</w:t>
      </w:r>
      <w:r>
        <w:rPr>
          <w:noProof/>
          <w:lang w:eastAsia="ja-JP"/>
        </w:rPr>
        <w:t xml:space="preserve"> </w:t>
      </w:r>
      <w:r w:rsidRPr="00392610">
        <w:rPr>
          <w:noProof/>
          <w:lang w:eastAsia="ja-JP"/>
        </w:rPr>
        <w:t xml:space="preserve">the AS shall </w:t>
      </w:r>
      <w:r>
        <w:rPr>
          <w:noProof/>
          <w:lang w:eastAsia="ja-JP"/>
        </w:rPr>
        <w:t>send an UPDATE request to the originating UE with an SDP offer based on t</w:t>
      </w:r>
      <w:r w:rsidRPr="00392610">
        <w:rPr>
          <w:noProof/>
          <w:lang w:eastAsia="ja-JP"/>
        </w:rPr>
        <w:t>he SDP of the CAT</w:t>
      </w:r>
      <w:r>
        <w:rPr>
          <w:noProof/>
          <w:lang w:eastAsia="ja-JP"/>
        </w:rPr>
        <w:t>.</w:t>
      </w:r>
    </w:p>
    <w:p w14:paraId="0315742F" w14:textId="77777777" w:rsidR="00316508" w:rsidRDefault="00316508" w:rsidP="00316508">
      <w:pPr>
        <w:rPr>
          <w:noProof/>
          <w:lang w:eastAsia="zh-CN"/>
        </w:rPr>
      </w:pPr>
      <w:r>
        <w:rPr>
          <w:rFonts w:hint="eastAsia"/>
          <w:noProof/>
          <w:lang w:eastAsia="zh-CN"/>
        </w:rPr>
        <w:t>If UPDATE request containing an SDP offer from terminating side is received when a 180 (Ringing) response has been sent and a 200 (OK) response to the initial INVITE has not been sent yet, the AS shall:</w:t>
      </w:r>
    </w:p>
    <w:p w14:paraId="6916DA02" w14:textId="77777777" w:rsidR="00316508" w:rsidRDefault="00316508" w:rsidP="00316508">
      <w:pPr>
        <w:pStyle w:val="B1"/>
        <w:rPr>
          <w:noProof/>
          <w:lang w:eastAsia="zh-CN"/>
        </w:rPr>
      </w:pPr>
      <w:r w:rsidRPr="0065027D">
        <w:rPr>
          <w:rFonts w:hint="eastAsia"/>
          <w:noProof/>
          <w:lang w:eastAsia="ja-JP"/>
        </w:rPr>
        <w:t>a)</w:t>
      </w:r>
      <w:r w:rsidRPr="0065027D">
        <w:rPr>
          <w:rFonts w:hint="eastAsia"/>
          <w:noProof/>
          <w:lang w:eastAsia="ja-JP"/>
        </w:rPr>
        <w:tab/>
      </w:r>
      <w:r>
        <w:rPr>
          <w:rFonts w:hint="eastAsia"/>
          <w:noProof/>
          <w:lang w:eastAsia="zh-CN"/>
        </w:rPr>
        <w:t>not forward the UPDATE request to the originating side;</w:t>
      </w:r>
    </w:p>
    <w:p w14:paraId="2CB65BA4" w14:textId="77777777" w:rsidR="00316508" w:rsidRDefault="00316508" w:rsidP="00316508">
      <w:pPr>
        <w:pStyle w:val="B1"/>
        <w:rPr>
          <w:noProof/>
          <w:lang w:eastAsia="zh-CN"/>
        </w:rPr>
      </w:pPr>
      <w:r>
        <w:rPr>
          <w:rFonts w:hint="eastAsia"/>
          <w:noProof/>
          <w:lang w:eastAsia="zh-CN"/>
        </w:rPr>
        <w:lastRenderedPageBreak/>
        <w:t>b</w:t>
      </w:r>
      <w:r w:rsidRPr="0065027D">
        <w:rPr>
          <w:rFonts w:hint="eastAsia"/>
          <w:noProof/>
          <w:lang w:eastAsia="ja-JP"/>
        </w:rPr>
        <w:t>)</w:t>
      </w:r>
      <w:r w:rsidRPr="0065027D">
        <w:rPr>
          <w:rFonts w:hint="eastAsia"/>
          <w:noProof/>
          <w:lang w:eastAsia="ja-JP"/>
        </w:rPr>
        <w:tab/>
      </w:r>
      <w:r>
        <w:rPr>
          <w:rFonts w:hint="eastAsia"/>
          <w:noProof/>
          <w:lang w:eastAsia="ja-JP"/>
        </w:rPr>
        <w:t>store the SDP offer contained in the UPDATE request, and if SDP answer or SDP offer from terminating side has been stored previously, the AS shall replace it with the new received SDP offer</w:t>
      </w:r>
      <w:r>
        <w:rPr>
          <w:rFonts w:hint="eastAsia"/>
          <w:noProof/>
          <w:lang w:eastAsia="zh-CN"/>
        </w:rPr>
        <w:t>; and</w:t>
      </w:r>
    </w:p>
    <w:p w14:paraId="6AE6760C" w14:textId="77777777" w:rsidR="00732BA0" w:rsidRPr="00741BD2" w:rsidRDefault="00316508" w:rsidP="00316508">
      <w:pPr>
        <w:pStyle w:val="B1"/>
        <w:rPr>
          <w:noProof/>
          <w:lang w:eastAsia="ja-JP"/>
        </w:rPr>
      </w:pPr>
      <w:r>
        <w:rPr>
          <w:rFonts w:hint="eastAsia"/>
          <w:noProof/>
          <w:lang w:eastAsia="zh-CN"/>
        </w:rPr>
        <w:t>c</w:t>
      </w:r>
      <w:r w:rsidRPr="0065027D">
        <w:rPr>
          <w:rFonts w:hint="eastAsia"/>
          <w:noProof/>
          <w:lang w:eastAsia="ja-JP"/>
        </w:rPr>
        <w:t>)</w:t>
      </w:r>
      <w:r w:rsidRPr="0065027D">
        <w:rPr>
          <w:rFonts w:hint="eastAsia"/>
          <w:noProof/>
          <w:lang w:eastAsia="ja-JP"/>
        </w:rPr>
        <w:tab/>
      </w:r>
      <w:r>
        <w:rPr>
          <w:rFonts w:hint="eastAsia"/>
          <w:noProof/>
          <w:lang w:eastAsia="zh-CN"/>
        </w:rPr>
        <w:t>respon</w:t>
      </w:r>
      <w:r w:rsidR="00DF0305">
        <w:rPr>
          <w:noProof/>
          <w:lang w:eastAsia="zh-CN"/>
        </w:rPr>
        <w:t>d</w:t>
      </w:r>
      <w:r>
        <w:rPr>
          <w:rFonts w:hint="eastAsia"/>
          <w:noProof/>
          <w:lang w:eastAsia="zh-CN"/>
        </w:rPr>
        <w:t xml:space="preserve"> to the UPDATE request with a 200 (OK) response and generate an SDP answer based on </w:t>
      </w:r>
      <w:r>
        <w:rPr>
          <w:noProof/>
          <w:lang w:eastAsia="zh-CN"/>
        </w:rPr>
        <w:t>the</w:t>
      </w:r>
      <w:r>
        <w:rPr>
          <w:rFonts w:hint="eastAsia"/>
          <w:noProof/>
          <w:lang w:eastAsia="zh-CN"/>
        </w:rPr>
        <w:t xml:space="preserve"> SDP offer previously sent from </w:t>
      </w:r>
      <w:r>
        <w:rPr>
          <w:noProof/>
          <w:lang w:eastAsia="zh-CN"/>
        </w:rPr>
        <w:t>the</w:t>
      </w:r>
      <w:r>
        <w:rPr>
          <w:rFonts w:hint="eastAsia"/>
          <w:noProof/>
          <w:lang w:eastAsia="zh-CN"/>
        </w:rPr>
        <w:t xml:space="preserve"> originating side.</w:t>
      </w:r>
    </w:p>
    <w:p w14:paraId="264B918A" w14:textId="77777777" w:rsidR="00732BA0" w:rsidRPr="00741BD2" w:rsidRDefault="00732BA0" w:rsidP="00732BA0">
      <w:pPr>
        <w:rPr>
          <w:noProof/>
          <w:lang w:eastAsia="ja-JP"/>
        </w:rPr>
      </w:pPr>
      <w:r>
        <w:rPr>
          <w:rFonts w:hint="eastAsia"/>
          <w:noProof/>
          <w:lang w:eastAsia="ja-JP"/>
        </w:rPr>
        <w:t>U</w:t>
      </w:r>
      <w:r w:rsidRPr="00741BD2">
        <w:rPr>
          <w:noProof/>
          <w:lang w:eastAsia="ja-JP"/>
        </w:rPr>
        <w:t>pon receiving an SIP 200</w:t>
      </w:r>
      <w:r>
        <w:rPr>
          <w:rFonts w:hint="eastAsia"/>
          <w:noProof/>
          <w:lang w:eastAsia="ja-JP"/>
        </w:rPr>
        <w:t xml:space="preserve"> (</w:t>
      </w:r>
      <w:r w:rsidRPr="00741BD2">
        <w:rPr>
          <w:noProof/>
          <w:lang w:eastAsia="ja-JP"/>
        </w:rPr>
        <w:t>OK</w:t>
      </w:r>
      <w:r>
        <w:rPr>
          <w:rFonts w:hint="eastAsia"/>
          <w:noProof/>
          <w:lang w:eastAsia="ja-JP"/>
        </w:rPr>
        <w:t>) (INVITE)</w:t>
      </w:r>
      <w:r w:rsidRPr="00741BD2">
        <w:rPr>
          <w:noProof/>
          <w:lang w:eastAsia="ja-JP"/>
        </w:rPr>
        <w:t xml:space="preserve"> from terminating UE, </w:t>
      </w:r>
      <w:r w:rsidR="006E5BBC">
        <w:rPr>
          <w:noProof/>
          <w:lang w:eastAsia="ja-JP"/>
        </w:rPr>
        <w:t>if it is not allowed to continue playing video CAT by operator or user settings,</w:t>
      </w:r>
      <w:r w:rsidR="006E5BBC">
        <w:rPr>
          <w:noProof/>
          <w:lang w:eastAsia="zh-CN"/>
        </w:rPr>
        <w:t xml:space="preserve"> or if </w:t>
      </w:r>
      <w:r w:rsidR="006E5BBC">
        <w:rPr>
          <w:noProof/>
          <w:lang w:eastAsia="ja-JP"/>
        </w:rPr>
        <w:t>video CAT media has not been played during the called party alerting,</w:t>
      </w:r>
      <w:r w:rsidR="006E5BBC">
        <w:rPr>
          <w:rFonts w:hint="eastAsia"/>
          <w:noProof/>
          <w:lang w:eastAsia="ja-JP"/>
        </w:rPr>
        <w:t xml:space="preserve"> </w:t>
      </w:r>
      <w:r w:rsidRPr="00741BD2">
        <w:rPr>
          <w:noProof/>
          <w:lang w:eastAsia="ja-JP"/>
        </w:rPr>
        <w:t>the AS shall</w:t>
      </w:r>
      <w:r>
        <w:rPr>
          <w:rFonts w:hint="eastAsia"/>
          <w:noProof/>
          <w:lang w:eastAsia="ja-JP"/>
        </w:rPr>
        <w:t xml:space="preserve"> </w:t>
      </w:r>
      <w:r w:rsidR="000335D7">
        <w:rPr>
          <w:rFonts w:hint="eastAsia"/>
          <w:noProof/>
          <w:lang w:eastAsia="ja-JP"/>
        </w:rPr>
        <w:t xml:space="preserve">instruct the MRF to stop the media for the CAT service and </w:t>
      </w:r>
      <w:r>
        <w:rPr>
          <w:rFonts w:hint="eastAsia"/>
          <w:noProof/>
          <w:lang w:eastAsia="ja-JP"/>
        </w:rPr>
        <w:t>either</w:t>
      </w:r>
      <w:r w:rsidRPr="00741BD2">
        <w:rPr>
          <w:noProof/>
          <w:lang w:eastAsia="ja-JP"/>
        </w:rPr>
        <w:t>:</w:t>
      </w:r>
    </w:p>
    <w:p w14:paraId="3C1B1341" w14:textId="77777777" w:rsidR="00316508" w:rsidRDefault="00316508" w:rsidP="00316508">
      <w:pPr>
        <w:pStyle w:val="B1"/>
        <w:rPr>
          <w:noProof/>
          <w:lang w:eastAsia="zh-CN"/>
        </w:rPr>
      </w:pPr>
      <w:r>
        <w:rPr>
          <w:rFonts w:hint="eastAsia"/>
          <w:noProof/>
          <w:lang w:eastAsia="zh-CN"/>
        </w:rPr>
        <w:t>a</w:t>
      </w:r>
      <w:r w:rsidRPr="0065027D">
        <w:rPr>
          <w:rFonts w:hint="eastAsia"/>
          <w:noProof/>
          <w:lang w:eastAsia="ja-JP"/>
        </w:rPr>
        <w:t>)</w:t>
      </w:r>
      <w:r w:rsidRPr="0065027D">
        <w:rPr>
          <w:rFonts w:hint="eastAsia"/>
          <w:noProof/>
          <w:lang w:eastAsia="ja-JP"/>
        </w:rPr>
        <w:tab/>
      </w:r>
      <w:r>
        <w:rPr>
          <w:rFonts w:hint="eastAsia"/>
          <w:noProof/>
          <w:lang w:eastAsia="zh-CN"/>
        </w:rPr>
        <w:t>if the AS is going to update media only with the originating side, generate an UPDATE request as specified in RFC</w:t>
      </w:r>
      <w:r w:rsidR="00D04EAC">
        <w:rPr>
          <w:noProof/>
          <w:lang w:eastAsia="zh-CN"/>
        </w:rPr>
        <w:t> </w:t>
      </w:r>
      <w:r>
        <w:rPr>
          <w:rFonts w:hint="eastAsia"/>
          <w:noProof/>
          <w:lang w:eastAsia="zh-CN"/>
        </w:rPr>
        <w:t>3311</w:t>
      </w:r>
      <w:r w:rsidR="00D04EAC">
        <w:rPr>
          <w:noProof/>
          <w:lang w:eastAsia="zh-CN"/>
        </w:rPr>
        <w:t> </w:t>
      </w:r>
      <w:r>
        <w:rPr>
          <w:rFonts w:hint="eastAsia"/>
          <w:noProof/>
          <w:lang w:eastAsia="zh-CN"/>
        </w:rPr>
        <w:t xml:space="preserve">[13] to update </w:t>
      </w:r>
      <w:r>
        <w:rPr>
          <w:noProof/>
          <w:lang w:eastAsia="zh-CN"/>
        </w:rPr>
        <w:t>the</w:t>
      </w:r>
      <w:r>
        <w:rPr>
          <w:rFonts w:hint="eastAsia"/>
          <w:noProof/>
          <w:lang w:eastAsia="zh-CN"/>
        </w:rPr>
        <w:t xml:space="preserve"> media with the originating UE using either:</w:t>
      </w:r>
    </w:p>
    <w:p w14:paraId="75BE8053" w14:textId="77777777" w:rsidR="00316508" w:rsidRPr="00606CA1" w:rsidRDefault="00316508" w:rsidP="00316508">
      <w:pPr>
        <w:pStyle w:val="B2"/>
        <w:rPr>
          <w:noProof/>
          <w:lang w:eastAsia="ja-JP"/>
        </w:rPr>
      </w:pPr>
      <w:r w:rsidRPr="00606CA1">
        <w:rPr>
          <w:rFonts w:hint="eastAsia"/>
          <w:noProof/>
          <w:lang w:eastAsia="ja-JP"/>
        </w:rPr>
        <w:t>1)</w:t>
      </w:r>
      <w:r w:rsidRPr="00606CA1">
        <w:rPr>
          <w:rFonts w:hint="eastAsia"/>
          <w:noProof/>
          <w:lang w:eastAsia="ja-JP"/>
        </w:rPr>
        <w:tab/>
      </w:r>
      <w:r>
        <w:rPr>
          <w:rFonts w:hint="eastAsia"/>
          <w:noProof/>
          <w:lang w:eastAsia="ja-JP"/>
        </w:rPr>
        <w:t xml:space="preserve">if the AS has previously stored the SDP answer </w:t>
      </w:r>
      <w:r>
        <w:rPr>
          <w:noProof/>
          <w:lang w:eastAsia="ja-JP"/>
        </w:rPr>
        <w:t xml:space="preserve">or SDP offer </w:t>
      </w:r>
      <w:r>
        <w:rPr>
          <w:rFonts w:hint="eastAsia"/>
          <w:noProof/>
          <w:lang w:eastAsia="ja-JP"/>
        </w:rPr>
        <w:t xml:space="preserve">sent from the terminating </w:t>
      </w:r>
      <w:r>
        <w:rPr>
          <w:noProof/>
          <w:lang w:eastAsia="ja-JP"/>
        </w:rPr>
        <w:t>side</w:t>
      </w:r>
      <w:r>
        <w:rPr>
          <w:rFonts w:hint="eastAsia"/>
          <w:noProof/>
          <w:lang w:eastAsia="ja-JP"/>
        </w:rPr>
        <w:t xml:space="preserve">, </w:t>
      </w:r>
      <w:r w:rsidRPr="00741BD2">
        <w:rPr>
          <w:noProof/>
          <w:lang w:eastAsia="ja-JP"/>
        </w:rPr>
        <w:t xml:space="preserve">the SDP </w:t>
      </w:r>
      <w:r>
        <w:rPr>
          <w:rFonts w:hint="eastAsia"/>
          <w:noProof/>
          <w:lang w:eastAsia="ja-JP"/>
        </w:rPr>
        <w:t xml:space="preserve">answer </w:t>
      </w:r>
      <w:r w:rsidRPr="00741BD2">
        <w:rPr>
          <w:noProof/>
          <w:lang w:eastAsia="ja-JP"/>
        </w:rPr>
        <w:t xml:space="preserve">of the </w:t>
      </w:r>
      <w:r w:rsidRPr="00741BD2">
        <w:rPr>
          <w:rFonts w:hint="eastAsia"/>
          <w:noProof/>
          <w:lang w:eastAsia="ja-JP"/>
        </w:rPr>
        <w:t xml:space="preserve">terminating UE as </w:t>
      </w:r>
      <w:r>
        <w:rPr>
          <w:rFonts w:hint="eastAsia"/>
          <w:noProof/>
          <w:lang w:eastAsia="ja-JP"/>
        </w:rPr>
        <w:t>previously stored</w:t>
      </w:r>
      <w:r w:rsidRPr="00741BD2">
        <w:rPr>
          <w:noProof/>
          <w:lang w:eastAsia="ja-JP"/>
        </w:rPr>
        <w:t>;</w:t>
      </w:r>
      <w:r>
        <w:rPr>
          <w:rFonts w:hint="eastAsia"/>
          <w:noProof/>
          <w:lang w:eastAsia="ja-JP"/>
        </w:rPr>
        <w:t xml:space="preserve"> or</w:t>
      </w:r>
    </w:p>
    <w:p w14:paraId="284DD695" w14:textId="77777777" w:rsidR="00316508" w:rsidRDefault="00316508" w:rsidP="00316508">
      <w:pPr>
        <w:pStyle w:val="B2"/>
        <w:rPr>
          <w:noProof/>
          <w:lang w:eastAsia="zh-CN"/>
        </w:rPr>
      </w:pPr>
      <w:r>
        <w:rPr>
          <w:rFonts w:hint="eastAsia"/>
          <w:noProof/>
          <w:lang w:eastAsia="zh-CN"/>
        </w:rPr>
        <w:t>2</w:t>
      </w:r>
      <w:r w:rsidRPr="00606CA1">
        <w:rPr>
          <w:rFonts w:hint="eastAsia"/>
          <w:noProof/>
          <w:lang w:eastAsia="ja-JP"/>
        </w:rPr>
        <w:t>)</w:t>
      </w:r>
      <w:r w:rsidRPr="00606CA1">
        <w:rPr>
          <w:rFonts w:hint="eastAsia"/>
          <w:noProof/>
          <w:lang w:eastAsia="ja-JP"/>
        </w:rPr>
        <w:tab/>
      </w:r>
      <w:r>
        <w:rPr>
          <w:rFonts w:hint="eastAsia"/>
          <w:noProof/>
          <w:lang w:eastAsia="ja-JP"/>
        </w:rPr>
        <w:t xml:space="preserve">if the AS has not previously stored SDP answer </w:t>
      </w:r>
      <w:r>
        <w:rPr>
          <w:noProof/>
          <w:lang w:eastAsia="ja-JP"/>
        </w:rPr>
        <w:t xml:space="preserve">or SDP offer </w:t>
      </w:r>
      <w:r>
        <w:rPr>
          <w:rFonts w:hint="eastAsia"/>
          <w:noProof/>
          <w:lang w:eastAsia="ja-JP"/>
        </w:rPr>
        <w:t xml:space="preserve">sent from the terminating </w:t>
      </w:r>
      <w:r>
        <w:rPr>
          <w:noProof/>
          <w:lang w:eastAsia="ja-JP"/>
        </w:rPr>
        <w:t>side</w:t>
      </w:r>
      <w:r>
        <w:rPr>
          <w:rFonts w:hint="eastAsia"/>
          <w:noProof/>
          <w:lang w:eastAsia="ja-JP"/>
        </w:rPr>
        <w:t>, the SDP answer received in the immediate 200 (OK) response to the SIP INVITE request</w:t>
      </w:r>
      <w:r>
        <w:rPr>
          <w:noProof/>
          <w:lang w:eastAsia="ja-JP"/>
        </w:rPr>
        <w:t xml:space="preserve">; </w:t>
      </w:r>
      <w:r>
        <w:rPr>
          <w:rFonts w:hint="eastAsia"/>
          <w:noProof/>
          <w:lang w:eastAsia="zh-CN"/>
        </w:rPr>
        <w:t>or</w:t>
      </w:r>
    </w:p>
    <w:p w14:paraId="4D2DD14B" w14:textId="77777777" w:rsidR="00316508" w:rsidRDefault="00316508" w:rsidP="00316508">
      <w:pPr>
        <w:pStyle w:val="B1"/>
        <w:rPr>
          <w:noProof/>
          <w:lang w:eastAsia="zh-CN"/>
        </w:rPr>
      </w:pPr>
      <w:r w:rsidRPr="0065027D">
        <w:rPr>
          <w:rFonts w:hint="eastAsia"/>
          <w:noProof/>
          <w:lang w:eastAsia="ja-JP"/>
        </w:rPr>
        <w:t>b)</w:t>
      </w:r>
      <w:r w:rsidRPr="0065027D">
        <w:rPr>
          <w:rFonts w:hint="eastAsia"/>
          <w:noProof/>
          <w:lang w:eastAsia="ja-JP"/>
        </w:rPr>
        <w:tab/>
      </w:r>
      <w:r>
        <w:rPr>
          <w:rFonts w:hint="eastAsia"/>
          <w:noProof/>
          <w:lang w:eastAsia="zh-CN"/>
        </w:rPr>
        <w:t>if the AS is going to update media with both originating side and terminating side:</w:t>
      </w:r>
    </w:p>
    <w:p w14:paraId="71C308CE" w14:textId="77777777" w:rsidR="00316508" w:rsidRDefault="00316508" w:rsidP="00316508">
      <w:pPr>
        <w:pStyle w:val="B2"/>
        <w:rPr>
          <w:lang w:eastAsia="zh-CN"/>
        </w:rPr>
      </w:pPr>
      <w:r w:rsidRPr="00606CA1">
        <w:rPr>
          <w:rFonts w:hint="eastAsia"/>
          <w:noProof/>
          <w:lang w:eastAsia="ja-JP"/>
        </w:rPr>
        <w:t>1)</w:t>
      </w:r>
      <w:r w:rsidRPr="00606CA1">
        <w:rPr>
          <w:rFonts w:hint="eastAsia"/>
          <w:noProof/>
          <w:lang w:eastAsia="ja-JP"/>
        </w:rPr>
        <w:tab/>
      </w:r>
      <w:r>
        <w:rPr>
          <w:rFonts w:hint="eastAsia"/>
        </w:rPr>
        <w:t xml:space="preserve">send an offerless re-INVITE </w:t>
      </w:r>
      <w:r>
        <w:rPr>
          <w:rFonts w:hint="eastAsia"/>
          <w:lang w:eastAsia="zh-CN"/>
        </w:rPr>
        <w:t xml:space="preserve">request </w:t>
      </w:r>
      <w:r>
        <w:rPr>
          <w:rFonts w:hint="eastAsia"/>
        </w:rPr>
        <w:t>to the terminating side</w:t>
      </w:r>
      <w:r>
        <w:rPr>
          <w:rFonts w:hint="eastAsia"/>
          <w:lang w:eastAsia="zh-CN"/>
        </w:rPr>
        <w:t>;</w:t>
      </w:r>
    </w:p>
    <w:p w14:paraId="6235A984" w14:textId="77777777" w:rsidR="00316508" w:rsidRDefault="00316508" w:rsidP="00316508">
      <w:pPr>
        <w:pStyle w:val="B2"/>
        <w:rPr>
          <w:noProof/>
          <w:lang w:eastAsia="zh-CN"/>
        </w:rPr>
      </w:pPr>
      <w:r>
        <w:rPr>
          <w:rFonts w:hint="eastAsia"/>
          <w:noProof/>
          <w:lang w:eastAsia="zh-CN"/>
        </w:rPr>
        <w:t>2</w:t>
      </w:r>
      <w:r w:rsidRPr="00606CA1">
        <w:rPr>
          <w:rFonts w:hint="eastAsia"/>
          <w:noProof/>
          <w:lang w:eastAsia="ja-JP"/>
        </w:rPr>
        <w:t>)</w:t>
      </w:r>
      <w:r w:rsidRPr="00606CA1">
        <w:rPr>
          <w:rFonts w:hint="eastAsia"/>
          <w:noProof/>
          <w:lang w:eastAsia="ja-JP"/>
        </w:rPr>
        <w:tab/>
      </w:r>
      <w:r>
        <w:rPr>
          <w:rFonts w:hint="eastAsia"/>
          <w:noProof/>
          <w:lang w:eastAsia="zh-CN"/>
        </w:rPr>
        <w:t xml:space="preserve">upon receiving a SIP response </w:t>
      </w:r>
      <w:r>
        <w:rPr>
          <w:noProof/>
          <w:lang w:eastAsia="zh-CN"/>
        </w:rPr>
        <w:t xml:space="preserve">to the re-INVITE request </w:t>
      </w:r>
      <w:r>
        <w:rPr>
          <w:rFonts w:hint="eastAsia"/>
          <w:noProof/>
          <w:lang w:eastAsia="zh-CN"/>
        </w:rPr>
        <w:t xml:space="preserve">containing an SDP offer from the terminating side, </w:t>
      </w:r>
      <w:r>
        <w:rPr>
          <w:rFonts w:hint="eastAsia"/>
          <w:noProof/>
          <w:lang w:eastAsia="ja-JP"/>
        </w:rPr>
        <w:t>generate an UPDATE request as specified in RFC 3311 [</w:t>
      </w:r>
      <w:r>
        <w:rPr>
          <w:noProof/>
          <w:lang w:eastAsia="ja-JP"/>
        </w:rPr>
        <w:t>13</w:t>
      </w:r>
      <w:r>
        <w:rPr>
          <w:rFonts w:hint="eastAsia"/>
          <w:noProof/>
          <w:lang w:eastAsia="ja-JP"/>
        </w:rPr>
        <w:t xml:space="preserve">] to </w:t>
      </w:r>
      <w:r>
        <w:rPr>
          <w:noProof/>
          <w:lang w:eastAsia="ja-JP"/>
        </w:rPr>
        <w:t xml:space="preserve">send an SDP offer to the originating UE. The SDP offer shall only contain </w:t>
      </w:r>
      <w:r>
        <w:rPr>
          <w:rFonts w:hint="eastAsia"/>
          <w:noProof/>
          <w:lang w:eastAsia="zh-CN"/>
        </w:rPr>
        <w:t>the media components which appear</w:t>
      </w:r>
      <w:r>
        <w:rPr>
          <w:noProof/>
          <w:lang w:eastAsia="zh-CN"/>
        </w:rPr>
        <w:t>ed</w:t>
      </w:r>
      <w:r>
        <w:rPr>
          <w:rFonts w:hint="eastAsia"/>
          <w:noProof/>
          <w:lang w:eastAsia="zh-CN"/>
        </w:rPr>
        <w:t xml:space="preserve"> both in</w:t>
      </w:r>
      <w:r>
        <w:rPr>
          <w:rFonts w:hint="eastAsia"/>
          <w:noProof/>
          <w:lang w:eastAsia="ja-JP"/>
        </w:rPr>
        <w:t xml:space="preserve"> the SDP </w:t>
      </w:r>
      <w:r>
        <w:rPr>
          <w:rFonts w:hint="eastAsia"/>
          <w:noProof/>
          <w:lang w:eastAsia="zh-CN"/>
        </w:rPr>
        <w:t>offer</w:t>
      </w:r>
      <w:r>
        <w:rPr>
          <w:rFonts w:hint="eastAsia"/>
          <w:noProof/>
          <w:lang w:eastAsia="ja-JP"/>
        </w:rPr>
        <w:t xml:space="preserve"> </w:t>
      </w:r>
      <w:r>
        <w:rPr>
          <w:rFonts w:hint="eastAsia"/>
          <w:noProof/>
          <w:lang w:eastAsia="zh-CN"/>
        </w:rPr>
        <w:t>contained</w:t>
      </w:r>
      <w:r>
        <w:rPr>
          <w:rFonts w:hint="eastAsia"/>
          <w:noProof/>
          <w:lang w:eastAsia="ja-JP"/>
        </w:rPr>
        <w:t xml:space="preserve"> in the </w:t>
      </w:r>
      <w:r>
        <w:rPr>
          <w:rFonts w:hint="eastAsia"/>
          <w:noProof/>
          <w:lang w:eastAsia="zh-CN"/>
        </w:rPr>
        <w:t xml:space="preserve">SIP </w:t>
      </w:r>
      <w:r>
        <w:rPr>
          <w:rFonts w:hint="eastAsia"/>
          <w:noProof/>
          <w:lang w:eastAsia="ja-JP"/>
        </w:rPr>
        <w:t xml:space="preserve">response to the </w:t>
      </w:r>
      <w:r>
        <w:rPr>
          <w:rFonts w:hint="eastAsia"/>
          <w:noProof/>
          <w:lang w:eastAsia="zh-CN"/>
        </w:rPr>
        <w:t>re-</w:t>
      </w:r>
      <w:r>
        <w:rPr>
          <w:rFonts w:hint="eastAsia"/>
          <w:noProof/>
          <w:lang w:eastAsia="ja-JP"/>
        </w:rPr>
        <w:t>INVITE request</w:t>
      </w:r>
      <w:r>
        <w:rPr>
          <w:rFonts w:hint="eastAsia"/>
          <w:noProof/>
          <w:lang w:eastAsia="zh-CN"/>
        </w:rPr>
        <w:t xml:space="preserve"> and </w:t>
      </w:r>
      <w:r>
        <w:rPr>
          <w:noProof/>
          <w:lang w:eastAsia="zh-CN"/>
        </w:rPr>
        <w:t>the</w:t>
      </w:r>
      <w:r>
        <w:rPr>
          <w:rFonts w:hint="eastAsia"/>
          <w:noProof/>
          <w:lang w:eastAsia="zh-CN"/>
        </w:rPr>
        <w:t xml:space="preserve"> previously stored SDP offer in the initial INVITE, and set the port number of the corresponding m-line to zero if it has been set to zero during previous SDP negotiation; and</w:t>
      </w:r>
    </w:p>
    <w:p w14:paraId="3FB50F56" w14:textId="77777777" w:rsidR="00316508" w:rsidRPr="0021282F" w:rsidRDefault="00316508" w:rsidP="00316508">
      <w:pPr>
        <w:pStyle w:val="B2"/>
        <w:rPr>
          <w:lang w:eastAsia="zh-CN"/>
        </w:rPr>
      </w:pPr>
      <w:r>
        <w:rPr>
          <w:rFonts w:hint="eastAsia"/>
          <w:noProof/>
          <w:lang w:eastAsia="zh-CN"/>
        </w:rPr>
        <w:t>3</w:t>
      </w:r>
      <w:r w:rsidRPr="00606CA1">
        <w:rPr>
          <w:rFonts w:hint="eastAsia"/>
          <w:noProof/>
          <w:lang w:eastAsia="ja-JP"/>
        </w:rPr>
        <w:t>)</w:t>
      </w:r>
      <w:r w:rsidRPr="00606CA1">
        <w:rPr>
          <w:rFonts w:hint="eastAsia"/>
          <w:noProof/>
          <w:lang w:eastAsia="ja-JP"/>
        </w:rPr>
        <w:tab/>
      </w:r>
      <w:r>
        <w:rPr>
          <w:rFonts w:hint="eastAsia"/>
          <w:noProof/>
          <w:lang w:eastAsia="zh-CN"/>
        </w:rPr>
        <w:t>upon rece</w:t>
      </w:r>
      <w:r w:rsidR="006E5BBC">
        <w:rPr>
          <w:noProof/>
          <w:lang w:eastAsia="zh-CN"/>
        </w:rPr>
        <w:t>i</w:t>
      </w:r>
      <w:r>
        <w:rPr>
          <w:rFonts w:hint="eastAsia"/>
          <w:noProof/>
          <w:lang w:eastAsia="zh-CN"/>
        </w:rPr>
        <w:t xml:space="preserve">ving a 200 (OK) response </w:t>
      </w:r>
      <w:r>
        <w:rPr>
          <w:noProof/>
          <w:lang w:eastAsia="zh-CN"/>
        </w:rPr>
        <w:t xml:space="preserve">to the UPDATE request </w:t>
      </w:r>
      <w:r>
        <w:rPr>
          <w:rFonts w:hint="eastAsia"/>
          <w:noProof/>
          <w:lang w:eastAsia="zh-CN"/>
        </w:rPr>
        <w:t>from the originating side, generate an SDP answer to the terminating side</w:t>
      </w:r>
      <w:r>
        <w:rPr>
          <w:noProof/>
          <w:lang w:eastAsia="zh-CN"/>
        </w:rPr>
        <w:t>, included in the ACK request associated with the re-INVITE request. The SDP answer shall be</w:t>
      </w:r>
      <w:r>
        <w:rPr>
          <w:rFonts w:hint="eastAsia"/>
          <w:noProof/>
          <w:lang w:eastAsia="zh-CN"/>
        </w:rPr>
        <w:t xml:space="preserve"> based on the SDP answer contained in the 200 (OK) response</w:t>
      </w:r>
      <w:r>
        <w:rPr>
          <w:noProof/>
          <w:lang w:eastAsia="zh-CN"/>
        </w:rPr>
        <w:t xml:space="preserve"> to the UPDATE request</w:t>
      </w:r>
      <w:r>
        <w:rPr>
          <w:rFonts w:hint="eastAsia"/>
          <w:noProof/>
          <w:lang w:eastAsia="zh-CN"/>
        </w:rPr>
        <w:t xml:space="preserve">, and for the media components which not appear in the SDP answer in the 200 (OK) response, set </w:t>
      </w:r>
      <w:r>
        <w:rPr>
          <w:noProof/>
          <w:lang w:eastAsia="zh-CN"/>
        </w:rPr>
        <w:t>the</w:t>
      </w:r>
      <w:r>
        <w:rPr>
          <w:rFonts w:hint="eastAsia"/>
          <w:noProof/>
          <w:lang w:eastAsia="zh-CN"/>
        </w:rPr>
        <w:t xml:space="preserve"> port number of the corresponding m-line to zero.</w:t>
      </w:r>
    </w:p>
    <w:p w14:paraId="201A1CAD" w14:textId="77777777" w:rsidR="006E5BBC" w:rsidRDefault="006E5BBC" w:rsidP="006E5BBC">
      <w:pPr>
        <w:rPr>
          <w:noProof/>
          <w:lang w:eastAsia="ja-JP"/>
        </w:rPr>
      </w:pPr>
      <w:r>
        <w:rPr>
          <w:noProof/>
          <w:lang w:eastAsia="ja-JP"/>
        </w:rPr>
        <w:t>If video CAT has been played during the called party alerting, and if it is allowed to continue playing video CAT by operator and user settings</w:t>
      </w:r>
      <w:r w:rsidDel="0030205D">
        <w:rPr>
          <w:noProof/>
          <w:lang w:eastAsia="ja-JP"/>
        </w:rPr>
        <w:t xml:space="preserve"> </w:t>
      </w:r>
      <w:r>
        <w:rPr>
          <w:noProof/>
          <w:lang w:eastAsia="ja-JP"/>
        </w:rPr>
        <w:t xml:space="preserve">during converstion, upon </w:t>
      </w:r>
      <w:r w:rsidRPr="00741BD2">
        <w:rPr>
          <w:noProof/>
          <w:lang w:eastAsia="ja-JP"/>
        </w:rPr>
        <w:t>receiving an SIP 200</w:t>
      </w:r>
      <w:r>
        <w:rPr>
          <w:rFonts w:hint="eastAsia"/>
          <w:noProof/>
          <w:lang w:eastAsia="ja-JP"/>
        </w:rPr>
        <w:t xml:space="preserve"> (</w:t>
      </w:r>
      <w:r w:rsidRPr="00741BD2">
        <w:rPr>
          <w:noProof/>
          <w:lang w:eastAsia="ja-JP"/>
        </w:rPr>
        <w:t>OK</w:t>
      </w:r>
      <w:r>
        <w:rPr>
          <w:rFonts w:hint="eastAsia"/>
          <w:noProof/>
          <w:lang w:eastAsia="ja-JP"/>
        </w:rPr>
        <w:t>) (INVITE)</w:t>
      </w:r>
      <w:r w:rsidRPr="00741BD2">
        <w:rPr>
          <w:noProof/>
          <w:lang w:eastAsia="ja-JP"/>
        </w:rPr>
        <w:t xml:space="preserve"> from terminating UE</w:t>
      </w:r>
      <w:r>
        <w:rPr>
          <w:noProof/>
          <w:lang w:eastAsia="ja-JP"/>
        </w:rPr>
        <w:t xml:space="preserve">, </w:t>
      </w:r>
      <w:r>
        <w:rPr>
          <w:rFonts w:hint="eastAsia"/>
          <w:noProof/>
          <w:lang w:eastAsia="ja-JP"/>
        </w:rPr>
        <w:t>the AS shall</w:t>
      </w:r>
      <w:r>
        <w:rPr>
          <w:noProof/>
          <w:lang w:eastAsia="ja-JP"/>
        </w:rPr>
        <w:t xml:space="preserve"> perform either above </w:t>
      </w:r>
      <w:r w:rsidRPr="002D2349">
        <w:rPr>
          <w:noProof/>
          <w:lang w:eastAsia="ja-JP"/>
        </w:rPr>
        <w:t xml:space="preserve">bullet </w:t>
      </w:r>
      <w:r>
        <w:rPr>
          <w:noProof/>
          <w:lang w:eastAsia="ja-JP"/>
        </w:rPr>
        <w:t xml:space="preserve">a) or </w:t>
      </w:r>
      <w:r w:rsidRPr="002D2349">
        <w:rPr>
          <w:noProof/>
          <w:lang w:eastAsia="ja-JP"/>
        </w:rPr>
        <w:t xml:space="preserve">bullet </w:t>
      </w:r>
      <w:r>
        <w:rPr>
          <w:noProof/>
          <w:lang w:eastAsia="ja-JP"/>
        </w:rPr>
        <w:t>b) in the paragraph above related to the reception of 200 (OK) on INVITE with additions described below</w:t>
      </w:r>
      <w:r>
        <w:rPr>
          <w:rFonts w:hint="eastAsia"/>
          <w:noProof/>
          <w:lang w:eastAsia="ja-JP"/>
        </w:rPr>
        <w:t>:</w:t>
      </w:r>
    </w:p>
    <w:p w14:paraId="24CAE8CC" w14:textId="77777777" w:rsidR="006E5BBC" w:rsidRDefault="006E5BBC" w:rsidP="006E5BBC">
      <w:pPr>
        <w:pStyle w:val="B1"/>
        <w:rPr>
          <w:noProof/>
          <w:lang w:eastAsia="zh-CN"/>
        </w:rPr>
      </w:pPr>
      <w:r>
        <w:rPr>
          <w:noProof/>
          <w:lang w:eastAsia="ja-JP"/>
        </w:rPr>
        <w:t>a)</w:t>
      </w:r>
      <w:r>
        <w:rPr>
          <w:noProof/>
          <w:lang w:eastAsia="ja-JP"/>
        </w:rPr>
        <w:tab/>
        <w:t xml:space="preserve">before </w:t>
      </w:r>
      <w:r>
        <w:rPr>
          <w:noProof/>
          <w:lang w:eastAsia="zh-CN"/>
        </w:rPr>
        <w:t>using</w:t>
      </w:r>
      <w:r>
        <w:rPr>
          <w:noProof/>
          <w:lang w:eastAsia="ja-JP"/>
        </w:rPr>
        <w:t xml:space="preserve"> the SDP answer received from terminating UE to update media with originating UE by UPDATE request, the AS shall:</w:t>
      </w:r>
    </w:p>
    <w:p w14:paraId="1751ACAF" w14:textId="77777777" w:rsidR="006E5BBC" w:rsidRDefault="006E5BBC" w:rsidP="006E5BBC">
      <w:pPr>
        <w:pStyle w:val="B2"/>
        <w:rPr>
          <w:noProof/>
          <w:lang w:eastAsia="ja-JP"/>
        </w:rPr>
      </w:pPr>
      <w:r>
        <w:rPr>
          <w:noProof/>
          <w:lang w:eastAsia="zh-CN"/>
        </w:rPr>
        <w:t>1)</w:t>
      </w:r>
      <w:r>
        <w:rPr>
          <w:noProof/>
          <w:lang w:eastAsia="ja-JP"/>
        </w:rPr>
        <w:tab/>
        <w:t>if the SDP answer only includes audio components, which means the conversation is going to be audio conversation,</w:t>
      </w:r>
      <w:r w:rsidRPr="00E866D6">
        <w:rPr>
          <w:noProof/>
          <w:lang w:eastAsia="ja-JP"/>
        </w:rPr>
        <w:t xml:space="preserve"> insert video </w:t>
      </w:r>
      <w:r>
        <w:rPr>
          <w:noProof/>
          <w:lang w:eastAsia="ja-JP"/>
        </w:rPr>
        <w:t>components</w:t>
      </w:r>
      <w:r w:rsidRPr="00E866D6">
        <w:rPr>
          <w:noProof/>
          <w:lang w:eastAsia="ja-JP"/>
        </w:rPr>
        <w:t xml:space="preserve"> </w:t>
      </w:r>
      <w:r>
        <w:rPr>
          <w:noProof/>
          <w:lang w:eastAsia="ja-JP"/>
        </w:rPr>
        <w:t>into this SDP answer</w:t>
      </w:r>
      <w:r w:rsidRPr="00E866D6">
        <w:rPr>
          <w:noProof/>
          <w:lang w:eastAsia="ja-JP"/>
        </w:rPr>
        <w:t xml:space="preserve"> </w:t>
      </w:r>
      <w:r>
        <w:rPr>
          <w:noProof/>
          <w:lang w:eastAsia="ja-JP"/>
        </w:rPr>
        <w:t>based on the CAT information previously received from MRF, the video components shall include:</w:t>
      </w:r>
    </w:p>
    <w:p w14:paraId="335A6F7F" w14:textId="77777777" w:rsidR="006E5BBC" w:rsidRDefault="006E5BBC" w:rsidP="006E5BBC">
      <w:pPr>
        <w:pStyle w:val="B3"/>
        <w:rPr>
          <w:noProof/>
          <w:lang w:eastAsia="ja-JP"/>
        </w:rPr>
      </w:pPr>
      <w:r>
        <w:rPr>
          <w:noProof/>
          <w:lang w:eastAsia="zh-CN"/>
        </w:rPr>
        <w:t>i)</w:t>
      </w:r>
      <w:r>
        <w:rPr>
          <w:noProof/>
          <w:lang w:eastAsia="ja-JP"/>
        </w:rPr>
        <w:tab/>
        <w:t>a media-level attribute "c=</w:t>
      </w:r>
      <w:r w:rsidRPr="00677898">
        <w:rPr>
          <w:noProof/>
          <w:lang w:eastAsia="ja-JP"/>
        </w:rPr>
        <w:t>"</w:t>
      </w:r>
      <w:r>
        <w:rPr>
          <w:noProof/>
          <w:lang w:eastAsia="ja-JP"/>
        </w:rPr>
        <w:t>, as specified in RFC</w:t>
      </w:r>
      <w:r>
        <w:rPr>
          <w:noProof/>
          <w:lang w:val="en-US" w:eastAsia="ja-JP"/>
        </w:rPr>
        <w:t> 4566 [15]</w:t>
      </w:r>
      <w:r>
        <w:rPr>
          <w:noProof/>
          <w:lang w:eastAsia="ja-JP"/>
        </w:rPr>
        <w:t>, with a value of the corresponding IP address for CAT media;</w:t>
      </w:r>
    </w:p>
    <w:p w14:paraId="2F741E46" w14:textId="77777777" w:rsidR="006E5BBC" w:rsidRDefault="006E5BBC" w:rsidP="006E5BBC">
      <w:pPr>
        <w:pStyle w:val="B3"/>
        <w:rPr>
          <w:noProof/>
          <w:lang w:eastAsia="ja-JP"/>
        </w:rPr>
      </w:pPr>
      <w:r>
        <w:rPr>
          <w:noProof/>
          <w:lang w:eastAsia="zh-CN"/>
        </w:rPr>
        <w:t>ii)</w:t>
      </w:r>
      <w:r>
        <w:rPr>
          <w:noProof/>
          <w:lang w:eastAsia="ja-JP"/>
        </w:rPr>
        <w:tab/>
      </w:r>
      <w:r>
        <w:rPr>
          <w:rFonts w:hint="eastAsia"/>
          <w:noProof/>
          <w:lang w:eastAsia="ja-JP"/>
        </w:rPr>
        <w:t xml:space="preserve">a </w:t>
      </w:r>
      <w:r w:rsidRPr="00E866D6">
        <w:rPr>
          <w:rFonts w:hint="eastAsia"/>
          <w:noProof/>
          <w:lang w:eastAsia="ja-JP"/>
        </w:rPr>
        <w:t>media-level attribute with a "g.3gpp.cat" value</w:t>
      </w:r>
      <w:r>
        <w:rPr>
          <w:noProof/>
          <w:lang w:eastAsia="ja-JP"/>
        </w:rPr>
        <w:t>; and</w:t>
      </w:r>
    </w:p>
    <w:p w14:paraId="14BA33AE" w14:textId="77777777" w:rsidR="006E5BBC" w:rsidRDefault="006E5BBC" w:rsidP="006E5BBC">
      <w:pPr>
        <w:pStyle w:val="B3"/>
        <w:rPr>
          <w:noProof/>
          <w:lang w:eastAsia="ja-JP"/>
        </w:rPr>
      </w:pPr>
      <w:r>
        <w:rPr>
          <w:noProof/>
          <w:lang w:eastAsia="zh-CN"/>
        </w:rPr>
        <w:t>iii)</w:t>
      </w:r>
      <w:r>
        <w:rPr>
          <w:noProof/>
          <w:lang w:eastAsia="ja-JP"/>
        </w:rPr>
        <w:tab/>
        <w:t>an "a=sendonly</w:t>
      </w:r>
      <w:r w:rsidRPr="00677898">
        <w:rPr>
          <w:noProof/>
          <w:lang w:eastAsia="ja-JP"/>
        </w:rPr>
        <w:t>" attribute</w:t>
      </w:r>
      <w:r>
        <w:rPr>
          <w:noProof/>
          <w:lang w:eastAsia="ja-JP"/>
        </w:rPr>
        <w:t>.</w:t>
      </w:r>
    </w:p>
    <w:p w14:paraId="465D624B" w14:textId="77777777" w:rsidR="006E5BBC" w:rsidRDefault="006E5BBC" w:rsidP="006E5BBC">
      <w:pPr>
        <w:pStyle w:val="B2"/>
        <w:rPr>
          <w:noProof/>
          <w:lang w:eastAsia="ja-JP"/>
        </w:rPr>
      </w:pPr>
      <w:r>
        <w:rPr>
          <w:noProof/>
          <w:lang w:eastAsia="zh-CN"/>
        </w:rPr>
        <w:t>2)</w:t>
      </w:r>
      <w:r>
        <w:rPr>
          <w:noProof/>
          <w:lang w:eastAsia="ja-JP"/>
        </w:rPr>
        <w:tab/>
        <w:t xml:space="preserve">if the SDP answer includes video components but with zero port number or </w:t>
      </w:r>
      <w:r w:rsidRPr="00677898">
        <w:rPr>
          <w:noProof/>
          <w:lang w:eastAsia="ja-JP"/>
        </w:rPr>
        <w:t>with an "a=inactive" attribute</w:t>
      </w:r>
      <w:r>
        <w:rPr>
          <w:noProof/>
          <w:lang w:eastAsia="ja-JP"/>
        </w:rPr>
        <w:t>, which also means the conversation is going to be audio conversation,</w:t>
      </w:r>
      <w:r w:rsidRPr="00E866D6">
        <w:rPr>
          <w:rFonts w:hint="eastAsia"/>
          <w:noProof/>
          <w:lang w:eastAsia="zh-CN"/>
        </w:rPr>
        <w:t xml:space="preserve"> </w:t>
      </w:r>
      <w:r w:rsidRPr="00E866D6">
        <w:rPr>
          <w:noProof/>
          <w:lang w:eastAsia="ja-JP"/>
        </w:rPr>
        <w:t>replace the</w:t>
      </w:r>
      <w:r>
        <w:rPr>
          <w:noProof/>
          <w:lang w:eastAsia="ja-JP"/>
        </w:rPr>
        <w:t xml:space="preserve"> existed</w:t>
      </w:r>
      <w:r w:rsidRPr="00E866D6">
        <w:rPr>
          <w:noProof/>
          <w:lang w:eastAsia="ja-JP"/>
        </w:rPr>
        <w:t xml:space="preserve"> video </w:t>
      </w:r>
      <w:r>
        <w:rPr>
          <w:noProof/>
          <w:lang w:eastAsia="ja-JP"/>
        </w:rPr>
        <w:t>components</w:t>
      </w:r>
      <w:r w:rsidRPr="00E866D6">
        <w:rPr>
          <w:noProof/>
          <w:lang w:eastAsia="ja-JP"/>
        </w:rPr>
        <w:t xml:space="preserve"> with </w:t>
      </w:r>
      <w:r>
        <w:rPr>
          <w:noProof/>
          <w:lang w:eastAsia="ja-JP"/>
        </w:rPr>
        <w:t xml:space="preserve">new </w:t>
      </w:r>
      <w:r w:rsidRPr="00E866D6">
        <w:rPr>
          <w:noProof/>
          <w:lang w:eastAsia="ja-JP"/>
        </w:rPr>
        <w:t>video</w:t>
      </w:r>
      <w:r>
        <w:rPr>
          <w:noProof/>
          <w:lang w:eastAsia="ja-JP"/>
        </w:rPr>
        <w:t xml:space="preserve"> components based on the CAT information previously received from MRF,</w:t>
      </w:r>
      <w:r w:rsidRPr="00460688">
        <w:rPr>
          <w:noProof/>
          <w:lang w:eastAsia="ja-JP"/>
        </w:rPr>
        <w:t xml:space="preserve"> </w:t>
      </w:r>
      <w:r>
        <w:rPr>
          <w:noProof/>
          <w:lang w:eastAsia="ja-JP"/>
        </w:rPr>
        <w:t>the new video media components shall include:</w:t>
      </w:r>
    </w:p>
    <w:p w14:paraId="0790A70C" w14:textId="77777777" w:rsidR="006E5BBC" w:rsidRDefault="006E5BBC" w:rsidP="006E5BBC">
      <w:pPr>
        <w:pStyle w:val="B3"/>
        <w:rPr>
          <w:noProof/>
          <w:lang w:eastAsia="ja-JP"/>
        </w:rPr>
      </w:pPr>
      <w:r>
        <w:rPr>
          <w:noProof/>
          <w:lang w:eastAsia="zh-CN"/>
        </w:rPr>
        <w:t>i)</w:t>
      </w:r>
      <w:r>
        <w:rPr>
          <w:noProof/>
          <w:lang w:eastAsia="ja-JP"/>
        </w:rPr>
        <w:tab/>
        <w:t>a media-level attribute "c=</w:t>
      </w:r>
      <w:r w:rsidRPr="00677898">
        <w:rPr>
          <w:noProof/>
          <w:lang w:eastAsia="ja-JP"/>
        </w:rPr>
        <w:t>"</w:t>
      </w:r>
      <w:r>
        <w:rPr>
          <w:noProof/>
          <w:lang w:eastAsia="ja-JP"/>
        </w:rPr>
        <w:t>, as specified in RFC</w:t>
      </w:r>
      <w:r>
        <w:rPr>
          <w:noProof/>
          <w:lang w:val="en-US" w:eastAsia="ja-JP"/>
        </w:rPr>
        <w:t> 4566 [15]</w:t>
      </w:r>
      <w:r>
        <w:rPr>
          <w:noProof/>
          <w:lang w:eastAsia="ja-JP"/>
        </w:rPr>
        <w:t>, with a value of the corresponding IP address for CAT media;</w:t>
      </w:r>
    </w:p>
    <w:p w14:paraId="53653BFE" w14:textId="77777777" w:rsidR="006E5BBC" w:rsidRDefault="006E5BBC" w:rsidP="006E5BBC">
      <w:pPr>
        <w:pStyle w:val="B3"/>
        <w:rPr>
          <w:noProof/>
          <w:lang w:eastAsia="ja-JP"/>
        </w:rPr>
      </w:pPr>
      <w:r>
        <w:rPr>
          <w:noProof/>
          <w:lang w:eastAsia="zh-CN"/>
        </w:rPr>
        <w:t>ii)</w:t>
      </w:r>
      <w:r>
        <w:rPr>
          <w:noProof/>
          <w:lang w:eastAsia="ja-JP"/>
        </w:rPr>
        <w:tab/>
      </w:r>
      <w:r>
        <w:rPr>
          <w:rFonts w:hint="eastAsia"/>
          <w:noProof/>
          <w:lang w:eastAsia="ja-JP"/>
        </w:rPr>
        <w:t xml:space="preserve">a </w:t>
      </w:r>
      <w:r w:rsidRPr="00E866D6">
        <w:rPr>
          <w:rFonts w:hint="eastAsia"/>
          <w:noProof/>
          <w:lang w:eastAsia="ja-JP"/>
        </w:rPr>
        <w:t>media-level attribute with a "g.3gpp.cat" value</w:t>
      </w:r>
      <w:r>
        <w:rPr>
          <w:noProof/>
          <w:lang w:eastAsia="ja-JP"/>
        </w:rPr>
        <w:t>; and</w:t>
      </w:r>
    </w:p>
    <w:p w14:paraId="6DBB67CC" w14:textId="77777777" w:rsidR="006E5BBC" w:rsidRDefault="006E5BBC" w:rsidP="006E5BBC">
      <w:pPr>
        <w:pStyle w:val="B3"/>
        <w:rPr>
          <w:noProof/>
          <w:lang w:eastAsia="ja-JP"/>
        </w:rPr>
      </w:pPr>
      <w:r>
        <w:rPr>
          <w:noProof/>
          <w:lang w:eastAsia="zh-CN"/>
        </w:rPr>
        <w:t>iii)</w:t>
      </w:r>
      <w:r>
        <w:rPr>
          <w:noProof/>
          <w:lang w:eastAsia="ja-JP"/>
        </w:rPr>
        <w:tab/>
        <w:t>an "a=sendonly</w:t>
      </w:r>
      <w:r w:rsidRPr="00677898">
        <w:rPr>
          <w:noProof/>
          <w:lang w:eastAsia="ja-JP"/>
        </w:rPr>
        <w:t>" attribute</w:t>
      </w:r>
      <w:r>
        <w:rPr>
          <w:noProof/>
          <w:lang w:eastAsia="ja-JP"/>
        </w:rPr>
        <w:t>.</w:t>
      </w:r>
    </w:p>
    <w:p w14:paraId="4989E5DC" w14:textId="77777777" w:rsidR="006E5BBC" w:rsidRDefault="006E5BBC" w:rsidP="006E5BBC">
      <w:pPr>
        <w:pStyle w:val="B2"/>
        <w:rPr>
          <w:noProof/>
          <w:lang w:eastAsia="zh-CN"/>
        </w:rPr>
      </w:pPr>
      <w:r>
        <w:rPr>
          <w:noProof/>
          <w:lang w:eastAsia="zh-CN"/>
        </w:rPr>
        <w:lastRenderedPageBreak/>
        <w:t>3)</w:t>
      </w:r>
      <w:r>
        <w:rPr>
          <w:noProof/>
          <w:lang w:eastAsia="ja-JP"/>
        </w:rPr>
        <w:tab/>
        <w:t xml:space="preserve">if </w:t>
      </w:r>
      <w:r>
        <w:rPr>
          <w:noProof/>
          <w:lang w:eastAsia="zh-CN"/>
        </w:rPr>
        <w:t>the</w:t>
      </w:r>
      <w:r>
        <w:rPr>
          <w:noProof/>
          <w:lang w:eastAsia="ja-JP"/>
        </w:rPr>
        <w:t xml:space="preserve"> SDP answer includes video descriptions with port number greater than zero and without </w:t>
      </w:r>
      <w:r w:rsidRPr="00677898">
        <w:rPr>
          <w:noProof/>
          <w:lang w:eastAsia="ja-JP"/>
        </w:rPr>
        <w:t>an "a=inactive" attribute</w:t>
      </w:r>
      <w:r>
        <w:rPr>
          <w:noProof/>
          <w:lang w:eastAsia="ja-JP"/>
        </w:rPr>
        <w:t>, instruct the MRF to stop to play CAT media.</w:t>
      </w:r>
    </w:p>
    <w:p w14:paraId="4A44005D" w14:textId="77777777" w:rsidR="00782CFF" w:rsidRDefault="006E5BBC" w:rsidP="00782CFF">
      <w:pPr>
        <w:pStyle w:val="B1"/>
        <w:rPr>
          <w:noProof/>
          <w:lang w:eastAsia="zh-CN"/>
        </w:rPr>
      </w:pPr>
      <w:r>
        <w:rPr>
          <w:noProof/>
          <w:lang w:eastAsia="ja-JP"/>
        </w:rPr>
        <w:t>b)</w:t>
      </w:r>
      <w:r>
        <w:rPr>
          <w:noProof/>
          <w:lang w:eastAsia="ja-JP"/>
        </w:rPr>
        <w:tab/>
      </w:r>
      <w:r>
        <w:rPr>
          <w:rFonts w:hint="eastAsia"/>
          <w:noProof/>
          <w:lang w:eastAsia="zh-CN"/>
        </w:rPr>
        <w:t>upon rece</w:t>
      </w:r>
      <w:r>
        <w:rPr>
          <w:noProof/>
          <w:lang w:eastAsia="zh-CN"/>
        </w:rPr>
        <w:t>i</w:t>
      </w:r>
      <w:r>
        <w:rPr>
          <w:rFonts w:hint="eastAsia"/>
          <w:noProof/>
          <w:lang w:eastAsia="zh-CN"/>
        </w:rPr>
        <w:t xml:space="preserve">ving a 200 (OK) response </w:t>
      </w:r>
      <w:r>
        <w:rPr>
          <w:noProof/>
          <w:lang w:eastAsia="zh-CN"/>
        </w:rPr>
        <w:t xml:space="preserve">associated with the UPDATE request mentioned in the first sentence of bullet a) </w:t>
      </w:r>
      <w:r>
        <w:rPr>
          <w:rFonts w:hint="eastAsia"/>
          <w:noProof/>
          <w:lang w:eastAsia="zh-CN"/>
        </w:rPr>
        <w:t>from the originating side</w:t>
      </w:r>
      <w:r w:rsidR="00782CFF">
        <w:rPr>
          <w:noProof/>
          <w:lang w:eastAsia="zh-CN"/>
        </w:rPr>
        <w:t>:</w:t>
      </w:r>
    </w:p>
    <w:p w14:paraId="2DCEC8A7" w14:textId="77777777" w:rsidR="006E5BBC" w:rsidRDefault="00782CFF" w:rsidP="00BC1ABB">
      <w:pPr>
        <w:pStyle w:val="B2"/>
        <w:rPr>
          <w:noProof/>
          <w:lang w:eastAsia="zh-CN"/>
        </w:rPr>
      </w:pPr>
      <w:r>
        <w:rPr>
          <w:noProof/>
          <w:lang w:eastAsia="zh-CN"/>
        </w:rPr>
        <w:t>1)</w:t>
      </w:r>
      <w:r>
        <w:rPr>
          <w:noProof/>
          <w:lang w:eastAsia="ja-JP"/>
        </w:rPr>
        <w:tab/>
      </w:r>
      <w:r w:rsidR="006E5BBC">
        <w:rPr>
          <w:noProof/>
          <w:lang w:eastAsia="ja-JP"/>
        </w:rPr>
        <w:t xml:space="preserve">if the AS is going to forward the SDP answer contained in this 200 (OK) response to terminating UE, before forwarding the SDP answer to the terminating UE, the AS shall </w:t>
      </w:r>
      <w:r w:rsidR="006E5BBC">
        <w:rPr>
          <w:noProof/>
          <w:lang w:eastAsia="zh-CN"/>
        </w:rPr>
        <w:t>exclude</w:t>
      </w:r>
      <w:r w:rsidR="006E5BBC" w:rsidRPr="00E866D6">
        <w:rPr>
          <w:noProof/>
          <w:lang w:eastAsia="zh-CN"/>
        </w:rPr>
        <w:t xml:space="preserve"> </w:t>
      </w:r>
      <w:r w:rsidR="006E5BBC">
        <w:rPr>
          <w:noProof/>
          <w:lang w:eastAsia="zh-CN"/>
        </w:rPr>
        <w:t>CAT related</w:t>
      </w:r>
      <w:r w:rsidR="006E5BBC" w:rsidRPr="00E866D6">
        <w:rPr>
          <w:noProof/>
          <w:lang w:eastAsia="zh-CN"/>
        </w:rPr>
        <w:t xml:space="preserve"> media </w:t>
      </w:r>
      <w:r w:rsidR="006E5BBC">
        <w:rPr>
          <w:noProof/>
          <w:lang w:eastAsia="zh-CN"/>
        </w:rPr>
        <w:t>descriptions</w:t>
      </w:r>
      <w:r w:rsidR="006E5BBC" w:rsidRPr="00E866D6">
        <w:rPr>
          <w:noProof/>
          <w:lang w:eastAsia="zh-CN"/>
        </w:rPr>
        <w:t xml:space="preserve"> from the SDP answer</w:t>
      </w:r>
      <w:r>
        <w:rPr>
          <w:noProof/>
          <w:lang w:eastAsia="zh-CN"/>
        </w:rPr>
        <w:t>; and</w:t>
      </w:r>
    </w:p>
    <w:p w14:paraId="70F4727A" w14:textId="77777777" w:rsidR="00782CFF" w:rsidRDefault="00782CFF" w:rsidP="00782CFF">
      <w:pPr>
        <w:pStyle w:val="B2"/>
        <w:rPr>
          <w:noProof/>
          <w:lang w:eastAsia="ja-JP"/>
        </w:rPr>
      </w:pPr>
      <w:r>
        <w:rPr>
          <w:noProof/>
          <w:lang w:eastAsia="zh-CN"/>
        </w:rPr>
        <w:t>2)</w:t>
      </w:r>
      <w:r>
        <w:rPr>
          <w:noProof/>
          <w:lang w:eastAsia="ja-JP"/>
        </w:rPr>
        <w:tab/>
        <w:t>if the SDP answer in this 200 (OK) response</w:t>
      </w:r>
      <w:r>
        <w:rPr>
          <w:rFonts w:hint="eastAsia"/>
          <w:noProof/>
          <w:lang w:eastAsia="zh-CN"/>
        </w:rPr>
        <w:t xml:space="preserve"> </w:t>
      </w:r>
      <w:r>
        <w:rPr>
          <w:noProof/>
          <w:lang w:eastAsia="ja-JP"/>
        </w:rPr>
        <w:t>includes the video components of video CAT, after the media update in bullet a)</w:t>
      </w:r>
      <w:r w:rsidRPr="009C3183">
        <w:rPr>
          <w:noProof/>
          <w:lang w:eastAsia="ja-JP"/>
        </w:rPr>
        <w:t xml:space="preserve"> </w:t>
      </w:r>
      <w:r>
        <w:rPr>
          <w:noProof/>
          <w:lang w:eastAsia="ja-JP"/>
        </w:rPr>
        <w:t>in the paragraph above related to continue playing video CAT is finished</w:t>
      </w:r>
      <w:r>
        <w:rPr>
          <w:rFonts w:hint="eastAsia"/>
          <w:noProof/>
          <w:lang w:eastAsia="zh-CN"/>
        </w:rPr>
        <w:t>,</w:t>
      </w:r>
      <w:r>
        <w:rPr>
          <w:noProof/>
          <w:lang w:eastAsia="ja-JP"/>
        </w:rPr>
        <w:t xml:space="preserve"> </w:t>
      </w:r>
      <w:r>
        <w:rPr>
          <w:noProof/>
          <w:lang w:eastAsia="zh-CN"/>
        </w:rPr>
        <w:t xml:space="preserve">the AS shall </w:t>
      </w:r>
      <w:r>
        <w:rPr>
          <w:noProof/>
          <w:lang w:eastAsia="ja-JP"/>
        </w:rPr>
        <w:t>instruct the MRF to stop the audio stream of video CAT.</w:t>
      </w:r>
    </w:p>
    <w:p w14:paraId="6CD89AEB" w14:textId="77777777" w:rsidR="00254AA7" w:rsidRDefault="00254AA7" w:rsidP="00254AA7">
      <w:pPr>
        <w:rPr>
          <w:noProof/>
          <w:lang w:eastAsia="ja-JP"/>
        </w:rPr>
      </w:pPr>
      <w:bookmarkStart w:id="183" w:name="_Toc20131399"/>
      <w:bookmarkStart w:id="184" w:name="_Toc36122524"/>
      <w:bookmarkStart w:id="185" w:name="_Toc45183223"/>
      <w:bookmarkStart w:id="186" w:name="_Toc45696664"/>
      <w:r>
        <w:rPr>
          <w:noProof/>
          <w:lang w:eastAsia="ja-JP"/>
        </w:rPr>
        <w:t>When the AS sends a 200 (OK) response to the initial SIP INVITE request, if the AS has sent an SDP answer in a reliable provisional response to the initial SIP INVITE request, the AS shall not include any SDP in the 200 (OK) response to the initial SIP INVITE request.</w:t>
      </w:r>
    </w:p>
    <w:p w14:paraId="4CBC1917" w14:textId="77777777" w:rsidR="006C0E0A" w:rsidRDefault="00AB0F15" w:rsidP="00AB0F15">
      <w:pPr>
        <w:pStyle w:val="Heading4"/>
      </w:pPr>
      <w:bookmarkStart w:id="187" w:name="_Toc163139988"/>
      <w:r w:rsidRPr="00670594">
        <w:t>4.5.5.3</w:t>
      </w:r>
      <w:r w:rsidRPr="00670594">
        <w:tab/>
      </w:r>
      <w:r w:rsidR="006C0E0A" w:rsidRPr="00670594">
        <w:t>Actions at the AS serving the terminating UE</w:t>
      </w:r>
      <w:bookmarkEnd w:id="183"/>
      <w:bookmarkEnd w:id="184"/>
      <w:bookmarkEnd w:id="185"/>
      <w:bookmarkEnd w:id="186"/>
      <w:bookmarkEnd w:id="187"/>
    </w:p>
    <w:p w14:paraId="671B5A99" w14:textId="77777777" w:rsidR="002C2628" w:rsidRDefault="002C2628" w:rsidP="002C2628">
      <w:pPr>
        <w:pStyle w:val="Heading5"/>
      </w:pPr>
      <w:bookmarkStart w:id="188" w:name="_Toc20131400"/>
      <w:bookmarkStart w:id="189" w:name="_Toc36122525"/>
      <w:bookmarkStart w:id="190" w:name="_Toc45183224"/>
      <w:bookmarkStart w:id="191" w:name="_Toc45696665"/>
      <w:bookmarkStart w:id="192" w:name="_Toc163139989"/>
      <w:r>
        <w:t>4.5.5.3.1</w:t>
      </w:r>
      <w:r>
        <w:tab/>
        <w:t>General</w:t>
      </w:r>
      <w:bookmarkEnd w:id="188"/>
      <w:bookmarkEnd w:id="189"/>
      <w:bookmarkEnd w:id="190"/>
      <w:bookmarkEnd w:id="191"/>
      <w:bookmarkEnd w:id="192"/>
    </w:p>
    <w:p w14:paraId="1F6F9838" w14:textId="77777777" w:rsidR="002C2628" w:rsidRDefault="002C2628" w:rsidP="00903404">
      <w:r>
        <w:t>The procedure</w:t>
      </w:r>
      <w:r w:rsidR="00903404">
        <w:t>s specified in 3GPP</w:t>
      </w:r>
      <w:r w:rsidR="00810336">
        <w:t> </w:t>
      </w:r>
      <w:r w:rsidR="00903404">
        <w:t>TS</w:t>
      </w:r>
      <w:r w:rsidR="00810336">
        <w:t> </w:t>
      </w:r>
      <w:r w:rsidR="00903404">
        <w:t>24.229</w:t>
      </w:r>
      <w:r w:rsidR="00810336">
        <w:t> </w:t>
      </w:r>
      <w:r w:rsidR="00903404">
        <w:t>[4</w:t>
      </w:r>
      <w:r>
        <w:t xml:space="preserve">] for an AS acting as a routing B2BUA apply with additions described in the </w:t>
      </w:r>
      <w:r w:rsidR="0002631C">
        <w:t>clause</w:t>
      </w:r>
      <w:r w:rsidR="006B2414">
        <w:t>s</w:t>
      </w:r>
      <w:r>
        <w:t xml:space="preserve"> below.</w:t>
      </w:r>
    </w:p>
    <w:p w14:paraId="172F60C2" w14:textId="77777777" w:rsidR="00A4752F" w:rsidRDefault="00A4752F" w:rsidP="006B2414">
      <w:pPr>
        <w:rPr>
          <w:lang w:eastAsia="zh-CN"/>
        </w:rPr>
      </w:pPr>
      <w:r w:rsidRPr="00E7745C">
        <w:t xml:space="preserve">If the initial INVITE destined to served user includes a Supported header </w:t>
      </w:r>
      <w:r w:rsidR="003A3B67">
        <w:t xml:space="preserve">field </w:t>
      </w:r>
      <w:r w:rsidRPr="00E7745C">
        <w:t xml:space="preserve">with "early-session" option-tag and the AS supports the "early-session" extension </w:t>
      </w:r>
      <w:r w:rsidRPr="002104D1">
        <w:rPr>
          <w:noProof/>
          <w:lang w:val="en-US" w:eastAsia="zh-CN"/>
        </w:rPr>
        <w:t>as</w:t>
      </w:r>
      <w:r>
        <w:rPr>
          <w:rFonts w:hint="eastAsia"/>
          <w:noProof/>
          <w:lang w:val="en-US" w:eastAsia="zh-CN"/>
        </w:rPr>
        <w:t xml:space="preserve"> </w:t>
      </w:r>
      <w:r>
        <w:rPr>
          <w:noProof/>
          <w:lang w:val="en-US" w:eastAsia="zh-CN"/>
        </w:rPr>
        <w:t>described in RFC 3959 </w:t>
      </w:r>
      <w:r>
        <w:rPr>
          <w:rFonts w:hint="eastAsia"/>
          <w:noProof/>
          <w:lang w:val="en-US" w:eastAsia="zh-CN"/>
        </w:rPr>
        <w:t>[</w:t>
      </w:r>
      <w:r>
        <w:rPr>
          <w:noProof/>
          <w:lang w:val="en-US" w:eastAsia="zh-CN"/>
        </w:rPr>
        <w:t>7</w:t>
      </w:r>
      <w:r>
        <w:rPr>
          <w:rFonts w:hint="eastAsia"/>
          <w:noProof/>
          <w:lang w:val="en-US" w:eastAsia="zh-CN"/>
        </w:rPr>
        <w:t>],</w:t>
      </w:r>
      <w:r>
        <w:rPr>
          <w:rFonts w:hint="eastAsia"/>
          <w:lang w:eastAsia="zh-CN"/>
        </w:rPr>
        <w:t xml:space="preserve"> </w:t>
      </w:r>
      <w:r w:rsidRPr="00E7745C">
        <w:t xml:space="preserve">the AS shall based on operator policy follow the procedures in </w:t>
      </w:r>
      <w:r w:rsidR="0002631C">
        <w:t>clause</w:t>
      </w:r>
      <w:r w:rsidR="00810336">
        <w:t> </w:t>
      </w:r>
      <w:r w:rsidRPr="00E7745C">
        <w:t>4.5.5.3.</w:t>
      </w:r>
      <w:r>
        <w:rPr>
          <w:rFonts w:hint="eastAsia"/>
          <w:lang w:eastAsia="zh-CN"/>
        </w:rPr>
        <w:t>3</w:t>
      </w:r>
      <w:r w:rsidRPr="00E7745C">
        <w:t xml:space="preserve"> to provide CAT service.</w:t>
      </w:r>
      <w:r>
        <w:rPr>
          <w:rFonts w:hint="eastAsia"/>
          <w:lang w:eastAsia="zh-CN"/>
        </w:rPr>
        <w:t xml:space="preserve"> T</w:t>
      </w:r>
      <w:r w:rsidRPr="00D1321C">
        <w:t xml:space="preserve">he procedures in </w:t>
      </w:r>
      <w:r w:rsidR="0002631C">
        <w:t>clause</w:t>
      </w:r>
      <w:r w:rsidR="00810336">
        <w:t> </w:t>
      </w:r>
      <w:r w:rsidRPr="00D1321C">
        <w:t>4.5.5.3.</w:t>
      </w:r>
      <w:r>
        <w:rPr>
          <w:rFonts w:hint="eastAsia"/>
          <w:lang w:eastAsia="zh-CN"/>
        </w:rPr>
        <w:t>3</w:t>
      </w:r>
      <w:r w:rsidRPr="00D1321C">
        <w:t xml:space="preserve"> shall not be used if there are</w:t>
      </w:r>
      <w:r w:rsidR="003A3B67">
        <w:t xml:space="preserve"> intermediaries</w:t>
      </w:r>
      <w:r w:rsidRPr="00D1321C">
        <w:t xml:space="preserve"> in the network that do not understand the procedures</w:t>
      </w:r>
      <w:r>
        <w:rPr>
          <w:rFonts w:hint="eastAsia"/>
          <w:lang w:eastAsia="zh-CN"/>
        </w:rPr>
        <w:t>.</w:t>
      </w:r>
    </w:p>
    <w:p w14:paraId="0F9F9FBD" w14:textId="77777777" w:rsidR="006B2414" w:rsidRDefault="006B2414" w:rsidP="006B2414">
      <w:r>
        <w:rPr>
          <w:rFonts w:hint="eastAsia"/>
          <w:noProof/>
          <w:lang w:eastAsia="ja-JP"/>
        </w:rPr>
        <w:t>Depending on the operator policy, it shall also be possible for the AS to perform the actions specifed as Gateway model in RFC</w:t>
      </w:r>
      <w:r w:rsidR="00810336">
        <w:rPr>
          <w:noProof/>
          <w:lang w:eastAsia="ja-JP"/>
        </w:rPr>
        <w:t> </w:t>
      </w:r>
      <w:r>
        <w:rPr>
          <w:rFonts w:hint="eastAsia"/>
          <w:noProof/>
          <w:lang w:eastAsia="ja-JP"/>
        </w:rPr>
        <w:t>3960</w:t>
      </w:r>
      <w:r w:rsidR="00810336">
        <w:rPr>
          <w:noProof/>
          <w:lang w:eastAsia="ja-JP"/>
        </w:rPr>
        <w:t> </w:t>
      </w:r>
      <w:r>
        <w:rPr>
          <w:rFonts w:hint="eastAsia"/>
          <w:noProof/>
          <w:lang w:eastAsia="ja-JP"/>
        </w:rPr>
        <w:t>[</w:t>
      </w:r>
      <w:r>
        <w:rPr>
          <w:noProof/>
          <w:lang w:eastAsia="ja-JP"/>
        </w:rPr>
        <w:t>8</w:t>
      </w:r>
      <w:r>
        <w:rPr>
          <w:rFonts w:hint="eastAsia"/>
          <w:noProof/>
          <w:lang w:eastAsia="ja-JP"/>
        </w:rPr>
        <w:t>].</w:t>
      </w:r>
    </w:p>
    <w:p w14:paraId="79BFBE0B" w14:textId="77777777" w:rsidR="00B92C90" w:rsidRDefault="00B92C90" w:rsidP="00B92C90">
      <w:r>
        <w:rPr>
          <w:rFonts w:hint="eastAsia"/>
          <w:noProof/>
          <w:lang w:eastAsia="ja-JP"/>
        </w:rPr>
        <w:t xml:space="preserve">The AS shall follow procedures specified in </w:t>
      </w:r>
      <w:r w:rsidR="0002631C">
        <w:rPr>
          <w:rFonts w:hint="eastAsia"/>
          <w:noProof/>
          <w:lang w:eastAsia="ja-JP"/>
        </w:rPr>
        <w:t>clause</w:t>
      </w:r>
      <w:r w:rsidR="00D05533">
        <w:rPr>
          <w:noProof/>
          <w:lang w:eastAsia="ja-JP"/>
        </w:rPr>
        <w:t> </w:t>
      </w:r>
      <w:r>
        <w:rPr>
          <w:rFonts w:hint="eastAsia"/>
          <w:noProof/>
          <w:lang w:eastAsia="ja-JP"/>
        </w:rPr>
        <w:t>4.6 for any services where interaction shall be considered.</w:t>
      </w:r>
    </w:p>
    <w:p w14:paraId="4BEAA887" w14:textId="77777777" w:rsidR="002C2628" w:rsidRDefault="002C2628" w:rsidP="002C2628">
      <w:pPr>
        <w:pStyle w:val="Heading5"/>
      </w:pPr>
      <w:bookmarkStart w:id="193" w:name="_Toc20131401"/>
      <w:bookmarkStart w:id="194" w:name="_Toc36122526"/>
      <w:bookmarkStart w:id="195" w:name="_Toc45183225"/>
      <w:bookmarkStart w:id="196" w:name="_Toc45696666"/>
      <w:bookmarkStart w:id="197" w:name="_Toc163139990"/>
      <w:r>
        <w:t>4.5.5.3.2</w:t>
      </w:r>
      <w:r>
        <w:tab/>
        <w:t>AS actions</w:t>
      </w:r>
      <w:r w:rsidR="00A4752F">
        <w:t xml:space="preserve"> for forking model</w:t>
      </w:r>
      <w:bookmarkEnd w:id="193"/>
      <w:bookmarkEnd w:id="194"/>
      <w:bookmarkEnd w:id="195"/>
      <w:bookmarkEnd w:id="196"/>
      <w:bookmarkEnd w:id="197"/>
    </w:p>
    <w:p w14:paraId="045018B1" w14:textId="77777777" w:rsidR="00282814" w:rsidRDefault="00282814" w:rsidP="00282814">
      <w:pPr>
        <w:rPr>
          <w:noProof/>
          <w:lang w:val="en-US" w:eastAsia="zh-CN"/>
        </w:rPr>
      </w:pPr>
      <w:r>
        <w:rPr>
          <w:rFonts w:hint="eastAsia"/>
          <w:noProof/>
          <w:lang w:eastAsia="ja-JP"/>
        </w:rPr>
        <w:t xml:space="preserve">The AS performing the </w:t>
      </w:r>
      <w:r>
        <w:rPr>
          <w:noProof/>
          <w:lang w:val="en-US" w:eastAsia="ja-JP"/>
        </w:rPr>
        <w:t>f</w:t>
      </w:r>
      <w:r>
        <w:rPr>
          <w:rFonts w:hint="eastAsia"/>
          <w:noProof/>
          <w:lang w:val="en-US" w:eastAsia="ja-JP"/>
        </w:rPr>
        <w:t>orking</w:t>
      </w:r>
      <w:r>
        <w:rPr>
          <w:rFonts w:hint="eastAsia"/>
          <w:noProof/>
          <w:lang w:eastAsia="ja-JP"/>
        </w:rPr>
        <w:t xml:space="preserve"> model shall follow the procedure as specified in </w:t>
      </w:r>
      <w:r>
        <w:rPr>
          <w:rFonts w:hint="eastAsia"/>
          <w:noProof/>
          <w:lang w:val="en-US" w:eastAsia="ja-JP"/>
        </w:rPr>
        <w:t xml:space="preserve">annex D in </w:t>
      </w:r>
      <w:r>
        <w:t>3GPP TS 24.628 </w:t>
      </w:r>
      <w:r>
        <w:rPr>
          <w:rFonts w:hint="eastAsia"/>
          <w:lang w:eastAsia="ja-JP"/>
        </w:rPr>
        <w:t>[</w:t>
      </w:r>
      <w:r>
        <w:rPr>
          <w:lang w:eastAsia="ja-JP"/>
        </w:rPr>
        <w:t>14</w:t>
      </w:r>
      <w:r>
        <w:rPr>
          <w:rFonts w:hint="eastAsia"/>
          <w:lang w:eastAsia="ja-JP"/>
        </w:rPr>
        <w:t xml:space="preserve">] </w:t>
      </w:r>
      <w:r>
        <w:rPr>
          <w:rFonts w:hint="eastAsia"/>
          <w:noProof/>
          <w:lang w:val="en-US" w:eastAsia="ja-JP"/>
        </w:rPr>
        <w:t xml:space="preserve">with the additional procedures described in this </w:t>
      </w:r>
      <w:r w:rsidR="0002631C">
        <w:rPr>
          <w:rFonts w:hint="eastAsia"/>
          <w:noProof/>
          <w:lang w:val="en-US" w:eastAsia="ja-JP"/>
        </w:rPr>
        <w:t>clause</w:t>
      </w:r>
      <w:r>
        <w:rPr>
          <w:rFonts w:hint="eastAsia"/>
          <w:noProof/>
          <w:lang w:val="en-US" w:eastAsia="ja-JP"/>
        </w:rPr>
        <w:t>.</w:t>
      </w:r>
    </w:p>
    <w:p w14:paraId="0FCFE305" w14:textId="77777777" w:rsidR="002C2628" w:rsidRDefault="002C2628" w:rsidP="002C2628">
      <w:r>
        <w:t>Upon receiving an initial SIP INVITE request destined to the served user, the AS shall:</w:t>
      </w:r>
    </w:p>
    <w:p w14:paraId="3544EA71" w14:textId="77777777" w:rsidR="00062BEF" w:rsidRDefault="00C762B6" w:rsidP="00CD3527">
      <w:pPr>
        <w:pStyle w:val="B1"/>
      </w:pPr>
      <w:r>
        <w:t>a)</w:t>
      </w:r>
      <w:r w:rsidR="00062BEF">
        <w:tab/>
        <w:t>based on local policy remove the P-Early-Media header</w:t>
      </w:r>
      <w:r w:rsidR="003A3B67">
        <w:t xml:space="preserve"> field</w:t>
      </w:r>
      <w:r w:rsidR="00062BEF">
        <w:t>, if present;</w:t>
      </w:r>
    </w:p>
    <w:p w14:paraId="2FE2D0A9" w14:textId="77777777" w:rsidR="002C2628" w:rsidRDefault="00C762B6" w:rsidP="002C2628">
      <w:pPr>
        <w:pStyle w:val="B1"/>
      </w:pPr>
      <w:r>
        <w:t>b)</w:t>
      </w:r>
      <w:r w:rsidR="002C2628">
        <w:tab/>
        <w:t>forward the initial SIP INVITE request to the served user;</w:t>
      </w:r>
    </w:p>
    <w:p w14:paraId="2B6BB48B" w14:textId="77777777" w:rsidR="002C2628" w:rsidRDefault="00C762B6" w:rsidP="002C2628">
      <w:pPr>
        <w:pStyle w:val="B1"/>
      </w:pPr>
      <w:r>
        <w:t>c)</w:t>
      </w:r>
      <w:r w:rsidR="002C2628">
        <w:tab/>
        <w:t>contact the MRF to request CAT resource</w:t>
      </w:r>
      <w:r>
        <w:t>s</w:t>
      </w:r>
      <w:r w:rsidR="002C2628">
        <w:t>;</w:t>
      </w:r>
      <w:r>
        <w:t xml:space="preserve"> and</w:t>
      </w:r>
    </w:p>
    <w:p w14:paraId="5DFA0778" w14:textId="77777777" w:rsidR="002C2628" w:rsidRDefault="00C762B6" w:rsidP="002C2628">
      <w:pPr>
        <w:pStyle w:val="B1"/>
      </w:pPr>
      <w:r>
        <w:t>d)</w:t>
      </w:r>
      <w:r w:rsidR="002C2628">
        <w:tab/>
        <w:t>send a reliable SIP 183 (Session Progress) response to the originating UE. The SIP 183 (Session Progress) provisional response shall:</w:t>
      </w:r>
    </w:p>
    <w:p w14:paraId="5BFD71AA" w14:textId="77777777" w:rsidR="002C2628" w:rsidRDefault="002C2628" w:rsidP="002C2628">
      <w:pPr>
        <w:pStyle w:val="B2"/>
      </w:pPr>
      <w:r>
        <w:t>-</w:t>
      </w:r>
      <w:r>
        <w:tab/>
        <w:t xml:space="preserve">include a P-Asserted-Identity header </w:t>
      </w:r>
      <w:r w:rsidR="003A3B67">
        <w:t xml:space="preserve">field </w:t>
      </w:r>
      <w:r>
        <w:t>containing the public user identity of the served user</w:t>
      </w:r>
      <w:r w:rsidR="00821C62">
        <w:rPr>
          <w:rFonts w:hint="eastAsia"/>
          <w:lang w:eastAsia="ja-JP"/>
        </w:rPr>
        <w:t xml:space="preserve"> </w:t>
      </w:r>
      <w:r w:rsidR="00821C62">
        <w:t xml:space="preserve">unless </w:t>
      </w:r>
      <w:r w:rsidR="00821C62">
        <w:rPr>
          <w:rFonts w:hint="eastAsia"/>
          <w:lang w:eastAsia="ja-JP"/>
        </w:rPr>
        <w:t xml:space="preserve">privacy policy or restriction services prevent providing </w:t>
      </w:r>
      <w:r w:rsidR="00821C62" w:rsidRPr="00F73C59">
        <w:t>any public user identity of the terminating party</w:t>
      </w:r>
      <w:r>
        <w:t>;</w:t>
      </w:r>
    </w:p>
    <w:p w14:paraId="24FE7641" w14:textId="77777777" w:rsidR="002C2628" w:rsidRDefault="002C2628" w:rsidP="002C2628">
      <w:pPr>
        <w:pStyle w:val="B2"/>
      </w:pPr>
      <w:r>
        <w:t>-</w:t>
      </w:r>
      <w:r>
        <w:tab/>
        <w:t xml:space="preserve">include a To header </w:t>
      </w:r>
      <w:r w:rsidR="003A3B67">
        <w:t xml:space="preserve">field </w:t>
      </w:r>
      <w:r>
        <w:t>with a To tag locally generated by the AS;</w:t>
      </w:r>
    </w:p>
    <w:p w14:paraId="510B59E1" w14:textId="77777777" w:rsidR="00CD3527" w:rsidRDefault="00CD3527" w:rsidP="002C2628">
      <w:pPr>
        <w:pStyle w:val="B2"/>
      </w:pPr>
      <w:r>
        <w:t>-</w:t>
      </w:r>
      <w:r>
        <w:tab/>
        <w:t xml:space="preserve">include a P-Early-Media header </w:t>
      </w:r>
      <w:r w:rsidR="003A3B67">
        <w:t xml:space="preserve">field </w:t>
      </w:r>
      <w:r>
        <w:t>with a "sendrecv" value or a "sendonly</w:t>
      </w:r>
      <w:r w:rsidR="00456C0E">
        <w:t>"</w:t>
      </w:r>
      <w:r w:rsidR="003F6FE9" w:rsidRPr="00211217">
        <w:t xml:space="preserve"> </w:t>
      </w:r>
      <w:r w:rsidR="003F6FE9" w:rsidRPr="000E688B">
        <w:t>value</w:t>
      </w:r>
      <w:r>
        <w:t>;</w:t>
      </w:r>
    </w:p>
    <w:p w14:paraId="3B83E468" w14:textId="77777777" w:rsidR="002C2628" w:rsidRDefault="002C2628" w:rsidP="002C2628">
      <w:pPr>
        <w:pStyle w:val="B2"/>
      </w:pPr>
      <w:r>
        <w:t>-</w:t>
      </w:r>
      <w:r>
        <w:tab/>
        <w:t>include an SDP answer</w:t>
      </w:r>
      <w:r w:rsidR="002625E4">
        <w:t>, based on information</w:t>
      </w:r>
      <w:r>
        <w:t xml:space="preserve"> received from the MRF</w:t>
      </w:r>
      <w:r w:rsidR="0049718C">
        <w:t>.</w:t>
      </w:r>
      <w:r w:rsidR="0049718C" w:rsidRPr="00C6181F">
        <w:t xml:space="preserve"> </w:t>
      </w:r>
      <w:r w:rsidR="0049718C">
        <w:t>The AS shall include an SDP a=content media-level attribute,</w:t>
      </w:r>
      <w:r w:rsidR="0049718C" w:rsidRPr="00C6181F">
        <w:t xml:space="preserve"> </w:t>
      </w:r>
      <w:r w:rsidR="0049718C">
        <w:t>as specified in RFC </w:t>
      </w:r>
      <w:r w:rsidR="00857A6B" w:rsidRPr="00E16D91">
        <w:t>4796</w:t>
      </w:r>
      <w:r w:rsidR="0049718C">
        <w:t> [12], with a "g.3gpp.cat" value in the SDP answer</w:t>
      </w:r>
      <w:r>
        <w:t>; and</w:t>
      </w:r>
      <w:r w:rsidDel="00C93546">
        <w:t xml:space="preserve"> </w:t>
      </w:r>
    </w:p>
    <w:p w14:paraId="4DDE3130" w14:textId="77777777" w:rsidR="00804D41" w:rsidRDefault="00804D41" w:rsidP="00804D41">
      <w:pPr>
        <w:pStyle w:val="B2"/>
      </w:pPr>
      <w:r>
        <w:lastRenderedPageBreak/>
        <w:t>-</w:t>
      </w:r>
      <w:r>
        <w:tab/>
        <w:t>if</w:t>
      </w:r>
      <w:r w:rsidR="004C7599">
        <w:t xml:space="preserve"> a Supported header field with an</w:t>
      </w:r>
      <w:r w:rsidR="004C7599" w:rsidRPr="004C7599">
        <w:t xml:space="preserve"> </w:t>
      </w:r>
      <w:r w:rsidR="004C7599">
        <w:t>option tag</w:t>
      </w:r>
      <w:r>
        <w:t xml:space="preserve"> </w:t>
      </w:r>
      <w:r w:rsidR="004C7599">
        <w:t>"</w:t>
      </w:r>
      <w:r>
        <w:t>precondition</w:t>
      </w:r>
      <w:r w:rsidR="004C7599">
        <w:t>"was received in the initial INVITE request and the AS decides to use the precondition mechanism</w:t>
      </w:r>
      <w:r w:rsidR="004C7599" w:rsidDel="004C7599">
        <w:t xml:space="preserve"> </w:t>
      </w:r>
      <w:r>
        <w:t>, indicate in the SDP answer that the local preconditions are fulfilled.</w:t>
      </w:r>
    </w:p>
    <w:p w14:paraId="6011DC3F" w14:textId="77777777" w:rsidR="00C762B6" w:rsidRDefault="00804D41" w:rsidP="00C762B6">
      <w:r>
        <w:rPr>
          <w:lang w:val="en-US"/>
        </w:rPr>
        <w:t xml:space="preserve">If preconditions are used, the AS shall not instruct the MRF to start applicable media for the CAT service before the originating UE has indicated that preconditions are fulfilled. </w:t>
      </w:r>
      <w:r>
        <w:t>The point when the AS instructs the MRF to start applicable media for the CAT service is based on local policy.</w:t>
      </w:r>
      <w:r w:rsidR="00C762B6">
        <w:t xml:space="preserve"> If the AS can provide CAT media for media lines not included in the original SDP offer and the UE in the Contact header field included media feature tags indicating support for the additional media, the AS shall send an UPDATE request towards the UE in the dialog with a negotiated SDP. The AS shall include in this UPDATE request:</w:t>
      </w:r>
    </w:p>
    <w:p w14:paraId="283B469D" w14:textId="77777777" w:rsidR="00C762B6" w:rsidRDefault="00C762B6" w:rsidP="00C762B6">
      <w:pPr>
        <w:pStyle w:val="B1"/>
      </w:pPr>
      <w:r>
        <w:t>a)</w:t>
      </w:r>
      <w:r>
        <w:tab/>
        <w:t>an SDP offer based on an offer from the MRF with any new media lines placed after the existing media-lines. The AS shall include an SDP a=content media-level attribute, as specified in RFC </w:t>
      </w:r>
      <w:r w:rsidRPr="00E16D91">
        <w:t>4796</w:t>
      </w:r>
      <w:r>
        <w:t> [12], with a "g.3gpp.cat" value in all the media lines;</w:t>
      </w:r>
    </w:p>
    <w:p w14:paraId="0510B3D4" w14:textId="77777777" w:rsidR="00C762B6" w:rsidRDefault="00C762B6" w:rsidP="00C762B6">
      <w:pPr>
        <w:pStyle w:val="B1"/>
      </w:pPr>
      <w:r>
        <w:t>b)</w:t>
      </w:r>
      <w:r>
        <w:tab/>
        <w:t>a P-Early-Media header field with a "sendrecv" value or a "sendonly" value; and</w:t>
      </w:r>
    </w:p>
    <w:p w14:paraId="6CCF87BB" w14:textId="77777777" w:rsidR="00804D41" w:rsidRDefault="00C762B6" w:rsidP="00C762B6">
      <w:pPr>
        <w:pStyle w:val="B1"/>
      </w:pPr>
      <w:r>
        <w:t>c)</w:t>
      </w:r>
      <w:r>
        <w:tab/>
        <w:t>if preconditions are used, an indication in the SDP offer that local preconditions are fulfilled.</w:t>
      </w:r>
    </w:p>
    <w:p w14:paraId="70970837" w14:textId="77777777" w:rsidR="00CB4F50" w:rsidRPr="00CB4F50" w:rsidRDefault="00804D41" w:rsidP="00B4022D">
      <w:pPr>
        <w:pStyle w:val="NO"/>
      </w:pPr>
      <w:r>
        <w:t>NOTE</w:t>
      </w:r>
      <w:r w:rsidR="00810336">
        <w:t> </w:t>
      </w:r>
      <w:r>
        <w:t>1:</w:t>
      </w:r>
      <w:r>
        <w:tab/>
      </w:r>
      <w:r w:rsidR="00CB4F50" w:rsidRPr="00CB4F50">
        <w:t>The AS can, based on local policy, wait to send the SIP 183 (Session Progress) response to the originating UE until the AS has received a SIP 180 (Ringing) provisional response from the served UE.</w:t>
      </w:r>
    </w:p>
    <w:p w14:paraId="6D232CC6" w14:textId="77777777" w:rsidR="002C2628" w:rsidRDefault="00804D41" w:rsidP="00CB4F50">
      <w:pPr>
        <w:pStyle w:val="NO"/>
      </w:pPr>
      <w:r>
        <w:t>NOTE</w:t>
      </w:r>
      <w:r w:rsidR="00810336">
        <w:t> </w:t>
      </w:r>
      <w:r>
        <w:t>2:</w:t>
      </w:r>
      <w:r>
        <w:tab/>
      </w:r>
      <w:r w:rsidR="00CB4F50" w:rsidRPr="00CB4F50">
        <w:t>The AS can, based on local policy, wait to instruct the MRF to start CAT media until the AS has received a SIP 180 (Ringing) provisional response from the served UE.</w:t>
      </w:r>
    </w:p>
    <w:p w14:paraId="79799F70" w14:textId="77777777" w:rsidR="00B4022D" w:rsidRDefault="00B4022D" w:rsidP="00062BEF">
      <w:pPr>
        <w:pStyle w:val="NO"/>
      </w:pPr>
      <w:r>
        <w:t>NOTE</w:t>
      </w:r>
      <w:r w:rsidR="00810336">
        <w:t> </w:t>
      </w:r>
      <w:r>
        <w:t>3:</w:t>
      </w:r>
      <w:r>
        <w:tab/>
        <w:t>The interaction between the AS and MRF is not specified for the CAT service but can use the Cr reference point as described in 3GPP</w:t>
      </w:r>
      <w:r w:rsidR="00810336">
        <w:t> </w:t>
      </w:r>
      <w:r>
        <w:t>TS</w:t>
      </w:r>
      <w:r w:rsidR="00810336">
        <w:t> </w:t>
      </w:r>
      <w:r>
        <w:t>24.229</w:t>
      </w:r>
      <w:r w:rsidR="00810336">
        <w:t> </w:t>
      </w:r>
      <w:r>
        <w:t>[4].</w:t>
      </w:r>
    </w:p>
    <w:p w14:paraId="49E6811A" w14:textId="77777777" w:rsidR="00062BEF" w:rsidRDefault="00062BEF" w:rsidP="00062BEF">
      <w:pPr>
        <w:pStyle w:val="NO"/>
      </w:pPr>
      <w:r>
        <w:t>NOTE</w:t>
      </w:r>
      <w:r w:rsidR="00810336">
        <w:t> </w:t>
      </w:r>
      <w:r w:rsidR="00B4022D">
        <w:t>4</w:t>
      </w:r>
      <w:r>
        <w:t>:</w:t>
      </w:r>
      <w:r>
        <w:tab/>
        <w:t xml:space="preserve">If the AS </w:t>
      </w:r>
      <w:r w:rsidR="00ED2FA5">
        <w:rPr>
          <w:rFonts w:hint="eastAsia"/>
          <w:lang w:eastAsia="zh-CN"/>
        </w:rPr>
        <w:t xml:space="preserve">acts as a Proxy and </w:t>
      </w:r>
      <w:r>
        <w:t>does not want to remain in the signalling path between the originating UE and the terminating UE, the AS does not need to add its own SIP-URI to the SIP Record-Route header</w:t>
      </w:r>
      <w:r w:rsidR="003A3B67">
        <w:t xml:space="preserve"> field</w:t>
      </w:r>
      <w:r>
        <w:t>.</w:t>
      </w:r>
      <w:r w:rsidR="00ED2FA5" w:rsidRPr="00ED2FA5">
        <w:rPr>
          <w:rFonts w:hint="eastAsia"/>
          <w:lang w:eastAsia="zh-CN"/>
        </w:rPr>
        <w:t xml:space="preserve"> </w:t>
      </w:r>
      <w:r w:rsidR="00ED2FA5">
        <w:rPr>
          <w:rFonts w:hint="eastAsia"/>
          <w:lang w:eastAsia="zh-CN"/>
        </w:rPr>
        <w:t xml:space="preserve">If the AS acts as a B2BUA, </w:t>
      </w:r>
      <w:r w:rsidR="00ED2FA5">
        <w:rPr>
          <w:lang w:eastAsia="zh-CN"/>
        </w:rPr>
        <w:t>the</w:t>
      </w:r>
      <w:r w:rsidR="00ED2FA5">
        <w:rPr>
          <w:rFonts w:hint="eastAsia"/>
          <w:lang w:eastAsia="zh-CN"/>
        </w:rPr>
        <w:t xml:space="preserve"> AS will always remain in the signalling path.</w:t>
      </w:r>
    </w:p>
    <w:p w14:paraId="2AF38E33" w14:textId="77777777" w:rsidR="00CD3527" w:rsidRDefault="00CD3527" w:rsidP="00062BEF">
      <w:pPr>
        <w:pStyle w:val="NO"/>
      </w:pPr>
      <w:r>
        <w:t>NOTE</w:t>
      </w:r>
      <w:r w:rsidR="00810336">
        <w:t> </w:t>
      </w:r>
      <w:r w:rsidR="00B4022D">
        <w:t>5</w:t>
      </w:r>
      <w:r>
        <w:t>:</w:t>
      </w:r>
      <w:r>
        <w:tab/>
        <w:t>The AS can, if it supports the P-Early-Media header</w:t>
      </w:r>
      <w:r w:rsidR="003A3B67">
        <w:t xml:space="preserve"> field</w:t>
      </w:r>
      <w:r>
        <w:t>, based on local policy choose to not provide the CAT service to the originating UE if the initial INVITE request does not contain a P-Early-Media header</w:t>
      </w:r>
      <w:r w:rsidR="003A3B67">
        <w:t xml:space="preserve"> field</w:t>
      </w:r>
      <w:r>
        <w:t xml:space="preserve"> with a "supported" value.</w:t>
      </w:r>
    </w:p>
    <w:p w14:paraId="5CA30681" w14:textId="77777777" w:rsidR="002C2628" w:rsidRDefault="002C2628" w:rsidP="002C2628">
      <w:r>
        <w:t>Upon receiving a reliable provisional response from a served UE containing an SDP answer to the original SIP INVITE request, the AS:</w:t>
      </w:r>
    </w:p>
    <w:p w14:paraId="753D63BE" w14:textId="77777777" w:rsidR="002C2628" w:rsidRDefault="002C2628" w:rsidP="007F27D5">
      <w:pPr>
        <w:pStyle w:val="B1"/>
      </w:pPr>
      <w:r>
        <w:t>-</w:t>
      </w:r>
      <w:r>
        <w:tab/>
        <w:t xml:space="preserve">may </w:t>
      </w:r>
      <w:r w:rsidR="007F27D5">
        <w:t xml:space="preserve">forward </w:t>
      </w:r>
      <w:r>
        <w:t>the provisional response to the originating UE reliably</w:t>
      </w:r>
      <w:r w:rsidR="00904A56" w:rsidRPr="003B0753">
        <w:t xml:space="preserve"> </w:t>
      </w:r>
      <w:r w:rsidR="00904A56">
        <w:t>and, unless the provisional response contained a 199 response code,</w:t>
      </w:r>
      <w:r>
        <w:t xml:space="preserve"> after changing the Status-Line to SIP 183 (Session Progress) response;</w:t>
      </w:r>
    </w:p>
    <w:p w14:paraId="4F286AE8" w14:textId="77777777" w:rsidR="00CD3527" w:rsidRDefault="00CD3527" w:rsidP="007F27D5">
      <w:pPr>
        <w:pStyle w:val="B1"/>
      </w:pPr>
      <w:r>
        <w:t>-</w:t>
      </w:r>
      <w:r>
        <w:tab/>
        <w:t>shall insert a P-Early-Media header</w:t>
      </w:r>
      <w:r w:rsidR="003A3B67">
        <w:t xml:space="preserve"> field, or modify an existing header field,</w:t>
      </w:r>
      <w:r>
        <w:t xml:space="preserve"> with an "inactive" value before forwarding the provisional response;</w:t>
      </w:r>
    </w:p>
    <w:p w14:paraId="5C9A1BEC" w14:textId="77777777" w:rsidR="002C2628" w:rsidRDefault="002C2628" w:rsidP="002C2628">
      <w:pPr>
        <w:pStyle w:val="B1"/>
      </w:pPr>
      <w:r>
        <w:t>-</w:t>
      </w:r>
      <w:r>
        <w:tab/>
        <w:t>shall</w:t>
      </w:r>
      <w:r w:rsidR="00062BEF">
        <w:t>, if the reliable provisional response is not forwarded to the originating UE,</w:t>
      </w:r>
      <w:r>
        <w:t xml:space="preserve"> </w:t>
      </w:r>
      <w:r w:rsidR="002625E4">
        <w:t>acknowledge</w:t>
      </w:r>
      <w:r>
        <w:t xml:space="preserve"> the received provisional response by sending a SIP PRACK r</w:t>
      </w:r>
      <w:r w:rsidR="00903404">
        <w:t>equest as defined in RFC</w:t>
      </w:r>
      <w:r w:rsidR="00810336">
        <w:t> </w:t>
      </w:r>
      <w:r w:rsidR="00903404">
        <w:t>3262</w:t>
      </w:r>
      <w:r w:rsidR="00810336">
        <w:t> </w:t>
      </w:r>
      <w:r w:rsidR="00903404">
        <w:t>[5</w:t>
      </w:r>
      <w:r>
        <w:t>] to the served UE;</w:t>
      </w:r>
      <w:r w:rsidR="002625E4">
        <w:t xml:space="preserve"> and</w:t>
      </w:r>
    </w:p>
    <w:p w14:paraId="1F2E1E2E" w14:textId="77777777" w:rsidR="002C2628" w:rsidRDefault="002C2628" w:rsidP="00062BEF">
      <w:pPr>
        <w:pStyle w:val="B1"/>
      </w:pPr>
      <w:r>
        <w:t>-</w:t>
      </w:r>
      <w:r>
        <w:tab/>
        <w:t>shall</w:t>
      </w:r>
      <w:r w:rsidR="00062BEF">
        <w:t>, if the reliable provisional response contained an SDP answer and the provisional response is not forwarded to the originating UE,</w:t>
      </w:r>
      <w:r>
        <w:t xml:space="preserve"> save the SDP </w:t>
      </w:r>
      <w:r w:rsidR="00062BEF">
        <w:t xml:space="preserve">answer </w:t>
      </w:r>
      <w:r>
        <w:t>contained in the reliable provisional response</w:t>
      </w:r>
      <w:r w:rsidR="002625E4" w:rsidRPr="002625E4">
        <w:t xml:space="preserve"> </w:t>
      </w:r>
      <w:r w:rsidR="002625E4">
        <w:t>for that particular early dialog</w:t>
      </w:r>
      <w:r>
        <w:t xml:space="preserve">. If forking has occurred toward the served user, the AS </w:t>
      </w:r>
      <w:r w:rsidR="00062BEF">
        <w:t xml:space="preserve">may </w:t>
      </w:r>
      <w:r>
        <w:t>save SDP answers from several different UEs;</w:t>
      </w:r>
    </w:p>
    <w:p w14:paraId="47487E56" w14:textId="77777777" w:rsidR="00062BEF" w:rsidRDefault="00062BEF" w:rsidP="00062BEF">
      <w:r>
        <w:t>If precondition procedures are used between the originating UE and the served UE, the AS shall forward reliable provisional responses which contain SDP to the originating UE, in order to allow the UEs to exchange additional SDP offers and answers associated with the precondition procedures.</w:t>
      </w:r>
    </w:p>
    <w:p w14:paraId="432388DA" w14:textId="77777777" w:rsidR="00804D41" w:rsidRDefault="00804D41" w:rsidP="00804D41">
      <w:pPr>
        <w:rPr>
          <w:lang w:eastAsia="ar-SA"/>
        </w:rPr>
      </w:pPr>
      <w:r>
        <w:rPr>
          <w:lang w:eastAsia="ar-SA"/>
        </w:rPr>
        <w:t>Upon receiving an unreliable provisional response from a served UE to the original SIP INVITE request, the AS may forward the provisional response to the originating UE</w:t>
      </w:r>
      <w:r w:rsidR="00904A56" w:rsidRPr="003B0753">
        <w:t xml:space="preserve"> </w:t>
      </w:r>
      <w:r w:rsidR="00904A56">
        <w:t>and, unless the provisional response contained a 199 response code,</w:t>
      </w:r>
      <w:r>
        <w:rPr>
          <w:lang w:eastAsia="ar-SA"/>
        </w:rPr>
        <w:t xml:space="preserve"> after changing the Status-Line to SIP 183 (Session Progress) response.</w:t>
      </w:r>
    </w:p>
    <w:p w14:paraId="4545E458" w14:textId="77777777" w:rsidR="00804D41" w:rsidRDefault="00804D41" w:rsidP="00804D41">
      <w:r>
        <w:t>If the AS supports the P-Early-Media header</w:t>
      </w:r>
      <w:r w:rsidR="003A3B67">
        <w:t xml:space="preserve"> field</w:t>
      </w:r>
      <w:r>
        <w:t xml:space="preserve">, the AS shall insert a P-Early-Media header </w:t>
      </w:r>
      <w:r w:rsidR="003A3B67">
        <w:t xml:space="preserve">field </w:t>
      </w:r>
      <w:r>
        <w:t>with an "inactive" value before forwarding the provisional response.</w:t>
      </w:r>
    </w:p>
    <w:p w14:paraId="2555D2F2" w14:textId="77777777" w:rsidR="002C2628" w:rsidRDefault="002C2628" w:rsidP="002C2628">
      <w:r>
        <w:t xml:space="preserve">Upon receiving a SIP 200 (OK) response </w:t>
      </w:r>
      <w:r w:rsidR="00062BEF">
        <w:t xml:space="preserve">to the initial SIP INVITE request </w:t>
      </w:r>
      <w:r>
        <w:t>from a served UE indicating that the served user has answered the call, the AS shall:</w:t>
      </w:r>
    </w:p>
    <w:p w14:paraId="688A529F" w14:textId="77777777" w:rsidR="002C2628" w:rsidRDefault="002C2628" w:rsidP="00CD3527">
      <w:pPr>
        <w:pStyle w:val="B1"/>
      </w:pPr>
      <w:r>
        <w:lastRenderedPageBreak/>
        <w:t>-</w:t>
      </w:r>
      <w:r>
        <w:tab/>
        <w:t xml:space="preserve">instruct the MRF to stop </w:t>
      </w:r>
      <w:r w:rsidR="00CD3527">
        <w:t xml:space="preserve">the media for the </w:t>
      </w:r>
      <w:r>
        <w:t xml:space="preserve">CAT </w:t>
      </w:r>
      <w:r w:rsidR="00CD3527">
        <w:t>service</w:t>
      </w:r>
      <w:r>
        <w:t>;</w:t>
      </w:r>
    </w:p>
    <w:p w14:paraId="1D908D42" w14:textId="77777777" w:rsidR="002C2628" w:rsidRDefault="002C2628" w:rsidP="00062BEF">
      <w:pPr>
        <w:pStyle w:val="B1"/>
      </w:pPr>
      <w:r>
        <w:t>-</w:t>
      </w:r>
      <w:r>
        <w:tab/>
        <w:t xml:space="preserve">forward the SIP 200 (OK) response to the originating UE; </w:t>
      </w:r>
      <w:r w:rsidR="002625E4">
        <w:t>and</w:t>
      </w:r>
    </w:p>
    <w:p w14:paraId="4D87DB3E" w14:textId="77777777" w:rsidR="002C2628" w:rsidRDefault="002C2628" w:rsidP="00C762B6">
      <w:pPr>
        <w:pStyle w:val="B1"/>
      </w:pPr>
      <w:r>
        <w:t>-</w:t>
      </w:r>
      <w:r>
        <w:tab/>
        <w:t xml:space="preserve">if the AS has saved the SDP answer </w:t>
      </w:r>
      <w:r w:rsidR="002625E4">
        <w:t>associated with</w:t>
      </w:r>
      <w:r>
        <w:t xml:space="preserve"> the dialog confirmed by the SIP 200 (OK) response and if the AS has not forwarded the SDP answer to the originating UE, the AS shall include the saved SDP answer in the SIP 200 (OK) response</w:t>
      </w:r>
      <w:r w:rsidR="002625E4">
        <w:t>.</w:t>
      </w:r>
    </w:p>
    <w:p w14:paraId="6FF2B130" w14:textId="77777777" w:rsidR="00CD3527" w:rsidRDefault="00CD3527" w:rsidP="00CD3527">
      <w:r>
        <w:t>Upon receiving a SIP 4xx, 5xx or 6xx response from a served UE the AS shall:</w:t>
      </w:r>
    </w:p>
    <w:p w14:paraId="4C846C35" w14:textId="77777777" w:rsidR="00CD3527" w:rsidRDefault="00CD3527" w:rsidP="00CD3527">
      <w:pPr>
        <w:pStyle w:val="B1"/>
      </w:pPr>
      <w:r>
        <w:t>-</w:t>
      </w:r>
      <w:r>
        <w:tab/>
        <w:t>instruct the MRF to stop the media for the CAT service; and</w:t>
      </w:r>
    </w:p>
    <w:p w14:paraId="0F380B24" w14:textId="77777777" w:rsidR="00CD3527" w:rsidRDefault="00CD3527" w:rsidP="00CD3527">
      <w:pPr>
        <w:pStyle w:val="B1"/>
      </w:pPr>
      <w:r>
        <w:t>-</w:t>
      </w:r>
      <w:r>
        <w:tab/>
        <w:t>forward the final response to the originating UE</w:t>
      </w:r>
      <w:r w:rsidR="002625E4">
        <w:t>.</w:t>
      </w:r>
    </w:p>
    <w:p w14:paraId="74102E67" w14:textId="77777777" w:rsidR="00ED2FA5" w:rsidRDefault="00ED2FA5" w:rsidP="00ED2FA5">
      <w:pPr>
        <w:rPr>
          <w:lang w:eastAsia="zh-CN"/>
        </w:rPr>
      </w:pPr>
      <w:r w:rsidRPr="00F2752C">
        <w:rPr>
          <w:rFonts w:hint="eastAsia"/>
        </w:rPr>
        <w:t xml:space="preserve">Upon receiving a SIP PRACK request including the P-Early-Media </w:t>
      </w:r>
      <w:r w:rsidR="003A3B67">
        <w:t>h</w:t>
      </w:r>
      <w:r w:rsidRPr="00F2752C">
        <w:rPr>
          <w:rFonts w:hint="eastAsia"/>
        </w:rPr>
        <w:t xml:space="preserve">eader </w:t>
      </w:r>
      <w:r w:rsidR="003A3B67">
        <w:t xml:space="preserve">field </w:t>
      </w:r>
      <w:r w:rsidRPr="00F2752C">
        <w:rPr>
          <w:rFonts w:hint="eastAsia"/>
        </w:rPr>
        <w:t xml:space="preserve">with an </w:t>
      </w:r>
      <w:r w:rsidRPr="00F2752C">
        <w:t>"</w:t>
      </w:r>
      <w:r w:rsidRPr="00F2752C">
        <w:rPr>
          <w:rFonts w:hint="eastAsia"/>
        </w:rPr>
        <w:t>inactive</w:t>
      </w:r>
      <w:r w:rsidRPr="00F2752C">
        <w:t>"</w:t>
      </w:r>
      <w:r>
        <w:rPr>
          <w:rFonts w:hint="eastAsia"/>
          <w:lang w:eastAsia="zh-CN"/>
        </w:rPr>
        <w:t xml:space="preserve"> value</w:t>
      </w:r>
      <w:r w:rsidRPr="00F2752C">
        <w:rPr>
          <w:rFonts w:hint="eastAsia"/>
        </w:rPr>
        <w:t xml:space="preserve">, the AS </w:t>
      </w:r>
      <w:r>
        <w:rPr>
          <w:rFonts w:hint="eastAsia"/>
          <w:lang w:eastAsia="zh-CN"/>
        </w:rPr>
        <w:t>shall</w:t>
      </w:r>
      <w:r>
        <w:rPr>
          <w:lang w:eastAsia="zh-CN"/>
        </w:rPr>
        <w:t>:</w:t>
      </w:r>
    </w:p>
    <w:p w14:paraId="2BD12CD1" w14:textId="77777777" w:rsidR="00ED2FA5" w:rsidRDefault="00ED2FA5" w:rsidP="00ED2FA5">
      <w:pPr>
        <w:pStyle w:val="B1"/>
      </w:pPr>
      <w:r>
        <w:t>-</w:t>
      </w:r>
      <w:r>
        <w:tab/>
        <w:t xml:space="preserve">instruct the MRF to </w:t>
      </w:r>
      <w:r>
        <w:rPr>
          <w:rFonts w:hint="eastAsia"/>
          <w:lang w:eastAsia="zh-CN"/>
        </w:rPr>
        <w:t>release</w:t>
      </w:r>
      <w:r>
        <w:t xml:space="preserve"> the media </w:t>
      </w:r>
      <w:r>
        <w:rPr>
          <w:lang w:eastAsia="zh-CN"/>
        </w:rPr>
        <w:t>resource</w:t>
      </w:r>
      <w:r>
        <w:rPr>
          <w:rFonts w:hint="eastAsia"/>
          <w:lang w:eastAsia="zh-CN"/>
        </w:rPr>
        <w:t xml:space="preserve"> reserved </w:t>
      </w:r>
      <w:r>
        <w:t>for the CAT service; and</w:t>
      </w:r>
    </w:p>
    <w:p w14:paraId="12B10A19" w14:textId="77777777" w:rsidR="00ED2FA5" w:rsidRDefault="00ED2FA5" w:rsidP="00ED2FA5">
      <w:pPr>
        <w:pStyle w:val="B1"/>
      </w:pPr>
      <w:r>
        <w:t>-</w:t>
      </w:r>
      <w:r>
        <w:tab/>
        <w:t xml:space="preserve">forward the </w:t>
      </w:r>
      <w:r>
        <w:rPr>
          <w:rFonts w:hint="eastAsia"/>
          <w:lang w:eastAsia="zh-CN"/>
        </w:rPr>
        <w:t>SIP PRACK request</w:t>
      </w:r>
      <w:r>
        <w:t xml:space="preserve"> to the </w:t>
      </w:r>
      <w:r>
        <w:rPr>
          <w:rFonts w:hint="eastAsia"/>
          <w:lang w:eastAsia="zh-CN"/>
        </w:rPr>
        <w:t>served</w:t>
      </w:r>
      <w:r>
        <w:t xml:space="preserve"> UE.</w:t>
      </w:r>
    </w:p>
    <w:p w14:paraId="2CDD0F17" w14:textId="77777777" w:rsidR="00A4752F" w:rsidRDefault="00A4752F" w:rsidP="00A4752F">
      <w:pPr>
        <w:pStyle w:val="Heading5"/>
      </w:pPr>
      <w:bookmarkStart w:id="198" w:name="_Toc20131402"/>
      <w:bookmarkStart w:id="199" w:name="_Toc36122527"/>
      <w:bookmarkStart w:id="200" w:name="_Toc45183226"/>
      <w:bookmarkStart w:id="201" w:name="_Toc45696667"/>
      <w:bookmarkStart w:id="202" w:name="_Toc163139991"/>
      <w:smartTag w:uri="urn:schemas-microsoft-com:office:smarttags" w:element="chsdate">
        <w:smartTagPr>
          <w:attr w:name="Year" w:val="1899"/>
          <w:attr w:name="Month" w:val="12"/>
          <w:attr w:name="Day" w:val="30"/>
          <w:attr w:name="IsLunarDate" w:val="False"/>
          <w:attr w:name="IsROCDate" w:val="False"/>
        </w:smartTagPr>
        <w:r>
          <w:t>4.5.5</w:t>
        </w:r>
      </w:smartTag>
      <w:r>
        <w:t>.3.3</w:t>
      </w:r>
      <w:r>
        <w:rPr>
          <w:lang w:eastAsia="zh-CN"/>
        </w:rPr>
        <w:tab/>
      </w:r>
      <w:r>
        <w:rPr>
          <w:rFonts w:hint="eastAsia"/>
          <w:lang w:eastAsia="zh-CN"/>
        </w:rPr>
        <w:t xml:space="preserve">AS Actions for </w:t>
      </w:r>
      <w:r>
        <w:rPr>
          <w:lang w:eastAsia="zh-CN"/>
        </w:rPr>
        <w:t>e</w:t>
      </w:r>
      <w:r>
        <w:rPr>
          <w:rFonts w:hint="eastAsia"/>
          <w:lang w:eastAsia="zh-CN"/>
        </w:rPr>
        <w:t xml:space="preserve">arly </w:t>
      </w:r>
      <w:r>
        <w:rPr>
          <w:lang w:eastAsia="zh-CN"/>
        </w:rPr>
        <w:t>s</w:t>
      </w:r>
      <w:r>
        <w:rPr>
          <w:rFonts w:hint="eastAsia"/>
          <w:lang w:eastAsia="zh-CN"/>
        </w:rPr>
        <w:t>ession</w:t>
      </w:r>
      <w:r>
        <w:rPr>
          <w:rFonts w:hint="eastAsia"/>
        </w:rPr>
        <w:t xml:space="preserve"> </w:t>
      </w:r>
      <w:r>
        <w:t>m</w:t>
      </w:r>
      <w:r>
        <w:rPr>
          <w:rFonts w:hint="eastAsia"/>
        </w:rPr>
        <w:t>odel</w:t>
      </w:r>
      <w:bookmarkEnd w:id="198"/>
      <w:bookmarkEnd w:id="199"/>
      <w:bookmarkEnd w:id="200"/>
      <w:bookmarkEnd w:id="201"/>
      <w:bookmarkEnd w:id="202"/>
    </w:p>
    <w:p w14:paraId="3798AD10" w14:textId="77777777" w:rsidR="00A4752F" w:rsidRDefault="00A4752F" w:rsidP="00A4752F">
      <w:pPr>
        <w:rPr>
          <w:noProof/>
          <w:lang w:val="en-US" w:eastAsia="zh-CN"/>
        </w:rPr>
      </w:pPr>
      <w:r>
        <w:rPr>
          <w:rFonts w:hint="eastAsia"/>
          <w:noProof/>
          <w:lang w:val="en-US" w:eastAsia="zh-CN"/>
        </w:rPr>
        <w:t xml:space="preserve">Upon receiving an initial INVITE request destined to the served user including a Supported header with </w:t>
      </w:r>
      <w:r>
        <w:rPr>
          <w:noProof/>
          <w:lang w:val="en-US" w:eastAsia="zh-CN"/>
        </w:rPr>
        <w:t>"</w:t>
      </w:r>
      <w:r>
        <w:rPr>
          <w:rFonts w:hint="eastAsia"/>
          <w:noProof/>
          <w:lang w:val="en-US" w:eastAsia="zh-CN"/>
        </w:rPr>
        <w:t>early-session</w:t>
      </w:r>
      <w:r>
        <w:rPr>
          <w:noProof/>
          <w:lang w:val="en-US" w:eastAsia="zh-CN"/>
        </w:rPr>
        <w:t>"</w:t>
      </w:r>
      <w:r>
        <w:rPr>
          <w:rFonts w:hint="eastAsia"/>
          <w:noProof/>
          <w:lang w:val="en-US" w:eastAsia="zh-CN"/>
        </w:rPr>
        <w:t xml:space="preserve"> tag</w:t>
      </w:r>
      <w:r>
        <w:rPr>
          <w:noProof/>
          <w:lang w:val="en-US" w:eastAsia="zh-CN"/>
        </w:rPr>
        <w:t>,</w:t>
      </w:r>
      <w:r w:rsidRPr="00322726">
        <w:rPr>
          <w:noProof/>
          <w:lang w:val="en-US" w:eastAsia="zh-CN"/>
        </w:rPr>
        <w:t xml:space="preserve"> </w:t>
      </w:r>
      <w:r w:rsidRPr="002104D1">
        <w:rPr>
          <w:noProof/>
          <w:lang w:val="en-US" w:eastAsia="zh-CN"/>
        </w:rPr>
        <w:t>as</w:t>
      </w:r>
      <w:r>
        <w:rPr>
          <w:rFonts w:hint="eastAsia"/>
          <w:noProof/>
          <w:lang w:val="en-US" w:eastAsia="zh-CN"/>
        </w:rPr>
        <w:t xml:space="preserve"> </w:t>
      </w:r>
      <w:r>
        <w:rPr>
          <w:noProof/>
          <w:lang w:val="en-US" w:eastAsia="zh-CN"/>
        </w:rPr>
        <w:t>described in RFC 3959 </w:t>
      </w:r>
      <w:r>
        <w:rPr>
          <w:rFonts w:hint="eastAsia"/>
          <w:noProof/>
          <w:lang w:val="en-US" w:eastAsia="zh-CN"/>
        </w:rPr>
        <w:t>[</w:t>
      </w:r>
      <w:r>
        <w:rPr>
          <w:noProof/>
          <w:lang w:val="en-US" w:eastAsia="zh-CN"/>
        </w:rPr>
        <w:t>7</w:t>
      </w:r>
      <w:r>
        <w:rPr>
          <w:rFonts w:hint="eastAsia"/>
          <w:noProof/>
          <w:lang w:val="en-US" w:eastAsia="zh-CN"/>
        </w:rPr>
        <w:t>], the AS:</w:t>
      </w:r>
    </w:p>
    <w:p w14:paraId="77341221" w14:textId="77777777" w:rsidR="000335D7" w:rsidRDefault="00A4752F" w:rsidP="000335D7">
      <w:pPr>
        <w:pStyle w:val="B1"/>
        <w:rPr>
          <w:lang w:eastAsia="ja-JP"/>
        </w:rPr>
      </w:pPr>
      <w:r w:rsidRPr="008E5E79">
        <w:rPr>
          <w:rFonts w:hint="eastAsia"/>
        </w:rPr>
        <w:t>-</w:t>
      </w:r>
      <w:r w:rsidRPr="008E5E79">
        <w:rPr>
          <w:rFonts w:hint="eastAsia"/>
        </w:rPr>
        <w:tab/>
        <w:t>may contact the MRF to request CAT resource</w:t>
      </w:r>
      <w:r w:rsidR="00071597">
        <w:t xml:space="preserve"> if session SDP preconditions are not used, or local preconditions are fulfilled</w:t>
      </w:r>
      <w:r w:rsidRPr="008E5E79">
        <w:rPr>
          <w:rFonts w:hint="eastAsia"/>
        </w:rPr>
        <w:t>;</w:t>
      </w:r>
    </w:p>
    <w:p w14:paraId="23A87B98" w14:textId="77777777" w:rsidR="00A4752F" w:rsidRPr="008E5E79" w:rsidRDefault="000335D7" w:rsidP="000335D7">
      <w:pPr>
        <w:pStyle w:val="B1"/>
      </w:pPr>
      <w:r>
        <w:rPr>
          <w:rFonts w:hint="eastAsia"/>
          <w:lang w:eastAsia="ja-JP"/>
        </w:rPr>
        <w:t>-</w:t>
      </w:r>
      <w:r>
        <w:rPr>
          <w:rFonts w:hint="eastAsia"/>
          <w:lang w:eastAsia="ja-JP"/>
        </w:rPr>
        <w:tab/>
      </w:r>
      <w:r>
        <w:rPr>
          <w:rFonts w:hint="eastAsia"/>
          <w:noProof/>
          <w:lang w:eastAsia="ja-JP"/>
        </w:rPr>
        <w:t>if required by local policy, remove the P-Early-Media header field, if present; and</w:t>
      </w:r>
    </w:p>
    <w:p w14:paraId="119A3696" w14:textId="77777777" w:rsidR="00A4752F" w:rsidRPr="008E5E79" w:rsidRDefault="00A4752F" w:rsidP="00A4752F">
      <w:pPr>
        <w:pStyle w:val="B1"/>
      </w:pPr>
      <w:r w:rsidRPr="008E5E79">
        <w:rPr>
          <w:rFonts w:hint="eastAsia"/>
        </w:rPr>
        <w:t>-</w:t>
      </w:r>
      <w:r w:rsidRPr="008E5E79">
        <w:rPr>
          <w:rFonts w:hint="eastAsia"/>
        </w:rPr>
        <w:tab/>
        <w:t>shall forward the initial INVITE request to the served user.</w:t>
      </w:r>
    </w:p>
    <w:p w14:paraId="642CCD17" w14:textId="77777777" w:rsidR="00A4752F" w:rsidRDefault="00A4752F" w:rsidP="00A4752F">
      <w:pPr>
        <w:rPr>
          <w:noProof/>
          <w:lang w:val="en-US" w:eastAsia="zh-CN"/>
        </w:rPr>
      </w:pPr>
      <w:r>
        <w:rPr>
          <w:rFonts w:hint="eastAsia"/>
          <w:noProof/>
          <w:lang w:val="en-US" w:eastAsia="zh-CN"/>
        </w:rPr>
        <w:t>Upon receiving the first SIP 18x response to the initial INVITE request, the AS shall:</w:t>
      </w:r>
    </w:p>
    <w:p w14:paraId="25C4D8D4" w14:textId="77777777" w:rsidR="00A4752F" w:rsidRPr="008E5E79" w:rsidRDefault="00A4752F" w:rsidP="00A4752F">
      <w:pPr>
        <w:pStyle w:val="B1"/>
      </w:pPr>
      <w:r w:rsidRPr="008E5E79">
        <w:rPr>
          <w:rFonts w:hint="eastAsia"/>
        </w:rPr>
        <w:t>-</w:t>
      </w:r>
      <w:r w:rsidRPr="008E5E79">
        <w:rPr>
          <w:rFonts w:hint="eastAsia"/>
        </w:rPr>
        <w:tab/>
      </w:r>
      <w:r w:rsidR="00071597">
        <w:rPr>
          <w:rFonts w:hint="eastAsia"/>
          <w:lang w:eastAsia="zh-CN"/>
        </w:rPr>
        <w:t>if session SDP preconditions are not used in the initial INVITE request, or local preconditions in the initial INVITE request are fulfilled, then</w:t>
      </w:r>
      <w:r w:rsidR="00071597" w:rsidRPr="008E5E79">
        <w:rPr>
          <w:rFonts w:hint="eastAsia"/>
        </w:rPr>
        <w:t xml:space="preserve"> </w:t>
      </w:r>
      <w:r w:rsidRPr="008E5E79">
        <w:rPr>
          <w:rFonts w:hint="eastAsia"/>
        </w:rPr>
        <w:t>contact the MRF to request CAT resource if it has not been requested;</w:t>
      </w:r>
    </w:p>
    <w:p w14:paraId="0BBEFEF5" w14:textId="77777777" w:rsidR="00A4752F" w:rsidRPr="008E5E79" w:rsidRDefault="00A4752F" w:rsidP="00071597">
      <w:pPr>
        <w:pStyle w:val="B1"/>
      </w:pPr>
      <w:r w:rsidRPr="008E5E79">
        <w:rPr>
          <w:rFonts w:hint="eastAsia"/>
        </w:rPr>
        <w:t>-</w:t>
      </w:r>
      <w:r w:rsidRPr="008E5E79">
        <w:rPr>
          <w:rFonts w:hint="eastAsia"/>
        </w:rPr>
        <w:tab/>
        <w:t xml:space="preserve">send </w:t>
      </w:r>
      <w:r w:rsidR="00071597">
        <w:t>a reliable</w:t>
      </w:r>
      <w:r w:rsidR="00071597" w:rsidRPr="008E5E79">
        <w:rPr>
          <w:rFonts w:hint="eastAsia"/>
        </w:rPr>
        <w:t xml:space="preserve"> </w:t>
      </w:r>
      <w:r w:rsidRPr="008E5E79">
        <w:rPr>
          <w:rFonts w:hint="eastAsia"/>
        </w:rPr>
        <w:t xml:space="preserve">SIP 18x response to </w:t>
      </w:r>
      <w:r w:rsidRPr="008E5E79">
        <w:t>the</w:t>
      </w:r>
      <w:r w:rsidRPr="008E5E79">
        <w:rPr>
          <w:rFonts w:hint="eastAsia"/>
        </w:rPr>
        <w:t xml:space="preserve"> originating UE. The SIP 18x response shall:</w:t>
      </w:r>
    </w:p>
    <w:p w14:paraId="3947AA7C" w14:textId="77777777" w:rsidR="00A4752F" w:rsidRPr="008E5E79" w:rsidRDefault="00A4752F" w:rsidP="00A4752F">
      <w:pPr>
        <w:pStyle w:val="B2"/>
      </w:pPr>
      <w:r w:rsidRPr="008E5E79">
        <w:rPr>
          <w:rFonts w:hint="eastAsia"/>
        </w:rPr>
        <w:t>-</w:t>
      </w:r>
      <w:r w:rsidRPr="008E5E79">
        <w:tab/>
      </w:r>
      <w:r>
        <w:t>i</w:t>
      </w:r>
      <w:r w:rsidRPr="008E5E79">
        <w:rPr>
          <w:rFonts w:hint="eastAsia"/>
        </w:rPr>
        <w:t>nclude a P-Asserted-Identity header conta</w:t>
      </w:r>
      <w:r w:rsidR="005771DF">
        <w:t>i</w:t>
      </w:r>
      <w:r w:rsidRPr="008E5E79">
        <w:rPr>
          <w:rFonts w:hint="eastAsia"/>
        </w:rPr>
        <w:t>ning the public user identity of the served user</w:t>
      </w:r>
      <w:r w:rsidR="00821C62">
        <w:rPr>
          <w:rFonts w:hint="eastAsia"/>
          <w:lang w:eastAsia="ja-JP"/>
        </w:rPr>
        <w:t xml:space="preserve"> </w:t>
      </w:r>
      <w:r w:rsidR="00821C62">
        <w:t xml:space="preserve">unless </w:t>
      </w:r>
      <w:r w:rsidR="00821C62">
        <w:rPr>
          <w:rFonts w:hint="eastAsia"/>
          <w:lang w:eastAsia="ja-JP"/>
        </w:rPr>
        <w:t xml:space="preserve">privacy policy or restriction services prevent providing </w:t>
      </w:r>
      <w:r w:rsidR="00821C62" w:rsidRPr="00F73C59">
        <w:t>any public user identity of the terminating party</w:t>
      </w:r>
      <w:r w:rsidRPr="008E5E79">
        <w:rPr>
          <w:rFonts w:hint="eastAsia"/>
        </w:rPr>
        <w:t>;</w:t>
      </w:r>
    </w:p>
    <w:p w14:paraId="0D643AB4" w14:textId="77777777" w:rsidR="00A4752F" w:rsidRPr="008E5E79" w:rsidRDefault="00A4752F" w:rsidP="00A4752F">
      <w:pPr>
        <w:pStyle w:val="B2"/>
      </w:pPr>
      <w:r w:rsidRPr="008E5E79">
        <w:rPr>
          <w:rFonts w:hint="eastAsia"/>
        </w:rPr>
        <w:t>-</w:t>
      </w:r>
      <w:r w:rsidRPr="008E5E79">
        <w:tab/>
      </w:r>
      <w:r>
        <w:t>i</w:t>
      </w:r>
      <w:r w:rsidRPr="008E5E79">
        <w:rPr>
          <w:rFonts w:hint="eastAsia"/>
        </w:rPr>
        <w:t xml:space="preserve">nclude a Require header with option tag </w:t>
      </w:r>
      <w:r>
        <w:rPr>
          <w:noProof/>
          <w:lang w:val="en-US" w:eastAsia="zh-CN"/>
        </w:rPr>
        <w:t>"</w:t>
      </w:r>
      <w:r w:rsidRPr="008E5E79">
        <w:rPr>
          <w:rFonts w:hint="eastAsia"/>
        </w:rPr>
        <w:t>early-session</w:t>
      </w:r>
      <w:r>
        <w:rPr>
          <w:noProof/>
          <w:lang w:val="en-US" w:eastAsia="zh-CN"/>
        </w:rPr>
        <w:t>"</w:t>
      </w:r>
      <w:r w:rsidRPr="008E5E79">
        <w:rPr>
          <w:rFonts w:hint="eastAsia"/>
        </w:rPr>
        <w:t>;</w:t>
      </w:r>
    </w:p>
    <w:p w14:paraId="592CD532" w14:textId="77777777" w:rsidR="00A4752F" w:rsidRPr="008E5E79" w:rsidRDefault="00A4752F" w:rsidP="00071597">
      <w:pPr>
        <w:pStyle w:val="B2"/>
      </w:pPr>
      <w:r w:rsidRPr="008E5E79">
        <w:rPr>
          <w:rFonts w:hint="eastAsia"/>
        </w:rPr>
        <w:t>-</w:t>
      </w:r>
      <w:r w:rsidRPr="008E5E79">
        <w:tab/>
      </w:r>
      <w:r>
        <w:t>i</w:t>
      </w:r>
      <w:r w:rsidRPr="008E5E79">
        <w:t xml:space="preserve">nclude </w:t>
      </w:r>
      <w:r w:rsidRPr="008E5E79">
        <w:rPr>
          <w:rFonts w:hint="eastAsia"/>
        </w:rPr>
        <w:t>the SDP content</w:t>
      </w:r>
      <w:r w:rsidR="0049718C">
        <w:t>,</w:t>
      </w:r>
      <w:r w:rsidR="0049718C" w:rsidRPr="00C6181F">
        <w:t xml:space="preserve"> </w:t>
      </w:r>
      <w:r w:rsidR="0049718C">
        <w:t>with an SDP a=content media-level attribute,</w:t>
      </w:r>
      <w:r w:rsidR="0049718C" w:rsidRPr="00C6181F">
        <w:t xml:space="preserve"> </w:t>
      </w:r>
      <w:r w:rsidR="0049718C">
        <w:t>as specified in RFC </w:t>
      </w:r>
      <w:r w:rsidR="00857A6B" w:rsidRPr="00E16D91">
        <w:t>4796</w:t>
      </w:r>
      <w:r w:rsidR="0049718C">
        <w:t xml:space="preserve"> [12], with a </w:t>
      </w:r>
      <w:r w:rsidR="0049718C" w:rsidRPr="00FD331F">
        <w:t>"</w:t>
      </w:r>
      <w:r w:rsidR="0049718C">
        <w:t>g.3gpp.cat</w:t>
      </w:r>
      <w:r w:rsidR="0049718C" w:rsidRPr="00FD331F">
        <w:t>"</w:t>
      </w:r>
      <w:r w:rsidR="0049718C">
        <w:t xml:space="preserve"> value,</w:t>
      </w:r>
      <w:r w:rsidRPr="008E5E79">
        <w:rPr>
          <w:rFonts w:hint="eastAsia"/>
        </w:rPr>
        <w:t xml:space="preserve"> </w:t>
      </w:r>
      <w:r w:rsidR="00071597">
        <w:t>for CAT</w:t>
      </w:r>
      <w:r w:rsidRPr="008E5E79">
        <w:rPr>
          <w:rFonts w:hint="eastAsia"/>
        </w:rPr>
        <w:t xml:space="preserve"> as early-session SDP offer</w:t>
      </w:r>
      <w:r w:rsidR="00071597">
        <w:t xml:space="preserve"> and if preconditions are used, and CAT resource has been requested, indicate the local preconditions are fulfilled</w:t>
      </w:r>
      <w:r w:rsidRPr="008E5E79">
        <w:rPr>
          <w:rFonts w:hint="eastAsia"/>
        </w:rPr>
        <w:t>;</w:t>
      </w:r>
    </w:p>
    <w:p w14:paraId="27FBB5C8" w14:textId="77777777" w:rsidR="00071597" w:rsidRDefault="00071597" w:rsidP="00A4752F">
      <w:r>
        <w:rPr>
          <w:rFonts w:hint="eastAsia"/>
          <w:noProof/>
          <w:lang w:val="en-US" w:eastAsia="zh-CN"/>
        </w:rPr>
        <w:t xml:space="preserve">Upon receiving </w:t>
      </w:r>
      <w:r w:rsidR="002625E4">
        <w:rPr>
          <w:noProof/>
          <w:lang w:val="en-US" w:eastAsia="zh-CN"/>
        </w:rPr>
        <w:t>additional</w:t>
      </w:r>
      <w:r>
        <w:rPr>
          <w:rFonts w:hint="eastAsia"/>
          <w:noProof/>
          <w:lang w:val="en-US" w:eastAsia="zh-CN"/>
        </w:rPr>
        <w:t xml:space="preserve"> SIP 18x response to the initial INVITE request, the AS shall forward it to the </w:t>
      </w:r>
      <w:r w:rsidR="002625E4">
        <w:rPr>
          <w:noProof/>
          <w:lang w:val="en-US" w:eastAsia="zh-CN"/>
        </w:rPr>
        <w:t>originating UE</w:t>
      </w:r>
      <w:r>
        <w:rPr>
          <w:rFonts w:hint="eastAsia"/>
          <w:noProof/>
          <w:lang w:val="en-US" w:eastAsia="zh-CN"/>
        </w:rPr>
        <w:t>.</w:t>
      </w:r>
    </w:p>
    <w:p w14:paraId="7E799298" w14:textId="77777777" w:rsidR="00071597" w:rsidRDefault="00A4752F" w:rsidP="00071597">
      <w:pPr>
        <w:rPr>
          <w:noProof/>
          <w:lang w:val="en-US" w:eastAsia="zh-CN"/>
        </w:rPr>
      </w:pPr>
      <w:r>
        <w:t xml:space="preserve">Upon receiving </w:t>
      </w:r>
      <w:r>
        <w:rPr>
          <w:rFonts w:hint="eastAsia"/>
          <w:lang w:eastAsia="zh-CN"/>
        </w:rPr>
        <w:t xml:space="preserve">a </w:t>
      </w:r>
      <w:r w:rsidR="002625E4">
        <w:rPr>
          <w:lang w:eastAsia="zh-CN"/>
        </w:rPr>
        <w:t xml:space="preserve">SIP </w:t>
      </w:r>
      <w:r>
        <w:rPr>
          <w:rFonts w:hint="eastAsia"/>
          <w:lang w:eastAsia="zh-CN"/>
        </w:rPr>
        <w:t>request</w:t>
      </w:r>
      <w:r>
        <w:t xml:space="preserve"> containing an </w:t>
      </w:r>
      <w:r>
        <w:rPr>
          <w:rFonts w:hint="eastAsia"/>
          <w:lang w:eastAsia="zh-CN"/>
        </w:rPr>
        <w:t xml:space="preserve">early-session </w:t>
      </w:r>
      <w:r>
        <w:t xml:space="preserve">SDP </w:t>
      </w:r>
      <w:r w:rsidR="00071597" w:rsidRPr="0072052E">
        <w:rPr>
          <w:rFonts w:hint="eastAsia"/>
          <w:noProof/>
          <w:lang w:val="en-US" w:eastAsia="zh-CN"/>
        </w:rPr>
        <w:t xml:space="preserve">offer that indicates </w:t>
      </w:r>
      <w:r w:rsidR="00071597">
        <w:rPr>
          <w:rFonts w:hint="eastAsia"/>
          <w:noProof/>
          <w:lang w:val="en-US" w:eastAsia="zh-CN"/>
        </w:rPr>
        <w:t xml:space="preserve">the </w:t>
      </w:r>
      <w:r w:rsidR="00071597" w:rsidRPr="0072052E">
        <w:rPr>
          <w:rFonts w:hint="eastAsia"/>
          <w:noProof/>
          <w:lang w:val="en-US" w:eastAsia="zh-CN"/>
        </w:rPr>
        <w:t xml:space="preserve">local preconditions are </w:t>
      </w:r>
      <w:r w:rsidR="00071597">
        <w:rPr>
          <w:rFonts w:hint="eastAsia"/>
          <w:noProof/>
          <w:lang w:val="en-US" w:eastAsia="zh-CN"/>
        </w:rPr>
        <w:t>fulfilled</w:t>
      </w:r>
      <w:r>
        <w:t xml:space="preserve">, </w:t>
      </w:r>
      <w:r>
        <w:rPr>
          <w:rFonts w:hint="eastAsia"/>
          <w:noProof/>
          <w:lang w:val="en-US" w:eastAsia="zh-CN"/>
        </w:rPr>
        <w:t>the AS shall</w:t>
      </w:r>
      <w:r w:rsidR="00071597">
        <w:rPr>
          <w:noProof/>
          <w:lang w:val="en-US" w:eastAsia="zh-CN"/>
        </w:rPr>
        <w:t>:</w:t>
      </w:r>
    </w:p>
    <w:p w14:paraId="18F9C25D" w14:textId="77777777" w:rsidR="00071597" w:rsidRDefault="00071597" w:rsidP="00071597">
      <w:pPr>
        <w:pStyle w:val="B1"/>
        <w:rPr>
          <w:noProof/>
          <w:lang w:val="en-US" w:eastAsia="zh-CN"/>
        </w:rPr>
      </w:pPr>
      <w:r>
        <w:rPr>
          <w:noProof/>
          <w:lang w:val="en-US" w:eastAsia="zh-CN"/>
        </w:rPr>
        <w:t>-</w:t>
      </w:r>
      <w:r>
        <w:rPr>
          <w:noProof/>
          <w:lang w:val="en-US" w:eastAsia="zh-CN"/>
        </w:rPr>
        <w:tab/>
        <w:t>contact the MRF to request CAT resource;</w:t>
      </w:r>
    </w:p>
    <w:p w14:paraId="40A2280D" w14:textId="77777777" w:rsidR="00071597" w:rsidRDefault="00071597" w:rsidP="00071597">
      <w:pPr>
        <w:pStyle w:val="B1"/>
        <w:rPr>
          <w:lang w:eastAsia="zh-CN"/>
        </w:rPr>
      </w:pPr>
      <w:r>
        <w:rPr>
          <w:rFonts w:hint="eastAsia"/>
          <w:lang w:eastAsia="zh-CN"/>
        </w:rPr>
        <w:t>-</w:t>
      </w:r>
      <w:r>
        <w:rPr>
          <w:rFonts w:hint="eastAsia"/>
          <w:lang w:eastAsia="zh-CN"/>
        </w:rPr>
        <w:tab/>
        <w:t xml:space="preserve">generate an early-session SDP answer </w:t>
      </w:r>
      <w:r w:rsidR="002625E4">
        <w:t>based on the information</w:t>
      </w:r>
      <w:r>
        <w:rPr>
          <w:rFonts w:hint="eastAsia"/>
          <w:lang w:eastAsia="zh-CN"/>
        </w:rPr>
        <w:t xml:space="preserve"> from</w:t>
      </w:r>
      <w:r w:rsidR="002625E4">
        <w:rPr>
          <w:lang w:eastAsia="zh-CN"/>
        </w:rPr>
        <w:t xml:space="preserve"> the</w:t>
      </w:r>
      <w:r>
        <w:rPr>
          <w:rFonts w:hint="eastAsia"/>
          <w:lang w:eastAsia="zh-CN"/>
        </w:rPr>
        <w:t xml:space="preserve"> MRF</w:t>
      </w:r>
      <w:r w:rsidR="002625E4">
        <w:rPr>
          <w:lang w:eastAsia="zh-CN"/>
        </w:rPr>
        <w:t xml:space="preserve"> and</w:t>
      </w:r>
      <w:r>
        <w:rPr>
          <w:rFonts w:hint="eastAsia"/>
          <w:lang w:eastAsia="zh-CN"/>
        </w:rPr>
        <w:t xml:space="preserve">, if preconditions are used, </w:t>
      </w:r>
      <w:r>
        <w:rPr>
          <w:lang w:eastAsia="zh-CN"/>
        </w:rPr>
        <w:t>indicate</w:t>
      </w:r>
      <w:r>
        <w:rPr>
          <w:rFonts w:hint="eastAsia"/>
          <w:lang w:eastAsia="zh-CN"/>
        </w:rPr>
        <w:t xml:space="preserve"> </w:t>
      </w:r>
      <w:r w:rsidR="002625E4">
        <w:rPr>
          <w:lang w:eastAsia="zh-CN"/>
        </w:rPr>
        <w:t xml:space="preserve">that </w:t>
      </w:r>
      <w:r>
        <w:rPr>
          <w:rFonts w:hint="eastAsia"/>
          <w:lang w:eastAsia="zh-CN"/>
        </w:rPr>
        <w:t>the local preconditions are fulfilled;</w:t>
      </w:r>
      <w:r w:rsidR="002625E4">
        <w:rPr>
          <w:lang w:eastAsia="zh-CN"/>
        </w:rPr>
        <w:t xml:space="preserve"> and</w:t>
      </w:r>
    </w:p>
    <w:p w14:paraId="27E75264" w14:textId="77777777" w:rsidR="00071597" w:rsidRDefault="00071597" w:rsidP="00071597">
      <w:pPr>
        <w:pStyle w:val="B1"/>
        <w:rPr>
          <w:noProof/>
          <w:lang w:val="en-US" w:eastAsia="zh-CN"/>
        </w:rPr>
      </w:pPr>
      <w:r>
        <w:rPr>
          <w:rFonts w:hint="eastAsia"/>
          <w:lang w:eastAsia="zh-CN"/>
        </w:rPr>
        <w:t>-</w:t>
      </w:r>
      <w:r>
        <w:rPr>
          <w:rFonts w:hint="eastAsia"/>
          <w:lang w:eastAsia="zh-CN"/>
        </w:rPr>
        <w:tab/>
        <w:t xml:space="preserve">after receiving a </w:t>
      </w:r>
      <w:r w:rsidR="002625E4">
        <w:rPr>
          <w:lang w:eastAsia="zh-CN"/>
        </w:rPr>
        <w:t xml:space="preserve">SIP </w:t>
      </w:r>
      <w:r>
        <w:rPr>
          <w:rFonts w:hint="eastAsia"/>
          <w:lang w:eastAsia="zh-CN"/>
        </w:rPr>
        <w:t xml:space="preserve">200 </w:t>
      </w:r>
      <w:r w:rsidR="002625E4">
        <w:rPr>
          <w:lang w:eastAsia="zh-CN"/>
        </w:rPr>
        <w:t>(</w:t>
      </w:r>
      <w:r>
        <w:rPr>
          <w:rFonts w:hint="eastAsia"/>
          <w:lang w:eastAsia="zh-CN"/>
        </w:rPr>
        <w:t>OK</w:t>
      </w:r>
      <w:r w:rsidR="002625E4">
        <w:rPr>
          <w:lang w:eastAsia="zh-CN"/>
        </w:rPr>
        <w:t>)</w:t>
      </w:r>
      <w:r>
        <w:rPr>
          <w:rFonts w:hint="eastAsia"/>
          <w:lang w:eastAsia="zh-CN"/>
        </w:rPr>
        <w:t xml:space="preserve"> response to the request, include the early-session SDP answer in the </w:t>
      </w:r>
      <w:r w:rsidR="002625E4">
        <w:rPr>
          <w:lang w:eastAsia="zh-CN"/>
        </w:rPr>
        <w:t xml:space="preserve">SIP </w:t>
      </w:r>
      <w:r>
        <w:rPr>
          <w:rFonts w:hint="eastAsia"/>
          <w:lang w:eastAsia="zh-CN"/>
        </w:rPr>
        <w:t xml:space="preserve">200 </w:t>
      </w:r>
      <w:r w:rsidR="002625E4">
        <w:rPr>
          <w:lang w:eastAsia="zh-CN"/>
        </w:rPr>
        <w:t>(</w:t>
      </w:r>
      <w:r>
        <w:rPr>
          <w:rFonts w:hint="eastAsia"/>
          <w:lang w:eastAsia="zh-CN"/>
        </w:rPr>
        <w:t>OK</w:t>
      </w:r>
      <w:r w:rsidR="002625E4">
        <w:rPr>
          <w:lang w:eastAsia="zh-CN"/>
        </w:rPr>
        <w:t>)</w:t>
      </w:r>
      <w:r>
        <w:rPr>
          <w:rFonts w:hint="eastAsia"/>
          <w:lang w:eastAsia="zh-CN"/>
        </w:rPr>
        <w:t xml:space="preserve"> response, and forwards it to the originator</w:t>
      </w:r>
      <w:r w:rsidRPr="008179F4">
        <w:rPr>
          <w:rFonts w:hint="eastAsia"/>
        </w:rPr>
        <w:t>.</w:t>
      </w:r>
    </w:p>
    <w:p w14:paraId="70508DBB" w14:textId="77777777" w:rsidR="00A4752F" w:rsidRDefault="00071597" w:rsidP="00071597">
      <w:pPr>
        <w:rPr>
          <w:noProof/>
          <w:lang w:val="en-US" w:eastAsia="zh-CN"/>
        </w:rPr>
      </w:pPr>
      <w:r>
        <w:rPr>
          <w:noProof/>
          <w:lang w:val="en-US" w:eastAsia="zh-CN"/>
        </w:rPr>
        <w:t>If preconditions are used, t</w:t>
      </w:r>
      <w:r w:rsidR="00A4752F">
        <w:rPr>
          <w:rFonts w:hint="eastAsia"/>
          <w:noProof/>
          <w:lang w:val="en-US" w:eastAsia="zh-CN"/>
        </w:rPr>
        <w:t xml:space="preserve">he AS should not instruct the MRF to start </w:t>
      </w:r>
      <w:r w:rsidR="002625E4">
        <w:rPr>
          <w:lang w:val="en-US"/>
        </w:rPr>
        <w:t>applicable media for the</w:t>
      </w:r>
      <w:r w:rsidR="00A4752F">
        <w:rPr>
          <w:rFonts w:hint="eastAsia"/>
          <w:noProof/>
          <w:lang w:val="en-US" w:eastAsia="zh-CN"/>
        </w:rPr>
        <w:t xml:space="preserve"> CAT </w:t>
      </w:r>
      <w:r w:rsidR="002625E4">
        <w:rPr>
          <w:noProof/>
          <w:lang w:val="en-US" w:eastAsia="zh-CN"/>
        </w:rPr>
        <w:t>service before</w:t>
      </w:r>
      <w:r w:rsidR="00A4752F">
        <w:rPr>
          <w:rFonts w:hint="eastAsia"/>
          <w:noProof/>
          <w:lang w:val="en-US" w:eastAsia="zh-CN"/>
        </w:rPr>
        <w:t xml:space="preserve"> </w:t>
      </w:r>
      <w:r>
        <w:rPr>
          <w:noProof/>
          <w:lang w:val="en-US" w:eastAsia="zh-CN"/>
        </w:rPr>
        <w:t>the originating UE indicates that early-session SDP local preconditions are fulfilled</w:t>
      </w:r>
      <w:r w:rsidR="00A4752F">
        <w:rPr>
          <w:rFonts w:hint="eastAsia"/>
          <w:noProof/>
          <w:lang w:val="en-US" w:eastAsia="zh-CN"/>
        </w:rPr>
        <w:t>.</w:t>
      </w:r>
      <w:r>
        <w:rPr>
          <w:noProof/>
          <w:lang w:val="en-US" w:eastAsia="zh-CN"/>
        </w:rPr>
        <w:t xml:space="preserve"> Wheter to start applicable media for the CAT service before or after receiving the SIP 180 (Ringing) response </w:t>
      </w:r>
      <w:r w:rsidR="002625E4">
        <w:rPr>
          <w:noProof/>
          <w:lang w:val="en-US" w:eastAsia="zh-CN"/>
        </w:rPr>
        <w:t xml:space="preserve">from the served UE </w:t>
      </w:r>
      <w:r>
        <w:rPr>
          <w:noProof/>
          <w:lang w:val="en-US" w:eastAsia="zh-CN"/>
        </w:rPr>
        <w:t>is based on local policy.</w:t>
      </w:r>
    </w:p>
    <w:p w14:paraId="5D5A431B" w14:textId="77777777" w:rsidR="00812733" w:rsidRDefault="00812733" w:rsidP="00071597">
      <w:pPr>
        <w:rPr>
          <w:noProof/>
          <w:lang w:val="en-US" w:eastAsia="zh-CN"/>
        </w:rPr>
      </w:pPr>
      <w:r>
        <w:rPr>
          <w:rFonts w:hint="eastAsia"/>
          <w:noProof/>
          <w:lang w:val="en-US" w:eastAsia="zh-CN"/>
        </w:rPr>
        <w:lastRenderedPageBreak/>
        <w:t xml:space="preserve">If a SIP message from served UE containing an SDP offer related to an early session is received, the AS shall send an SDP answer to the SDP offer related to the early-session sent by the served UE and set all port numbers of the media types to </w:t>
      </w:r>
      <w:r w:rsidR="00810336">
        <w:rPr>
          <w:noProof/>
          <w:lang w:val="en-US" w:eastAsia="zh-CN"/>
        </w:rPr>
        <w:t>"</w:t>
      </w:r>
      <w:r>
        <w:rPr>
          <w:rFonts w:hint="eastAsia"/>
          <w:noProof/>
          <w:lang w:val="en-US" w:eastAsia="zh-CN"/>
        </w:rPr>
        <w:t>0</w:t>
      </w:r>
      <w:r w:rsidR="00810336">
        <w:rPr>
          <w:noProof/>
          <w:lang w:val="en-US" w:eastAsia="zh-CN"/>
        </w:rPr>
        <w:t>"</w:t>
      </w:r>
      <w:r>
        <w:rPr>
          <w:rFonts w:hint="eastAsia"/>
          <w:noProof/>
          <w:lang w:val="en-US" w:eastAsia="zh-CN"/>
        </w:rPr>
        <w:t>.</w:t>
      </w:r>
    </w:p>
    <w:p w14:paraId="6ACD4C88" w14:textId="77777777" w:rsidR="00A4752F" w:rsidRDefault="00A4752F" w:rsidP="00A4752F">
      <w:pPr>
        <w:rPr>
          <w:noProof/>
          <w:lang w:val="en-US" w:eastAsia="zh-CN"/>
        </w:rPr>
      </w:pPr>
      <w:r>
        <w:rPr>
          <w:rFonts w:hint="eastAsia"/>
          <w:noProof/>
          <w:lang w:val="en-US" w:eastAsia="zh-CN"/>
        </w:rPr>
        <w:t xml:space="preserve">Upon receiving a SIP 200 (OK) response form the served UE to the initial INVITE request, the AS shall instruct the MRF to stop </w:t>
      </w:r>
      <w:r w:rsidR="00893244">
        <w:rPr>
          <w:noProof/>
          <w:lang w:val="en-US" w:eastAsia="zh-CN"/>
        </w:rPr>
        <w:t>media for the CAT service</w:t>
      </w:r>
      <w:r>
        <w:rPr>
          <w:rFonts w:hint="eastAsia"/>
          <w:noProof/>
          <w:lang w:val="en-US" w:eastAsia="zh-CN"/>
        </w:rPr>
        <w:t xml:space="preserve"> </w:t>
      </w:r>
      <w:r>
        <w:rPr>
          <w:noProof/>
          <w:lang w:val="en-US" w:eastAsia="zh-CN"/>
        </w:rPr>
        <w:t>and</w:t>
      </w:r>
      <w:r>
        <w:rPr>
          <w:rFonts w:hint="eastAsia"/>
          <w:noProof/>
          <w:lang w:val="en-US" w:eastAsia="zh-CN"/>
        </w:rPr>
        <w:t xml:space="preserve"> forward the SIP 200 (OK) response to the originating UE.</w:t>
      </w:r>
    </w:p>
    <w:p w14:paraId="60FDE28F" w14:textId="77777777" w:rsidR="00B4022D" w:rsidRDefault="00B4022D" w:rsidP="00B4022D">
      <w:pPr>
        <w:pStyle w:val="NO"/>
      </w:pPr>
      <w:r>
        <w:t>NOTE</w:t>
      </w:r>
      <w:r w:rsidR="00810336">
        <w:t> </w:t>
      </w:r>
      <w:r>
        <w:t>1:</w:t>
      </w:r>
      <w:r>
        <w:tab/>
      </w:r>
      <w:r w:rsidRPr="002E4F78">
        <w:t>The interaction between the AS and MRF is not specified for the CAT service but can use the Cr reference point as described in 3GPP</w:t>
      </w:r>
      <w:r w:rsidR="00810336">
        <w:t> </w:t>
      </w:r>
      <w:r w:rsidRPr="002E4F78">
        <w:t>TS</w:t>
      </w:r>
      <w:r w:rsidR="00810336">
        <w:t> </w:t>
      </w:r>
      <w:r w:rsidRPr="002E4F78">
        <w:t>24.229</w:t>
      </w:r>
      <w:r w:rsidR="00810336">
        <w:t> </w:t>
      </w:r>
      <w:r w:rsidRPr="002E4F78">
        <w:t>[4].</w:t>
      </w:r>
    </w:p>
    <w:p w14:paraId="06E96A2F" w14:textId="77777777" w:rsidR="00CD3527" w:rsidRDefault="00CD3527" w:rsidP="00CD3527">
      <w:r>
        <w:t>Upon receiving a SIP 4xx, 5xx or 6xx response from a served UE the AS shall:</w:t>
      </w:r>
    </w:p>
    <w:p w14:paraId="439B4592" w14:textId="77777777" w:rsidR="00CD3527" w:rsidRDefault="00CD3527" w:rsidP="00CD3527">
      <w:pPr>
        <w:pStyle w:val="B1"/>
      </w:pPr>
      <w:r>
        <w:t>-</w:t>
      </w:r>
      <w:r>
        <w:tab/>
        <w:t>instruct the MRF to stop the media for the CAT service; and</w:t>
      </w:r>
    </w:p>
    <w:p w14:paraId="36C8CA3B" w14:textId="77777777" w:rsidR="00CD3527" w:rsidRDefault="00CD3527" w:rsidP="00CD3527">
      <w:pPr>
        <w:pStyle w:val="B1"/>
      </w:pPr>
      <w:r>
        <w:t>-</w:t>
      </w:r>
      <w:r>
        <w:tab/>
        <w:t>f</w:t>
      </w:r>
      <w:r w:rsidRPr="00CD3527">
        <w:t>o</w:t>
      </w:r>
      <w:r>
        <w:t>rward the final response to the originating UE</w:t>
      </w:r>
      <w:r w:rsidR="00893244">
        <w:t>.</w:t>
      </w:r>
    </w:p>
    <w:p w14:paraId="50030B41" w14:textId="77777777" w:rsidR="00251C9B" w:rsidRDefault="00251C9B" w:rsidP="00251C9B">
      <w:pPr>
        <w:pStyle w:val="Heading5"/>
        <w:rPr>
          <w:lang w:eastAsia="zh-CN"/>
        </w:rPr>
      </w:pPr>
      <w:bookmarkStart w:id="203" w:name="_Toc20131403"/>
      <w:bookmarkStart w:id="204" w:name="_Toc36122528"/>
      <w:bookmarkStart w:id="205" w:name="_Toc45183227"/>
      <w:bookmarkStart w:id="206" w:name="_Toc45696668"/>
      <w:bookmarkStart w:id="207" w:name="_Toc163139992"/>
      <w:r>
        <w:rPr>
          <w:rFonts w:hint="eastAsia"/>
          <w:lang w:eastAsia="zh-CN"/>
        </w:rPr>
        <w:t>4.5.5.3.</w:t>
      </w:r>
      <w:r>
        <w:rPr>
          <w:lang w:eastAsia="zh-CN"/>
        </w:rPr>
        <w:t>4</w:t>
      </w:r>
      <w:r>
        <w:rPr>
          <w:rFonts w:hint="eastAsia"/>
          <w:lang w:eastAsia="zh-CN"/>
        </w:rPr>
        <w:tab/>
        <w:t xml:space="preserve">AS </w:t>
      </w:r>
      <w:r w:rsidRPr="00670594">
        <w:t>Actions</w:t>
      </w:r>
      <w:r>
        <w:rPr>
          <w:rFonts w:hint="eastAsia"/>
          <w:lang w:eastAsia="zh-CN"/>
        </w:rPr>
        <w:t xml:space="preserve"> for CAT copy</w:t>
      </w:r>
      <w:bookmarkEnd w:id="203"/>
      <w:bookmarkEnd w:id="204"/>
      <w:bookmarkEnd w:id="205"/>
      <w:bookmarkEnd w:id="206"/>
      <w:bookmarkEnd w:id="207"/>
      <w:r w:rsidRPr="00670594" w:rsidDel="000F01CA">
        <w:t xml:space="preserve"> </w:t>
      </w:r>
    </w:p>
    <w:p w14:paraId="1FD3A3F1" w14:textId="77777777" w:rsidR="00251C9B" w:rsidRDefault="00251C9B" w:rsidP="00251C9B">
      <w:pPr>
        <w:rPr>
          <w:lang w:val="en-AU" w:eastAsia="zh-CN"/>
        </w:rPr>
      </w:pPr>
      <w:r>
        <w:rPr>
          <w:lang w:val="en-US" w:eastAsia="zh-CN"/>
        </w:rPr>
        <w:t>Upon receipt of the specific DTMF digit</w:t>
      </w:r>
      <w:r>
        <w:rPr>
          <w:rFonts w:hint="eastAsia"/>
          <w:lang w:val="en-US" w:eastAsia="zh-CN"/>
        </w:rPr>
        <w:t xml:space="preserve">, </w:t>
      </w:r>
      <w:r>
        <w:rPr>
          <w:lang w:val="en-AU" w:eastAsia="zh-CN"/>
        </w:rPr>
        <w:t xml:space="preserve">the AS </w:t>
      </w:r>
      <w:r>
        <w:rPr>
          <w:rFonts w:hint="eastAsia"/>
          <w:lang w:val="en-AU" w:eastAsia="zh-CN"/>
        </w:rPr>
        <w:t>copies</w:t>
      </w:r>
      <w:r w:rsidRPr="000F0236">
        <w:rPr>
          <w:lang w:val="en-AU" w:eastAsia="zh-CN"/>
        </w:rPr>
        <w:t xml:space="preserve"> the </w:t>
      </w:r>
      <w:r>
        <w:rPr>
          <w:rFonts w:hint="eastAsia"/>
          <w:lang w:val="en-AU" w:eastAsia="zh-CN"/>
        </w:rPr>
        <w:t xml:space="preserve">media for the </w:t>
      </w:r>
      <w:r w:rsidRPr="000F0236">
        <w:rPr>
          <w:lang w:val="en-AU" w:eastAsia="zh-CN"/>
        </w:rPr>
        <w:t xml:space="preserve">called party's CAT </w:t>
      </w:r>
      <w:r>
        <w:rPr>
          <w:rFonts w:hint="eastAsia"/>
          <w:lang w:val="en-AU" w:eastAsia="zh-CN"/>
        </w:rPr>
        <w:t>service</w:t>
      </w:r>
      <w:r w:rsidRPr="000F0236">
        <w:rPr>
          <w:lang w:val="en-AU" w:eastAsia="zh-CN"/>
        </w:rPr>
        <w:t>.</w:t>
      </w:r>
    </w:p>
    <w:p w14:paraId="15451A89" w14:textId="77777777" w:rsidR="00251C9B" w:rsidRDefault="00251C9B" w:rsidP="00251C9B">
      <w:pPr>
        <w:pStyle w:val="NO"/>
        <w:rPr>
          <w:lang w:val="en-US" w:eastAsia="zh-CN"/>
        </w:rPr>
      </w:pPr>
      <w:r>
        <w:rPr>
          <w:lang w:val="en-US" w:eastAsia="zh-CN"/>
        </w:rPr>
        <w:t>N</w:t>
      </w:r>
      <w:r>
        <w:rPr>
          <w:rFonts w:hint="eastAsia"/>
          <w:lang w:val="en-US" w:eastAsia="zh-CN"/>
        </w:rPr>
        <w:t>OTE</w:t>
      </w:r>
      <w:r>
        <w:rPr>
          <w:lang w:val="en-US" w:eastAsia="zh-CN"/>
        </w:rPr>
        <w:t>:</w:t>
      </w:r>
      <w:r>
        <w:rPr>
          <w:lang w:val="en-US" w:eastAsia="zh-CN"/>
        </w:rPr>
        <w:tab/>
      </w:r>
      <w:r>
        <w:rPr>
          <w:rFonts w:hint="eastAsia"/>
          <w:lang w:val="en-US" w:eastAsia="zh-CN"/>
        </w:rPr>
        <w:t>How the AS copies the called party</w:t>
      </w:r>
      <w:r w:rsidRPr="000F0236">
        <w:rPr>
          <w:lang w:val="en-AU" w:eastAsia="zh-CN"/>
        </w:rPr>
        <w:t>'</w:t>
      </w:r>
      <w:r>
        <w:rPr>
          <w:rFonts w:hint="eastAsia"/>
          <w:lang w:val="en-US" w:eastAsia="zh-CN"/>
        </w:rPr>
        <w:t>s CAT is out of the scope of this document</w:t>
      </w:r>
      <w:r>
        <w:rPr>
          <w:lang w:val="en-US" w:eastAsia="zh-CN"/>
        </w:rPr>
        <w:t>.</w:t>
      </w:r>
    </w:p>
    <w:p w14:paraId="1717C646" w14:textId="77777777" w:rsidR="004A5E09" w:rsidRDefault="004A5E09" w:rsidP="004A5E09">
      <w:pPr>
        <w:pStyle w:val="Heading5"/>
        <w:rPr>
          <w:lang w:eastAsia="zh-CN"/>
        </w:rPr>
      </w:pPr>
      <w:bookmarkStart w:id="208" w:name="_Toc20131404"/>
      <w:bookmarkStart w:id="209" w:name="_Toc36122529"/>
      <w:bookmarkStart w:id="210" w:name="_Toc45183228"/>
      <w:bookmarkStart w:id="211" w:name="_Toc45696669"/>
      <w:bookmarkStart w:id="212" w:name="_Toc163139993"/>
      <w:r>
        <w:rPr>
          <w:rFonts w:hint="eastAsia"/>
          <w:lang w:eastAsia="zh-CN"/>
        </w:rPr>
        <w:t>4.5.5.3.</w:t>
      </w:r>
      <w:r>
        <w:rPr>
          <w:lang w:eastAsia="zh-CN"/>
        </w:rPr>
        <w:t>5</w:t>
      </w:r>
      <w:r>
        <w:rPr>
          <w:rFonts w:hint="eastAsia"/>
          <w:lang w:eastAsia="zh-CN"/>
        </w:rPr>
        <w:tab/>
        <w:t xml:space="preserve">AS </w:t>
      </w:r>
      <w:r w:rsidRPr="00670594">
        <w:t>Actions</w:t>
      </w:r>
      <w:r>
        <w:rPr>
          <w:rFonts w:hint="eastAsia"/>
          <w:lang w:eastAsia="zh-CN"/>
        </w:rPr>
        <w:t xml:space="preserve"> for CAT stop</w:t>
      </w:r>
      <w:bookmarkEnd w:id="208"/>
      <w:bookmarkEnd w:id="209"/>
      <w:bookmarkEnd w:id="210"/>
      <w:bookmarkEnd w:id="211"/>
      <w:bookmarkEnd w:id="212"/>
    </w:p>
    <w:p w14:paraId="061E305E" w14:textId="77777777" w:rsidR="004A5E09" w:rsidRDefault="004A5E09" w:rsidP="004A5E09">
      <w:pPr>
        <w:rPr>
          <w:lang w:val="en-AU" w:eastAsia="zh-CN"/>
        </w:rPr>
      </w:pPr>
      <w:r>
        <w:rPr>
          <w:lang w:val="en-US" w:eastAsia="zh-CN"/>
        </w:rPr>
        <w:t xml:space="preserve">Upon receipt of the specific DTMF digit </w:t>
      </w:r>
      <w:r>
        <w:rPr>
          <w:rFonts w:hint="eastAsia"/>
          <w:lang w:val="en-US" w:eastAsia="zh-CN"/>
        </w:rPr>
        <w:t>for CAT stop, t</w:t>
      </w:r>
      <w:r>
        <w:rPr>
          <w:lang w:val="en-AU" w:eastAsia="zh-CN"/>
        </w:rPr>
        <w:t>he AS</w:t>
      </w:r>
      <w:r w:rsidRPr="003D7218">
        <w:t xml:space="preserve"> </w:t>
      </w:r>
      <w:r>
        <w:t>instruct</w:t>
      </w:r>
      <w:r>
        <w:rPr>
          <w:rFonts w:hint="eastAsia"/>
          <w:lang w:eastAsia="zh-CN"/>
        </w:rPr>
        <w:t>s</w:t>
      </w:r>
      <w:r>
        <w:rPr>
          <w:rFonts w:hint="eastAsia"/>
          <w:lang w:val="en-AU" w:eastAsia="zh-CN"/>
        </w:rPr>
        <w:t xml:space="preserve"> the MRF to stop </w:t>
      </w:r>
      <w:r>
        <w:t>the media for the CAT service</w:t>
      </w:r>
      <w:r w:rsidRPr="000F0236">
        <w:rPr>
          <w:lang w:val="en-AU" w:eastAsia="zh-CN"/>
        </w:rPr>
        <w:t>.</w:t>
      </w:r>
    </w:p>
    <w:p w14:paraId="4F323DD2" w14:textId="77777777" w:rsidR="004A5E09" w:rsidRPr="00251C9B" w:rsidRDefault="004A5E09" w:rsidP="004A5E09">
      <w:pPr>
        <w:rPr>
          <w:lang w:val="en-US" w:eastAsia="zh-CN"/>
        </w:rPr>
      </w:pPr>
      <w:r>
        <w:rPr>
          <w:lang w:val="en-US" w:eastAsia="zh-CN"/>
        </w:rPr>
        <w:t xml:space="preserve">Upon receipt of the specific DTMF digit </w:t>
      </w:r>
      <w:r>
        <w:rPr>
          <w:rFonts w:hint="eastAsia"/>
          <w:lang w:val="en-US" w:eastAsia="zh-CN"/>
        </w:rPr>
        <w:t>for CAT restart, t</w:t>
      </w:r>
      <w:r>
        <w:rPr>
          <w:lang w:val="en-AU" w:eastAsia="zh-CN"/>
        </w:rPr>
        <w:t>he AS</w:t>
      </w:r>
      <w:r>
        <w:rPr>
          <w:rFonts w:hint="eastAsia"/>
          <w:lang w:val="en-AU" w:eastAsia="zh-CN"/>
        </w:rPr>
        <w:t xml:space="preserve"> instructs the MRF to restart the media for the CAT service</w:t>
      </w:r>
      <w:r>
        <w:rPr>
          <w:lang w:val="en-AU" w:eastAsia="zh-CN"/>
        </w:rPr>
        <w:t>.</w:t>
      </w:r>
    </w:p>
    <w:p w14:paraId="557A798E" w14:textId="77777777" w:rsidR="00AF5045" w:rsidRPr="00A04C5D" w:rsidRDefault="00AF5045" w:rsidP="00AF5045">
      <w:pPr>
        <w:pStyle w:val="Heading5"/>
        <w:rPr>
          <w:lang w:eastAsia="zh-CN"/>
        </w:rPr>
      </w:pPr>
      <w:bookmarkStart w:id="213" w:name="_Toc20131405"/>
      <w:bookmarkStart w:id="214" w:name="_Toc36122530"/>
      <w:bookmarkStart w:id="215" w:name="_Toc45183229"/>
      <w:bookmarkStart w:id="216" w:name="_Toc45696670"/>
      <w:bookmarkStart w:id="217" w:name="_Toc163139994"/>
      <w:r>
        <w:rPr>
          <w:rFonts w:hint="eastAsia"/>
          <w:lang w:eastAsia="zh-CN"/>
        </w:rPr>
        <w:t>4.5.5.3.</w:t>
      </w:r>
      <w:r>
        <w:rPr>
          <w:lang w:eastAsia="zh-CN"/>
        </w:rPr>
        <w:t>6</w:t>
      </w:r>
      <w:r>
        <w:rPr>
          <w:rFonts w:hint="eastAsia"/>
          <w:lang w:eastAsia="zh-CN"/>
        </w:rPr>
        <w:tab/>
      </w:r>
      <w:r>
        <w:rPr>
          <w:lang w:eastAsia="zh-CN"/>
        </w:rPr>
        <w:t>AS</w:t>
      </w:r>
      <w:r>
        <w:rPr>
          <w:rFonts w:hint="eastAsia"/>
          <w:lang w:eastAsia="zh-CN"/>
        </w:rPr>
        <w:t xml:space="preserve"> </w:t>
      </w:r>
      <w:r>
        <w:rPr>
          <w:lang w:eastAsia="zh-CN"/>
        </w:rPr>
        <w:t>support of DTMF</w:t>
      </w:r>
      <w:bookmarkEnd w:id="213"/>
      <w:bookmarkEnd w:id="214"/>
      <w:bookmarkEnd w:id="215"/>
      <w:bookmarkEnd w:id="216"/>
      <w:bookmarkEnd w:id="217"/>
    </w:p>
    <w:p w14:paraId="56961560" w14:textId="77777777" w:rsidR="00AF5045" w:rsidRDefault="00AF5045" w:rsidP="00AF5045">
      <w:r>
        <w:t>If the UE has indicated support of both the "telephone-event" media subtype and the SIP INFO mechanism for DTMF transport, the AS shall based on operator policy choose which DTMF transport mechanism to use for CAT control between the UE and the AS.</w:t>
      </w:r>
    </w:p>
    <w:p w14:paraId="56BEE714" w14:textId="77777777" w:rsidR="00AF5045" w:rsidRDefault="00AF5045" w:rsidP="00AF5045">
      <w:r>
        <w:t>If the AS wants to use the SIP INFO mechanism for DTMF transport</w:t>
      </w:r>
      <w:r w:rsidR="00904A56" w:rsidRPr="005D0E9E">
        <w:t>, as defin</w:t>
      </w:r>
      <w:r w:rsidR="00904A56">
        <w:t>ed in 3GPP TS 24.229</w:t>
      </w:r>
      <w:r w:rsidR="003A3B67">
        <w:t> </w:t>
      </w:r>
      <w:r w:rsidR="00904A56">
        <w:rPr>
          <w:lang w:eastAsia="zh-CN"/>
        </w:rPr>
        <w:t>[4]</w:t>
      </w:r>
      <w:r>
        <w:t xml:space="preserve">, the AS shall indicate support of the mechanism in a </w:t>
      </w:r>
      <w:r w:rsidR="008F3143" w:rsidRPr="00FE1F35">
        <w:t>reliable</w:t>
      </w:r>
      <w:r w:rsidR="008F3143">
        <w:t xml:space="preserve"> </w:t>
      </w:r>
      <w:r>
        <w:t>response sent to the UE</w:t>
      </w:r>
      <w:r w:rsidR="003A3B67">
        <w:rPr>
          <w:lang w:eastAsia="zh-CN"/>
        </w:rPr>
        <w:t xml:space="preserve"> </w:t>
      </w:r>
      <w:r w:rsidR="00904A56">
        <w:rPr>
          <w:lang w:eastAsia="zh-CN"/>
        </w:rPr>
        <w:t xml:space="preserve">by including a Recv-Info header field with a </w:t>
      </w:r>
      <w:r w:rsidR="00904A56">
        <w:t>"infoDtmf</w:t>
      </w:r>
      <w:r w:rsidR="00904A56" w:rsidRPr="00E7745C">
        <w:t>"</w:t>
      </w:r>
      <w:r w:rsidR="00904A56">
        <w:t xml:space="preserve"> value,</w:t>
      </w:r>
      <w:r>
        <w:rPr>
          <w:rFonts w:hint="eastAsia"/>
          <w:lang w:eastAsia="zh-CN"/>
        </w:rPr>
        <w:t xml:space="preserve"> </w:t>
      </w:r>
      <w:r>
        <w:rPr>
          <w:lang w:eastAsia="zh-CN"/>
        </w:rPr>
        <w:t xml:space="preserve">as defined in </w:t>
      </w:r>
      <w:r w:rsidR="008876CC">
        <w:t>IETF RFC 6086</w:t>
      </w:r>
      <w:r>
        <w:t> [</w:t>
      </w:r>
      <w:r w:rsidR="00267B4F">
        <w:t>11</w:t>
      </w:r>
      <w:r>
        <w:t>].</w:t>
      </w:r>
    </w:p>
    <w:p w14:paraId="74B3D6FC" w14:textId="77777777" w:rsidR="00AF5045" w:rsidRDefault="00AF5045" w:rsidP="00AF5045">
      <w:r>
        <w:t>If the AS wants to use the "telephone-event" media subtype for DTMF transport, the AS shall include the "telephone-event" in the SDP for CAT media, sent to the UE.</w:t>
      </w:r>
    </w:p>
    <w:p w14:paraId="324B70E4" w14:textId="77777777" w:rsidR="00AF5045" w:rsidRDefault="00AF5045" w:rsidP="00AF5045">
      <w:pPr>
        <w:pStyle w:val="NO"/>
      </w:pPr>
      <w:r>
        <w:t xml:space="preserve">NOTE: The usage of the "telephone-event" media subtype for CAT control requires that intermediates allow the telephone-event packages to traverse from the UE to the AS during the early dialog. </w:t>
      </w:r>
    </w:p>
    <w:p w14:paraId="1336B1AC" w14:textId="77777777" w:rsidR="00AF5045" w:rsidRPr="0054169D" w:rsidRDefault="00AF5045" w:rsidP="00AF5045">
      <w:r w:rsidRPr="0054169D">
        <w:t>For the</w:t>
      </w:r>
      <w:r>
        <w:t xml:space="preserve"> remainder</w:t>
      </w:r>
      <w:r w:rsidRPr="0054169D">
        <w:t xml:space="preserve"> of this </w:t>
      </w:r>
      <w:r w:rsidR="0002631C">
        <w:t>clause</w:t>
      </w:r>
      <w:r w:rsidRPr="0054169D">
        <w:t xml:space="preserve">, when the term "receipt of </w:t>
      </w:r>
      <w:r>
        <w:t>DTMF</w:t>
      </w:r>
      <w:r w:rsidRPr="0054169D">
        <w:t xml:space="preserve"> digit" is used, it means either the detection of a DTMF digit by the MRF, which is then passed to the AS over the </w:t>
      </w:r>
      <w:r>
        <w:t>Cr</w:t>
      </w:r>
      <w:r w:rsidRPr="0054169D">
        <w:t xml:space="preserve"> interface, or the receipt of an INFO request containing</w:t>
      </w:r>
      <w:r w:rsidR="008F3143">
        <w:t xml:space="preserve"> </w:t>
      </w:r>
      <w:r w:rsidR="00904A56">
        <w:t>a DTMF Info</w:t>
      </w:r>
      <w:r w:rsidRPr="0054169D">
        <w:t xml:space="preserve">  </w:t>
      </w:r>
      <w:r w:rsidR="00904A56">
        <w:t>P</w:t>
      </w:r>
      <w:r w:rsidRPr="0054169D">
        <w:t>ackage, as negotiated above.</w:t>
      </w:r>
    </w:p>
    <w:p w14:paraId="344ADAF8" w14:textId="77777777" w:rsidR="00732BA0" w:rsidRDefault="00732BA0" w:rsidP="00732BA0">
      <w:pPr>
        <w:pStyle w:val="Heading5"/>
        <w:rPr>
          <w:lang w:eastAsia="ja-JP"/>
        </w:rPr>
      </w:pPr>
      <w:bookmarkStart w:id="218" w:name="_Toc20131406"/>
      <w:bookmarkStart w:id="219" w:name="_Toc36122531"/>
      <w:bookmarkStart w:id="220" w:name="_Toc45183230"/>
      <w:bookmarkStart w:id="221" w:name="_Toc45696671"/>
      <w:bookmarkStart w:id="222" w:name="_Toc163139995"/>
      <w:r>
        <w:t>4.5.5.</w:t>
      </w:r>
      <w:r>
        <w:rPr>
          <w:rFonts w:hint="eastAsia"/>
          <w:lang w:eastAsia="ja-JP"/>
        </w:rPr>
        <w:t>3</w:t>
      </w:r>
      <w:r>
        <w:t>.</w:t>
      </w:r>
      <w:r>
        <w:rPr>
          <w:lang w:eastAsia="ja-JP"/>
        </w:rPr>
        <w:t>7</w:t>
      </w:r>
      <w:r>
        <w:tab/>
      </w:r>
      <w:r>
        <w:rPr>
          <w:rFonts w:hint="eastAsia"/>
          <w:lang w:eastAsia="zh-CN"/>
        </w:rPr>
        <w:t xml:space="preserve">AS Actions for </w:t>
      </w:r>
      <w:r>
        <w:rPr>
          <w:rFonts w:hint="eastAsia"/>
          <w:lang w:eastAsia="ja-JP"/>
        </w:rPr>
        <w:t>Gateway</w:t>
      </w:r>
      <w:r>
        <w:t xml:space="preserve"> model</w:t>
      </w:r>
      <w:bookmarkEnd w:id="218"/>
      <w:bookmarkEnd w:id="219"/>
      <w:bookmarkEnd w:id="220"/>
      <w:bookmarkEnd w:id="221"/>
      <w:bookmarkEnd w:id="222"/>
    </w:p>
    <w:p w14:paraId="36BF1A83" w14:textId="77777777" w:rsidR="00732BA0" w:rsidRPr="0059174B" w:rsidRDefault="00732BA0" w:rsidP="00732BA0">
      <w:pPr>
        <w:rPr>
          <w:noProof/>
          <w:lang w:val="en-US" w:eastAsia="ja-JP"/>
        </w:rPr>
      </w:pPr>
      <w:r>
        <w:rPr>
          <w:rFonts w:hint="eastAsia"/>
          <w:noProof/>
          <w:lang w:eastAsia="ja-JP"/>
        </w:rPr>
        <w:t>The AS performing the Gateway model shall follow the procedure as specified in RFC</w:t>
      </w:r>
      <w:r>
        <w:rPr>
          <w:noProof/>
          <w:lang w:val="en-US" w:eastAsia="ja-JP"/>
        </w:rPr>
        <w:t> </w:t>
      </w:r>
      <w:r>
        <w:rPr>
          <w:rFonts w:hint="eastAsia"/>
          <w:noProof/>
          <w:lang w:eastAsia="ja-JP"/>
        </w:rPr>
        <w:t>3960</w:t>
      </w:r>
      <w:r>
        <w:rPr>
          <w:noProof/>
          <w:lang w:val="en-US" w:eastAsia="ja-JP"/>
        </w:rPr>
        <w:t> </w:t>
      </w:r>
      <w:r>
        <w:rPr>
          <w:rFonts w:hint="eastAsia"/>
          <w:noProof/>
          <w:lang w:val="en-US" w:eastAsia="ja-JP"/>
        </w:rPr>
        <w:t xml:space="preserve">[8] </w:t>
      </w:r>
      <w:r w:rsidR="00282814">
        <w:rPr>
          <w:rFonts w:hint="eastAsia"/>
          <w:noProof/>
          <w:lang w:val="en-US" w:eastAsia="ja-JP"/>
        </w:rPr>
        <w:t>and annex G in 3GPP TS 24.628 [</w:t>
      </w:r>
      <w:r w:rsidR="00282814">
        <w:rPr>
          <w:noProof/>
          <w:lang w:val="en-US" w:eastAsia="ja-JP"/>
        </w:rPr>
        <w:t>14</w:t>
      </w:r>
      <w:r w:rsidR="00282814">
        <w:rPr>
          <w:rFonts w:hint="eastAsia"/>
          <w:noProof/>
          <w:lang w:val="en-US" w:eastAsia="ja-JP"/>
        </w:rPr>
        <w:t xml:space="preserve">] </w:t>
      </w:r>
      <w:r>
        <w:rPr>
          <w:rFonts w:hint="eastAsia"/>
          <w:noProof/>
          <w:lang w:val="en-US" w:eastAsia="ja-JP"/>
        </w:rPr>
        <w:t xml:space="preserve">with the additional procedures described in this </w:t>
      </w:r>
      <w:r w:rsidR="0002631C">
        <w:rPr>
          <w:rFonts w:hint="eastAsia"/>
          <w:noProof/>
          <w:lang w:val="en-US" w:eastAsia="ja-JP"/>
        </w:rPr>
        <w:t>clause</w:t>
      </w:r>
      <w:r>
        <w:rPr>
          <w:rFonts w:hint="eastAsia"/>
          <w:noProof/>
          <w:lang w:val="en-US" w:eastAsia="ja-JP"/>
        </w:rPr>
        <w:t>.</w:t>
      </w:r>
    </w:p>
    <w:p w14:paraId="5C68D2D4" w14:textId="77777777" w:rsidR="000335D7" w:rsidRDefault="00316508" w:rsidP="000335D7">
      <w:pPr>
        <w:rPr>
          <w:noProof/>
          <w:lang w:eastAsia="ja-JP"/>
        </w:rPr>
      </w:pPr>
      <w:r>
        <w:rPr>
          <w:rFonts w:hint="eastAsia"/>
          <w:noProof/>
          <w:lang w:eastAsia="zh-CN"/>
        </w:rPr>
        <w:t xml:space="preserve">Upon receiving </w:t>
      </w:r>
      <w:r w:rsidR="000335D7">
        <w:rPr>
          <w:rFonts w:hint="eastAsia"/>
          <w:noProof/>
          <w:lang w:eastAsia="ja-JP"/>
        </w:rPr>
        <w:t xml:space="preserve">an </w:t>
      </w:r>
      <w:r>
        <w:rPr>
          <w:rFonts w:hint="eastAsia"/>
          <w:noProof/>
          <w:lang w:eastAsia="zh-CN"/>
        </w:rPr>
        <w:t>initial INVITE request</w:t>
      </w:r>
      <w:r w:rsidR="000335D7">
        <w:rPr>
          <w:rFonts w:hint="eastAsia"/>
          <w:noProof/>
          <w:lang w:eastAsia="ja-JP"/>
        </w:rPr>
        <w:t>, before forwarding the initial INVITE request towards the terminating UE,</w:t>
      </w:r>
      <w:r>
        <w:rPr>
          <w:rFonts w:hint="eastAsia"/>
          <w:noProof/>
          <w:lang w:eastAsia="zh-CN"/>
        </w:rPr>
        <w:t xml:space="preserve"> the AS shall</w:t>
      </w:r>
      <w:r w:rsidR="000335D7">
        <w:rPr>
          <w:rFonts w:hint="eastAsia"/>
          <w:noProof/>
          <w:lang w:eastAsia="ja-JP"/>
        </w:rPr>
        <w:t>:</w:t>
      </w:r>
    </w:p>
    <w:p w14:paraId="3C6CF48B" w14:textId="77777777" w:rsidR="00316508" w:rsidRDefault="000335D7" w:rsidP="000335D7">
      <w:pPr>
        <w:pStyle w:val="B1"/>
        <w:rPr>
          <w:noProof/>
          <w:lang w:eastAsia="zh-CN"/>
        </w:rPr>
      </w:pPr>
      <w:r>
        <w:rPr>
          <w:rFonts w:hint="eastAsia"/>
          <w:noProof/>
          <w:lang w:eastAsia="ja-JP"/>
        </w:rPr>
        <w:t>a)</w:t>
      </w:r>
      <w:r>
        <w:rPr>
          <w:rFonts w:hint="eastAsia"/>
          <w:noProof/>
          <w:lang w:eastAsia="ja-JP"/>
        </w:rPr>
        <w:tab/>
      </w:r>
      <w:r w:rsidR="00316508">
        <w:rPr>
          <w:rFonts w:hint="eastAsia"/>
          <w:noProof/>
          <w:lang w:eastAsia="zh-CN"/>
        </w:rPr>
        <w:t>store the SDP offer sent from the originating side if the AS is going to update media with both originating side and terminating side when the 200 (OK) response to the initial INIVTE request is received</w:t>
      </w:r>
      <w:r>
        <w:rPr>
          <w:noProof/>
          <w:lang w:eastAsia="zh-CN"/>
        </w:rPr>
        <w:t>;</w:t>
      </w:r>
    </w:p>
    <w:p w14:paraId="3AEE570E" w14:textId="77777777" w:rsidR="000335D7" w:rsidRDefault="000335D7" w:rsidP="000335D7">
      <w:pPr>
        <w:pStyle w:val="B1"/>
        <w:rPr>
          <w:noProof/>
          <w:lang w:eastAsia="ja-JP"/>
        </w:rPr>
      </w:pPr>
      <w:r>
        <w:rPr>
          <w:rFonts w:hint="eastAsia"/>
          <w:noProof/>
          <w:lang w:eastAsia="ja-JP"/>
        </w:rPr>
        <w:t>b)</w:t>
      </w:r>
      <w:r>
        <w:rPr>
          <w:rFonts w:hint="eastAsia"/>
          <w:noProof/>
          <w:lang w:eastAsia="ja-JP"/>
        </w:rPr>
        <w:tab/>
        <w:t>if required by local policy, remove the P-Early-Media header field, if present; and</w:t>
      </w:r>
    </w:p>
    <w:p w14:paraId="648E96C4" w14:textId="77777777" w:rsidR="000335D7" w:rsidRDefault="000335D7" w:rsidP="000335D7">
      <w:pPr>
        <w:pStyle w:val="B1"/>
        <w:rPr>
          <w:noProof/>
          <w:lang w:eastAsia="ja-JP"/>
        </w:rPr>
      </w:pPr>
      <w:r>
        <w:rPr>
          <w:rFonts w:hint="eastAsia"/>
          <w:noProof/>
          <w:lang w:eastAsia="ja-JP"/>
        </w:rPr>
        <w:t>c)</w:t>
      </w:r>
      <w:r>
        <w:rPr>
          <w:rFonts w:hint="eastAsia"/>
          <w:noProof/>
          <w:lang w:eastAsia="ja-JP"/>
        </w:rPr>
        <w:tab/>
        <w:t>contact the MRF to request CAT resource.</w:t>
      </w:r>
    </w:p>
    <w:p w14:paraId="4D3ABF82" w14:textId="77777777" w:rsidR="00C762B6" w:rsidRDefault="00C762B6" w:rsidP="00C762B6">
      <w:pPr>
        <w:rPr>
          <w:noProof/>
          <w:lang w:eastAsia="zh-CN"/>
        </w:rPr>
      </w:pPr>
      <w:r>
        <w:rPr>
          <w:rFonts w:hint="eastAsia"/>
          <w:noProof/>
          <w:lang w:eastAsia="zh-CN"/>
        </w:rPr>
        <w:lastRenderedPageBreak/>
        <w:t xml:space="preserve">When the video media feature tag is not included in the </w:t>
      </w:r>
      <w:r>
        <w:rPr>
          <w:noProof/>
          <w:lang w:eastAsia="zh-CN"/>
        </w:rPr>
        <w:t xml:space="preserve">Contact header field of the </w:t>
      </w:r>
      <w:r>
        <w:rPr>
          <w:rFonts w:hint="eastAsia"/>
          <w:noProof/>
          <w:lang w:eastAsia="zh-CN"/>
        </w:rPr>
        <w:t>initial INVITE request</w:t>
      </w:r>
      <w:r>
        <w:rPr>
          <w:noProof/>
          <w:lang w:eastAsia="zh-CN"/>
        </w:rPr>
        <w:t xml:space="preserve"> towards the terminating UE and there is no video description in the SDP offer included in the initial INVITE request, the AS shall not request video CAT resource from MRF, and shall not apply video CAT media to the originating UE.</w:t>
      </w:r>
    </w:p>
    <w:p w14:paraId="61D1C40D" w14:textId="77777777" w:rsidR="00C762B6" w:rsidRPr="0085022E" w:rsidRDefault="00C762B6" w:rsidP="00C762B6">
      <w:pPr>
        <w:pStyle w:val="EditorsNote"/>
      </w:pPr>
      <w:r w:rsidRPr="0085022E">
        <w:t>Editor</w:t>
      </w:r>
      <w:r w:rsidR="0002631C">
        <w:t>'</w:t>
      </w:r>
      <w:r w:rsidRPr="0085022E">
        <w:t xml:space="preserve">s note: </w:t>
      </w:r>
      <w:r>
        <w:t xml:space="preserve">[TEI15, CR0096] </w:t>
      </w:r>
      <w:r w:rsidRPr="0085022E">
        <w:t>the mechanism and procedure to support the selection of the media type of early media by end users is FFS.</w:t>
      </w:r>
    </w:p>
    <w:p w14:paraId="475B2128" w14:textId="77777777" w:rsidR="006E5BBC" w:rsidRDefault="006E5BBC" w:rsidP="006E5BBC">
      <w:pPr>
        <w:pStyle w:val="NO"/>
        <w:rPr>
          <w:noProof/>
          <w:lang w:eastAsia="ja-JP"/>
        </w:rPr>
      </w:pPr>
      <w:r>
        <w:rPr>
          <w:noProof/>
          <w:lang w:eastAsia="ja-JP"/>
        </w:rPr>
        <w:t>NOTE:</w:t>
      </w:r>
      <w:r w:rsidRPr="00606CA1">
        <w:rPr>
          <w:rFonts w:hint="eastAsia"/>
          <w:noProof/>
          <w:lang w:eastAsia="ja-JP"/>
        </w:rPr>
        <w:tab/>
      </w:r>
      <w:r>
        <w:rPr>
          <w:noProof/>
          <w:lang w:eastAsia="ja-JP"/>
        </w:rPr>
        <w:t xml:space="preserve">If playing customized media before alerting is allowed based on operator's policy, </w:t>
      </w:r>
      <w:r>
        <w:rPr>
          <w:noProof/>
          <w:lang w:eastAsia="zh-CN"/>
        </w:rPr>
        <w:t>upon</w:t>
      </w:r>
      <w:r>
        <w:rPr>
          <w:rFonts w:hint="eastAsia"/>
          <w:noProof/>
          <w:lang w:eastAsia="zh-CN"/>
        </w:rPr>
        <w:t xml:space="preserve"> </w:t>
      </w:r>
      <w:r>
        <w:rPr>
          <w:noProof/>
          <w:lang w:eastAsia="zh-CN"/>
        </w:rPr>
        <w:t xml:space="preserve">forwarding the </w:t>
      </w:r>
      <w:r>
        <w:rPr>
          <w:rFonts w:hint="eastAsia"/>
          <w:noProof/>
          <w:lang w:eastAsia="zh-CN"/>
        </w:rPr>
        <w:t xml:space="preserve">initial </w:t>
      </w:r>
      <w:r>
        <w:rPr>
          <w:noProof/>
          <w:lang w:eastAsia="zh-CN"/>
        </w:rPr>
        <w:t>INVITE request to the terminating UE,</w:t>
      </w:r>
      <w:r>
        <w:rPr>
          <w:noProof/>
          <w:lang w:eastAsia="ja-JP"/>
        </w:rPr>
        <w:t xml:space="preserve"> the AS can play </w:t>
      </w:r>
      <w:r>
        <w:rPr>
          <w:lang w:eastAsia="ja-JP"/>
        </w:rPr>
        <w:t>customized media before alerting</w:t>
      </w:r>
      <w:r>
        <w:rPr>
          <w:noProof/>
          <w:lang w:eastAsia="ja-JP"/>
        </w:rPr>
        <w:t xml:space="preserve"> by </w:t>
      </w:r>
      <w:r>
        <w:rPr>
          <w:rFonts w:hint="eastAsia"/>
          <w:noProof/>
          <w:lang w:eastAsia="ja-JP"/>
        </w:rPr>
        <w:t>follow</w:t>
      </w:r>
      <w:r>
        <w:rPr>
          <w:noProof/>
          <w:lang w:eastAsia="ja-JP"/>
        </w:rPr>
        <w:t>ing</w:t>
      </w:r>
      <w:r>
        <w:rPr>
          <w:rFonts w:hint="eastAsia"/>
          <w:noProof/>
          <w:lang w:eastAsia="ja-JP"/>
        </w:rPr>
        <w:t xml:space="preserve"> the procedure as specified in</w:t>
      </w:r>
      <w:r>
        <w:rPr>
          <w:rFonts w:hint="eastAsia"/>
          <w:noProof/>
          <w:lang w:val="en-US" w:eastAsia="ja-JP"/>
        </w:rPr>
        <w:t xml:space="preserve"> annex G</w:t>
      </w:r>
      <w:r w:rsidRPr="0088565C">
        <w:rPr>
          <w:rFonts w:hint="eastAsia"/>
          <w:noProof/>
          <w:lang w:val="en-US" w:eastAsia="ja-JP"/>
        </w:rPr>
        <w:t xml:space="preserve"> </w:t>
      </w:r>
      <w:r>
        <w:rPr>
          <w:rFonts w:hint="eastAsia"/>
          <w:noProof/>
          <w:lang w:val="en-US" w:eastAsia="ja-JP"/>
        </w:rPr>
        <w:t xml:space="preserve">in </w:t>
      </w:r>
      <w:r>
        <w:t>3GPP TS 24.628 </w:t>
      </w:r>
      <w:r>
        <w:rPr>
          <w:rFonts w:hint="eastAsia"/>
          <w:lang w:eastAsia="ja-JP"/>
        </w:rPr>
        <w:t>[</w:t>
      </w:r>
      <w:r>
        <w:rPr>
          <w:lang w:eastAsia="ja-JP"/>
        </w:rPr>
        <w:t>14</w:t>
      </w:r>
      <w:r>
        <w:rPr>
          <w:rFonts w:hint="eastAsia"/>
          <w:lang w:eastAsia="ja-JP"/>
        </w:rPr>
        <w:t>]</w:t>
      </w:r>
      <w:r>
        <w:rPr>
          <w:lang w:eastAsia="ja-JP"/>
        </w:rPr>
        <w:t>.</w:t>
      </w:r>
      <w:r>
        <w:rPr>
          <w:noProof/>
          <w:lang w:eastAsia="ja-JP"/>
        </w:rPr>
        <w:t xml:space="preserve"> When</w:t>
      </w:r>
      <w:r>
        <w:rPr>
          <w:rFonts w:hint="eastAsia"/>
          <w:noProof/>
          <w:lang w:eastAsia="ja-JP"/>
        </w:rPr>
        <w:t xml:space="preserve"> to stop </w:t>
      </w:r>
      <w:r>
        <w:rPr>
          <w:noProof/>
          <w:lang w:eastAsia="ja-JP"/>
        </w:rPr>
        <w:t>the</w:t>
      </w:r>
      <w:r>
        <w:rPr>
          <w:rFonts w:hint="eastAsia"/>
          <w:noProof/>
          <w:lang w:eastAsia="ja-JP"/>
        </w:rPr>
        <w:t xml:space="preserve"> </w:t>
      </w:r>
      <w:r>
        <w:rPr>
          <w:noProof/>
          <w:lang w:eastAsia="ja-JP"/>
        </w:rPr>
        <w:t>customized media depends on operator's policy</w:t>
      </w:r>
      <w:r>
        <w:rPr>
          <w:rFonts w:hint="eastAsia"/>
          <w:noProof/>
          <w:lang w:eastAsia="zh-CN"/>
        </w:rPr>
        <w:t>.</w:t>
      </w:r>
    </w:p>
    <w:p w14:paraId="0E13CDBB" w14:textId="77777777" w:rsidR="00732BA0" w:rsidRPr="00741BD2" w:rsidRDefault="00732BA0" w:rsidP="00732BA0">
      <w:pPr>
        <w:rPr>
          <w:noProof/>
          <w:lang w:eastAsia="ja-JP"/>
        </w:rPr>
      </w:pPr>
      <w:r>
        <w:rPr>
          <w:rFonts w:hint="eastAsia"/>
          <w:noProof/>
          <w:lang w:eastAsia="ja-JP"/>
        </w:rPr>
        <w:t>U</w:t>
      </w:r>
      <w:r w:rsidRPr="00741BD2">
        <w:rPr>
          <w:noProof/>
          <w:lang w:eastAsia="ja-JP"/>
        </w:rPr>
        <w:t xml:space="preserve">pon receiving an </w:t>
      </w:r>
      <w:r>
        <w:rPr>
          <w:rFonts w:hint="eastAsia"/>
          <w:noProof/>
          <w:lang w:eastAsia="ja-JP"/>
        </w:rPr>
        <w:t xml:space="preserve">SIP 180 (Ringing) response or </w:t>
      </w:r>
      <w:r w:rsidRPr="00741BD2">
        <w:rPr>
          <w:noProof/>
          <w:lang w:eastAsia="ja-JP"/>
        </w:rPr>
        <w:t xml:space="preserve">SIP 183 (Session Progress) </w:t>
      </w:r>
      <w:r>
        <w:rPr>
          <w:rFonts w:hint="eastAsia"/>
          <w:noProof/>
          <w:lang w:eastAsia="ja-JP"/>
        </w:rPr>
        <w:t xml:space="preserve">response to the initial SIP INVITE request sent to the </w:t>
      </w:r>
      <w:r w:rsidRPr="00741BD2">
        <w:rPr>
          <w:noProof/>
          <w:lang w:eastAsia="ja-JP"/>
        </w:rPr>
        <w:t xml:space="preserve">terminating UE, </w:t>
      </w:r>
      <w:r>
        <w:rPr>
          <w:rFonts w:hint="eastAsia"/>
          <w:noProof/>
          <w:lang w:eastAsia="ja-JP"/>
        </w:rPr>
        <w:t xml:space="preserve">before forwarding the response towards the originating UE, </w:t>
      </w:r>
      <w:r w:rsidRPr="00741BD2">
        <w:rPr>
          <w:noProof/>
          <w:lang w:eastAsia="ja-JP"/>
        </w:rPr>
        <w:t>the AS shall:</w:t>
      </w:r>
    </w:p>
    <w:p w14:paraId="28C83C60" w14:textId="77777777" w:rsidR="00732BA0" w:rsidRPr="00741BD2" w:rsidRDefault="00732BA0" w:rsidP="00732BA0">
      <w:pPr>
        <w:pStyle w:val="B1"/>
        <w:rPr>
          <w:noProof/>
          <w:lang w:eastAsia="ja-JP"/>
        </w:rPr>
      </w:pPr>
      <w:r>
        <w:rPr>
          <w:rFonts w:hint="eastAsia"/>
          <w:noProof/>
          <w:lang w:eastAsia="ja-JP"/>
        </w:rPr>
        <w:t>a)</w:t>
      </w:r>
      <w:r>
        <w:rPr>
          <w:rFonts w:hint="eastAsia"/>
          <w:noProof/>
          <w:lang w:eastAsia="ja-JP"/>
        </w:rPr>
        <w:tab/>
        <w:t xml:space="preserve">if the SIP 180 (Ringing) response or the SIP 183 (Session Progress) response to the initial SIP INVITE request includes an SDP answer, </w:t>
      </w:r>
      <w:r w:rsidRPr="00741BD2">
        <w:rPr>
          <w:rFonts w:hint="eastAsia"/>
          <w:noProof/>
          <w:lang w:eastAsia="ja-JP"/>
        </w:rPr>
        <w:t>store</w:t>
      </w:r>
      <w:r w:rsidRPr="00741BD2">
        <w:rPr>
          <w:noProof/>
          <w:lang w:eastAsia="ja-JP"/>
        </w:rPr>
        <w:t xml:space="preserve"> the SDP</w:t>
      </w:r>
      <w:r>
        <w:rPr>
          <w:rFonts w:hint="eastAsia"/>
          <w:noProof/>
          <w:lang w:eastAsia="ja-JP"/>
        </w:rPr>
        <w:t xml:space="preserve"> answer</w:t>
      </w:r>
      <w:r w:rsidRPr="00741BD2">
        <w:rPr>
          <w:noProof/>
          <w:lang w:eastAsia="ja-JP"/>
        </w:rPr>
        <w:t xml:space="preserve"> </w:t>
      </w:r>
      <w:r>
        <w:rPr>
          <w:rFonts w:hint="eastAsia"/>
          <w:noProof/>
          <w:lang w:eastAsia="ja-JP"/>
        </w:rPr>
        <w:t xml:space="preserve">received from </w:t>
      </w:r>
      <w:r w:rsidRPr="00741BD2">
        <w:rPr>
          <w:noProof/>
          <w:lang w:eastAsia="ja-JP"/>
        </w:rPr>
        <w:t>the terminating UE;</w:t>
      </w:r>
    </w:p>
    <w:p w14:paraId="24C1069E" w14:textId="77777777" w:rsidR="00E51BB5" w:rsidRDefault="00732BA0" w:rsidP="00E51BB5">
      <w:pPr>
        <w:pStyle w:val="B1"/>
        <w:rPr>
          <w:noProof/>
          <w:lang w:eastAsia="ja-JP"/>
        </w:rPr>
      </w:pPr>
      <w:r w:rsidRPr="00606CA1">
        <w:rPr>
          <w:rFonts w:hint="eastAsia"/>
          <w:noProof/>
          <w:lang w:eastAsia="ja-JP"/>
        </w:rPr>
        <w:t>b)</w:t>
      </w:r>
      <w:r w:rsidRPr="00606CA1">
        <w:rPr>
          <w:rFonts w:hint="eastAsia"/>
          <w:noProof/>
          <w:lang w:eastAsia="ja-JP"/>
        </w:rPr>
        <w:tab/>
      </w:r>
      <w:r w:rsidR="00E51BB5">
        <w:rPr>
          <w:rFonts w:hint="eastAsia"/>
          <w:noProof/>
          <w:lang w:eastAsia="ja-JP"/>
        </w:rPr>
        <w:t>if the AS has not sent an SDP answer:</w:t>
      </w:r>
    </w:p>
    <w:p w14:paraId="1C27A9C7" w14:textId="77777777" w:rsidR="00732BA0" w:rsidRPr="00606CA1" w:rsidRDefault="00E51BB5" w:rsidP="00E51BB5">
      <w:pPr>
        <w:pStyle w:val="B2"/>
        <w:rPr>
          <w:noProof/>
          <w:lang w:eastAsia="ja-JP"/>
        </w:rPr>
      </w:pPr>
      <w:r>
        <w:rPr>
          <w:rFonts w:hint="eastAsia"/>
          <w:noProof/>
          <w:lang w:eastAsia="ja-JP"/>
        </w:rPr>
        <w:t>1)</w:t>
      </w:r>
      <w:r>
        <w:rPr>
          <w:noProof/>
          <w:lang w:eastAsia="ja-JP"/>
        </w:rPr>
        <w:tab/>
      </w:r>
      <w:r w:rsidR="00732BA0" w:rsidRPr="00606CA1">
        <w:rPr>
          <w:rFonts w:hint="eastAsia"/>
          <w:noProof/>
          <w:lang w:eastAsia="ja-JP"/>
        </w:rPr>
        <w:t>generate an SDP answer</w:t>
      </w:r>
      <w:r w:rsidR="00254AA7" w:rsidRPr="005E0348">
        <w:t xml:space="preserve"> </w:t>
      </w:r>
      <w:r w:rsidR="00254AA7" w:rsidRPr="005E0348">
        <w:rPr>
          <w:noProof/>
          <w:lang w:eastAsia="ja-JP"/>
        </w:rPr>
        <w:t xml:space="preserve">in the </w:t>
      </w:r>
      <w:r w:rsidR="00254AA7">
        <w:rPr>
          <w:noProof/>
          <w:lang w:eastAsia="ja-JP"/>
        </w:rPr>
        <w:t xml:space="preserve">provisional </w:t>
      </w:r>
      <w:r w:rsidR="00254AA7" w:rsidRPr="005E0348">
        <w:rPr>
          <w:noProof/>
          <w:lang w:eastAsia="ja-JP"/>
        </w:rPr>
        <w:t>response</w:t>
      </w:r>
      <w:r w:rsidR="00254AA7">
        <w:rPr>
          <w:noProof/>
          <w:lang w:eastAsia="ja-JP"/>
        </w:rPr>
        <w:t xml:space="preserve"> which is sent to the originating user</w:t>
      </w:r>
      <w:r w:rsidR="00732BA0" w:rsidRPr="00606CA1">
        <w:rPr>
          <w:rFonts w:hint="eastAsia"/>
          <w:noProof/>
          <w:lang w:eastAsia="ja-JP"/>
        </w:rPr>
        <w:t>, either:</w:t>
      </w:r>
    </w:p>
    <w:p w14:paraId="38A8EA9F" w14:textId="77777777" w:rsidR="00732BA0" w:rsidRPr="00606CA1" w:rsidRDefault="00E51BB5" w:rsidP="00E51BB5">
      <w:pPr>
        <w:pStyle w:val="B3"/>
        <w:rPr>
          <w:noProof/>
          <w:lang w:eastAsia="ja-JP"/>
        </w:rPr>
      </w:pPr>
      <w:r>
        <w:rPr>
          <w:noProof/>
          <w:lang w:eastAsia="ja-JP"/>
        </w:rPr>
        <w:t>i</w:t>
      </w:r>
      <w:r w:rsidR="00732BA0" w:rsidRPr="00606CA1">
        <w:rPr>
          <w:rFonts w:hint="eastAsia"/>
          <w:noProof/>
          <w:lang w:eastAsia="ja-JP"/>
        </w:rPr>
        <w:t>)</w:t>
      </w:r>
      <w:r w:rsidR="00732BA0" w:rsidRPr="00606CA1">
        <w:rPr>
          <w:rFonts w:hint="eastAsia"/>
          <w:noProof/>
          <w:lang w:eastAsia="ja-JP"/>
        </w:rPr>
        <w:tab/>
        <w:t>based on the SDP answer as received from the terminating UE, if:</w:t>
      </w:r>
    </w:p>
    <w:p w14:paraId="433D997F" w14:textId="77777777" w:rsidR="00732BA0" w:rsidRPr="00606CA1" w:rsidRDefault="00732BA0" w:rsidP="00E51BB5">
      <w:pPr>
        <w:pStyle w:val="B4"/>
        <w:rPr>
          <w:noProof/>
          <w:lang w:eastAsia="ja-JP"/>
        </w:rPr>
      </w:pPr>
      <w:r w:rsidRPr="00606CA1">
        <w:rPr>
          <w:rFonts w:hint="eastAsia"/>
          <w:noProof/>
          <w:lang w:eastAsia="ja-JP"/>
        </w:rPr>
        <w:t>-</w:t>
      </w:r>
      <w:r w:rsidRPr="00606CA1">
        <w:rPr>
          <w:rFonts w:hint="eastAsia"/>
          <w:noProof/>
          <w:lang w:eastAsia="ja-JP"/>
        </w:rPr>
        <w:tab/>
        <w:t xml:space="preserve">the originating UE </w:t>
      </w:r>
      <w:r w:rsidR="002C17D9">
        <w:rPr>
          <w:noProof/>
          <w:lang w:eastAsia="ja-JP"/>
        </w:rPr>
        <w:t>indicated support for the</w:t>
      </w:r>
      <w:r w:rsidRPr="00606CA1">
        <w:rPr>
          <w:rFonts w:hint="eastAsia"/>
          <w:noProof/>
          <w:lang w:eastAsia="ja-JP"/>
        </w:rPr>
        <w:t xml:space="preserve"> precondition mechanism</w:t>
      </w:r>
      <w:r w:rsidR="002C17D9">
        <w:rPr>
          <w:noProof/>
          <w:lang w:eastAsia="ja-JP"/>
        </w:rPr>
        <w:t xml:space="preserve"> by including the"precondition" option</w:t>
      </w:r>
      <w:r w:rsidR="002C17D9" w:rsidRPr="002C17D9">
        <w:rPr>
          <w:noProof/>
          <w:lang w:eastAsia="ja-JP"/>
        </w:rPr>
        <w:t xml:space="preserve"> </w:t>
      </w:r>
      <w:r w:rsidR="002C17D9">
        <w:rPr>
          <w:noProof/>
          <w:lang w:eastAsia="ja-JP"/>
        </w:rPr>
        <w:t>tag in the Supported header field</w:t>
      </w:r>
      <w:r w:rsidR="002C17D9" w:rsidRPr="002C17D9">
        <w:rPr>
          <w:rFonts w:hint="eastAsia"/>
          <w:noProof/>
          <w:lang w:eastAsia="zh-CN"/>
        </w:rPr>
        <w:t xml:space="preserve"> </w:t>
      </w:r>
      <w:r w:rsidR="002C17D9">
        <w:rPr>
          <w:rFonts w:hint="eastAsia"/>
          <w:noProof/>
          <w:lang w:eastAsia="zh-CN"/>
        </w:rPr>
        <w:t>in</w:t>
      </w:r>
      <w:r w:rsidR="002C17D9">
        <w:rPr>
          <w:noProof/>
          <w:lang w:eastAsia="ja-JP"/>
        </w:rPr>
        <w:t xml:space="preserve"> the initial INVITE request and the</w:t>
      </w:r>
      <w:r w:rsidR="002C17D9" w:rsidRPr="002C17D9">
        <w:rPr>
          <w:noProof/>
          <w:lang w:eastAsia="ja-JP"/>
        </w:rPr>
        <w:t xml:space="preserve"> </w:t>
      </w:r>
      <w:r w:rsidR="002C17D9">
        <w:rPr>
          <w:noProof/>
          <w:lang w:eastAsia="ja-JP"/>
        </w:rPr>
        <w:t>terminating UE applied the precondition mechanism to the session by including "precondition" option tag in the Require header field in the 18x response sent to the originating UE as described in RFC</w:t>
      </w:r>
      <w:r w:rsidR="002C17D9">
        <w:rPr>
          <w:noProof/>
          <w:lang w:val="en-US" w:eastAsia="ja-JP"/>
        </w:rPr>
        <w:t> 3312 [17],</w:t>
      </w:r>
      <w:r w:rsidRPr="00606CA1">
        <w:rPr>
          <w:rFonts w:hint="eastAsia"/>
          <w:noProof/>
          <w:lang w:eastAsia="ja-JP"/>
        </w:rPr>
        <w:t xml:space="preserve"> and</w:t>
      </w:r>
      <w:r w:rsidR="00C762B6">
        <w:rPr>
          <w:noProof/>
          <w:lang w:eastAsia="ja-JP"/>
        </w:rPr>
        <w:t xml:space="preserve"> </w:t>
      </w:r>
      <w:r w:rsidRPr="00606CA1">
        <w:rPr>
          <w:rFonts w:hint="eastAsia"/>
          <w:noProof/>
          <w:lang w:eastAsia="ja-JP"/>
        </w:rPr>
        <w:t xml:space="preserve">the resources required between the originating UE and the terminating UE </w:t>
      </w:r>
      <w:r>
        <w:rPr>
          <w:rFonts w:hint="eastAsia"/>
          <w:noProof/>
          <w:lang w:eastAsia="ja-JP"/>
        </w:rPr>
        <w:t>are</w:t>
      </w:r>
      <w:r w:rsidRPr="00606CA1">
        <w:rPr>
          <w:rFonts w:hint="eastAsia"/>
          <w:noProof/>
          <w:lang w:eastAsia="ja-JP"/>
        </w:rPr>
        <w:t xml:space="preserve"> more than the resources required between originating UE and MRF associated with the AS for CAT</w:t>
      </w:r>
      <w:r>
        <w:rPr>
          <w:rFonts w:hint="eastAsia"/>
          <w:noProof/>
          <w:lang w:eastAsia="ja-JP"/>
        </w:rPr>
        <w:t>; or</w:t>
      </w:r>
    </w:p>
    <w:p w14:paraId="2D367EC5" w14:textId="77777777" w:rsidR="00C762B6" w:rsidRDefault="00C762B6" w:rsidP="00C762B6">
      <w:pPr>
        <w:pStyle w:val="B4"/>
        <w:rPr>
          <w:noProof/>
          <w:lang w:eastAsia="ja-JP"/>
        </w:rPr>
      </w:pPr>
      <w:r>
        <w:rPr>
          <w:rFonts w:hint="eastAsia"/>
          <w:noProof/>
          <w:lang w:eastAsia="ja-JP"/>
        </w:rPr>
        <w:t>-</w:t>
      </w:r>
      <w:r>
        <w:rPr>
          <w:noProof/>
          <w:lang w:eastAsia="ja-JP"/>
        </w:rPr>
        <w:tab/>
        <w:t>the media types required between originating UE and MRF associated with the AS for CAT are different from the media types required between the originating UE and the terminating UE; or</w:t>
      </w:r>
    </w:p>
    <w:p w14:paraId="1EAA190B" w14:textId="77777777" w:rsidR="000335D7" w:rsidRDefault="00E51BB5" w:rsidP="00E51BB5">
      <w:pPr>
        <w:pStyle w:val="B3"/>
        <w:rPr>
          <w:noProof/>
          <w:lang w:eastAsia="ja-JP"/>
        </w:rPr>
      </w:pPr>
      <w:r>
        <w:t>ii</w:t>
      </w:r>
      <w:r w:rsidR="00732BA0" w:rsidRPr="00606CA1">
        <w:rPr>
          <w:rFonts w:hint="eastAsia"/>
        </w:rPr>
        <w:t>)</w:t>
      </w:r>
      <w:r w:rsidR="00732BA0" w:rsidRPr="00606CA1">
        <w:rPr>
          <w:rFonts w:hint="eastAsia"/>
        </w:rPr>
        <w:tab/>
        <w:t>based on the information received from the MRF associated with AS for CAT, for</w:t>
      </w:r>
      <w:r w:rsidR="00732BA0" w:rsidRPr="00606CA1">
        <w:rPr>
          <w:rFonts w:hint="eastAsia"/>
          <w:noProof/>
          <w:lang w:eastAsia="ja-JP"/>
        </w:rPr>
        <w:t xml:space="preserve"> all other cases</w:t>
      </w:r>
      <w:r w:rsidR="000335D7">
        <w:rPr>
          <w:rFonts w:hint="eastAsia"/>
          <w:noProof/>
          <w:lang w:eastAsia="ja-JP"/>
        </w:rPr>
        <w:t>;</w:t>
      </w:r>
    </w:p>
    <w:p w14:paraId="7E8F8DCA" w14:textId="77777777" w:rsidR="000335D7" w:rsidRDefault="00E51BB5" w:rsidP="00E51BB5">
      <w:pPr>
        <w:pStyle w:val="B2"/>
        <w:rPr>
          <w:noProof/>
          <w:lang w:eastAsia="ja-JP"/>
        </w:rPr>
      </w:pPr>
      <w:r>
        <w:rPr>
          <w:noProof/>
          <w:lang w:eastAsia="ja-JP"/>
        </w:rPr>
        <w:t>2</w:t>
      </w:r>
      <w:r w:rsidR="000335D7">
        <w:rPr>
          <w:rFonts w:hint="eastAsia"/>
          <w:noProof/>
          <w:lang w:eastAsia="ja-JP"/>
        </w:rPr>
        <w:t>)</w:t>
      </w:r>
      <w:r w:rsidR="000335D7">
        <w:rPr>
          <w:rFonts w:hint="eastAsia"/>
          <w:noProof/>
          <w:lang w:eastAsia="ja-JP"/>
        </w:rPr>
        <w:tab/>
        <w:t>include an SDP content media-level attribute, as specified in RFC 4796 [</w:t>
      </w:r>
      <w:r w:rsidR="000335D7">
        <w:rPr>
          <w:noProof/>
          <w:lang w:val="en-US" w:eastAsia="ja-JP"/>
        </w:rPr>
        <w:t>1</w:t>
      </w:r>
      <w:r w:rsidR="000335D7">
        <w:rPr>
          <w:rFonts w:hint="eastAsia"/>
          <w:noProof/>
          <w:lang w:val="en-US" w:eastAsia="ja-JP"/>
        </w:rPr>
        <w:t>2</w:t>
      </w:r>
      <w:r w:rsidR="000335D7">
        <w:rPr>
          <w:rFonts w:hint="eastAsia"/>
          <w:noProof/>
          <w:lang w:eastAsia="ja-JP"/>
        </w:rPr>
        <w:t>], with a "g.3gpp.cat" value in the generated SDP answer; and</w:t>
      </w:r>
    </w:p>
    <w:p w14:paraId="643F7392" w14:textId="77777777" w:rsidR="00732BA0" w:rsidRPr="00B61159" w:rsidRDefault="00E51BB5" w:rsidP="00E51BB5">
      <w:pPr>
        <w:pStyle w:val="B2"/>
        <w:rPr>
          <w:noProof/>
          <w:lang w:eastAsia="ja-JP"/>
        </w:rPr>
      </w:pPr>
      <w:r>
        <w:rPr>
          <w:noProof/>
          <w:lang w:eastAsia="ja-JP"/>
        </w:rPr>
        <w:t>3</w:t>
      </w:r>
      <w:r w:rsidR="000335D7">
        <w:rPr>
          <w:rFonts w:hint="eastAsia"/>
          <w:noProof/>
          <w:lang w:eastAsia="ja-JP"/>
        </w:rPr>
        <w:t>)</w:t>
      </w:r>
      <w:r w:rsidR="000335D7">
        <w:rPr>
          <w:rFonts w:hint="eastAsia"/>
          <w:noProof/>
          <w:lang w:eastAsia="ja-JP"/>
        </w:rPr>
        <w:tab/>
      </w:r>
      <w:r w:rsidRPr="00227CC9">
        <w:rPr>
          <w:rFonts w:hint="eastAsia"/>
          <w:noProof/>
          <w:lang w:eastAsia="ja-JP"/>
        </w:rPr>
        <w:t xml:space="preserve">remove </w:t>
      </w:r>
      <w:r>
        <w:rPr>
          <w:rFonts w:hint="eastAsia"/>
          <w:noProof/>
          <w:lang w:eastAsia="ja-JP"/>
        </w:rPr>
        <w:t xml:space="preserve">the received P-Early-Media header field </w:t>
      </w:r>
      <w:r w:rsidRPr="00227CC9">
        <w:rPr>
          <w:rFonts w:hint="eastAsia"/>
          <w:noProof/>
          <w:lang w:eastAsia="ja-JP"/>
        </w:rPr>
        <w:t xml:space="preserve">if present, and </w:t>
      </w:r>
      <w:r w:rsidR="000335D7">
        <w:rPr>
          <w:rFonts w:hint="eastAsia"/>
          <w:noProof/>
          <w:lang w:eastAsia="ja-JP"/>
        </w:rPr>
        <w:t>include a P-Early-Media header field with a "sendrecv" value or a "sendonly" value</w:t>
      </w:r>
      <w:r>
        <w:rPr>
          <w:noProof/>
          <w:lang w:eastAsia="ja-JP"/>
        </w:rPr>
        <w:t>; and</w:t>
      </w:r>
    </w:p>
    <w:p w14:paraId="7141852C" w14:textId="77777777" w:rsidR="00254AA7" w:rsidRPr="00DF2297" w:rsidRDefault="00254AA7" w:rsidP="00254AA7">
      <w:pPr>
        <w:pStyle w:val="B1"/>
        <w:rPr>
          <w:noProof/>
          <w:lang w:eastAsia="ja-JP"/>
        </w:rPr>
      </w:pPr>
      <w:r>
        <w:rPr>
          <w:rFonts w:hint="eastAsia"/>
          <w:noProof/>
          <w:lang w:eastAsia="ja-JP"/>
        </w:rPr>
        <w:t>c)</w:t>
      </w:r>
      <w:r>
        <w:rPr>
          <w:noProof/>
          <w:lang w:eastAsia="ja-JP"/>
        </w:rPr>
        <w:tab/>
      </w:r>
      <w:r>
        <w:rPr>
          <w:rFonts w:hint="eastAsia"/>
          <w:noProof/>
          <w:lang w:eastAsia="ja-JP"/>
        </w:rPr>
        <w:t>if the AS has sent an SDP answer</w:t>
      </w:r>
      <w:r w:rsidRPr="0075166E">
        <w:t xml:space="preserve"> </w:t>
      </w:r>
      <w:r w:rsidRPr="0075166E">
        <w:rPr>
          <w:noProof/>
          <w:lang w:eastAsia="ja-JP"/>
        </w:rPr>
        <w:t>in a previous reliable provisional response to the initial SIP INVITE request</w:t>
      </w:r>
      <w:r>
        <w:rPr>
          <w:rFonts w:hint="eastAsia"/>
          <w:noProof/>
          <w:lang w:eastAsia="ja-JP"/>
        </w:rPr>
        <w:t>, the AS shall not generate an SDP answer</w:t>
      </w:r>
      <w:r w:rsidRPr="005E0348">
        <w:t xml:space="preserve"> </w:t>
      </w:r>
      <w:r w:rsidRPr="005E0348">
        <w:rPr>
          <w:noProof/>
          <w:lang w:eastAsia="ja-JP"/>
        </w:rPr>
        <w:t xml:space="preserve">in the </w:t>
      </w:r>
      <w:r>
        <w:rPr>
          <w:noProof/>
          <w:lang w:eastAsia="ja-JP"/>
        </w:rPr>
        <w:t xml:space="preserve">provisional </w:t>
      </w:r>
      <w:r w:rsidRPr="005E0348">
        <w:rPr>
          <w:noProof/>
          <w:lang w:eastAsia="ja-JP"/>
        </w:rPr>
        <w:t>response</w:t>
      </w:r>
      <w:r>
        <w:rPr>
          <w:noProof/>
          <w:lang w:eastAsia="ja-JP"/>
        </w:rPr>
        <w:t xml:space="preserve"> which is sent to the originating user</w:t>
      </w:r>
      <w:r>
        <w:rPr>
          <w:rFonts w:hint="eastAsia"/>
          <w:noProof/>
          <w:lang w:eastAsia="ja-JP"/>
        </w:rPr>
        <w:t>.</w:t>
      </w:r>
    </w:p>
    <w:p w14:paraId="799EE0B7" w14:textId="77777777" w:rsidR="00732BA0" w:rsidRPr="0065027D" w:rsidRDefault="00732BA0" w:rsidP="00732BA0">
      <w:pPr>
        <w:pStyle w:val="NO"/>
        <w:rPr>
          <w:noProof/>
          <w:lang w:eastAsia="ja-JP"/>
        </w:rPr>
      </w:pPr>
      <w:r>
        <w:rPr>
          <w:rFonts w:hint="eastAsia"/>
          <w:noProof/>
          <w:lang w:eastAsia="ja-JP"/>
        </w:rPr>
        <w:t>NOTE:</w:t>
      </w:r>
      <w:r>
        <w:rPr>
          <w:rFonts w:hint="eastAsia"/>
          <w:noProof/>
          <w:lang w:eastAsia="ja-JP"/>
        </w:rPr>
        <w:tab/>
        <w:t>The procedures for handling multiple early dialogs, due to forking, is not specified in the current release of this specification.</w:t>
      </w:r>
    </w:p>
    <w:p w14:paraId="5F1FD6DF" w14:textId="77777777" w:rsidR="000335D7" w:rsidRDefault="000335D7" w:rsidP="000335D7">
      <w:pPr>
        <w:rPr>
          <w:noProof/>
          <w:lang w:eastAsia="ja-JP"/>
        </w:rPr>
      </w:pPr>
      <w:r>
        <w:rPr>
          <w:rFonts w:hint="eastAsia"/>
          <w:noProof/>
          <w:lang w:eastAsia="ja-JP"/>
        </w:rPr>
        <w:t xml:space="preserve">If the originating UE </w:t>
      </w:r>
      <w:r w:rsidR="002C17D9">
        <w:rPr>
          <w:noProof/>
          <w:lang w:eastAsia="ja-JP"/>
        </w:rPr>
        <w:t>indicated support for the</w:t>
      </w:r>
      <w:r>
        <w:rPr>
          <w:rFonts w:hint="eastAsia"/>
          <w:noProof/>
          <w:lang w:eastAsia="ja-JP"/>
        </w:rPr>
        <w:t xml:space="preserve"> precondition mechanism</w:t>
      </w:r>
      <w:r w:rsidR="002C17D9">
        <w:rPr>
          <w:noProof/>
          <w:lang w:eastAsia="ja-JP"/>
        </w:rPr>
        <w:t xml:space="preserve"> and the precondition mechanism was applied to the session</w:t>
      </w:r>
      <w:r>
        <w:rPr>
          <w:rFonts w:hint="eastAsia"/>
          <w:noProof/>
          <w:lang w:eastAsia="ja-JP"/>
        </w:rPr>
        <w:t>, the AS shall not instruct the MRF to start applicable media for the CAT service before the originating UE has indicated that preconditions are fulfilled. The point when the AS instruct the MRF to start applicable media for the CAT service is based on local policy.</w:t>
      </w:r>
    </w:p>
    <w:p w14:paraId="638315BB" w14:textId="77777777" w:rsidR="00732BA0" w:rsidRPr="0065027D" w:rsidRDefault="00732BA0" w:rsidP="00732BA0">
      <w:pPr>
        <w:rPr>
          <w:noProof/>
          <w:lang w:eastAsia="ja-JP"/>
        </w:rPr>
      </w:pPr>
      <w:r w:rsidRPr="0065027D">
        <w:rPr>
          <w:rFonts w:hint="eastAsia"/>
          <w:noProof/>
          <w:lang w:eastAsia="ja-JP"/>
        </w:rPr>
        <w:t xml:space="preserve">If the originating UE </w:t>
      </w:r>
      <w:r w:rsidR="002C17D9">
        <w:rPr>
          <w:noProof/>
          <w:lang w:eastAsia="ja-JP"/>
        </w:rPr>
        <w:t>indicated support for the</w:t>
      </w:r>
      <w:r w:rsidRPr="0065027D">
        <w:rPr>
          <w:rFonts w:hint="eastAsia"/>
          <w:noProof/>
          <w:lang w:eastAsia="ja-JP"/>
        </w:rPr>
        <w:t xml:space="preserve"> precondition mechanism</w:t>
      </w:r>
      <w:r w:rsidR="002C17D9">
        <w:rPr>
          <w:noProof/>
          <w:lang w:eastAsia="ja-JP"/>
        </w:rPr>
        <w:t xml:space="preserve"> and </w:t>
      </w:r>
      <w:r w:rsidR="002C17D9" w:rsidRPr="00C31C21">
        <w:rPr>
          <w:noProof/>
          <w:lang w:eastAsia="ja-JP"/>
        </w:rPr>
        <w:t>local resources</w:t>
      </w:r>
      <w:r w:rsidR="002C17D9" w:rsidRPr="002C17D9">
        <w:rPr>
          <w:noProof/>
          <w:lang w:eastAsia="ja-JP"/>
        </w:rPr>
        <w:t xml:space="preserve"> </w:t>
      </w:r>
      <w:r w:rsidR="002C17D9">
        <w:rPr>
          <w:noProof/>
          <w:lang w:eastAsia="ja-JP"/>
        </w:rPr>
        <w:t>were</w:t>
      </w:r>
      <w:r w:rsidR="002C17D9" w:rsidRPr="00C31C21">
        <w:rPr>
          <w:noProof/>
          <w:lang w:eastAsia="ja-JP"/>
        </w:rPr>
        <w:t xml:space="preserve"> indicated not available in the</w:t>
      </w:r>
      <w:r w:rsidR="002C17D9" w:rsidRPr="002C17D9">
        <w:rPr>
          <w:noProof/>
          <w:lang w:eastAsia="ja-JP"/>
        </w:rPr>
        <w:t xml:space="preserve"> </w:t>
      </w:r>
      <w:r w:rsidR="002C17D9">
        <w:rPr>
          <w:noProof/>
          <w:lang w:eastAsia="ja-JP"/>
        </w:rPr>
        <w:t>initial</w:t>
      </w:r>
      <w:r w:rsidR="002C17D9" w:rsidRPr="002C17D9">
        <w:rPr>
          <w:noProof/>
          <w:lang w:eastAsia="ja-JP"/>
        </w:rPr>
        <w:t xml:space="preserve"> </w:t>
      </w:r>
      <w:r w:rsidR="002C17D9" w:rsidRPr="00C31C21">
        <w:rPr>
          <w:noProof/>
          <w:lang w:eastAsia="ja-JP"/>
        </w:rPr>
        <w:t>INVITE request,</w:t>
      </w:r>
      <w:r w:rsidR="002C17D9">
        <w:rPr>
          <w:noProof/>
          <w:lang w:eastAsia="ja-JP"/>
        </w:rPr>
        <w:t xml:space="preserve"> and if</w:t>
      </w:r>
      <w:r w:rsidR="002C17D9" w:rsidRPr="002C17D9">
        <w:rPr>
          <w:noProof/>
          <w:lang w:eastAsia="ja-JP"/>
        </w:rPr>
        <w:t xml:space="preserve"> </w:t>
      </w:r>
      <w:r w:rsidR="002C17D9">
        <w:rPr>
          <w:noProof/>
          <w:lang w:eastAsia="ja-JP"/>
        </w:rPr>
        <w:t>the precondition mechanism was applied to the session</w:t>
      </w:r>
      <w:r w:rsidR="002C17D9" w:rsidRPr="002C17D9">
        <w:rPr>
          <w:noProof/>
          <w:lang w:eastAsia="ja-JP"/>
        </w:rPr>
        <w:t xml:space="preserve"> </w:t>
      </w:r>
      <w:r w:rsidR="002C17D9" w:rsidRPr="00C31C21">
        <w:rPr>
          <w:noProof/>
          <w:lang w:eastAsia="ja-JP"/>
        </w:rPr>
        <w:t>after forwarding an UPDATE request</w:t>
      </w:r>
      <w:r w:rsidR="002C17D9" w:rsidRPr="002C17D9">
        <w:rPr>
          <w:noProof/>
          <w:lang w:eastAsia="ja-JP"/>
        </w:rPr>
        <w:t xml:space="preserve"> </w:t>
      </w:r>
      <w:r w:rsidR="002C17D9">
        <w:rPr>
          <w:noProof/>
          <w:lang w:eastAsia="ja-JP"/>
        </w:rPr>
        <w:t>from the originating UE to the terminating UE</w:t>
      </w:r>
      <w:r w:rsidR="002C17D9" w:rsidRPr="002C17D9">
        <w:rPr>
          <w:noProof/>
          <w:lang w:eastAsia="ja-JP"/>
        </w:rPr>
        <w:t xml:space="preserve"> </w:t>
      </w:r>
      <w:r w:rsidR="002C17D9" w:rsidRPr="00C31C21">
        <w:rPr>
          <w:noProof/>
          <w:lang w:eastAsia="ja-JP"/>
        </w:rPr>
        <w:t>which</w:t>
      </w:r>
      <w:r w:rsidR="002C17D9" w:rsidRPr="00C31C21">
        <w:rPr>
          <w:rFonts w:hint="eastAsia"/>
          <w:noProof/>
          <w:lang w:eastAsia="ja-JP"/>
        </w:rPr>
        <w:t xml:space="preserve"> indicate</w:t>
      </w:r>
      <w:r w:rsidR="002C17D9" w:rsidRPr="00C31C21">
        <w:rPr>
          <w:noProof/>
          <w:lang w:eastAsia="ja-JP"/>
        </w:rPr>
        <w:t>s</w:t>
      </w:r>
      <w:r w:rsidR="002C17D9" w:rsidRPr="00C31C21">
        <w:rPr>
          <w:rFonts w:hint="eastAsia"/>
          <w:noProof/>
          <w:lang w:eastAsia="ja-JP"/>
        </w:rPr>
        <w:t xml:space="preserve"> that resources at the originating UE </w:t>
      </w:r>
      <w:r w:rsidR="002C17D9" w:rsidRPr="00C31C21">
        <w:rPr>
          <w:noProof/>
          <w:lang w:eastAsia="ja-JP"/>
        </w:rPr>
        <w:t>are</w:t>
      </w:r>
      <w:r w:rsidR="002C17D9" w:rsidRPr="00C31C21">
        <w:rPr>
          <w:rFonts w:hint="eastAsia"/>
          <w:noProof/>
          <w:lang w:eastAsia="ja-JP"/>
        </w:rPr>
        <w:t xml:space="preserve"> available</w:t>
      </w:r>
      <w:r w:rsidRPr="0065027D">
        <w:rPr>
          <w:rFonts w:hint="eastAsia"/>
          <w:noProof/>
          <w:lang w:eastAsia="ja-JP"/>
        </w:rPr>
        <w:t>, u</w:t>
      </w:r>
      <w:r w:rsidRPr="0065027D">
        <w:rPr>
          <w:noProof/>
          <w:lang w:eastAsia="ja-JP"/>
        </w:rPr>
        <w:t xml:space="preserve">pon receiving an SIP </w:t>
      </w:r>
      <w:r w:rsidRPr="0065027D">
        <w:rPr>
          <w:rFonts w:hint="eastAsia"/>
          <w:noProof/>
          <w:lang w:eastAsia="ja-JP"/>
        </w:rPr>
        <w:t>200</w:t>
      </w:r>
      <w:r w:rsidRPr="0065027D">
        <w:rPr>
          <w:noProof/>
          <w:lang w:eastAsia="ja-JP"/>
        </w:rPr>
        <w:t xml:space="preserve"> (</w:t>
      </w:r>
      <w:r w:rsidRPr="0065027D">
        <w:rPr>
          <w:rFonts w:hint="eastAsia"/>
          <w:noProof/>
          <w:lang w:eastAsia="ja-JP"/>
        </w:rPr>
        <w:t>OK</w:t>
      </w:r>
      <w:r w:rsidRPr="0065027D">
        <w:rPr>
          <w:noProof/>
          <w:lang w:eastAsia="ja-JP"/>
        </w:rPr>
        <w:t>)</w:t>
      </w:r>
      <w:r w:rsidRPr="0065027D">
        <w:rPr>
          <w:rFonts w:hint="eastAsia"/>
          <w:noProof/>
          <w:lang w:eastAsia="ja-JP"/>
        </w:rPr>
        <w:t xml:space="preserve"> </w:t>
      </w:r>
      <w:r>
        <w:rPr>
          <w:rFonts w:hint="eastAsia"/>
          <w:noProof/>
          <w:lang w:eastAsia="ja-JP"/>
        </w:rPr>
        <w:t xml:space="preserve">response for </w:t>
      </w:r>
      <w:r w:rsidR="002C17D9" w:rsidRPr="00C31C21">
        <w:rPr>
          <w:noProof/>
          <w:lang w:eastAsia="ja-JP"/>
        </w:rPr>
        <w:t>the</w:t>
      </w:r>
      <w:r>
        <w:rPr>
          <w:rFonts w:hint="eastAsia"/>
          <w:noProof/>
          <w:lang w:eastAsia="ja-JP"/>
        </w:rPr>
        <w:t xml:space="preserve"> </w:t>
      </w:r>
      <w:r w:rsidRPr="0065027D">
        <w:rPr>
          <w:rFonts w:hint="eastAsia"/>
          <w:noProof/>
          <w:lang w:eastAsia="ja-JP"/>
        </w:rPr>
        <w:t>UPDATE</w:t>
      </w:r>
      <w:r w:rsidRPr="0065027D">
        <w:rPr>
          <w:noProof/>
          <w:lang w:eastAsia="ja-JP"/>
        </w:rPr>
        <w:t xml:space="preserve"> </w:t>
      </w:r>
      <w:r>
        <w:rPr>
          <w:rFonts w:hint="eastAsia"/>
          <w:noProof/>
          <w:lang w:eastAsia="ja-JP"/>
        </w:rPr>
        <w:t xml:space="preserve">request </w:t>
      </w:r>
      <w:r w:rsidRPr="0065027D">
        <w:rPr>
          <w:noProof/>
          <w:lang w:eastAsia="ja-JP"/>
        </w:rPr>
        <w:t xml:space="preserve">from </w:t>
      </w:r>
      <w:r w:rsidR="002C17D9">
        <w:rPr>
          <w:noProof/>
          <w:lang w:eastAsia="zh-CN"/>
        </w:rPr>
        <w:t xml:space="preserve">the </w:t>
      </w:r>
      <w:r w:rsidRPr="0065027D">
        <w:rPr>
          <w:noProof/>
          <w:lang w:eastAsia="ja-JP"/>
        </w:rPr>
        <w:t>terminating UE, the AS shall:</w:t>
      </w:r>
    </w:p>
    <w:p w14:paraId="36E59647" w14:textId="77777777" w:rsidR="00732BA0" w:rsidRPr="0065027D" w:rsidRDefault="00732BA0" w:rsidP="00732BA0">
      <w:pPr>
        <w:pStyle w:val="B1"/>
        <w:rPr>
          <w:noProof/>
          <w:lang w:eastAsia="ja-JP"/>
        </w:rPr>
      </w:pPr>
      <w:r w:rsidRPr="0065027D">
        <w:rPr>
          <w:rFonts w:hint="eastAsia"/>
          <w:noProof/>
          <w:lang w:eastAsia="ja-JP"/>
        </w:rPr>
        <w:t>a)</w:t>
      </w:r>
      <w:r w:rsidRPr="0065027D">
        <w:rPr>
          <w:rFonts w:hint="eastAsia"/>
          <w:noProof/>
          <w:lang w:eastAsia="ja-JP"/>
        </w:rPr>
        <w:tab/>
        <w:t>store</w:t>
      </w:r>
      <w:r w:rsidRPr="0065027D">
        <w:rPr>
          <w:noProof/>
          <w:lang w:eastAsia="ja-JP"/>
        </w:rPr>
        <w:t xml:space="preserve"> the SDP of the terminating UE;</w:t>
      </w:r>
      <w:r>
        <w:rPr>
          <w:rFonts w:hint="eastAsia"/>
          <w:noProof/>
          <w:lang w:eastAsia="ja-JP"/>
        </w:rPr>
        <w:t xml:space="preserve"> and</w:t>
      </w:r>
    </w:p>
    <w:p w14:paraId="20C2F87D" w14:textId="77777777" w:rsidR="00732BA0" w:rsidRPr="0065027D" w:rsidRDefault="00732BA0" w:rsidP="00732BA0">
      <w:pPr>
        <w:pStyle w:val="B1"/>
        <w:rPr>
          <w:noProof/>
          <w:lang w:eastAsia="ja-JP"/>
        </w:rPr>
      </w:pPr>
      <w:r w:rsidRPr="0065027D">
        <w:rPr>
          <w:rFonts w:hint="eastAsia"/>
          <w:noProof/>
          <w:lang w:eastAsia="ja-JP"/>
        </w:rPr>
        <w:t>b)</w:t>
      </w:r>
      <w:r w:rsidRPr="0065027D">
        <w:rPr>
          <w:rFonts w:hint="eastAsia"/>
          <w:noProof/>
          <w:lang w:eastAsia="ja-JP"/>
        </w:rPr>
        <w:tab/>
      </w:r>
      <w:r w:rsidRPr="0065027D">
        <w:rPr>
          <w:noProof/>
          <w:lang w:eastAsia="ja-JP"/>
        </w:rPr>
        <w:t>forward the SDP of the terminating UE to the originating UE</w:t>
      </w:r>
      <w:r w:rsidRPr="0065027D">
        <w:rPr>
          <w:rFonts w:hint="eastAsia"/>
          <w:noProof/>
          <w:lang w:eastAsia="ja-JP"/>
        </w:rPr>
        <w:t>.</w:t>
      </w:r>
    </w:p>
    <w:p w14:paraId="72C38CF4" w14:textId="77777777" w:rsidR="002C17D9" w:rsidRDefault="002C17D9" w:rsidP="002C17D9">
      <w:pPr>
        <w:rPr>
          <w:noProof/>
          <w:lang w:eastAsia="ja-JP"/>
        </w:rPr>
      </w:pPr>
      <w:r>
        <w:rPr>
          <w:noProof/>
          <w:lang w:eastAsia="ja-JP"/>
        </w:rPr>
        <w:t xml:space="preserve">Upon receiving the first 18x response without applying the precondition mechnism or </w:t>
      </w:r>
      <w:r w:rsidRPr="0065027D">
        <w:rPr>
          <w:rFonts w:hint="eastAsia"/>
          <w:noProof/>
          <w:lang w:eastAsia="ja-JP"/>
        </w:rPr>
        <w:t xml:space="preserve">a 180 (Ringing) </w:t>
      </w:r>
      <w:r>
        <w:rPr>
          <w:rFonts w:hint="eastAsia"/>
          <w:noProof/>
          <w:lang w:eastAsia="ja-JP"/>
        </w:rPr>
        <w:t xml:space="preserve">response </w:t>
      </w:r>
      <w:r>
        <w:rPr>
          <w:noProof/>
          <w:lang w:eastAsia="ja-JP"/>
        </w:rPr>
        <w:t>to the</w:t>
      </w:r>
      <w:r>
        <w:rPr>
          <w:rFonts w:hint="eastAsia"/>
          <w:noProof/>
          <w:lang w:eastAsia="ja-JP"/>
        </w:rPr>
        <w:t xml:space="preserve"> </w:t>
      </w:r>
      <w:r>
        <w:rPr>
          <w:noProof/>
          <w:lang w:eastAsia="ja-JP"/>
        </w:rPr>
        <w:t>initial</w:t>
      </w:r>
      <w:r>
        <w:rPr>
          <w:rFonts w:hint="eastAsia"/>
          <w:noProof/>
          <w:lang w:eastAsia="ja-JP"/>
        </w:rPr>
        <w:t xml:space="preserve"> INVITE request </w:t>
      </w:r>
      <w:r w:rsidRPr="0065027D">
        <w:rPr>
          <w:rFonts w:hint="eastAsia"/>
          <w:noProof/>
          <w:lang w:eastAsia="ja-JP"/>
        </w:rPr>
        <w:t>from</w:t>
      </w:r>
      <w:r>
        <w:rPr>
          <w:noProof/>
          <w:lang w:eastAsia="ja-JP"/>
        </w:rPr>
        <w:t xml:space="preserve"> the</w:t>
      </w:r>
      <w:r w:rsidRPr="0065027D">
        <w:rPr>
          <w:rFonts w:hint="eastAsia"/>
          <w:noProof/>
          <w:lang w:eastAsia="ja-JP"/>
        </w:rPr>
        <w:t xml:space="preserve"> terminating UE used to indicate that resources are available on the terminating UE and user is being</w:t>
      </w:r>
      <w:r>
        <w:rPr>
          <w:rFonts w:hint="eastAsia"/>
          <w:noProof/>
          <w:lang w:eastAsia="ja-JP"/>
        </w:rPr>
        <w:t xml:space="preserve"> alerted</w:t>
      </w:r>
      <w:r>
        <w:rPr>
          <w:noProof/>
          <w:lang w:eastAsia="ja-JP"/>
        </w:rPr>
        <w:t xml:space="preserve">, </w:t>
      </w:r>
    </w:p>
    <w:p w14:paraId="530359A9" w14:textId="77777777" w:rsidR="002C17D9" w:rsidRDefault="002C17D9" w:rsidP="002C17D9">
      <w:pPr>
        <w:pStyle w:val="B1"/>
        <w:rPr>
          <w:noProof/>
          <w:lang w:eastAsia="ja-JP"/>
        </w:rPr>
      </w:pPr>
      <w:r w:rsidRPr="0065027D">
        <w:rPr>
          <w:rFonts w:hint="eastAsia"/>
          <w:noProof/>
          <w:lang w:eastAsia="ja-JP"/>
        </w:rPr>
        <w:lastRenderedPageBreak/>
        <w:t>a)</w:t>
      </w:r>
      <w:r w:rsidRPr="0065027D">
        <w:rPr>
          <w:rFonts w:hint="eastAsia"/>
          <w:noProof/>
          <w:lang w:eastAsia="ja-JP"/>
        </w:rPr>
        <w:tab/>
      </w:r>
      <w:r>
        <w:rPr>
          <w:noProof/>
          <w:lang w:eastAsia="ja-JP"/>
        </w:rPr>
        <w:t xml:space="preserve">if </w:t>
      </w:r>
      <w:r w:rsidRPr="0065027D">
        <w:rPr>
          <w:rFonts w:hint="eastAsia"/>
          <w:noProof/>
          <w:lang w:eastAsia="ja-JP"/>
        </w:rPr>
        <w:t>the originating UE</w:t>
      </w:r>
      <w:r>
        <w:rPr>
          <w:noProof/>
          <w:lang w:eastAsia="ja-JP"/>
        </w:rPr>
        <w:t xml:space="preserve"> indicated support for the </w:t>
      </w:r>
      <w:r w:rsidRPr="0065027D">
        <w:rPr>
          <w:rFonts w:hint="eastAsia"/>
          <w:noProof/>
          <w:lang w:eastAsia="ja-JP"/>
        </w:rPr>
        <w:t>precondition mechanism</w:t>
      </w:r>
      <w:r>
        <w:rPr>
          <w:noProof/>
          <w:lang w:eastAsia="ja-JP"/>
        </w:rPr>
        <w:t xml:space="preserve"> and</w:t>
      </w:r>
    </w:p>
    <w:p w14:paraId="42938D53" w14:textId="77777777" w:rsidR="002C17D9" w:rsidRDefault="002C17D9" w:rsidP="002C17D9">
      <w:pPr>
        <w:pStyle w:val="B2"/>
        <w:rPr>
          <w:noProof/>
          <w:lang w:eastAsia="ja-JP"/>
        </w:rPr>
      </w:pPr>
      <w:r>
        <w:rPr>
          <w:noProof/>
          <w:lang w:eastAsia="ja-JP"/>
        </w:rPr>
        <w:t>1</w:t>
      </w:r>
      <w:r w:rsidRPr="0065027D">
        <w:rPr>
          <w:rFonts w:hint="eastAsia"/>
          <w:noProof/>
          <w:lang w:eastAsia="ja-JP"/>
        </w:rPr>
        <w:t>)</w:t>
      </w:r>
      <w:r w:rsidRPr="0065027D">
        <w:rPr>
          <w:rFonts w:hint="eastAsia"/>
          <w:noProof/>
          <w:lang w:eastAsia="ja-JP"/>
        </w:rPr>
        <w:tab/>
      </w:r>
      <w:r>
        <w:rPr>
          <w:noProof/>
          <w:lang w:eastAsia="ja-JP"/>
        </w:rPr>
        <w:t xml:space="preserve">if the precondition </w:t>
      </w:r>
      <w:r w:rsidRPr="0065027D">
        <w:rPr>
          <w:rFonts w:hint="eastAsia"/>
          <w:noProof/>
          <w:lang w:eastAsia="ja-JP"/>
        </w:rPr>
        <w:t>mechanism</w:t>
      </w:r>
      <w:r>
        <w:rPr>
          <w:noProof/>
          <w:lang w:eastAsia="ja-JP"/>
        </w:rPr>
        <w:t xml:space="preserve"> was applied to the session, </w:t>
      </w:r>
      <w:r>
        <w:rPr>
          <w:rFonts w:hint="eastAsia"/>
          <w:noProof/>
          <w:lang w:eastAsia="ja-JP"/>
        </w:rPr>
        <w:t xml:space="preserve">the AS shall </w:t>
      </w:r>
    </w:p>
    <w:p w14:paraId="31A17654" w14:textId="77777777" w:rsidR="002C17D9" w:rsidRDefault="002C17D9" w:rsidP="002C17D9">
      <w:pPr>
        <w:pStyle w:val="B3"/>
        <w:rPr>
          <w:noProof/>
          <w:lang w:eastAsia="ja-JP"/>
        </w:rPr>
      </w:pPr>
      <w:r>
        <w:rPr>
          <w:noProof/>
          <w:lang w:eastAsia="zh-CN"/>
        </w:rPr>
        <w:t>i)</w:t>
      </w:r>
      <w:r>
        <w:rPr>
          <w:noProof/>
          <w:lang w:eastAsia="ja-JP"/>
        </w:rPr>
        <w:tab/>
      </w:r>
      <w:r>
        <w:rPr>
          <w:noProof/>
          <w:lang w:eastAsia="zh-CN"/>
        </w:rPr>
        <w:t xml:space="preserve">send an UPDATE request with an </w:t>
      </w:r>
      <w:r w:rsidRPr="00741BD2">
        <w:rPr>
          <w:noProof/>
          <w:lang w:eastAsia="ja-JP"/>
        </w:rPr>
        <w:t xml:space="preserve">SDP </w:t>
      </w:r>
      <w:r>
        <w:rPr>
          <w:noProof/>
          <w:lang w:eastAsia="ja-JP"/>
        </w:rPr>
        <w:t xml:space="preserve">offer based on </w:t>
      </w:r>
      <w:r w:rsidRPr="00741BD2">
        <w:rPr>
          <w:noProof/>
          <w:lang w:eastAsia="ja-JP"/>
        </w:rPr>
        <w:t xml:space="preserve">the </w:t>
      </w:r>
      <w:r>
        <w:rPr>
          <w:noProof/>
          <w:lang w:eastAsia="ja-JP"/>
        </w:rPr>
        <w:t xml:space="preserve">SDP of </w:t>
      </w:r>
      <w:r w:rsidRPr="00741BD2">
        <w:rPr>
          <w:noProof/>
          <w:lang w:eastAsia="ja-JP"/>
        </w:rPr>
        <w:t>CAT to the originating UE</w:t>
      </w:r>
      <w:r>
        <w:rPr>
          <w:noProof/>
          <w:lang w:eastAsia="ja-JP"/>
        </w:rPr>
        <w:t>,</w:t>
      </w:r>
      <w:r w:rsidRPr="00687479">
        <w:rPr>
          <w:rFonts w:hint="eastAsia"/>
          <w:noProof/>
          <w:lang w:eastAsia="ja-JP"/>
        </w:rPr>
        <w:t xml:space="preserve"> </w:t>
      </w:r>
      <w:r w:rsidRPr="00A4706A">
        <w:rPr>
          <w:noProof/>
          <w:lang w:eastAsia="ja-JP"/>
        </w:rPr>
        <w:t>the media types required in the</w:t>
      </w:r>
      <w:r>
        <w:rPr>
          <w:noProof/>
          <w:lang w:eastAsia="ja-JP"/>
        </w:rPr>
        <w:t xml:space="preserve"> </w:t>
      </w:r>
      <w:r w:rsidRPr="00035384">
        <w:rPr>
          <w:noProof/>
          <w:lang w:eastAsia="ja-JP"/>
        </w:rPr>
        <w:t xml:space="preserve">SDP </w:t>
      </w:r>
      <w:r>
        <w:rPr>
          <w:noProof/>
          <w:lang w:eastAsia="ja-JP"/>
        </w:rPr>
        <w:t xml:space="preserve">offer </w:t>
      </w:r>
      <w:r w:rsidRPr="00035384">
        <w:rPr>
          <w:noProof/>
          <w:lang w:eastAsia="ja-JP"/>
        </w:rPr>
        <w:t>can include additional media types compared to the SDP offer initiated by the originating UE in the previous INVITE request</w:t>
      </w:r>
      <w:r>
        <w:rPr>
          <w:noProof/>
          <w:lang w:eastAsia="ja-JP"/>
        </w:rPr>
        <w:t>,</w:t>
      </w:r>
      <w:r w:rsidRPr="0061774E">
        <w:rPr>
          <w:noProof/>
          <w:lang w:eastAsia="ja-JP"/>
        </w:rPr>
        <w:t xml:space="preserve"> </w:t>
      </w:r>
      <w:r>
        <w:rPr>
          <w:noProof/>
          <w:lang w:eastAsia="ja-JP"/>
        </w:rPr>
        <w:t>and</w:t>
      </w:r>
    </w:p>
    <w:p w14:paraId="1A4551CE" w14:textId="77777777" w:rsidR="002C17D9" w:rsidRPr="00687479" w:rsidRDefault="002C17D9" w:rsidP="002C17D9">
      <w:pPr>
        <w:pStyle w:val="B3"/>
        <w:rPr>
          <w:noProof/>
          <w:lang w:eastAsia="ja-JP"/>
        </w:rPr>
      </w:pPr>
      <w:r>
        <w:rPr>
          <w:noProof/>
          <w:lang w:eastAsia="zh-CN"/>
        </w:rPr>
        <w:t>ii)</w:t>
      </w:r>
      <w:r>
        <w:rPr>
          <w:noProof/>
          <w:lang w:eastAsia="ja-JP"/>
        </w:rPr>
        <w:tab/>
        <w:t>use the precondition mechanism in the UPDATE request as specified in RFC</w:t>
      </w:r>
      <w:r>
        <w:rPr>
          <w:noProof/>
          <w:lang w:val="en-US" w:eastAsia="ja-JP"/>
        </w:rPr>
        <w:t> </w:t>
      </w:r>
      <w:r>
        <w:rPr>
          <w:rFonts w:hint="eastAsia"/>
          <w:noProof/>
          <w:lang w:eastAsia="ja-JP"/>
        </w:rPr>
        <w:t>331</w:t>
      </w:r>
      <w:r>
        <w:rPr>
          <w:noProof/>
          <w:lang w:eastAsia="ja-JP"/>
        </w:rPr>
        <w:t>2</w:t>
      </w:r>
      <w:r>
        <w:rPr>
          <w:noProof/>
          <w:lang w:val="en-US" w:eastAsia="ja-JP"/>
        </w:rPr>
        <w:t> </w:t>
      </w:r>
      <w:r w:rsidRPr="00741BD2">
        <w:rPr>
          <w:rFonts w:hint="eastAsia"/>
          <w:noProof/>
          <w:lang w:eastAsia="ja-JP"/>
        </w:rPr>
        <w:t>[</w:t>
      </w:r>
      <w:r w:rsidR="00746D24">
        <w:rPr>
          <w:noProof/>
          <w:lang w:eastAsia="ja-JP"/>
        </w:rPr>
        <w:t>17</w:t>
      </w:r>
      <w:r w:rsidRPr="00741BD2">
        <w:rPr>
          <w:rFonts w:hint="eastAsia"/>
          <w:noProof/>
          <w:lang w:eastAsia="ja-JP"/>
        </w:rPr>
        <w:t>]</w:t>
      </w:r>
      <w:r>
        <w:rPr>
          <w:noProof/>
          <w:lang w:eastAsia="ja-JP"/>
        </w:rPr>
        <w:t>,</w:t>
      </w:r>
      <w:r w:rsidRPr="00A4706A">
        <w:rPr>
          <w:rFonts w:hint="eastAsia"/>
          <w:noProof/>
          <w:lang w:eastAsia="ja-JP"/>
        </w:rPr>
        <w:t xml:space="preserve"> </w:t>
      </w:r>
      <w:r>
        <w:rPr>
          <w:noProof/>
          <w:lang w:eastAsia="ja-JP"/>
        </w:rPr>
        <w:t>and</w:t>
      </w:r>
      <w:r w:rsidRPr="00A4706A">
        <w:rPr>
          <w:rFonts w:hint="eastAsia"/>
          <w:noProof/>
          <w:lang w:eastAsia="ja-JP"/>
        </w:rPr>
        <w:t xml:space="preserve"> not instruct the MRF to start applicable media for the CAT service before the originating UE has indicated that preconditions are fulfilled</w:t>
      </w:r>
      <w:r w:rsidRPr="00A4706A">
        <w:rPr>
          <w:noProof/>
          <w:lang w:eastAsia="ja-JP"/>
        </w:rPr>
        <w:t xml:space="preserve"> in the 200 (OK) response to the UPDATE request or </w:t>
      </w:r>
      <w:r>
        <w:rPr>
          <w:noProof/>
          <w:lang w:eastAsia="ja-JP"/>
        </w:rPr>
        <w:t>subsequent</w:t>
      </w:r>
      <w:r w:rsidRPr="00A4706A">
        <w:rPr>
          <w:noProof/>
          <w:lang w:eastAsia="ja-JP"/>
        </w:rPr>
        <w:t xml:space="preserve"> UPDATE request</w:t>
      </w:r>
      <w:r>
        <w:rPr>
          <w:noProof/>
          <w:lang w:eastAsia="ja-JP"/>
        </w:rPr>
        <w:t>; or</w:t>
      </w:r>
    </w:p>
    <w:p w14:paraId="706004C7" w14:textId="77777777" w:rsidR="002C17D9" w:rsidRDefault="002C17D9" w:rsidP="002C17D9">
      <w:pPr>
        <w:pStyle w:val="B2"/>
        <w:rPr>
          <w:noProof/>
          <w:lang w:eastAsia="ja-JP"/>
        </w:rPr>
      </w:pPr>
      <w:r>
        <w:rPr>
          <w:noProof/>
          <w:lang w:eastAsia="ja-JP"/>
        </w:rPr>
        <w:t>2</w:t>
      </w:r>
      <w:r w:rsidRPr="0065027D">
        <w:rPr>
          <w:rFonts w:hint="eastAsia"/>
          <w:noProof/>
          <w:lang w:eastAsia="ja-JP"/>
        </w:rPr>
        <w:t>)</w:t>
      </w:r>
      <w:r w:rsidRPr="0065027D">
        <w:rPr>
          <w:rFonts w:hint="eastAsia"/>
          <w:noProof/>
          <w:lang w:eastAsia="ja-JP"/>
        </w:rPr>
        <w:tab/>
      </w:r>
      <w:r>
        <w:rPr>
          <w:noProof/>
          <w:lang w:eastAsia="ja-JP"/>
        </w:rPr>
        <w:t xml:space="preserve">if the precondition mechanism was not applied to the session, when </w:t>
      </w:r>
      <w:r w:rsidRPr="00392610">
        <w:rPr>
          <w:noProof/>
          <w:lang w:eastAsia="ja-JP"/>
        </w:rPr>
        <w:t xml:space="preserve">the media types required in the SDP of the CAT and the previous SDP offer in INVITE request are different, </w:t>
      </w:r>
    </w:p>
    <w:p w14:paraId="2EA4484C" w14:textId="77777777" w:rsidR="002C17D9" w:rsidRDefault="002C17D9" w:rsidP="002C17D9">
      <w:pPr>
        <w:pStyle w:val="B3"/>
        <w:rPr>
          <w:noProof/>
          <w:lang w:eastAsia="ja-JP"/>
        </w:rPr>
      </w:pPr>
      <w:r>
        <w:rPr>
          <w:noProof/>
          <w:lang w:eastAsia="zh-CN"/>
        </w:rPr>
        <w:t>i)</w:t>
      </w:r>
      <w:r>
        <w:rPr>
          <w:noProof/>
          <w:lang w:eastAsia="ja-JP"/>
        </w:rPr>
        <w:tab/>
        <w:t xml:space="preserve">the AS shall send an UPDATE request with an SDP offer based on </w:t>
      </w:r>
      <w:r w:rsidRPr="00392610">
        <w:rPr>
          <w:noProof/>
          <w:lang w:eastAsia="ja-JP"/>
        </w:rPr>
        <w:t>the SDP of the CAT to the originating UE</w:t>
      </w:r>
      <w:r>
        <w:rPr>
          <w:noProof/>
          <w:lang w:eastAsia="ja-JP"/>
        </w:rPr>
        <w:t>; and</w:t>
      </w:r>
    </w:p>
    <w:p w14:paraId="6F7644C7" w14:textId="77777777" w:rsidR="002C17D9" w:rsidRPr="00687479" w:rsidRDefault="002C17D9" w:rsidP="002C17D9">
      <w:pPr>
        <w:pStyle w:val="B3"/>
        <w:rPr>
          <w:noProof/>
          <w:lang w:eastAsia="ja-JP"/>
        </w:rPr>
      </w:pPr>
      <w:r>
        <w:rPr>
          <w:noProof/>
          <w:lang w:eastAsia="zh-CN"/>
        </w:rPr>
        <w:t>ii)</w:t>
      </w:r>
      <w:r>
        <w:rPr>
          <w:noProof/>
          <w:lang w:eastAsia="ja-JP"/>
        </w:rPr>
        <w:tab/>
        <w:t xml:space="preserve">the AS may </w:t>
      </w:r>
      <w:r>
        <w:rPr>
          <w:noProof/>
          <w:lang w:eastAsia="zh-CN"/>
        </w:rPr>
        <w:t xml:space="preserve">based on local policy use </w:t>
      </w:r>
      <w:r>
        <w:rPr>
          <w:noProof/>
          <w:lang w:eastAsia="ja-JP"/>
        </w:rPr>
        <w:t>the precondition mechanism in the UPDATE request as specified in RFC</w:t>
      </w:r>
      <w:r>
        <w:rPr>
          <w:noProof/>
          <w:lang w:val="en-US" w:eastAsia="ja-JP"/>
        </w:rPr>
        <w:t> </w:t>
      </w:r>
      <w:r>
        <w:rPr>
          <w:rFonts w:hint="eastAsia"/>
          <w:noProof/>
          <w:lang w:eastAsia="ja-JP"/>
        </w:rPr>
        <w:t>331</w:t>
      </w:r>
      <w:r>
        <w:rPr>
          <w:noProof/>
          <w:lang w:eastAsia="ja-JP"/>
        </w:rPr>
        <w:t>2</w:t>
      </w:r>
      <w:r>
        <w:rPr>
          <w:noProof/>
          <w:lang w:val="en-US" w:eastAsia="ja-JP"/>
        </w:rPr>
        <w:t> </w:t>
      </w:r>
      <w:r w:rsidRPr="00741BD2">
        <w:rPr>
          <w:rFonts w:hint="eastAsia"/>
          <w:noProof/>
          <w:lang w:eastAsia="ja-JP"/>
        </w:rPr>
        <w:t>[</w:t>
      </w:r>
      <w:r w:rsidR="00746D24">
        <w:rPr>
          <w:noProof/>
          <w:lang w:eastAsia="ja-JP"/>
        </w:rPr>
        <w:t>17</w:t>
      </w:r>
      <w:r w:rsidRPr="00741BD2">
        <w:rPr>
          <w:rFonts w:hint="eastAsia"/>
          <w:noProof/>
          <w:lang w:eastAsia="ja-JP"/>
        </w:rPr>
        <w:t>]</w:t>
      </w:r>
      <w:r>
        <w:rPr>
          <w:noProof/>
          <w:lang w:eastAsia="ja-JP"/>
        </w:rPr>
        <w:t xml:space="preserve">, </w:t>
      </w:r>
      <w:r w:rsidRPr="008A4580">
        <w:rPr>
          <w:noProof/>
          <w:lang w:eastAsia="ja-JP"/>
        </w:rPr>
        <w:t xml:space="preserve">if </w:t>
      </w:r>
      <w:r w:rsidRPr="008F240C">
        <w:rPr>
          <w:noProof/>
          <w:lang w:eastAsia="ja-JP"/>
        </w:rPr>
        <w:t>the precondition mechanism</w:t>
      </w:r>
      <w:r w:rsidRPr="008A4580">
        <w:rPr>
          <w:noProof/>
          <w:lang w:eastAsia="ja-JP"/>
        </w:rPr>
        <w:t xml:space="preserve"> is use</w:t>
      </w:r>
      <w:r w:rsidRPr="008F240C">
        <w:rPr>
          <w:noProof/>
          <w:lang w:eastAsia="ja-JP"/>
        </w:rPr>
        <w:t>d in the UPDATE</w:t>
      </w:r>
      <w:r>
        <w:rPr>
          <w:noProof/>
          <w:lang w:eastAsia="ja-JP"/>
        </w:rPr>
        <w:t xml:space="preserve"> request,</w:t>
      </w:r>
      <w:r w:rsidRPr="00A4706A">
        <w:rPr>
          <w:rFonts w:hint="eastAsia"/>
          <w:noProof/>
          <w:lang w:eastAsia="ja-JP"/>
        </w:rPr>
        <w:t xml:space="preserve"> the AS shall not instruct the MRF to start applicable media for the CAT service before the originating UE has indicated that preconditions are fulfilled</w:t>
      </w:r>
      <w:r w:rsidRPr="00A4706A">
        <w:rPr>
          <w:noProof/>
          <w:lang w:eastAsia="ja-JP"/>
        </w:rPr>
        <w:t xml:space="preserve"> in the 200 (OK) response to the UPDATE request or </w:t>
      </w:r>
      <w:r>
        <w:rPr>
          <w:noProof/>
          <w:lang w:eastAsia="ja-JP"/>
        </w:rPr>
        <w:t>subsequent</w:t>
      </w:r>
      <w:r w:rsidRPr="00A4706A">
        <w:rPr>
          <w:noProof/>
          <w:lang w:eastAsia="ja-JP"/>
        </w:rPr>
        <w:t xml:space="preserve"> UPDATE request</w:t>
      </w:r>
      <w:r>
        <w:rPr>
          <w:noProof/>
          <w:lang w:eastAsia="ja-JP"/>
        </w:rPr>
        <w:t>; or</w:t>
      </w:r>
    </w:p>
    <w:p w14:paraId="273976D6" w14:textId="77777777" w:rsidR="002C17D9" w:rsidRPr="00687479" w:rsidRDefault="002C17D9" w:rsidP="002C17D9">
      <w:pPr>
        <w:pStyle w:val="B1"/>
        <w:rPr>
          <w:noProof/>
          <w:lang w:eastAsia="ja-JP"/>
        </w:rPr>
      </w:pPr>
      <w:r>
        <w:rPr>
          <w:noProof/>
          <w:lang w:eastAsia="ja-JP"/>
        </w:rPr>
        <w:t>b</w:t>
      </w:r>
      <w:r w:rsidRPr="0065027D">
        <w:rPr>
          <w:rFonts w:hint="eastAsia"/>
          <w:noProof/>
          <w:lang w:eastAsia="ja-JP"/>
        </w:rPr>
        <w:t>)</w:t>
      </w:r>
      <w:r w:rsidRPr="0065027D">
        <w:rPr>
          <w:rFonts w:hint="eastAsia"/>
          <w:noProof/>
          <w:lang w:eastAsia="ja-JP"/>
        </w:rPr>
        <w:tab/>
      </w:r>
      <w:r>
        <w:rPr>
          <w:noProof/>
          <w:lang w:eastAsia="ja-JP"/>
        </w:rPr>
        <w:t xml:space="preserve">if </w:t>
      </w:r>
      <w:r w:rsidRPr="0065027D">
        <w:rPr>
          <w:rFonts w:hint="eastAsia"/>
          <w:noProof/>
          <w:lang w:eastAsia="ja-JP"/>
        </w:rPr>
        <w:t>the originating UE</w:t>
      </w:r>
      <w:r>
        <w:rPr>
          <w:noProof/>
          <w:lang w:eastAsia="ja-JP"/>
        </w:rPr>
        <w:t xml:space="preserve"> did not indicate support for the </w:t>
      </w:r>
      <w:r w:rsidRPr="0065027D">
        <w:rPr>
          <w:rFonts w:hint="eastAsia"/>
          <w:noProof/>
          <w:lang w:eastAsia="ja-JP"/>
        </w:rPr>
        <w:t>precondition mechanism</w:t>
      </w:r>
      <w:r>
        <w:rPr>
          <w:noProof/>
          <w:lang w:eastAsia="ja-JP"/>
        </w:rPr>
        <w:t>,</w:t>
      </w:r>
      <w:r w:rsidRPr="006F435D">
        <w:rPr>
          <w:noProof/>
          <w:lang w:eastAsia="ja-JP"/>
        </w:rPr>
        <w:t xml:space="preserve"> </w:t>
      </w:r>
      <w:r>
        <w:rPr>
          <w:noProof/>
          <w:lang w:eastAsia="ja-JP"/>
        </w:rPr>
        <w:t>and if</w:t>
      </w:r>
      <w:r w:rsidRPr="00392610">
        <w:rPr>
          <w:noProof/>
          <w:lang w:eastAsia="ja-JP"/>
        </w:rPr>
        <w:t xml:space="preserve"> the media types required in the SDP of the CAT and the previous SDP offer in </w:t>
      </w:r>
      <w:r>
        <w:rPr>
          <w:noProof/>
          <w:lang w:eastAsia="ja-JP"/>
        </w:rPr>
        <w:t xml:space="preserve">the initial </w:t>
      </w:r>
      <w:r w:rsidRPr="00392610">
        <w:rPr>
          <w:noProof/>
          <w:lang w:eastAsia="ja-JP"/>
        </w:rPr>
        <w:t>INVITE request are different,</w:t>
      </w:r>
      <w:r>
        <w:rPr>
          <w:noProof/>
          <w:lang w:eastAsia="ja-JP"/>
        </w:rPr>
        <w:t xml:space="preserve"> </w:t>
      </w:r>
      <w:r w:rsidRPr="00392610">
        <w:rPr>
          <w:noProof/>
          <w:lang w:eastAsia="ja-JP"/>
        </w:rPr>
        <w:t xml:space="preserve">the AS shall </w:t>
      </w:r>
      <w:r>
        <w:rPr>
          <w:noProof/>
          <w:lang w:eastAsia="ja-JP"/>
        </w:rPr>
        <w:t>send an UPDATE request to the originating UE with an SDP offer based on t</w:t>
      </w:r>
      <w:r w:rsidRPr="00392610">
        <w:rPr>
          <w:noProof/>
          <w:lang w:eastAsia="ja-JP"/>
        </w:rPr>
        <w:t>he SDP of the CAT</w:t>
      </w:r>
      <w:r>
        <w:rPr>
          <w:noProof/>
          <w:lang w:eastAsia="ja-JP"/>
        </w:rPr>
        <w:t>.</w:t>
      </w:r>
    </w:p>
    <w:p w14:paraId="6290C2FC" w14:textId="77777777" w:rsidR="00D04EAC" w:rsidRDefault="00D04EAC" w:rsidP="00D04EAC">
      <w:pPr>
        <w:rPr>
          <w:noProof/>
          <w:lang w:eastAsia="zh-CN"/>
        </w:rPr>
      </w:pPr>
      <w:r>
        <w:rPr>
          <w:rFonts w:hint="eastAsia"/>
          <w:noProof/>
          <w:lang w:eastAsia="zh-CN"/>
        </w:rPr>
        <w:t>If UPDATE request containing an SDP offer from terminating side is received when a 180 (Ringing) response has been sent and a 200 (OK) response to the initial INVITE has not been sent yet, the AS shall:</w:t>
      </w:r>
    </w:p>
    <w:p w14:paraId="6695362E" w14:textId="77777777" w:rsidR="00D04EAC" w:rsidRDefault="00D04EAC" w:rsidP="00D04EAC">
      <w:pPr>
        <w:pStyle w:val="B1"/>
        <w:rPr>
          <w:noProof/>
          <w:lang w:eastAsia="zh-CN"/>
        </w:rPr>
      </w:pPr>
      <w:r w:rsidRPr="0065027D">
        <w:rPr>
          <w:rFonts w:hint="eastAsia"/>
          <w:noProof/>
          <w:lang w:eastAsia="ja-JP"/>
        </w:rPr>
        <w:t>a)</w:t>
      </w:r>
      <w:r w:rsidRPr="0065027D">
        <w:rPr>
          <w:rFonts w:hint="eastAsia"/>
          <w:noProof/>
          <w:lang w:eastAsia="ja-JP"/>
        </w:rPr>
        <w:tab/>
      </w:r>
      <w:r>
        <w:rPr>
          <w:rFonts w:hint="eastAsia"/>
          <w:noProof/>
          <w:lang w:eastAsia="zh-CN"/>
        </w:rPr>
        <w:t>not forward the UPDATE request to the originating side; and</w:t>
      </w:r>
    </w:p>
    <w:p w14:paraId="054C6D7D" w14:textId="77777777" w:rsidR="00D04EAC" w:rsidRDefault="00D04EAC" w:rsidP="00D04EAC">
      <w:pPr>
        <w:pStyle w:val="B1"/>
        <w:rPr>
          <w:noProof/>
          <w:lang w:eastAsia="zh-CN"/>
        </w:rPr>
      </w:pPr>
      <w:r>
        <w:rPr>
          <w:rFonts w:hint="eastAsia"/>
          <w:noProof/>
          <w:lang w:eastAsia="zh-CN"/>
        </w:rPr>
        <w:t>b</w:t>
      </w:r>
      <w:r w:rsidRPr="0065027D">
        <w:rPr>
          <w:rFonts w:hint="eastAsia"/>
          <w:noProof/>
          <w:lang w:eastAsia="ja-JP"/>
        </w:rPr>
        <w:t>)</w:t>
      </w:r>
      <w:r w:rsidRPr="0065027D">
        <w:rPr>
          <w:rFonts w:hint="eastAsia"/>
          <w:noProof/>
          <w:lang w:eastAsia="ja-JP"/>
        </w:rPr>
        <w:tab/>
      </w:r>
      <w:r>
        <w:rPr>
          <w:rFonts w:hint="eastAsia"/>
          <w:noProof/>
          <w:lang w:eastAsia="ja-JP"/>
        </w:rPr>
        <w:t>store the SDP offer contained in the UPDATE request, and if SDP answer or SDP offer from terminating side has been stored previously, the AS shall replace it with the new received SDP offer</w:t>
      </w:r>
      <w:r>
        <w:rPr>
          <w:rFonts w:hint="eastAsia"/>
          <w:noProof/>
          <w:lang w:eastAsia="zh-CN"/>
        </w:rPr>
        <w:t>; and</w:t>
      </w:r>
    </w:p>
    <w:p w14:paraId="601101AA" w14:textId="77777777" w:rsidR="00732BA0" w:rsidRPr="00741BD2" w:rsidRDefault="00D04EAC" w:rsidP="00D04EAC">
      <w:pPr>
        <w:pStyle w:val="B1"/>
        <w:rPr>
          <w:noProof/>
          <w:lang w:eastAsia="ja-JP"/>
        </w:rPr>
      </w:pPr>
      <w:r>
        <w:rPr>
          <w:rFonts w:hint="eastAsia"/>
          <w:noProof/>
          <w:lang w:eastAsia="zh-CN"/>
        </w:rPr>
        <w:t>c</w:t>
      </w:r>
      <w:r w:rsidRPr="0065027D">
        <w:rPr>
          <w:rFonts w:hint="eastAsia"/>
          <w:noProof/>
          <w:lang w:eastAsia="zh-CN"/>
        </w:rPr>
        <w:t>)</w:t>
      </w:r>
      <w:r w:rsidRPr="0065027D">
        <w:rPr>
          <w:rFonts w:hint="eastAsia"/>
          <w:noProof/>
          <w:lang w:eastAsia="zh-CN"/>
        </w:rPr>
        <w:tab/>
      </w:r>
      <w:r>
        <w:rPr>
          <w:rFonts w:hint="eastAsia"/>
          <w:noProof/>
          <w:lang w:eastAsia="zh-CN"/>
        </w:rPr>
        <w:t>respon</w:t>
      </w:r>
      <w:r w:rsidR="00DF0305">
        <w:rPr>
          <w:noProof/>
          <w:lang w:eastAsia="zh-CN"/>
        </w:rPr>
        <w:t>d</w:t>
      </w:r>
      <w:r>
        <w:rPr>
          <w:rFonts w:hint="eastAsia"/>
          <w:noProof/>
          <w:lang w:eastAsia="zh-CN"/>
        </w:rPr>
        <w:t xml:space="preserve"> to the UPDATE request with a 200 (OK) response and generate an SDP answer based on </w:t>
      </w:r>
      <w:r>
        <w:rPr>
          <w:noProof/>
          <w:lang w:eastAsia="zh-CN"/>
        </w:rPr>
        <w:t>the</w:t>
      </w:r>
      <w:r>
        <w:rPr>
          <w:rFonts w:hint="eastAsia"/>
          <w:noProof/>
          <w:lang w:eastAsia="zh-CN"/>
        </w:rPr>
        <w:t xml:space="preserve"> SDP offer previously sent from </w:t>
      </w:r>
      <w:r>
        <w:rPr>
          <w:noProof/>
          <w:lang w:eastAsia="zh-CN"/>
        </w:rPr>
        <w:t>the</w:t>
      </w:r>
      <w:r>
        <w:rPr>
          <w:rFonts w:hint="eastAsia"/>
          <w:noProof/>
          <w:lang w:eastAsia="zh-CN"/>
        </w:rPr>
        <w:t xml:space="preserve"> originating side.</w:t>
      </w:r>
    </w:p>
    <w:p w14:paraId="0779CBE0" w14:textId="77777777" w:rsidR="00732BA0" w:rsidRPr="00741BD2" w:rsidRDefault="00732BA0" w:rsidP="00732BA0">
      <w:pPr>
        <w:rPr>
          <w:noProof/>
          <w:lang w:eastAsia="ja-JP"/>
        </w:rPr>
      </w:pPr>
      <w:r>
        <w:rPr>
          <w:rFonts w:hint="eastAsia"/>
          <w:noProof/>
          <w:lang w:eastAsia="ja-JP"/>
        </w:rPr>
        <w:t>U</w:t>
      </w:r>
      <w:r w:rsidRPr="00741BD2">
        <w:rPr>
          <w:noProof/>
          <w:lang w:eastAsia="ja-JP"/>
        </w:rPr>
        <w:t>pon receiving an SIP 200</w:t>
      </w:r>
      <w:r>
        <w:rPr>
          <w:rFonts w:hint="eastAsia"/>
          <w:noProof/>
          <w:lang w:eastAsia="ja-JP"/>
        </w:rPr>
        <w:t xml:space="preserve"> (</w:t>
      </w:r>
      <w:r w:rsidRPr="00741BD2">
        <w:rPr>
          <w:noProof/>
          <w:lang w:eastAsia="ja-JP"/>
        </w:rPr>
        <w:t>OK</w:t>
      </w:r>
      <w:r>
        <w:rPr>
          <w:rFonts w:hint="eastAsia"/>
          <w:noProof/>
          <w:lang w:eastAsia="ja-JP"/>
        </w:rPr>
        <w:t>) (INVITE)</w:t>
      </w:r>
      <w:r w:rsidRPr="00741BD2">
        <w:rPr>
          <w:noProof/>
          <w:lang w:eastAsia="ja-JP"/>
        </w:rPr>
        <w:t xml:space="preserve"> from terminating UE,</w:t>
      </w:r>
      <w:r w:rsidR="006E5BBC" w:rsidRPr="00965D24">
        <w:rPr>
          <w:noProof/>
          <w:lang w:eastAsia="ja-JP"/>
        </w:rPr>
        <w:t xml:space="preserve"> </w:t>
      </w:r>
      <w:r w:rsidR="006E5BBC">
        <w:rPr>
          <w:noProof/>
          <w:lang w:eastAsia="ja-JP"/>
        </w:rPr>
        <w:t>if it is not allowed to continue playing video CAT by operator or user settings,</w:t>
      </w:r>
      <w:r w:rsidR="006E5BBC">
        <w:rPr>
          <w:noProof/>
          <w:lang w:eastAsia="zh-CN"/>
        </w:rPr>
        <w:t xml:space="preserve"> or if </w:t>
      </w:r>
      <w:r w:rsidR="006E5BBC">
        <w:rPr>
          <w:noProof/>
          <w:lang w:eastAsia="ja-JP"/>
        </w:rPr>
        <w:t>video CAT media has not been played during the called party alerting,</w:t>
      </w:r>
      <w:r w:rsidRPr="00741BD2">
        <w:rPr>
          <w:noProof/>
          <w:lang w:eastAsia="ja-JP"/>
        </w:rPr>
        <w:t xml:space="preserve"> the AS shall</w:t>
      </w:r>
      <w:r>
        <w:rPr>
          <w:rFonts w:hint="eastAsia"/>
          <w:noProof/>
          <w:lang w:eastAsia="ja-JP"/>
        </w:rPr>
        <w:t xml:space="preserve"> </w:t>
      </w:r>
      <w:r w:rsidR="000335D7">
        <w:rPr>
          <w:rFonts w:hint="eastAsia"/>
          <w:noProof/>
          <w:lang w:eastAsia="ja-JP"/>
        </w:rPr>
        <w:t xml:space="preserve">instruct the MRF to stop the media for the CAT service and </w:t>
      </w:r>
      <w:r>
        <w:rPr>
          <w:rFonts w:hint="eastAsia"/>
          <w:noProof/>
          <w:lang w:eastAsia="ja-JP"/>
        </w:rPr>
        <w:t>either</w:t>
      </w:r>
      <w:r w:rsidRPr="00741BD2">
        <w:rPr>
          <w:noProof/>
          <w:lang w:eastAsia="ja-JP"/>
        </w:rPr>
        <w:t>:</w:t>
      </w:r>
    </w:p>
    <w:p w14:paraId="668F002D" w14:textId="77777777" w:rsidR="00316508" w:rsidRDefault="00316508" w:rsidP="00316508">
      <w:pPr>
        <w:pStyle w:val="B1"/>
        <w:rPr>
          <w:noProof/>
          <w:lang w:eastAsia="zh-CN"/>
        </w:rPr>
      </w:pPr>
      <w:r>
        <w:rPr>
          <w:rFonts w:hint="eastAsia"/>
          <w:noProof/>
          <w:lang w:eastAsia="zh-CN"/>
        </w:rPr>
        <w:t>a</w:t>
      </w:r>
      <w:r w:rsidRPr="0065027D">
        <w:rPr>
          <w:rFonts w:hint="eastAsia"/>
          <w:noProof/>
          <w:lang w:eastAsia="ja-JP"/>
        </w:rPr>
        <w:t>)</w:t>
      </w:r>
      <w:r w:rsidRPr="0065027D">
        <w:rPr>
          <w:rFonts w:hint="eastAsia"/>
          <w:noProof/>
          <w:lang w:eastAsia="ja-JP"/>
        </w:rPr>
        <w:tab/>
      </w:r>
      <w:r>
        <w:rPr>
          <w:rFonts w:hint="eastAsia"/>
          <w:noProof/>
          <w:lang w:eastAsia="zh-CN"/>
        </w:rPr>
        <w:t>if the AS is going to update media only with the originating side, generate an UPDATE request as specified in RFC</w:t>
      </w:r>
      <w:r w:rsidR="00D04EAC">
        <w:rPr>
          <w:noProof/>
          <w:lang w:eastAsia="zh-CN"/>
        </w:rPr>
        <w:t> </w:t>
      </w:r>
      <w:r>
        <w:rPr>
          <w:rFonts w:hint="eastAsia"/>
          <w:noProof/>
          <w:lang w:eastAsia="zh-CN"/>
        </w:rPr>
        <w:t>3311</w:t>
      </w:r>
      <w:r w:rsidR="00D04EAC">
        <w:rPr>
          <w:noProof/>
          <w:lang w:eastAsia="zh-CN"/>
        </w:rPr>
        <w:t> </w:t>
      </w:r>
      <w:r>
        <w:rPr>
          <w:rFonts w:hint="eastAsia"/>
          <w:noProof/>
          <w:lang w:eastAsia="zh-CN"/>
        </w:rPr>
        <w:t xml:space="preserve">[13] to update </w:t>
      </w:r>
      <w:r>
        <w:rPr>
          <w:noProof/>
          <w:lang w:eastAsia="zh-CN"/>
        </w:rPr>
        <w:t>the</w:t>
      </w:r>
      <w:r>
        <w:rPr>
          <w:rFonts w:hint="eastAsia"/>
          <w:noProof/>
          <w:lang w:eastAsia="zh-CN"/>
        </w:rPr>
        <w:t xml:space="preserve"> media with the originating UE using either:</w:t>
      </w:r>
    </w:p>
    <w:p w14:paraId="1706BA35" w14:textId="77777777" w:rsidR="00316508" w:rsidRPr="00606CA1" w:rsidRDefault="00316508" w:rsidP="00316508">
      <w:pPr>
        <w:pStyle w:val="B2"/>
        <w:rPr>
          <w:noProof/>
          <w:lang w:eastAsia="ja-JP"/>
        </w:rPr>
      </w:pPr>
      <w:r w:rsidRPr="00606CA1">
        <w:rPr>
          <w:rFonts w:hint="eastAsia"/>
          <w:noProof/>
          <w:lang w:eastAsia="ja-JP"/>
        </w:rPr>
        <w:t>1)</w:t>
      </w:r>
      <w:r w:rsidRPr="00606CA1">
        <w:rPr>
          <w:rFonts w:hint="eastAsia"/>
          <w:noProof/>
          <w:lang w:eastAsia="ja-JP"/>
        </w:rPr>
        <w:tab/>
      </w:r>
      <w:r>
        <w:rPr>
          <w:rFonts w:hint="eastAsia"/>
          <w:noProof/>
          <w:lang w:eastAsia="ja-JP"/>
        </w:rPr>
        <w:t xml:space="preserve">if the AS has previously stored the SDP answer </w:t>
      </w:r>
      <w:r w:rsidR="00D04EAC">
        <w:rPr>
          <w:noProof/>
          <w:lang w:eastAsia="ja-JP"/>
        </w:rPr>
        <w:t xml:space="preserve">or SDP offer </w:t>
      </w:r>
      <w:r>
        <w:rPr>
          <w:rFonts w:hint="eastAsia"/>
          <w:noProof/>
          <w:lang w:eastAsia="ja-JP"/>
        </w:rPr>
        <w:t xml:space="preserve">sent from the terminating </w:t>
      </w:r>
      <w:r w:rsidR="00D04EAC">
        <w:rPr>
          <w:noProof/>
          <w:lang w:eastAsia="ja-JP"/>
        </w:rPr>
        <w:t>side</w:t>
      </w:r>
      <w:r>
        <w:rPr>
          <w:rFonts w:hint="eastAsia"/>
          <w:noProof/>
          <w:lang w:eastAsia="ja-JP"/>
        </w:rPr>
        <w:t xml:space="preserve">, </w:t>
      </w:r>
      <w:r w:rsidRPr="00741BD2">
        <w:rPr>
          <w:noProof/>
          <w:lang w:eastAsia="ja-JP"/>
        </w:rPr>
        <w:t xml:space="preserve">the SDP </w:t>
      </w:r>
      <w:r>
        <w:rPr>
          <w:rFonts w:hint="eastAsia"/>
          <w:noProof/>
          <w:lang w:eastAsia="ja-JP"/>
        </w:rPr>
        <w:t xml:space="preserve">answer </w:t>
      </w:r>
      <w:r w:rsidRPr="00741BD2">
        <w:rPr>
          <w:noProof/>
          <w:lang w:eastAsia="ja-JP"/>
        </w:rPr>
        <w:t xml:space="preserve">of the </w:t>
      </w:r>
      <w:r w:rsidRPr="00741BD2">
        <w:rPr>
          <w:rFonts w:hint="eastAsia"/>
          <w:noProof/>
          <w:lang w:eastAsia="ja-JP"/>
        </w:rPr>
        <w:t xml:space="preserve">terminating UE as </w:t>
      </w:r>
      <w:r>
        <w:rPr>
          <w:rFonts w:hint="eastAsia"/>
          <w:noProof/>
          <w:lang w:eastAsia="ja-JP"/>
        </w:rPr>
        <w:t>previously stored</w:t>
      </w:r>
      <w:r w:rsidRPr="00741BD2">
        <w:rPr>
          <w:noProof/>
          <w:lang w:eastAsia="ja-JP"/>
        </w:rPr>
        <w:t>;</w:t>
      </w:r>
      <w:r>
        <w:rPr>
          <w:rFonts w:hint="eastAsia"/>
          <w:noProof/>
          <w:lang w:eastAsia="ja-JP"/>
        </w:rPr>
        <w:t xml:space="preserve"> or</w:t>
      </w:r>
    </w:p>
    <w:p w14:paraId="78224064" w14:textId="77777777" w:rsidR="00316508" w:rsidRDefault="00316508" w:rsidP="00316508">
      <w:pPr>
        <w:pStyle w:val="B2"/>
        <w:rPr>
          <w:noProof/>
          <w:lang w:eastAsia="zh-CN"/>
        </w:rPr>
      </w:pPr>
      <w:r>
        <w:rPr>
          <w:rFonts w:hint="eastAsia"/>
          <w:noProof/>
          <w:lang w:eastAsia="zh-CN"/>
        </w:rPr>
        <w:t>2</w:t>
      </w:r>
      <w:r w:rsidRPr="00606CA1">
        <w:rPr>
          <w:rFonts w:hint="eastAsia"/>
          <w:noProof/>
          <w:lang w:eastAsia="ja-JP"/>
        </w:rPr>
        <w:t>)</w:t>
      </w:r>
      <w:r w:rsidRPr="00606CA1">
        <w:rPr>
          <w:rFonts w:hint="eastAsia"/>
          <w:noProof/>
          <w:lang w:eastAsia="ja-JP"/>
        </w:rPr>
        <w:tab/>
      </w:r>
      <w:r>
        <w:rPr>
          <w:rFonts w:hint="eastAsia"/>
          <w:noProof/>
          <w:lang w:eastAsia="ja-JP"/>
        </w:rPr>
        <w:t xml:space="preserve">if the AS has not previously stored SDP answer </w:t>
      </w:r>
      <w:r w:rsidR="00D04EAC">
        <w:rPr>
          <w:noProof/>
          <w:lang w:eastAsia="ja-JP"/>
        </w:rPr>
        <w:t xml:space="preserve">or SDP offer </w:t>
      </w:r>
      <w:r>
        <w:rPr>
          <w:rFonts w:hint="eastAsia"/>
          <w:noProof/>
          <w:lang w:eastAsia="ja-JP"/>
        </w:rPr>
        <w:t xml:space="preserve">sent from the terminating </w:t>
      </w:r>
      <w:r w:rsidR="00D04EAC">
        <w:rPr>
          <w:noProof/>
          <w:lang w:eastAsia="ja-JP"/>
        </w:rPr>
        <w:t>side</w:t>
      </w:r>
      <w:r>
        <w:rPr>
          <w:rFonts w:hint="eastAsia"/>
          <w:noProof/>
          <w:lang w:eastAsia="ja-JP"/>
        </w:rPr>
        <w:t>, the SDP answer received in the immediate 200 (OK) response to the SIP INVITE request.</w:t>
      </w:r>
      <w:r>
        <w:rPr>
          <w:rFonts w:hint="eastAsia"/>
          <w:noProof/>
          <w:lang w:eastAsia="zh-CN"/>
        </w:rPr>
        <w:t>or</w:t>
      </w:r>
    </w:p>
    <w:p w14:paraId="550D44EC" w14:textId="77777777" w:rsidR="00316508" w:rsidRDefault="00316508" w:rsidP="00316508">
      <w:pPr>
        <w:pStyle w:val="B1"/>
        <w:rPr>
          <w:noProof/>
          <w:lang w:eastAsia="zh-CN"/>
        </w:rPr>
      </w:pPr>
      <w:r w:rsidRPr="0065027D">
        <w:rPr>
          <w:rFonts w:hint="eastAsia"/>
          <w:noProof/>
          <w:lang w:eastAsia="ja-JP"/>
        </w:rPr>
        <w:t>b)</w:t>
      </w:r>
      <w:r w:rsidRPr="0065027D">
        <w:rPr>
          <w:rFonts w:hint="eastAsia"/>
          <w:noProof/>
          <w:lang w:eastAsia="ja-JP"/>
        </w:rPr>
        <w:tab/>
      </w:r>
      <w:r>
        <w:rPr>
          <w:rFonts w:hint="eastAsia"/>
          <w:noProof/>
          <w:lang w:eastAsia="zh-CN"/>
        </w:rPr>
        <w:t>if the AS is going to update media with both originating side and terminating side:</w:t>
      </w:r>
    </w:p>
    <w:p w14:paraId="7919F0AA" w14:textId="77777777" w:rsidR="00316508" w:rsidRDefault="00316508" w:rsidP="00316508">
      <w:pPr>
        <w:pStyle w:val="B2"/>
        <w:rPr>
          <w:lang w:eastAsia="zh-CN"/>
        </w:rPr>
      </w:pPr>
      <w:r w:rsidRPr="00606CA1">
        <w:rPr>
          <w:rFonts w:hint="eastAsia"/>
          <w:noProof/>
          <w:lang w:eastAsia="ja-JP"/>
        </w:rPr>
        <w:t>1)</w:t>
      </w:r>
      <w:r w:rsidRPr="00606CA1">
        <w:rPr>
          <w:rFonts w:hint="eastAsia"/>
          <w:noProof/>
          <w:lang w:eastAsia="ja-JP"/>
        </w:rPr>
        <w:tab/>
      </w:r>
      <w:r>
        <w:rPr>
          <w:rFonts w:hint="eastAsia"/>
        </w:rPr>
        <w:t xml:space="preserve">send an offerless re-INVITE </w:t>
      </w:r>
      <w:r>
        <w:rPr>
          <w:rFonts w:hint="eastAsia"/>
          <w:lang w:eastAsia="zh-CN"/>
        </w:rPr>
        <w:t xml:space="preserve">request </w:t>
      </w:r>
      <w:r>
        <w:rPr>
          <w:rFonts w:hint="eastAsia"/>
        </w:rPr>
        <w:t>to the terminating side</w:t>
      </w:r>
      <w:r>
        <w:rPr>
          <w:rFonts w:hint="eastAsia"/>
          <w:lang w:eastAsia="zh-CN"/>
        </w:rPr>
        <w:t xml:space="preserve">; </w:t>
      </w:r>
    </w:p>
    <w:p w14:paraId="7332AF47" w14:textId="77777777" w:rsidR="00316508" w:rsidRDefault="00316508" w:rsidP="00316508">
      <w:pPr>
        <w:pStyle w:val="B2"/>
        <w:rPr>
          <w:noProof/>
          <w:lang w:eastAsia="zh-CN"/>
        </w:rPr>
      </w:pPr>
      <w:r>
        <w:rPr>
          <w:rFonts w:hint="eastAsia"/>
          <w:noProof/>
          <w:lang w:eastAsia="zh-CN"/>
        </w:rPr>
        <w:t>2</w:t>
      </w:r>
      <w:r w:rsidRPr="00606CA1">
        <w:rPr>
          <w:rFonts w:hint="eastAsia"/>
          <w:noProof/>
          <w:lang w:eastAsia="ja-JP"/>
        </w:rPr>
        <w:t>)</w:t>
      </w:r>
      <w:r w:rsidRPr="00606CA1">
        <w:rPr>
          <w:rFonts w:hint="eastAsia"/>
          <w:noProof/>
          <w:lang w:eastAsia="ja-JP"/>
        </w:rPr>
        <w:tab/>
      </w:r>
      <w:r>
        <w:rPr>
          <w:rFonts w:hint="eastAsia"/>
          <w:noProof/>
          <w:lang w:eastAsia="zh-CN"/>
        </w:rPr>
        <w:t xml:space="preserve">upon receiving a SIP response </w:t>
      </w:r>
      <w:r>
        <w:rPr>
          <w:noProof/>
          <w:lang w:eastAsia="zh-CN"/>
        </w:rPr>
        <w:t xml:space="preserve">to the re-INVITE request </w:t>
      </w:r>
      <w:r>
        <w:rPr>
          <w:rFonts w:hint="eastAsia"/>
          <w:noProof/>
          <w:lang w:eastAsia="zh-CN"/>
        </w:rPr>
        <w:t xml:space="preserve">containing an SDP offer from the terminating side, </w:t>
      </w:r>
      <w:r>
        <w:rPr>
          <w:rFonts w:hint="eastAsia"/>
          <w:noProof/>
          <w:lang w:eastAsia="ja-JP"/>
        </w:rPr>
        <w:t>generate an UPDATE request as specified in RFC 3311 [</w:t>
      </w:r>
      <w:r>
        <w:rPr>
          <w:noProof/>
          <w:lang w:eastAsia="ja-JP"/>
        </w:rPr>
        <w:t>13</w:t>
      </w:r>
      <w:r>
        <w:rPr>
          <w:rFonts w:hint="eastAsia"/>
          <w:noProof/>
          <w:lang w:eastAsia="ja-JP"/>
        </w:rPr>
        <w:t xml:space="preserve">] to </w:t>
      </w:r>
      <w:r>
        <w:rPr>
          <w:noProof/>
          <w:lang w:eastAsia="ja-JP"/>
        </w:rPr>
        <w:t xml:space="preserve">send an SDP offer to the originating UE. The SDP offer shall only contain </w:t>
      </w:r>
      <w:r>
        <w:rPr>
          <w:rFonts w:hint="eastAsia"/>
          <w:noProof/>
          <w:lang w:eastAsia="zh-CN"/>
        </w:rPr>
        <w:t>the media components which appear</w:t>
      </w:r>
      <w:r>
        <w:rPr>
          <w:noProof/>
          <w:lang w:eastAsia="zh-CN"/>
        </w:rPr>
        <w:t>ed</w:t>
      </w:r>
      <w:r>
        <w:rPr>
          <w:rFonts w:hint="eastAsia"/>
          <w:noProof/>
          <w:lang w:eastAsia="zh-CN"/>
        </w:rPr>
        <w:t xml:space="preserve"> both in</w:t>
      </w:r>
      <w:r>
        <w:rPr>
          <w:rFonts w:hint="eastAsia"/>
          <w:noProof/>
          <w:lang w:eastAsia="ja-JP"/>
        </w:rPr>
        <w:t xml:space="preserve"> the SDP </w:t>
      </w:r>
      <w:r>
        <w:rPr>
          <w:rFonts w:hint="eastAsia"/>
          <w:noProof/>
          <w:lang w:eastAsia="zh-CN"/>
        </w:rPr>
        <w:t>offer</w:t>
      </w:r>
      <w:r>
        <w:rPr>
          <w:rFonts w:hint="eastAsia"/>
          <w:noProof/>
          <w:lang w:eastAsia="ja-JP"/>
        </w:rPr>
        <w:t xml:space="preserve"> </w:t>
      </w:r>
      <w:r>
        <w:rPr>
          <w:rFonts w:hint="eastAsia"/>
          <w:noProof/>
          <w:lang w:eastAsia="zh-CN"/>
        </w:rPr>
        <w:t>contained</w:t>
      </w:r>
      <w:r>
        <w:rPr>
          <w:rFonts w:hint="eastAsia"/>
          <w:noProof/>
          <w:lang w:eastAsia="ja-JP"/>
        </w:rPr>
        <w:t xml:space="preserve"> in the </w:t>
      </w:r>
      <w:r>
        <w:rPr>
          <w:rFonts w:hint="eastAsia"/>
          <w:noProof/>
          <w:lang w:eastAsia="zh-CN"/>
        </w:rPr>
        <w:t xml:space="preserve">SIP </w:t>
      </w:r>
      <w:r>
        <w:rPr>
          <w:rFonts w:hint="eastAsia"/>
          <w:noProof/>
          <w:lang w:eastAsia="ja-JP"/>
        </w:rPr>
        <w:t xml:space="preserve">response to the </w:t>
      </w:r>
      <w:r>
        <w:rPr>
          <w:rFonts w:hint="eastAsia"/>
          <w:noProof/>
          <w:lang w:eastAsia="zh-CN"/>
        </w:rPr>
        <w:t>re-</w:t>
      </w:r>
      <w:r>
        <w:rPr>
          <w:rFonts w:hint="eastAsia"/>
          <w:noProof/>
          <w:lang w:eastAsia="ja-JP"/>
        </w:rPr>
        <w:t>INVITE request</w:t>
      </w:r>
      <w:r>
        <w:rPr>
          <w:rFonts w:hint="eastAsia"/>
          <w:noProof/>
          <w:lang w:eastAsia="zh-CN"/>
        </w:rPr>
        <w:t xml:space="preserve"> and </w:t>
      </w:r>
      <w:r>
        <w:rPr>
          <w:noProof/>
          <w:lang w:eastAsia="zh-CN"/>
        </w:rPr>
        <w:t>the</w:t>
      </w:r>
      <w:r>
        <w:rPr>
          <w:rFonts w:hint="eastAsia"/>
          <w:noProof/>
          <w:lang w:eastAsia="zh-CN"/>
        </w:rPr>
        <w:t xml:space="preserve"> previously stored SDP offer in the initial INVITE, and set the port number of the corresponding m-line to zero if it has been set to zero during previous SDP negotiation; and </w:t>
      </w:r>
    </w:p>
    <w:p w14:paraId="7A7B2B01" w14:textId="77777777" w:rsidR="00DF0305" w:rsidRPr="00DF0305" w:rsidRDefault="00316508" w:rsidP="00DF0305">
      <w:pPr>
        <w:pStyle w:val="B2"/>
        <w:rPr>
          <w:lang w:eastAsia="zh-CN"/>
        </w:rPr>
      </w:pPr>
      <w:r>
        <w:rPr>
          <w:rFonts w:hint="eastAsia"/>
          <w:noProof/>
          <w:lang w:eastAsia="zh-CN"/>
        </w:rPr>
        <w:t>3</w:t>
      </w:r>
      <w:r w:rsidRPr="00606CA1">
        <w:rPr>
          <w:rFonts w:hint="eastAsia"/>
          <w:noProof/>
          <w:lang w:eastAsia="ja-JP"/>
        </w:rPr>
        <w:t>)</w:t>
      </w:r>
      <w:r w:rsidRPr="00606CA1">
        <w:rPr>
          <w:rFonts w:hint="eastAsia"/>
          <w:noProof/>
          <w:lang w:eastAsia="ja-JP"/>
        </w:rPr>
        <w:tab/>
      </w:r>
      <w:r>
        <w:rPr>
          <w:rFonts w:hint="eastAsia"/>
          <w:noProof/>
          <w:lang w:eastAsia="zh-CN"/>
        </w:rPr>
        <w:t>upon rece</w:t>
      </w:r>
      <w:r w:rsidR="006E5BBC">
        <w:rPr>
          <w:noProof/>
          <w:lang w:eastAsia="zh-CN"/>
        </w:rPr>
        <w:t>i</w:t>
      </w:r>
      <w:r>
        <w:rPr>
          <w:rFonts w:hint="eastAsia"/>
          <w:noProof/>
          <w:lang w:eastAsia="zh-CN"/>
        </w:rPr>
        <w:t xml:space="preserve">ving a 200 (OK) response </w:t>
      </w:r>
      <w:r>
        <w:rPr>
          <w:noProof/>
          <w:lang w:eastAsia="zh-CN"/>
        </w:rPr>
        <w:t xml:space="preserve">to the UPDATE request </w:t>
      </w:r>
      <w:r>
        <w:rPr>
          <w:rFonts w:hint="eastAsia"/>
          <w:noProof/>
          <w:lang w:eastAsia="zh-CN"/>
        </w:rPr>
        <w:t>from the originating side, generate an SDP answer to the terminating side</w:t>
      </w:r>
      <w:r>
        <w:rPr>
          <w:noProof/>
          <w:lang w:eastAsia="zh-CN"/>
        </w:rPr>
        <w:t xml:space="preserve">, included in the ACK request associated with the re-INVITE request. The SDP </w:t>
      </w:r>
      <w:r>
        <w:rPr>
          <w:noProof/>
          <w:lang w:eastAsia="zh-CN"/>
        </w:rPr>
        <w:lastRenderedPageBreak/>
        <w:t>answer shall be</w:t>
      </w:r>
      <w:r>
        <w:rPr>
          <w:rFonts w:hint="eastAsia"/>
          <w:noProof/>
          <w:lang w:eastAsia="zh-CN"/>
        </w:rPr>
        <w:t xml:space="preserve"> based on the SDP answer contained in the 200 (OK) response</w:t>
      </w:r>
      <w:r>
        <w:rPr>
          <w:noProof/>
          <w:lang w:eastAsia="zh-CN"/>
        </w:rPr>
        <w:t xml:space="preserve"> to the UPDATE request</w:t>
      </w:r>
      <w:r>
        <w:rPr>
          <w:rFonts w:hint="eastAsia"/>
          <w:noProof/>
          <w:lang w:eastAsia="zh-CN"/>
        </w:rPr>
        <w:t xml:space="preserve">, and for the media components which not appear in the SDP answer in the 200 (OK) response, set </w:t>
      </w:r>
      <w:r>
        <w:rPr>
          <w:noProof/>
          <w:lang w:eastAsia="zh-CN"/>
        </w:rPr>
        <w:t>the</w:t>
      </w:r>
      <w:r>
        <w:rPr>
          <w:rFonts w:hint="eastAsia"/>
          <w:noProof/>
          <w:lang w:eastAsia="zh-CN"/>
        </w:rPr>
        <w:t xml:space="preserve"> port number of the corresponding m-line to zero.</w:t>
      </w:r>
    </w:p>
    <w:p w14:paraId="622DBB13" w14:textId="77777777" w:rsidR="006E5BBC" w:rsidRDefault="006E5BBC" w:rsidP="006E5BBC">
      <w:pPr>
        <w:rPr>
          <w:noProof/>
          <w:lang w:eastAsia="ja-JP"/>
        </w:rPr>
      </w:pPr>
      <w:r>
        <w:rPr>
          <w:noProof/>
          <w:lang w:eastAsia="ja-JP"/>
        </w:rPr>
        <w:t xml:space="preserve">If video CAT has been played during the called party alerting, and if it is allowed to continue playing video CAT by operator and user settings during converstion, upon </w:t>
      </w:r>
      <w:r w:rsidRPr="00741BD2">
        <w:rPr>
          <w:noProof/>
          <w:lang w:eastAsia="ja-JP"/>
        </w:rPr>
        <w:t>receiving an SIP 200</w:t>
      </w:r>
      <w:r>
        <w:rPr>
          <w:rFonts w:hint="eastAsia"/>
          <w:noProof/>
          <w:lang w:eastAsia="ja-JP"/>
        </w:rPr>
        <w:t xml:space="preserve"> (</w:t>
      </w:r>
      <w:r w:rsidRPr="00741BD2">
        <w:rPr>
          <w:noProof/>
          <w:lang w:eastAsia="ja-JP"/>
        </w:rPr>
        <w:t>OK</w:t>
      </w:r>
      <w:r>
        <w:rPr>
          <w:rFonts w:hint="eastAsia"/>
          <w:noProof/>
          <w:lang w:eastAsia="ja-JP"/>
        </w:rPr>
        <w:t>) (INVITE)</w:t>
      </w:r>
      <w:r w:rsidRPr="00741BD2">
        <w:rPr>
          <w:noProof/>
          <w:lang w:eastAsia="ja-JP"/>
        </w:rPr>
        <w:t xml:space="preserve"> from terminating UE</w:t>
      </w:r>
      <w:r>
        <w:rPr>
          <w:noProof/>
          <w:lang w:eastAsia="ja-JP"/>
        </w:rPr>
        <w:t xml:space="preserve">, </w:t>
      </w:r>
      <w:r>
        <w:rPr>
          <w:rFonts w:hint="eastAsia"/>
          <w:noProof/>
          <w:lang w:eastAsia="ja-JP"/>
        </w:rPr>
        <w:t>the AS shall</w:t>
      </w:r>
      <w:r>
        <w:rPr>
          <w:noProof/>
          <w:lang w:eastAsia="ja-JP"/>
        </w:rPr>
        <w:t xml:space="preserve"> perform either above </w:t>
      </w:r>
      <w:r w:rsidRPr="002D2349">
        <w:rPr>
          <w:noProof/>
          <w:lang w:eastAsia="ja-JP"/>
        </w:rPr>
        <w:t xml:space="preserve">bullet </w:t>
      </w:r>
      <w:r>
        <w:rPr>
          <w:noProof/>
          <w:lang w:eastAsia="ja-JP"/>
        </w:rPr>
        <w:t xml:space="preserve">a) or </w:t>
      </w:r>
      <w:r w:rsidRPr="002D2349">
        <w:rPr>
          <w:noProof/>
          <w:lang w:eastAsia="ja-JP"/>
        </w:rPr>
        <w:t xml:space="preserve">bullet </w:t>
      </w:r>
      <w:r>
        <w:rPr>
          <w:noProof/>
          <w:lang w:eastAsia="ja-JP"/>
        </w:rPr>
        <w:t>b) in the paragraph above related to the reception of 200 (OK) on INVITE with additions described below</w:t>
      </w:r>
      <w:r>
        <w:rPr>
          <w:rFonts w:hint="eastAsia"/>
          <w:noProof/>
          <w:lang w:eastAsia="ja-JP"/>
        </w:rPr>
        <w:t>:</w:t>
      </w:r>
    </w:p>
    <w:p w14:paraId="0F6EAF88" w14:textId="77777777" w:rsidR="006E5BBC" w:rsidRDefault="006E5BBC" w:rsidP="006E5BBC">
      <w:pPr>
        <w:pStyle w:val="B1"/>
        <w:rPr>
          <w:noProof/>
          <w:lang w:eastAsia="zh-CN"/>
        </w:rPr>
      </w:pPr>
      <w:r>
        <w:rPr>
          <w:noProof/>
          <w:lang w:eastAsia="ja-JP"/>
        </w:rPr>
        <w:t>a)</w:t>
      </w:r>
      <w:r>
        <w:rPr>
          <w:noProof/>
          <w:lang w:eastAsia="ja-JP"/>
        </w:rPr>
        <w:tab/>
        <w:t xml:space="preserve">before </w:t>
      </w:r>
      <w:r>
        <w:rPr>
          <w:noProof/>
          <w:lang w:eastAsia="zh-CN"/>
        </w:rPr>
        <w:t>using</w:t>
      </w:r>
      <w:r>
        <w:rPr>
          <w:noProof/>
          <w:lang w:eastAsia="ja-JP"/>
        </w:rPr>
        <w:t xml:space="preserve"> the SDP answer received from terminating UE to update media with originating UE by UPDATE request, the AS shall:</w:t>
      </w:r>
    </w:p>
    <w:p w14:paraId="2450AFE7" w14:textId="77777777" w:rsidR="006E5BBC" w:rsidRDefault="006E5BBC" w:rsidP="006E5BBC">
      <w:pPr>
        <w:pStyle w:val="B2"/>
        <w:rPr>
          <w:noProof/>
          <w:lang w:eastAsia="ja-JP"/>
        </w:rPr>
      </w:pPr>
      <w:r>
        <w:rPr>
          <w:noProof/>
          <w:lang w:eastAsia="zh-CN"/>
        </w:rPr>
        <w:t>1)</w:t>
      </w:r>
      <w:r>
        <w:rPr>
          <w:noProof/>
          <w:lang w:eastAsia="ja-JP"/>
        </w:rPr>
        <w:tab/>
        <w:t>if the SDP answer only includes audio components, which means the conversation is going to be audio conversation,</w:t>
      </w:r>
      <w:r w:rsidRPr="00E866D6">
        <w:rPr>
          <w:noProof/>
          <w:lang w:eastAsia="ja-JP"/>
        </w:rPr>
        <w:t xml:space="preserve"> insert video </w:t>
      </w:r>
      <w:r>
        <w:rPr>
          <w:noProof/>
          <w:lang w:eastAsia="ja-JP"/>
        </w:rPr>
        <w:t>components</w:t>
      </w:r>
      <w:r w:rsidRPr="00E866D6">
        <w:rPr>
          <w:noProof/>
          <w:lang w:eastAsia="ja-JP"/>
        </w:rPr>
        <w:t xml:space="preserve"> </w:t>
      </w:r>
      <w:r>
        <w:rPr>
          <w:noProof/>
          <w:lang w:eastAsia="ja-JP"/>
        </w:rPr>
        <w:t>into this SDP answer based on the CAT information previously received from MRF, the video components shall</w:t>
      </w:r>
      <w:r w:rsidRPr="00E866D6">
        <w:rPr>
          <w:noProof/>
          <w:lang w:eastAsia="ja-JP"/>
        </w:rPr>
        <w:t xml:space="preserve"> </w:t>
      </w:r>
      <w:r>
        <w:rPr>
          <w:noProof/>
          <w:lang w:eastAsia="ja-JP"/>
        </w:rPr>
        <w:t>include:</w:t>
      </w:r>
    </w:p>
    <w:p w14:paraId="4678ECEF" w14:textId="77777777" w:rsidR="006E5BBC" w:rsidRDefault="006E5BBC" w:rsidP="006E5BBC">
      <w:pPr>
        <w:pStyle w:val="B3"/>
        <w:rPr>
          <w:noProof/>
          <w:lang w:eastAsia="ja-JP"/>
        </w:rPr>
      </w:pPr>
      <w:r>
        <w:rPr>
          <w:noProof/>
          <w:lang w:eastAsia="zh-CN"/>
        </w:rPr>
        <w:t>i)</w:t>
      </w:r>
      <w:r>
        <w:rPr>
          <w:noProof/>
          <w:lang w:eastAsia="ja-JP"/>
        </w:rPr>
        <w:tab/>
        <w:t>a media-level attribute "c=</w:t>
      </w:r>
      <w:r w:rsidRPr="00677898">
        <w:rPr>
          <w:noProof/>
          <w:lang w:eastAsia="ja-JP"/>
        </w:rPr>
        <w:t>"</w:t>
      </w:r>
      <w:r>
        <w:rPr>
          <w:noProof/>
          <w:lang w:eastAsia="ja-JP"/>
        </w:rPr>
        <w:t>, as specified in RFC</w:t>
      </w:r>
      <w:r>
        <w:rPr>
          <w:noProof/>
          <w:lang w:val="en-US" w:eastAsia="ja-JP"/>
        </w:rPr>
        <w:t> 4566 [15]</w:t>
      </w:r>
      <w:r>
        <w:rPr>
          <w:noProof/>
          <w:lang w:eastAsia="ja-JP"/>
        </w:rPr>
        <w:t>, with a value of the corresponding IP address for CAT media;</w:t>
      </w:r>
    </w:p>
    <w:p w14:paraId="2826799F" w14:textId="77777777" w:rsidR="006E5BBC" w:rsidRDefault="006E5BBC" w:rsidP="006E5BBC">
      <w:pPr>
        <w:pStyle w:val="B3"/>
        <w:rPr>
          <w:noProof/>
          <w:lang w:eastAsia="ja-JP"/>
        </w:rPr>
      </w:pPr>
      <w:r>
        <w:rPr>
          <w:noProof/>
          <w:lang w:eastAsia="zh-CN"/>
        </w:rPr>
        <w:t>ii)</w:t>
      </w:r>
      <w:r>
        <w:rPr>
          <w:noProof/>
          <w:lang w:eastAsia="ja-JP"/>
        </w:rPr>
        <w:tab/>
      </w:r>
      <w:r>
        <w:rPr>
          <w:rFonts w:hint="eastAsia"/>
          <w:noProof/>
          <w:lang w:eastAsia="ja-JP"/>
        </w:rPr>
        <w:t xml:space="preserve">a </w:t>
      </w:r>
      <w:r w:rsidRPr="00E866D6">
        <w:rPr>
          <w:rFonts w:hint="eastAsia"/>
          <w:noProof/>
          <w:lang w:eastAsia="ja-JP"/>
        </w:rPr>
        <w:t>media-level attribute with a "g.3gpp.cat" value</w:t>
      </w:r>
      <w:r>
        <w:rPr>
          <w:noProof/>
          <w:lang w:eastAsia="ja-JP"/>
        </w:rPr>
        <w:t>; and</w:t>
      </w:r>
    </w:p>
    <w:p w14:paraId="671498B5" w14:textId="77777777" w:rsidR="006E5BBC" w:rsidRDefault="006E5BBC" w:rsidP="006E5BBC">
      <w:pPr>
        <w:pStyle w:val="B3"/>
        <w:rPr>
          <w:noProof/>
          <w:lang w:eastAsia="ja-JP"/>
        </w:rPr>
      </w:pPr>
      <w:r>
        <w:rPr>
          <w:noProof/>
          <w:lang w:eastAsia="zh-CN"/>
        </w:rPr>
        <w:t>iii)</w:t>
      </w:r>
      <w:r>
        <w:rPr>
          <w:noProof/>
          <w:lang w:eastAsia="ja-JP"/>
        </w:rPr>
        <w:tab/>
        <w:t>an "a=sendonly</w:t>
      </w:r>
      <w:r w:rsidRPr="00677898">
        <w:rPr>
          <w:noProof/>
          <w:lang w:eastAsia="ja-JP"/>
        </w:rPr>
        <w:t>" attribute</w:t>
      </w:r>
      <w:r>
        <w:rPr>
          <w:noProof/>
          <w:lang w:eastAsia="ja-JP"/>
        </w:rPr>
        <w:t>.</w:t>
      </w:r>
    </w:p>
    <w:p w14:paraId="1C3350B1" w14:textId="77777777" w:rsidR="006E5BBC" w:rsidRDefault="006E5BBC" w:rsidP="006E5BBC">
      <w:pPr>
        <w:pStyle w:val="B2"/>
        <w:rPr>
          <w:noProof/>
          <w:lang w:eastAsia="zh-CN"/>
        </w:rPr>
      </w:pPr>
      <w:r>
        <w:rPr>
          <w:noProof/>
          <w:lang w:eastAsia="zh-CN"/>
        </w:rPr>
        <w:t>2)</w:t>
      </w:r>
      <w:r>
        <w:rPr>
          <w:noProof/>
          <w:lang w:eastAsia="ja-JP"/>
        </w:rPr>
        <w:tab/>
        <w:t>if the SDP answer includes video components</w:t>
      </w:r>
      <w:r w:rsidDel="00CB2546">
        <w:rPr>
          <w:noProof/>
          <w:lang w:eastAsia="ja-JP"/>
        </w:rPr>
        <w:t xml:space="preserve"> </w:t>
      </w:r>
      <w:r>
        <w:rPr>
          <w:noProof/>
          <w:lang w:eastAsia="ja-JP"/>
        </w:rPr>
        <w:t xml:space="preserve">but with zero port number or </w:t>
      </w:r>
      <w:r w:rsidRPr="00677898">
        <w:rPr>
          <w:noProof/>
          <w:lang w:eastAsia="ja-JP"/>
        </w:rPr>
        <w:t>with an "a=inactive" attribute</w:t>
      </w:r>
      <w:r>
        <w:rPr>
          <w:noProof/>
          <w:lang w:eastAsia="ja-JP"/>
        </w:rPr>
        <w:t>, which also means the conversation is going to be audio conversation,</w:t>
      </w:r>
      <w:r w:rsidRPr="00E866D6">
        <w:rPr>
          <w:rFonts w:hint="eastAsia"/>
          <w:noProof/>
          <w:lang w:eastAsia="zh-CN"/>
        </w:rPr>
        <w:t xml:space="preserve"> </w:t>
      </w:r>
      <w:r w:rsidRPr="00E866D6">
        <w:rPr>
          <w:noProof/>
          <w:lang w:eastAsia="ja-JP"/>
        </w:rPr>
        <w:t>replace the</w:t>
      </w:r>
      <w:r>
        <w:rPr>
          <w:noProof/>
          <w:lang w:eastAsia="ja-JP"/>
        </w:rPr>
        <w:t xml:space="preserve"> existed</w:t>
      </w:r>
      <w:r w:rsidRPr="00E866D6">
        <w:rPr>
          <w:noProof/>
          <w:lang w:eastAsia="ja-JP"/>
        </w:rPr>
        <w:t xml:space="preserve"> video </w:t>
      </w:r>
      <w:r>
        <w:rPr>
          <w:noProof/>
          <w:lang w:eastAsia="ja-JP"/>
        </w:rPr>
        <w:t>components</w:t>
      </w:r>
      <w:r w:rsidRPr="00E866D6">
        <w:rPr>
          <w:noProof/>
          <w:lang w:eastAsia="ja-JP"/>
        </w:rPr>
        <w:t xml:space="preserve"> with </w:t>
      </w:r>
      <w:r>
        <w:rPr>
          <w:noProof/>
          <w:lang w:eastAsia="ja-JP"/>
        </w:rPr>
        <w:t xml:space="preserve">new </w:t>
      </w:r>
      <w:r w:rsidRPr="00E866D6">
        <w:rPr>
          <w:noProof/>
          <w:lang w:eastAsia="ja-JP"/>
        </w:rPr>
        <w:t>video</w:t>
      </w:r>
      <w:r>
        <w:rPr>
          <w:noProof/>
          <w:lang w:eastAsia="ja-JP"/>
        </w:rPr>
        <w:t xml:space="preserve"> components</w:t>
      </w:r>
      <w:r w:rsidRPr="00E866D6">
        <w:rPr>
          <w:noProof/>
          <w:lang w:eastAsia="ja-JP"/>
        </w:rPr>
        <w:t xml:space="preserve"> </w:t>
      </w:r>
      <w:r>
        <w:rPr>
          <w:noProof/>
          <w:lang w:eastAsia="ja-JP"/>
        </w:rPr>
        <w:t>based on the CAT information previously received from MRF,</w:t>
      </w:r>
      <w:r w:rsidRPr="00460688">
        <w:rPr>
          <w:noProof/>
          <w:lang w:eastAsia="ja-JP"/>
        </w:rPr>
        <w:t xml:space="preserve"> </w:t>
      </w:r>
      <w:r>
        <w:rPr>
          <w:noProof/>
          <w:lang w:eastAsia="ja-JP"/>
        </w:rPr>
        <w:t>the new video media components shall</w:t>
      </w:r>
      <w:r w:rsidRPr="00E866D6">
        <w:rPr>
          <w:noProof/>
          <w:lang w:eastAsia="ja-JP"/>
        </w:rPr>
        <w:t xml:space="preserve"> includ</w:t>
      </w:r>
      <w:r>
        <w:rPr>
          <w:noProof/>
          <w:lang w:eastAsia="ja-JP"/>
        </w:rPr>
        <w:t>e:</w:t>
      </w:r>
    </w:p>
    <w:p w14:paraId="77AB5038" w14:textId="77777777" w:rsidR="006E5BBC" w:rsidRDefault="006E5BBC" w:rsidP="006E5BBC">
      <w:pPr>
        <w:pStyle w:val="B3"/>
        <w:rPr>
          <w:noProof/>
          <w:lang w:eastAsia="ja-JP"/>
        </w:rPr>
      </w:pPr>
      <w:r>
        <w:rPr>
          <w:noProof/>
          <w:lang w:eastAsia="zh-CN"/>
        </w:rPr>
        <w:t>i)</w:t>
      </w:r>
      <w:r>
        <w:rPr>
          <w:noProof/>
          <w:lang w:eastAsia="ja-JP"/>
        </w:rPr>
        <w:tab/>
        <w:t>a media-level attribute "c=</w:t>
      </w:r>
      <w:r w:rsidRPr="00677898">
        <w:rPr>
          <w:noProof/>
          <w:lang w:eastAsia="ja-JP"/>
        </w:rPr>
        <w:t>"</w:t>
      </w:r>
      <w:r>
        <w:rPr>
          <w:noProof/>
          <w:lang w:eastAsia="ja-JP"/>
        </w:rPr>
        <w:t>, as specified in RFC</w:t>
      </w:r>
      <w:r>
        <w:rPr>
          <w:noProof/>
          <w:lang w:val="en-US" w:eastAsia="ja-JP"/>
        </w:rPr>
        <w:t> 4566 [15]</w:t>
      </w:r>
      <w:r>
        <w:rPr>
          <w:noProof/>
          <w:lang w:eastAsia="ja-JP"/>
        </w:rPr>
        <w:t>, with a value of the corresponding IP address of CAT media;</w:t>
      </w:r>
    </w:p>
    <w:p w14:paraId="02315DD9" w14:textId="77777777" w:rsidR="006E5BBC" w:rsidRDefault="006E5BBC" w:rsidP="006E5BBC">
      <w:pPr>
        <w:pStyle w:val="B3"/>
        <w:rPr>
          <w:noProof/>
          <w:lang w:eastAsia="ja-JP"/>
        </w:rPr>
      </w:pPr>
      <w:r>
        <w:rPr>
          <w:noProof/>
          <w:lang w:eastAsia="zh-CN"/>
        </w:rPr>
        <w:t>ii)</w:t>
      </w:r>
      <w:r>
        <w:rPr>
          <w:noProof/>
          <w:lang w:eastAsia="ja-JP"/>
        </w:rPr>
        <w:tab/>
      </w:r>
      <w:r>
        <w:rPr>
          <w:rFonts w:hint="eastAsia"/>
          <w:noProof/>
          <w:lang w:eastAsia="ja-JP"/>
        </w:rPr>
        <w:t xml:space="preserve">a </w:t>
      </w:r>
      <w:r w:rsidRPr="00E866D6">
        <w:rPr>
          <w:rFonts w:hint="eastAsia"/>
          <w:noProof/>
          <w:lang w:eastAsia="ja-JP"/>
        </w:rPr>
        <w:t>media-level attribute with a "g.3gpp.cat" value</w:t>
      </w:r>
      <w:r>
        <w:rPr>
          <w:noProof/>
          <w:lang w:eastAsia="ja-JP"/>
        </w:rPr>
        <w:t>; and</w:t>
      </w:r>
    </w:p>
    <w:p w14:paraId="3AE9F7B8" w14:textId="77777777" w:rsidR="006E5BBC" w:rsidRDefault="006E5BBC" w:rsidP="006E5BBC">
      <w:pPr>
        <w:pStyle w:val="B3"/>
        <w:rPr>
          <w:noProof/>
          <w:lang w:eastAsia="ja-JP"/>
        </w:rPr>
      </w:pPr>
      <w:r>
        <w:rPr>
          <w:noProof/>
          <w:lang w:eastAsia="zh-CN"/>
        </w:rPr>
        <w:t>iii)</w:t>
      </w:r>
      <w:r>
        <w:rPr>
          <w:noProof/>
          <w:lang w:eastAsia="ja-JP"/>
        </w:rPr>
        <w:tab/>
        <w:t>an "a=sendonly</w:t>
      </w:r>
      <w:r w:rsidRPr="00677898">
        <w:rPr>
          <w:noProof/>
          <w:lang w:eastAsia="ja-JP"/>
        </w:rPr>
        <w:t>" attribute</w:t>
      </w:r>
      <w:r>
        <w:rPr>
          <w:noProof/>
          <w:lang w:eastAsia="ja-JP"/>
        </w:rPr>
        <w:t>.</w:t>
      </w:r>
    </w:p>
    <w:p w14:paraId="3CD115ED" w14:textId="77777777" w:rsidR="006E5BBC" w:rsidRDefault="006E5BBC" w:rsidP="006E5BBC">
      <w:pPr>
        <w:pStyle w:val="B2"/>
        <w:rPr>
          <w:noProof/>
          <w:lang w:eastAsia="zh-CN"/>
        </w:rPr>
      </w:pPr>
      <w:r>
        <w:rPr>
          <w:noProof/>
          <w:lang w:eastAsia="zh-CN"/>
        </w:rPr>
        <w:t>3)</w:t>
      </w:r>
      <w:r>
        <w:rPr>
          <w:noProof/>
          <w:lang w:eastAsia="ja-JP"/>
        </w:rPr>
        <w:tab/>
        <w:t xml:space="preserve">if </w:t>
      </w:r>
      <w:r>
        <w:rPr>
          <w:noProof/>
          <w:lang w:eastAsia="zh-CN"/>
        </w:rPr>
        <w:t>the</w:t>
      </w:r>
      <w:r>
        <w:rPr>
          <w:noProof/>
          <w:lang w:eastAsia="ja-JP"/>
        </w:rPr>
        <w:t xml:space="preserve"> SDP answer includes video descriptions with port number greater than zero and without </w:t>
      </w:r>
      <w:r w:rsidRPr="00677898">
        <w:rPr>
          <w:noProof/>
          <w:lang w:eastAsia="ja-JP"/>
        </w:rPr>
        <w:t>an "a=inactive" attribute</w:t>
      </w:r>
      <w:r>
        <w:rPr>
          <w:noProof/>
          <w:lang w:eastAsia="ja-JP"/>
        </w:rPr>
        <w:t>, which means the conversation is going to be video conversation, instruct the MRF to stop to play CAT media.</w:t>
      </w:r>
    </w:p>
    <w:p w14:paraId="3C430BE6" w14:textId="77777777" w:rsidR="00782CFF" w:rsidRDefault="006E5BBC" w:rsidP="006E5BBC">
      <w:pPr>
        <w:pStyle w:val="B1"/>
        <w:rPr>
          <w:noProof/>
          <w:lang w:eastAsia="ja-JP"/>
        </w:rPr>
      </w:pPr>
      <w:r>
        <w:rPr>
          <w:noProof/>
          <w:lang w:eastAsia="ja-JP"/>
        </w:rPr>
        <w:t>b)</w:t>
      </w:r>
      <w:r>
        <w:rPr>
          <w:noProof/>
          <w:lang w:eastAsia="ja-JP"/>
        </w:rPr>
        <w:tab/>
      </w:r>
      <w:r>
        <w:rPr>
          <w:rFonts w:hint="eastAsia"/>
          <w:noProof/>
          <w:lang w:eastAsia="zh-CN"/>
        </w:rPr>
        <w:t>upon rece</w:t>
      </w:r>
      <w:r>
        <w:rPr>
          <w:noProof/>
          <w:lang w:eastAsia="zh-CN"/>
        </w:rPr>
        <w:t>i</w:t>
      </w:r>
      <w:r>
        <w:rPr>
          <w:rFonts w:hint="eastAsia"/>
          <w:noProof/>
          <w:lang w:eastAsia="zh-CN"/>
        </w:rPr>
        <w:t xml:space="preserve">ving a 200 (OK) response </w:t>
      </w:r>
      <w:r>
        <w:rPr>
          <w:noProof/>
          <w:lang w:eastAsia="zh-CN"/>
        </w:rPr>
        <w:t>associated with the</w:t>
      </w:r>
      <w:r w:rsidRPr="001E1AB9">
        <w:rPr>
          <w:noProof/>
          <w:lang w:eastAsia="zh-CN"/>
        </w:rPr>
        <w:t xml:space="preserve"> </w:t>
      </w:r>
      <w:r>
        <w:rPr>
          <w:noProof/>
          <w:lang w:eastAsia="zh-CN"/>
        </w:rPr>
        <w:t xml:space="preserve">UPDATE request mentioned in the first sentence of bullet a) </w:t>
      </w:r>
      <w:r>
        <w:rPr>
          <w:rFonts w:hint="eastAsia"/>
          <w:noProof/>
          <w:lang w:eastAsia="zh-CN"/>
        </w:rPr>
        <w:t>from the originating side</w:t>
      </w:r>
      <w:r w:rsidR="00782CFF">
        <w:rPr>
          <w:noProof/>
          <w:lang w:eastAsia="ja-JP"/>
        </w:rPr>
        <w:t>:</w:t>
      </w:r>
    </w:p>
    <w:p w14:paraId="732C587C" w14:textId="77777777" w:rsidR="006E5BBC" w:rsidRDefault="00782CFF" w:rsidP="00BC1ABB">
      <w:pPr>
        <w:pStyle w:val="B2"/>
        <w:rPr>
          <w:noProof/>
          <w:lang w:eastAsia="zh-CN"/>
        </w:rPr>
      </w:pPr>
      <w:r>
        <w:rPr>
          <w:noProof/>
          <w:lang w:eastAsia="ja-JP"/>
        </w:rPr>
        <w:t>1)</w:t>
      </w:r>
      <w:r>
        <w:rPr>
          <w:noProof/>
          <w:lang w:eastAsia="ja-JP"/>
        </w:rPr>
        <w:tab/>
      </w:r>
      <w:r w:rsidR="006E5BBC">
        <w:rPr>
          <w:noProof/>
          <w:lang w:eastAsia="ja-JP"/>
        </w:rPr>
        <w:t xml:space="preserve">if the AS is going to forward the SDP answer contained in this 200 (OK) response to terminating UE, before forwarding the SDP answer to the terminating UE, the AS shall </w:t>
      </w:r>
      <w:r w:rsidR="006E5BBC">
        <w:rPr>
          <w:noProof/>
          <w:lang w:eastAsia="zh-CN"/>
        </w:rPr>
        <w:t>exclude</w:t>
      </w:r>
      <w:r w:rsidR="006E5BBC" w:rsidRPr="00E866D6">
        <w:rPr>
          <w:noProof/>
          <w:lang w:eastAsia="zh-CN"/>
        </w:rPr>
        <w:t xml:space="preserve"> </w:t>
      </w:r>
      <w:r w:rsidR="006E5BBC">
        <w:rPr>
          <w:noProof/>
          <w:lang w:eastAsia="zh-CN"/>
        </w:rPr>
        <w:t>CAT related</w:t>
      </w:r>
      <w:r w:rsidR="006E5BBC" w:rsidRPr="00E866D6">
        <w:rPr>
          <w:noProof/>
          <w:lang w:eastAsia="zh-CN"/>
        </w:rPr>
        <w:t xml:space="preserve"> media </w:t>
      </w:r>
      <w:r w:rsidR="006E5BBC">
        <w:rPr>
          <w:noProof/>
          <w:lang w:eastAsia="zh-CN"/>
        </w:rPr>
        <w:t>descriptions</w:t>
      </w:r>
      <w:r w:rsidR="006E5BBC" w:rsidRPr="00E866D6">
        <w:rPr>
          <w:noProof/>
          <w:lang w:eastAsia="zh-CN"/>
        </w:rPr>
        <w:t xml:space="preserve"> </w:t>
      </w:r>
      <w:r w:rsidR="006E5BBC">
        <w:rPr>
          <w:noProof/>
          <w:lang w:eastAsia="zh-CN"/>
        </w:rPr>
        <w:t>from the SDP answer</w:t>
      </w:r>
      <w:r>
        <w:rPr>
          <w:noProof/>
          <w:lang w:eastAsia="zh-CN"/>
        </w:rPr>
        <w:t>; and</w:t>
      </w:r>
    </w:p>
    <w:p w14:paraId="074B7666" w14:textId="77777777" w:rsidR="00782CFF" w:rsidRDefault="00782CFF" w:rsidP="00782CFF">
      <w:pPr>
        <w:pStyle w:val="B2"/>
        <w:rPr>
          <w:noProof/>
          <w:lang w:eastAsia="ja-JP"/>
        </w:rPr>
      </w:pPr>
      <w:r>
        <w:rPr>
          <w:noProof/>
          <w:lang w:eastAsia="zh-CN"/>
        </w:rPr>
        <w:t>2)</w:t>
      </w:r>
      <w:r>
        <w:rPr>
          <w:noProof/>
          <w:lang w:eastAsia="ja-JP"/>
        </w:rPr>
        <w:tab/>
        <w:t>if the SDP answer in this 200 (OK) response</w:t>
      </w:r>
      <w:r>
        <w:rPr>
          <w:rFonts w:hint="eastAsia"/>
          <w:noProof/>
          <w:lang w:eastAsia="zh-CN"/>
        </w:rPr>
        <w:t xml:space="preserve"> </w:t>
      </w:r>
      <w:r>
        <w:rPr>
          <w:noProof/>
          <w:lang w:eastAsia="ja-JP"/>
        </w:rPr>
        <w:t>includes the video components of video CAT, after the media update in bullet a) in the paragraph above related to continue playing video CAT is finished,</w:t>
      </w:r>
      <w:r>
        <w:rPr>
          <w:noProof/>
          <w:lang w:eastAsia="zh-CN"/>
        </w:rPr>
        <w:t xml:space="preserve"> the AS shall </w:t>
      </w:r>
      <w:r>
        <w:rPr>
          <w:noProof/>
          <w:lang w:eastAsia="ja-JP"/>
        </w:rPr>
        <w:t>instruct the MRF to stop the audio stream of video CAT.</w:t>
      </w:r>
    </w:p>
    <w:p w14:paraId="7509E983" w14:textId="77777777" w:rsidR="00254AA7" w:rsidRPr="000D36A2" w:rsidRDefault="00254AA7" w:rsidP="00254AA7">
      <w:pPr>
        <w:rPr>
          <w:noProof/>
          <w:lang w:eastAsia="ja-JP"/>
        </w:rPr>
      </w:pPr>
      <w:bookmarkStart w:id="223" w:name="_Toc20131407"/>
      <w:bookmarkStart w:id="224" w:name="_Toc36122532"/>
      <w:bookmarkStart w:id="225" w:name="_Toc45183231"/>
      <w:bookmarkStart w:id="226" w:name="_Toc45696672"/>
      <w:r>
        <w:rPr>
          <w:noProof/>
          <w:lang w:eastAsia="ja-JP"/>
        </w:rPr>
        <w:t>When the AS sends a 200 (OK) response to the initial SIP INVITE request, if the AS has sent an SDP answer in a reliable provisional response to the initial SIP INVITE request, the AS shall not include any SDP in the 200 (OK) response to the initial SIP INVITE request.</w:t>
      </w:r>
    </w:p>
    <w:p w14:paraId="18504B37" w14:textId="77777777" w:rsidR="006C0E0A" w:rsidRPr="00670594" w:rsidRDefault="00AB0F15" w:rsidP="00AF5045">
      <w:pPr>
        <w:pStyle w:val="Heading2"/>
      </w:pPr>
      <w:bookmarkStart w:id="227" w:name="_Toc163139996"/>
      <w:r w:rsidRPr="00670594">
        <w:t>4.6</w:t>
      </w:r>
      <w:r w:rsidRPr="00670594">
        <w:tab/>
      </w:r>
      <w:r w:rsidR="006C0E0A" w:rsidRPr="00670594">
        <w:t>Interaction with other services</w:t>
      </w:r>
      <w:bookmarkEnd w:id="223"/>
      <w:bookmarkEnd w:id="224"/>
      <w:bookmarkEnd w:id="225"/>
      <w:bookmarkEnd w:id="226"/>
      <w:bookmarkEnd w:id="227"/>
    </w:p>
    <w:p w14:paraId="5B6243F0" w14:textId="77777777" w:rsidR="006C0E0A" w:rsidRDefault="00AB0F15" w:rsidP="00AB0F15">
      <w:pPr>
        <w:pStyle w:val="Heading3"/>
      </w:pPr>
      <w:bookmarkStart w:id="228" w:name="_Toc20131408"/>
      <w:bookmarkStart w:id="229" w:name="_Toc36122533"/>
      <w:bookmarkStart w:id="230" w:name="_Toc45183232"/>
      <w:bookmarkStart w:id="231" w:name="_Toc45696673"/>
      <w:bookmarkStart w:id="232" w:name="_Toc163139997"/>
      <w:r w:rsidRPr="00670594">
        <w:t>4.6.1</w:t>
      </w:r>
      <w:r w:rsidRPr="00670594">
        <w:tab/>
      </w:r>
      <w:r w:rsidR="006C0E0A" w:rsidRPr="00670594">
        <w:t>Communication session Hold (HOLD)</w:t>
      </w:r>
      <w:bookmarkEnd w:id="228"/>
      <w:bookmarkEnd w:id="229"/>
      <w:bookmarkEnd w:id="230"/>
      <w:bookmarkEnd w:id="231"/>
      <w:bookmarkEnd w:id="232"/>
    </w:p>
    <w:p w14:paraId="63D5288D" w14:textId="77777777" w:rsidR="0049142A" w:rsidRPr="00363553" w:rsidRDefault="0049142A" w:rsidP="0049142A">
      <w:r w:rsidRPr="00A57C6B">
        <w:t xml:space="preserve">No </w:t>
      </w:r>
      <w:r>
        <w:t xml:space="preserve">impact, i.e. neither </w:t>
      </w:r>
      <w:r w:rsidRPr="00A57C6B">
        <w:t xml:space="preserve">service shall affect the operation of the </w:t>
      </w:r>
      <w:r>
        <w:t>other service</w:t>
      </w:r>
      <w:r w:rsidRPr="00A57C6B">
        <w:t>.</w:t>
      </w:r>
    </w:p>
    <w:p w14:paraId="03818550" w14:textId="77777777" w:rsidR="006C0E0A" w:rsidRDefault="00AB0F15" w:rsidP="00AB0F15">
      <w:pPr>
        <w:pStyle w:val="Heading3"/>
      </w:pPr>
      <w:bookmarkStart w:id="233" w:name="_Toc20131409"/>
      <w:bookmarkStart w:id="234" w:name="_Toc36122534"/>
      <w:bookmarkStart w:id="235" w:name="_Toc45183233"/>
      <w:bookmarkStart w:id="236" w:name="_Toc45696674"/>
      <w:bookmarkStart w:id="237" w:name="_Toc163139998"/>
      <w:r w:rsidRPr="00670594">
        <w:t>4.6.2</w:t>
      </w:r>
      <w:r w:rsidRPr="00670594">
        <w:tab/>
      </w:r>
      <w:r w:rsidR="006C0E0A" w:rsidRPr="00670594">
        <w:t>Termination Identification Presentation (TIP)</w:t>
      </w:r>
      <w:bookmarkEnd w:id="233"/>
      <w:bookmarkEnd w:id="234"/>
      <w:bookmarkEnd w:id="235"/>
      <w:bookmarkEnd w:id="236"/>
      <w:bookmarkEnd w:id="237"/>
    </w:p>
    <w:p w14:paraId="1AE40A9B" w14:textId="77777777" w:rsidR="0049142A" w:rsidRPr="00363553" w:rsidRDefault="0049142A" w:rsidP="0049142A">
      <w:r w:rsidRPr="00A57C6B">
        <w:t xml:space="preserve">No </w:t>
      </w:r>
      <w:r>
        <w:t xml:space="preserve">impact, i.e. neither </w:t>
      </w:r>
      <w:r w:rsidRPr="00A57C6B">
        <w:t xml:space="preserve">service shall affect the operation of the </w:t>
      </w:r>
      <w:r>
        <w:t>other service</w:t>
      </w:r>
      <w:r w:rsidRPr="00A57C6B">
        <w:t>.</w:t>
      </w:r>
    </w:p>
    <w:p w14:paraId="3977AD28" w14:textId="77777777" w:rsidR="006C0E0A" w:rsidRDefault="00AB0F15" w:rsidP="00AB0F15">
      <w:pPr>
        <w:pStyle w:val="Heading3"/>
      </w:pPr>
      <w:bookmarkStart w:id="238" w:name="_Toc20131410"/>
      <w:bookmarkStart w:id="239" w:name="_Toc36122535"/>
      <w:bookmarkStart w:id="240" w:name="_Toc45183234"/>
      <w:bookmarkStart w:id="241" w:name="_Toc45696675"/>
      <w:bookmarkStart w:id="242" w:name="_Toc163139999"/>
      <w:r w:rsidRPr="00670594">
        <w:lastRenderedPageBreak/>
        <w:t>4.6.3</w:t>
      </w:r>
      <w:r w:rsidRPr="00670594">
        <w:tab/>
      </w:r>
      <w:r w:rsidR="006C0E0A" w:rsidRPr="00670594">
        <w:t>Termination Identification Restriction (TIR)</w:t>
      </w:r>
      <w:bookmarkEnd w:id="238"/>
      <w:bookmarkEnd w:id="239"/>
      <w:bookmarkEnd w:id="240"/>
      <w:bookmarkEnd w:id="241"/>
      <w:bookmarkEnd w:id="242"/>
    </w:p>
    <w:p w14:paraId="3F3AB0FF" w14:textId="77777777" w:rsidR="00812733" w:rsidRDefault="00812733" w:rsidP="00812733">
      <w:r>
        <w:t>The TIR service takes precedence over the CAT service subscribed by the called party. If the TIR service prevents CAT media from being played to the calling party, then the AS providing CAT service shall not apply the CAT service to the session.</w:t>
      </w:r>
    </w:p>
    <w:p w14:paraId="49A4FBD4" w14:textId="77777777" w:rsidR="006C0E0A" w:rsidRDefault="00AB0F15" w:rsidP="00AB0F15">
      <w:pPr>
        <w:pStyle w:val="Heading3"/>
      </w:pPr>
      <w:bookmarkStart w:id="243" w:name="_Toc20131411"/>
      <w:bookmarkStart w:id="244" w:name="_Toc36122536"/>
      <w:bookmarkStart w:id="245" w:name="_Toc45183235"/>
      <w:bookmarkStart w:id="246" w:name="_Toc45696676"/>
      <w:bookmarkStart w:id="247" w:name="_Toc163140000"/>
      <w:r w:rsidRPr="00670594">
        <w:t>4.6.4</w:t>
      </w:r>
      <w:r w:rsidRPr="00670594">
        <w:tab/>
      </w:r>
      <w:r w:rsidR="00204DEF" w:rsidRPr="00670594">
        <w:t>Originating Identification Presentation (OIP)</w:t>
      </w:r>
      <w:bookmarkEnd w:id="243"/>
      <w:bookmarkEnd w:id="244"/>
      <w:bookmarkEnd w:id="245"/>
      <w:bookmarkEnd w:id="246"/>
      <w:bookmarkEnd w:id="247"/>
    </w:p>
    <w:p w14:paraId="595DE202" w14:textId="77777777" w:rsidR="00AC774E" w:rsidRDefault="00AC774E" w:rsidP="00AC774E">
      <w:pPr>
        <w:rPr>
          <w:lang w:eastAsia="ja-JP"/>
        </w:rPr>
      </w:pPr>
      <w:r>
        <w:rPr>
          <w:rFonts w:hint="eastAsia"/>
          <w:lang w:eastAsia="ja-JP"/>
        </w:rPr>
        <w:t xml:space="preserve">The order of the services in the filter criteria list should be configured so that CAT service appears before OIP service, in order for the CAT service to provide CAT media </w:t>
      </w:r>
      <w:r>
        <w:t>associated with the calling party</w:t>
      </w:r>
      <w:r>
        <w:rPr>
          <w:rFonts w:hint="eastAsia"/>
          <w:lang w:eastAsia="ja-JP"/>
        </w:rPr>
        <w:t>'</w:t>
      </w:r>
      <w:r>
        <w:t>s identity (i.e., the called party may play one type of CAT media to a particular caller and other types of CAT media to other callers depending on the called party</w:t>
      </w:r>
      <w:r>
        <w:rPr>
          <w:rFonts w:hint="eastAsia"/>
          <w:lang w:eastAsia="ja-JP"/>
        </w:rPr>
        <w:t>'</w:t>
      </w:r>
      <w:r>
        <w:t>s subscription)</w:t>
      </w:r>
      <w:r>
        <w:rPr>
          <w:rFonts w:hint="eastAsia"/>
          <w:lang w:eastAsia="ja-JP"/>
        </w:rPr>
        <w:t>.</w:t>
      </w:r>
    </w:p>
    <w:p w14:paraId="01B45972" w14:textId="77777777" w:rsidR="00AC774E" w:rsidRDefault="00AC774E" w:rsidP="00AC774E">
      <w:pPr>
        <w:pStyle w:val="NO"/>
        <w:rPr>
          <w:lang w:eastAsia="ja-JP"/>
        </w:rPr>
      </w:pPr>
      <w:r>
        <w:rPr>
          <w:rFonts w:hint="eastAsia"/>
          <w:lang w:eastAsia="ja-JP"/>
        </w:rPr>
        <w:t>NOTE:</w:t>
      </w:r>
      <w:r>
        <w:rPr>
          <w:rFonts w:hint="eastAsia"/>
          <w:lang w:eastAsia="ja-JP"/>
        </w:rPr>
        <w:tab/>
        <w:t xml:space="preserve">If the called party does not subscribe to OIP service, the AS providing OIP service will remove P-Asserted-Identity according to </w:t>
      </w:r>
      <w:r>
        <w:rPr>
          <w:lang w:eastAsia="ja-JP"/>
        </w:rPr>
        <w:t>3GPP </w:t>
      </w:r>
      <w:r>
        <w:rPr>
          <w:rFonts w:hint="eastAsia"/>
          <w:lang w:eastAsia="ja-JP"/>
        </w:rPr>
        <w:t>TS</w:t>
      </w:r>
      <w:r>
        <w:rPr>
          <w:lang w:eastAsia="ja-JP"/>
        </w:rPr>
        <w:t> </w:t>
      </w:r>
      <w:r>
        <w:rPr>
          <w:rFonts w:hint="eastAsia"/>
          <w:lang w:eastAsia="ja-JP"/>
        </w:rPr>
        <w:t>24.607</w:t>
      </w:r>
      <w:r>
        <w:rPr>
          <w:lang w:eastAsia="ja-JP"/>
        </w:rPr>
        <w:t> </w:t>
      </w:r>
      <w:r>
        <w:rPr>
          <w:rFonts w:hint="eastAsia"/>
          <w:lang w:eastAsia="ja-JP"/>
        </w:rPr>
        <w:t>[</w:t>
      </w:r>
      <w:r>
        <w:rPr>
          <w:lang w:eastAsia="ja-JP"/>
        </w:rPr>
        <w:t>10</w:t>
      </w:r>
      <w:r>
        <w:rPr>
          <w:rFonts w:hint="eastAsia"/>
          <w:lang w:eastAsia="ja-JP"/>
        </w:rPr>
        <w:t>], and it will not be possible to provide CAT service based on calling party's identity if the OIP service was applied prior to CAT service in this given case. Unless the network operator can assure that such scenario do not occur based on their service configuration, as CAT service cannot be aware of whether OIP service is subscribed by the user, and OIP service cannot be aware of how CAT service is to be performed, CAT service will always need to be performed prior to OIP service.</w:t>
      </w:r>
    </w:p>
    <w:p w14:paraId="7ED82168" w14:textId="77777777" w:rsidR="00204DEF" w:rsidRDefault="00AB0F15" w:rsidP="00AB0F15">
      <w:pPr>
        <w:pStyle w:val="Heading3"/>
      </w:pPr>
      <w:bookmarkStart w:id="248" w:name="_Toc20131412"/>
      <w:bookmarkStart w:id="249" w:name="_Toc36122537"/>
      <w:bookmarkStart w:id="250" w:name="_Toc45183236"/>
      <w:bookmarkStart w:id="251" w:name="_Toc45696677"/>
      <w:bookmarkStart w:id="252" w:name="_Toc163140001"/>
      <w:r w:rsidRPr="00670594">
        <w:t>4.6.5</w:t>
      </w:r>
      <w:r w:rsidRPr="00670594">
        <w:tab/>
      </w:r>
      <w:r w:rsidR="00204DEF" w:rsidRPr="00670594">
        <w:t>Originating Identification Restriction (OIR)</w:t>
      </w:r>
      <w:bookmarkEnd w:id="248"/>
      <w:bookmarkEnd w:id="249"/>
      <w:bookmarkEnd w:id="250"/>
      <w:bookmarkEnd w:id="251"/>
      <w:bookmarkEnd w:id="252"/>
    </w:p>
    <w:p w14:paraId="44869F6D" w14:textId="77777777" w:rsidR="00B92C90" w:rsidRDefault="00812733" w:rsidP="00B92C90">
      <w:pPr>
        <w:rPr>
          <w:lang w:eastAsia="ja-JP"/>
        </w:rPr>
      </w:pPr>
      <w:r>
        <w:t xml:space="preserve">The OIR service takes precedence over the CAT service subscribed by the called party. </w:t>
      </w:r>
      <w:r w:rsidR="00B92C90">
        <w:rPr>
          <w:rFonts w:hint="eastAsia"/>
          <w:lang w:eastAsia="ja-JP"/>
        </w:rPr>
        <w:t>The behaviour of the CAT service is dependent on whether i</w:t>
      </w:r>
      <w:r>
        <w:t>f the called party has a CAT service associated with the calling party</w:t>
      </w:r>
      <w:r w:rsidR="00B92C90">
        <w:t>'</w:t>
      </w:r>
      <w:r>
        <w:t>s identity (i.e., the called party may play one type of CAT media to a particular caller and other types of CAT media to other callers depending on the called party</w:t>
      </w:r>
      <w:r w:rsidR="00B92C90">
        <w:rPr>
          <w:rFonts w:hint="eastAsia"/>
          <w:lang w:eastAsia="ja-JP"/>
        </w:rPr>
        <w:t>'</w:t>
      </w:r>
      <w:r>
        <w:t xml:space="preserve">s subscription) </w:t>
      </w:r>
      <w:r w:rsidR="00B92C90">
        <w:rPr>
          <w:rFonts w:hint="eastAsia"/>
          <w:lang w:eastAsia="ja-JP"/>
        </w:rPr>
        <w:t>and whether OIR service is requested.</w:t>
      </w:r>
    </w:p>
    <w:p w14:paraId="7B9EE0C0" w14:textId="77777777" w:rsidR="00812733" w:rsidRDefault="00B92C90" w:rsidP="00B92C90">
      <w:r>
        <w:rPr>
          <w:rFonts w:hint="eastAsia"/>
          <w:lang w:eastAsia="ja-JP"/>
        </w:rPr>
        <w:t>The</w:t>
      </w:r>
      <w:r w:rsidR="00812733">
        <w:t xml:space="preserve"> AS providing CAT service shall</w:t>
      </w:r>
      <w:r>
        <w:rPr>
          <w:rFonts w:hint="eastAsia"/>
          <w:lang w:eastAsia="ja-JP"/>
        </w:rPr>
        <w:t>:</w:t>
      </w:r>
    </w:p>
    <w:p w14:paraId="192122E2" w14:textId="77777777" w:rsidR="00B92C90" w:rsidRDefault="00B92C90" w:rsidP="00B92C90">
      <w:pPr>
        <w:pStyle w:val="B1"/>
        <w:rPr>
          <w:lang w:eastAsia="ja-JP"/>
        </w:rPr>
      </w:pPr>
      <w:r>
        <w:rPr>
          <w:rFonts w:hint="eastAsia"/>
          <w:lang w:eastAsia="ja-JP"/>
        </w:rPr>
        <w:t>1)</w:t>
      </w:r>
      <w:r>
        <w:rPr>
          <w:rFonts w:hint="eastAsia"/>
          <w:lang w:eastAsia="ja-JP"/>
        </w:rPr>
        <w:tab/>
        <w:t>if the called party has CAT service associated with that specific calling party's identity, the AS shall:</w:t>
      </w:r>
    </w:p>
    <w:p w14:paraId="2743F8C4" w14:textId="77777777" w:rsidR="00B92C90" w:rsidRDefault="00B92C90" w:rsidP="00B92C90">
      <w:pPr>
        <w:pStyle w:val="B2"/>
        <w:rPr>
          <w:lang w:eastAsia="ja-JP"/>
        </w:rPr>
      </w:pPr>
      <w:r>
        <w:rPr>
          <w:rFonts w:hint="eastAsia"/>
          <w:lang w:eastAsia="ja-JP"/>
        </w:rPr>
        <w:t>-</w:t>
      </w:r>
      <w:r>
        <w:rPr>
          <w:rFonts w:hint="eastAsia"/>
          <w:lang w:eastAsia="ja-JP"/>
        </w:rPr>
        <w:tab/>
        <w:t>inspect the priv-value set in the Privacy header field in the request; and</w:t>
      </w:r>
    </w:p>
    <w:p w14:paraId="75AB47AC" w14:textId="77777777" w:rsidR="00B92C90" w:rsidRDefault="00B92C90" w:rsidP="00B92C90">
      <w:pPr>
        <w:pStyle w:val="B2"/>
        <w:rPr>
          <w:lang w:eastAsia="ja-JP"/>
        </w:rPr>
      </w:pPr>
      <w:r>
        <w:rPr>
          <w:rFonts w:hint="eastAsia"/>
          <w:lang w:eastAsia="ja-JP"/>
        </w:rPr>
        <w:t>-</w:t>
      </w:r>
      <w:r>
        <w:rPr>
          <w:rFonts w:hint="eastAsia"/>
          <w:lang w:eastAsia="ja-JP"/>
        </w:rPr>
        <w:tab/>
        <w:t xml:space="preserve">if the </w:t>
      </w:r>
      <w:r w:rsidRPr="006A0E7D">
        <w:rPr>
          <w:lang w:eastAsia="ja-JP"/>
        </w:rPr>
        <w:t xml:space="preserve">Privacy header field is set to either "id", "header", or "user", i.e. OIR service is requested, </w:t>
      </w:r>
      <w:r>
        <w:rPr>
          <w:rFonts w:hint="eastAsia"/>
          <w:lang w:eastAsia="ja-JP"/>
        </w:rPr>
        <w:t>then the AS shall not apply CAT service to the session</w:t>
      </w:r>
      <w:r>
        <w:t>.</w:t>
      </w:r>
    </w:p>
    <w:p w14:paraId="46E994D5" w14:textId="77777777" w:rsidR="00B92C90" w:rsidRDefault="00B92C90" w:rsidP="00B92C90">
      <w:pPr>
        <w:pStyle w:val="B1"/>
        <w:rPr>
          <w:lang w:eastAsia="ja-JP"/>
        </w:rPr>
      </w:pPr>
      <w:r>
        <w:rPr>
          <w:rFonts w:hint="eastAsia"/>
          <w:lang w:eastAsia="ja-JP"/>
        </w:rPr>
        <w:t>2)</w:t>
      </w:r>
      <w:r>
        <w:rPr>
          <w:rFonts w:hint="eastAsia"/>
          <w:lang w:eastAsia="ja-JP"/>
        </w:rPr>
        <w:tab/>
        <w:t>in all other cases (i.e. except for the case if the called party has CAT service associated with that specific calling party's identity, and OIR service is requested), the AS shall process CAT service based on the called party's subscription.</w:t>
      </w:r>
    </w:p>
    <w:p w14:paraId="09FF9942" w14:textId="77777777" w:rsidR="00B92C90" w:rsidRDefault="00B92C90" w:rsidP="00B92C90">
      <w:pPr>
        <w:pStyle w:val="NO"/>
        <w:rPr>
          <w:lang w:eastAsia="ja-JP"/>
        </w:rPr>
      </w:pPr>
      <w:r>
        <w:rPr>
          <w:rFonts w:hint="eastAsia"/>
          <w:lang w:eastAsia="ja-JP"/>
        </w:rPr>
        <w:t>NOTE:</w:t>
      </w:r>
      <w:r>
        <w:rPr>
          <w:rFonts w:hint="eastAsia"/>
          <w:lang w:eastAsia="ja-JP"/>
        </w:rPr>
        <w:tab/>
        <w:t xml:space="preserve">OIR service itself is independent from CAT service, as the identities that need to be restricted towards the terminating user will be handled, i.e. restricted, </w:t>
      </w:r>
      <w:r>
        <w:rPr>
          <w:lang w:eastAsia="ja-JP"/>
        </w:rPr>
        <w:t>appropriately</w:t>
      </w:r>
      <w:r>
        <w:rPr>
          <w:rFonts w:hint="eastAsia"/>
          <w:lang w:eastAsia="ja-JP"/>
        </w:rPr>
        <w:t xml:space="preserve"> by other functional entities as specified in </w:t>
      </w:r>
      <w:r>
        <w:rPr>
          <w:lang w:eastAsia="ja-JP"/>
        </w:rPr>
        <w:t>3GPP </w:t>
      </w:r>
      <w:r>
        <w:rPr>
          <w:rFonts w:hint="eastAsia"/>
          <w:lang w:eastAsia="ja-JP"/>
        </w:rPr>
        <w:t>TS</w:t>
      </w:r>
      <w:r>
        <w:rPr>
          <w:lang w:eastAsia="ja-JP"/>
        </w:rPr>
        <w:t> </w:t>
      </w:r>
      <w:r>
        <w:rPr>
          <w:rFonts w:hint="eastAsia"/>
          <w:lang w:eastAsia="ja-JP"/>
        </w:rPr>
        <w:t>24.229</w:t>
      </w:r>
      <w:r>
        <w:rPr>
          <w:lang w:eastAsia="ja-JP"/>
        </w:rPr>
        <w:t> </w:t>
      </w:r>
      <w:r>
        <w:rPr>
          <w:rFonts w:hint="eastAsia"/>
          <w:lang w:eastAsia="ja-JP"/>
        </w:rPr>
        <w:t>[4],</w:t>
      </w:r>
      <w:r w:rsidRPr="00176A8C">
        <w:rPr>
          <w:rFonts w:hint="eastAsia"/>
          <w:lang w:eastAsia="ja-JP"/>
        </w:rPr>
        <w:t xml:space="preserve"> </w:t>
      </w:r>
      <w:r>
        <w:rPr>
          <w:rFonts w:hint="eastAsia"/>
          <w:lang w:eastAsia="ja-JP"/>
        </w:rPr>
        <w:t>e.g. at the boundary of trust domain which may be the terminating P-CSCF.</w:t>
      </w:r>
    </w:p>
    <w:p w14:paraId="2DA71F57" w14:textId="77777777" w:rsidR="00204DEF" w:rsidRDefault="00AB0F15" w:rsidP="00B92C90">
      <w:pPr>
        <w:pStyle w:val="Heading3"/>
      </w:pPr>
      <w:bookmarkStart w:id="253" w:name="_Toc20131413"/>
      <w:bookmarkStart w:id="254" w:name="_Toc36122538"/>
      <w:bookmarkStart w:id="255" w:name="_Toc45183237"/>
      <w:bookmarkStart w:id="256" w:name="_Toc45696678"/>
      <w:bookmarkStart w:id="257" w:name="_Toc163140002"/>
      <w:r w:rsidRPr="00670594">
        <w:t>4.6.6</w:t>
      </w:r>
      <w:r w:rsidRPr="00670594">
        <w:tab/>
      </w:r>
      <w:r w:rsidR="00204DEF" w:rsidRPr="00670594">
        <w:t>Conference (CONF)</w:t>
      </w:r>
      <w:bookmarkEnd w:id="253"/>
      <w:bookmarkEnd w:id="254"/>
      <w:bookmarkEnd w:id="255"/>
      <w:bookmarkEnd w:id="256"/>
      <w:bookmarkEnd w:id="257"/>
    </w:p>
    <w:p w14:paraId="7F6A2671" w14:textId="77777777" w:rsidR="0049142A" w:rsidRPr="00363553" w:rsidRDefault="0049142A" w:rsidP="0049142A">
      <w:r w:rsidRPr="00A57C6B">
        <w:t xml:space="preserve">No </w:t>
      </w:r>
      <w:r>
        <w:t xml:space="preserve">impact, i.e. neither </w:t>
      </w:r>
      <w:r w:rsidRPr="00A57C6B">
        <w:t xml:space="preserve">service shall affect the operation of the </w:t>
      </w:r>
      <w:r>
        <w:t>other service</w:t>
      </w:r>
      <w:r w:rsidRPr="00A57C6B">
        <w:t>.</w:t>
      </w:r>
    </w:p>
    <w:p w14:paraId="2651B516" w14:textId="77777777" w:rsidR="00204DEF" w:rsidRDefault="00AB0F15" w:rsidP="00AB0F15">
      <w:pPr>
        <w:pStyle w:val="Heading3"/>
      </w:pPr>
      <w:bookmarkStart w:id="258" w:name="_Toc20131414"/>
      <w:bookmarkStart w:id="259" w:name="_Toc36122539"/>
      <w:bookmarkStart w:id="260" w:name="_Toc45183238"/>
      <w:bookmarkStart w:id="261" w:name="_Toc45696679"/>
      <w:bookmarkStart w:id="262" w:name="_Toc163140003"/>
      <w:r w:rsidRPr="00670594">
        <w:t>4.6.7</w:t>
      </w:r>
      <w:r w:rsidRPr="00670594">
        <w:tab/>
      </w:r>
      <w:r w:rsidR="00204DEF" w:rsidRPr="00670594">
        <w:t>Communication DIVersion services (CDIV)</w:t>
      </w:r>
      <w:bookmarkEnd w:id="258"/>
      <w:bookmarkEnd w:id="259"/>
      <w:bookmarkEnd w:id="260"/>
      <w:bookmarkEnd w:id="261"/>
      <w:bookmarkEnd w:id="262"/>
    </w:p>
    <w:p w14:paraId="279CE689" w14:textId="77777777" w:rsidR="00812733" w:rsidRDefault="00812733" w:rsidP="00812733">
      <w:pPr>
        <w:pStyle w:val="Heading4"/>
      </w:pPr>
      <w:bookmarkStart w:id="263" w:name="_Toc20131415"/>
      <w:bookmarkStart w:id="264" w:name="_Toc36122540"/>
      <w:bookmarkStart w:id="265" w:name="_Toc45183239"/>
      <w:bookmarkStart w:id="266" w:name="_Toc45696680"/>
      <w:bookmarkStart w:id="267" w:name="_Toc163140004"/>
      <w:r>
        <w:t>4.6.7.1</w:t>
      </w:r>
      <w:r>
        <w:tab/>
        <w:t>General</w:t>
      </w:r>
      <w:bookmarkEnd w:id="263"/>
      <w:bookmarkEnd w:id="264"/>
      <w:bookmarkEnd w:id="265"/>
      <w:bookmarkEnd w:id="266"/>
      <w:bookmarkEnd w:id="267"/>
    </w:p>
    <w:p w14:paraId="4944CB91" w14:textId="77777777" w:rsidR="00BA6E76" w:rsidRDefault="00812733" w:rsidP="00BA6E76">
      <w:r>
        <w:t xml:space="preserve">If the diverting party has both CAT service and CDIV active, and the diverted-to party has CAT service active, </w:t>
      </w:r>
      <w:r w:rsidR="00BA6E76">
        <w:t>based on operator policy, either:</w:t>
      </w:r>
    </w:p>
    <w:p w14:paraId="6F42638C" w14:textId="77777777" w:rsidR="00812733" w:rsidRDefault="00BA6E76" w:rsidP="00BA6E76">
      <w:pPr>
        <w:pStyle w:val="B1"/>
      </w:pPr>
      <w:r>
        <w:t>1)</w:t>
      </w:r>
      <w:r>
        <w:tab/>
      </w:r>
      <w:r w:rsidR="00812733">
        <w:t xml:space="preserve">the CAT service of the diverted-to party shall be applied to the session by the AS providing the CAT service of diverted-to party, except in the case of CFNR. The interaction of CAT service with CFNR is described in </w:t>
      </w:r>
      <w:r w:rsidR="0002631C">
        <w:t>clause</w:t>
      </w:r>
      <w:r w:rsidR="00810336">
        <w:t> </w:t>
      </w:r>
      <w:r w:rsidR="00812733">
        <w:t>4.6.7.2</w:t>
      </w:r>
      <w:r>
        <w:t>; or</w:t>
      </w:r>
    </w:p>
    <w:p w14:paraId="60F1E4F3" w14:textId="77777777" w:rsidR="00812733" w:rsidRDefault="00BA6E76" w:rsidP="00BA6E76">
      <w:pPr>
        <w:pStyle w:val="B1"/>
      </w:pPr>
      <w:r>
        <w:lastRenderedPageBreak/>
        <w:t>2)</w:t>
      </w:r>
      <w:r>
        <w:tab/>
      </w:r>
      <w:r w:rsidR="00812733">
        <w:t xml:space="preserve">the CAT service of the diverting party </w:t>
      </w:r>
      <w:r>
        <w:t xml:space="preserve">shall </w:t>
      </w:r>
      <w:r w:rsidR="00812733">
        <w:t>be applied to the session by the AS providing CAT service for the diverting party, without the CAT service for the diverted-to party applied to the session.</w:t>
      </w:r>
    </w:p>
    <w:p w14:paraId="3AE9181E" w14:textId="77777777" w:rsidR="00812733" w:rsidRDefault="00812733" w:rsidP="00812733">
      <w:pPr>
        <w:pStyle w:val="NO"/>
      </w:pPr>
      <w:r>
        <w:t>NOTE</w:t>
      </w:r>
      <w:r w:rsidR="00BA6E76">
        <w:t> 1</w:t>
      </w:r>
      <w:r>
        <w:t>:</w:t>
      </w:r>
      <w:r>
        <w:tab/>
        <w:t>the above network operator option can be deployed in cases where diversion of the call is hidden from the calling party.</w:t>
      </w:r>
    </w:p>
    <w:p w14:paraId="1B4F0893" w14:textId="77777777" w:rsidR="00BA6E76" w:rsidRDefault="00BA6E76" w:rsidP="00BA6E76">
      <w:r>
        <w:t>If the diverting party has both CAT service and CDIV active, and the diverted-to party does not have an active service, based on operator policy, either:</w:t>
      </w:r>
    </w:p>
    <w:p w14:paraId="4208A26E" w14:textId="77777777" w:rsidR="00BA6E76" w:rsidRDefault="00BA6E76" w:rsidP="00BA6E76">
      <w:pPr>
        <w:pStyle w:val="B1"/>
      </w:pPr>
      <w:r>
        <w:t>1)</w:t>
      </w:r>
      <w:r>
        <w:tab/>
        <w:t>no CAT service shall be applied to the session when CDIV is invoked; or</w:t>
      </w:r>
    </w:p>
    <w:p w14:paraId="604C242F" w14:textId="77777777" w:rsidR="00BA6E76" w:rsidRDefault="00BA6E76" w:rsidP="00BA6E76">
      <w:pPr>
        <w:pStyle w:val="B1"/>
      </w:pPr>
      <w:r>
        <w:t>2)</w:t>
      </w:r>
      <w:r>
        <w:tab/>
        <w:t>the CAT service of the diverting party shall be applied to the session by the AS providing CAT service for the diverting party, without the CAT service for the diverted-to party applied to the session.</w:t>
      </w:r>
    </w:p>
    <w:p w14:paraId="64151130" w14:textId="77777777" w:rsidR="00BA6E76" w:rsidRDefault="00BA6E76" w:rsidP="00BA6E76">
      <w:pPr>
        <w:pStyle w:val="NO"/>
      </w:pPr>
      <w:r>
        <w:t>NOTE 2:</w:t>
      </w:r>
      <w:r>
        <w:tab/>
        <w:t>the above network operator option can be deployed in cases where diversion of the call is hidden from the calling party.</w:t>
      </w:r>
    </w:p>
    <w:p w14:paraId="174150C8" w14:textId="77777777" w:rsidR="00812733" w:rsidRDefault="00812733" w:rsidP="00812733">
      <w:pPr>
        <w:pStyle w:val="Heading4"/>
      </w:pPr>
      <w:bookmarkStart w:id="268" w:name="_Toc20131416"/>
      <w:bookmarkStart w:id="269" w:name="_Toc36122541"/>
      <w:bookmarkStart w:id="270" w:name="_Toc45183240"/>
      <w:bookmarkStart w:id="271" w:name="_Toc45696681"/>
      <w:bookmarkStart w:id="272" w:name="_Toc163140005"/>
      <w:r>
        <w:t>4.6.7.2</w:t>
      </w:r>
      <w:r>
        <w:tab/>
        <w:t>CFNR</w:t>
      </w:r>
      <w:bookmarkEnd w:id="268"/>
      <w:bookmarkEnd w:id="269"/>
      <w:bookmarkEnd w:id="270"/>
      <w:bookmarkEnd w:id="271"/>
      <w:bookmarkEnd w:id="272"/>
    </w:p>
    <w:p w14:paraId="3FC4C32D" w14:textId="77777777" w:rsidR="00BA6E76" w:rsidRDefault="00812733" w:rsidP="00BA6E76">
      <w:r>
        <w:t>If the diverting party has both CAT service and CFNR active, and the diverted-to party has CAT service active,</w:t>
      </w:r>
      <w:r w:rsidR="00BA6E76">
        <w:t xml:space="preserve"> based on operator policy, either:</w:t>
      </w:r>
    </w:p>
    <w:p w14:paraId="7A8069DD" w14:textId="77777777" w:rsidR="00812733" w:rsidRDefault="00BA6E76" w:rsidP="00BA6E76">
      <w:pPr>
        <w:pStyle w:val="B1"/>
      </w:pPr>
      <w:r>
        <w:t>1)</w:t>
      </w:r>
      <w:r>
        <w:tab/>
      </w:r>
      <w:r w:rsidR="00812733">
        <w:t>the CAT service of the diverting party shall be applied to the session by the AS providing CAT service for the diverting party until the CFNR timer expires. Upon the CFNR timer expiring, the AS providing CAT service for the diverting party shall stop applying the CAT for the diverting user and the AS providing CAT service for the diverted-to party shall apply the CAT service of the diverted-to party</w:t>
      </w:r>
      <w:r>
        <w:t>; or</w:t>
      </w:r>
    </w:p>
    <w:p w14:paraId="2B6A3F4B" w14:textId="77777777" w:rsidR="00BA6E76" w:rsidRDefault="00BA6E76" w:rsidP="00BA6E76">
      <w:pPr>
        <w:pStyle w:val="B1"/>
      </w:pPr>
      <w:r>
        <w:t>2)</w:t>
      </w:r>
      <w:r>
        <w:tab/>
        <w:t>the CAT service of the diverting party shall be applied to the session by the AS providing CAT service for the diverting party, without the CAT service for the diverted-to party applied to the session.</w:t>
      </w:r>
    </w:p>
    <w:p w14:paraId="260AEB67" w14:textId="77777777" w:rsidR="00BA6E76" w:rsidRPr="00192248" w:rsidRDefault="00BA6E76" w:rsidP="00BA6E76">
      <w:pPr>
        <w:pStyle w:val="NO"/>
      </w:pPr>
      <w:r>
        <w:t>NOTE 1:</w:t>
      </w:r>
      <w:r>
        <w:tab/>
        <w:t>the above network operator option can be deployed in cases where diversion of the call is hidden from the calling party.</w:t>
      </w:r>
    </w:p>
    <w:p w14:paraId="0BF58904" w14:textId="77777777" w:rsidR="00BA6E76" w:rsidRDefault="00812733" w:rsidP="00BA6E76">
      <w:r>
        <w:t xml:space="preserve">If the diverting party has CAT service and CFNR active, and the diverted-to party does not have an active service, </w:t>
      </w:r>
      <w:r w:rsidR="00BA6E76">
        <w:t>based on operator policy, either:</w:t>
      </w:r>
    </w:p>
    <w:p w14:paraId="65961393" w14:textId="77777777" w:rsidR="00812733" w:rsidRDefault="00BA6E76" w:rsidP="00BA6E76">
      <w:pPr>
        <w:pStyle w:val="B1"/>
      </w:pPr>
      <w:r>
        <w:t>1)</w:t>
      </w:r>
      <w:r>
        <w:tab/>
      </w:r>
      <w:r w:rsidR="00812733">
        <w:t>the CAT service of the diverting party shall be applied to the session by the AS providing CAT service for the diverting party until the CFNR timer expires</w:t>
      </w:r>
      <w:r>
        <w:t>; or</w:t>
      </w:r>
    </w:p>
    <w:p w14:paraId="4979E64A" w14:textId="77777777" w:rsidR="00BA6E76" w:rsidRDefault="00BA6E76" w:rsidP="00BA6E76">
      <w:pPr>
        <w:pStyle w:val="B1"/>
      </w:pPr>
      <w:r>
        <w:t>2)</w:t>
      </w:r>
      <w:r>
        <w:tab/>
        <w:t>the CAT service of the diverting party shall be applied to the session by the AS providing CAT service for the diverting party, without the CAT service for the diverted-to party applied to the session, until reception of a final SIP response to the INVITE.</w:t>
      </w:r>
    </w:p>
    <w:p w14:paraId="64847055" w14:textId="77777777" w:rsidR="00BA6E76" w:rsidRDefault="00BA6E76" w:rsidP="00BA6E76">
      <w:pPr>
        <w:pStyle w:val="NO"/>
      </w:pPr>
      <w:r>
        <w:t>NOTE 2:</w:t>
      </w:r>
      <w:r>
        <w:tab/>
        <w:t>the above network operator option can be deployed in cases where diversion of the call is hidden from the calling party.</w:t>
      </w:r>
    </w:p>
    <w:p w14:paraId="47D669B6" w14:textId="77777777" w:rsidR="00204DEF" w:rsidRDefault="00AB0F15" w:rsidP="00AB0F15">
      <w:pPr>
        <w:pStyle w:val="Heading3"/>
      </w:pPr>
      <w:bookmarkStart w:id="273" w:name="_Toc20131417"/>
      <w:bookmarkStart w:id="274" w:name="_Toc36122542"/>
      <w:bookmarkStart w:id="275" w:name="_Toc45183241"/>
      <w:bookmarkStart w:id="276" w:name="_Toc45696682"/>
      <w:bookmarkStart w:id="277" w:name="_Toc163140006"/>
      <w:r w:rsidRPr="00670594">
        <w:t>4.6.8</w:t>
      </w:r>
      <w:r w:rsidRPr="00670594">
        <w:tab/>
      </w:r>
      <w:r w:rsidR="00204DEF" w:rsidRPr="00670594">
        <w:t xml:space="preserve">Message Waiting </w:t>
      </w:r>
      <w:r w:rsidR="00670594" w:rsidRPr="00670594">
        <w:t>Indication</w:t>
      </w:r>
      <w:r w:rsidR="00204DEF" w:rsidRPr="00670594">
        <w:t xml:space="preserve"> (MWI)</w:t>
      </w:r>
      <w:bookmarkEnd w:id="273"/>
      <w:bookmarkEnd w:id="274"/>
      <w:bookmarkEnd w:id="275"/>
      <w:bookmarkEnd w:id="276"/>
      <w:bookmarkEnd w:id="277"/>
    </w:p>
    <w:p w14:paraId="07A23620" w14:textId="77777777" w:rsidR="0049142A" w:rsidRPr="00363553" w:rsidRDefault="0049142A" w:rsidP="0049142A">
      <w:r w:rsidRPr="00A57C6B">
        <w:t xml:space="preserve">No </w:t>
      </w:r>
      <w:r>
        <w:t xml:space="preserve">impact, i.e. neither </w:t>
      </w:r>
      <w:r w:rsidRPr="00A57C6B">
        <w:t xml:space="preserve">service shall affect the operation of the </w:t>
      </w:r>
      <w:r>
        <w:t>other service</w:t>
      </w:r>
      <w:r w:rsidRPr="00A57C6B">
        <w:t>.</w:t>
      </w:r>
    </w:p>
    <w:p w14:paraId="75031648" w14:textId="77777777" w:rsidR="00204DEF" w:rsidRDefault="00AB0F15" w:rsidP="00AB0F15">
      <w:pPr>
        <w:pStyle w:val="Heading3"/>
      </w:pPr>
      <w:bookmarkStart w:id="278" w:name="_Toc20131418"/>
      <w:bookmarkStart w:id="279" w:name="_Toc36122543"/>
      <w:bookmarkStart w:id="280" w:name="_Toc45183242"/>
      <w:bookmarkStart w:id="281" w:name="_Toc45696683"/>
      <w:bookmarkStart w:id="282" w:name="_Toc163140007"/>
      <w:r w:rsidRPr="00670594">
        <w:t>4.6.9</w:t>
      </w:r>
      <w:r w:rsidRPr="00670594">
        <w:tab/>
      </w:r>
      <w:r w:rsidR="00204DEF" w:rsidRPr="00670594">
        <w:t>Communication Barring (CB)</w:t>
      </w:r>
      <w:bookmarkEnd w:id="278"/>
      <w:bookmarkEnd w:id="279"/>
      <w:bookmarkEnd w:id="280"/>
      <w:bookmarkEnd w:id="281"/>
      <w:bookmarkEnd w:id="282"/>
    </w:p>
    <w:p w14:paraId="127AABE4" w14:textId="77777777" w:rsidR="0049142A" w:rsidRPr="00363553" w:rsidRDefault="0049142A" w:rsidP="0049142A">
      <w:r w:rsidRPr="00A57C6B">
        <w:t xml:space="preserve">No </w:t>
      </w:r>
      <w:r>
        <w:t xml:space="preserve">impact, i.e. neither </w:t>
      </w:r>
      <w:r w:rsidRPr="00A57C6B">
        <w:t xml:space="preserve">service shall affect the operation of the </w:t>
      </w:r>
      <w:r>
        <w:t>other service</w:t>
      </w:r>
      <w:r w:rsidRPr="00A57C6B">
        <w:t>.</w:t>
      </w:r>
    </w:p>
    <w:p w14:paraId="0720F451" w14:textId="77777777" w:rsidR="00204DEF" w:rsidRDefault="00AB0F15" w:rsidP="00AB0F15">
      <w:pPr>
        <w:pStyle w:val="Heading3"/>
      </w:pPr>
      <w:bookmarkStart w:id="283" w:name="_Toc20131419"/>
      <w:bookmarkStart w:id="284" w:name="_Toc36122544"/>
      <w:bookmarkStart w:id="285" w:name="_Toc45183243"/>
      <w:bookmarkStart w:id="286" w:name="_Toc45696684"/>
      <w:bookmarkStart w:id="287" w:name="_Toc163140008"/>
      <w:r w:rsidRPr="00670594">
        <w:t>4.6.10</w:t>
      </w:r>
      <w:r w:rsidRPr="00670594">
        <w:tab/>
      </w:r>
      <w:r w:rsidR="00204DEF" w:rsidRPr="00670594">
        <w:t>Explicit Call Transfer (ECT)</w:t>
      </w:r>
      <w:bookmarkEnd w:id="283"/>
      <w:bookmarkEnd w:id="284"/>
      <w:bookmarkEnd w:id="285"/>
      <w:bookmarkEnd w:id="286"/>
      <w:bookmarkEnd w:id="287"/>
    </w:p>
    <w:p w14:paraId="16497A88" w14:textId="77777777" w:rsidR="00812733" w:rsidRDefault="00812733" w:rsidP="00812733">
      <w:r>
        <w:t>If the transfer target has CAT service active, the AS providing CAT service shall apply the transfer target</w:t>
      </w:r>
      <w:r w:rsidR="00D05533">
        <w:t>'</w:t>
      </w:r>
      <w:r>
        <w:t>s CAT in the case of blind transfer. The AS providing CAT service shall not apply the transfer target</w:t>
      </w:r>
      <w:r w:rsidR="00D05533">
        <w:t>'</w:t>
      </w:r>
      <w:r>
        <w:t>s CAT in the case of consultative transfer</w:t>
      </w:r>
      <w:r w:rsidR="009F22E0">
        <w:rPr>
          <w:rFonts w:hint="eastAsia"/>
          <w:lang w:eastAsia="ja-JP"/>
        </w:rPr>
        <w:t xml:space="preserve"> while the call is transferring to the transfer target</w:t>
      </w:r>
      <w:r>
        <w:t>.</w:t>
      </w:r>
    </w:p>
    <w:p w14:paraId="1BEE623D" w14:textId="77777777" w:rsidR="00812733" w:rsidRDefault="00812733" w:rsidP="00812733">
      <w:r>
        <w:t>The CAT service of the transferor shall not be applied when ECT is invoked.</w:t>
      </w:r>
    </w:p>
    <w:p w14:paraId="233B85CB" w14:textId="77777777" w:rsidR="00AB0F15" w:rsidRDefault="00AB0F15" w:rsidP="00AB0F15">
      <w:pPr>
        <w:pStyle w:val="Heading3"/>
      </w:pPr>
      <w:bookmarkStart w:id="288" w:name="_Toc20131420"/>
      <w:bookmarkStart w:id="289" w:name="_Toc36122545"/>
      <w:bookmarkStart w:id="290" w:name="_Toc45183244"/>
      <w:bookmarkStart w:id="291" w:name="_Toc45696685"/>
      <w:bookmarkStart w:id="292" w:name="_Toc163140009"/>
      <w:r w:rsidRPr="00670594">
        <w:lastRenderedPageBreak/>
        <w:t>4.6.11</w:t>
      </w:r>
      <w:r w:rsidRPr="00670594">
        <w:tab/>
        <w:t>Communication Wait</w:t>
      </w:r>
      <w:bookmarkEnd w:id="288"/>
      <w:bookmarkEnd w:id="289"/>
      <w:bookmarkEnd w:id="290"/>
      <w:bookmarkEnd w:id="291"/>
      <w:bookmarkEnd w:id="292"/>
    </w:p>
    <w:p w14:paraId="3D888919" w14:textId="77777777" w:rsidR="00812733" w:rsidRDefault="00812733" w:rsidP="00812733">
      <w:r>
        <w:t>In the case that the called party has Communication Waiting and CAT services active, the AS providing the CAT service for the called party shall apply the called party</w:t>
      </w:r>
      <w:r w:rsidR="00D05533">
        <w:t>'</w:t>
      </w:r>
      <w:r>
        <w:t>s CAT to the session if the called party is considered 'approaching network determined user busy' as a network operator option. Alternatively, the AS providing the call party</w:t>
      </w:r>
      <w:r w:rsidR="0002631C">
        <w:t>'</w:t>
      </w:r>
      <w:r>
        <w:t>s CAT shall not apply the CAT service and the Communication Waiting alert shall be applied.</w:t>
      </w:r>
    </w:p>
    <w:p w14:paraId="3A006172" w14:textId="77777777" w:rsidR="00812733" w:rsidRDefault="00812733" w:rsidP="00812733">
      <w:pPr>
        <w:pStyle w:val="Heading3"/>
      </w:pPr>
      <w:bookmarkStart w:id="293" w:name="_Toc20131421"/>
      <w:bookmarkStart w:id="294" w:name="_Toc36122546"/>
      <w:bookmarkStart w:id="295" w:name="_Toc45183245"/>
      <w:bookmarkStart w:id="296" w:name="_Toc45696686"/>
      <w:bookmarkStart w:id="297" w:name="_Toc163140010"/>
      <w:r>
        <w:t>4.6.12</w:t>
      </w:r>
      <w:r>
        <w:tab/>
      </w:r>
      <w:r w:rsidRPr="002A28BB">
        <w:t>Completion of Communications to Busy Subscriber</w:t>
      </w:r>
      <w:bookmarkEnd w:id="293"/>
      <w:bookmarkEnd w:id="294"/>
      <w:bookmarkEnd w:id="295"/>
      <w:bookmarkEnd w:id="296"/>
      <w:bookmarkEnd w:id="297"/>
    </w:p>
    <w:p w14:paraId="3BA71254" w14:textId="77777777" w:rsidR="00812733" w:rsidRDefault="00812733" w:rsidP="00812733">
      <w:r w:rsidRPr="00A57C6B">
        <w:t xml:space="preserve">No </w:t>
      </w:r>
      <w:r>
        <w:t xml:space="preserve">impact, i.e. neither </w:t>
      </w:r>
      <w:r w:rsidRPr="00A57C6B">
        <w:t xml:space="preserve">service shall affect the operation of the </w:t>
      </w:r>
      <w:r>
        <w:t>other service</w:t>
      </w:r>
      <w:r w:rsidRPr="00A57C6B">
        <w:t>.</w:t>
      </w:r>
    </w:p>
    <w:p w14:paraId="1376F809" w14:textId="77777777" w:rsidR="00FF094E" w:rsidRPr="00DC5564" w:rsidRDefault="00FF094E" w:rsidP="00FF094E">
      <w:pPr>
        <w:pStyle w:val="Heading3"/>
        <w:rPr>
          <w:lang w:eastAsia="zh-CN"/>
        </w:rPr>
      </w:pPr>
      <w:bookmarkStart w:id="298" w:name="_Toc20131422"/>
      <w:bookmarkStart w:id="299" w:name="_Toc36122547"/>
      <w:bookmarkStart w:id="300" w:name="_Toc45183246"/>
      <w:bookmarkStart w:id="301" w:name="_Toc45696687"/>
      <w:bookmarkStart w:id="302" w:name="_Toc163140011"/>
      <w:r w:rsidRPr="00DC5564">
        <w:t>4.6.</w:t>
      </w:r>
      <w:r>
        <w:rPr>
          <w:lang w:eastAsia="zh-CN"/>
        </w:rPr>
        <w:t>13</w:t>
      </w:r>
      <w:r w:rsidRPr="00DC5564">
        <w:tab/>
      </w:r>
      <w:r w:rsidRPr="00DC5564">
        <w:rPr>
          <w:rFonts w:hint="eastAsia"/>
          <w:lang w:eastAsia="zh-CN"/>
        </w:rPr>
        <w:t xml:space="preserve">Customized </w:t>
      </w:r>
      <w:r>
        <w:rPr>
          <w:rFonts w:hint="eastAsia"/>
          <w:lang w:eastAsia="zh-CN"/>
        </w:rPr>
        <w:t>Ringing Signal</w:t>
      </w:r>
      <w:r w:rsidRPr="00DC5564">
        <w:rPr>
          <w:rFonts w:hint="eastAsia"/>
          <w:lang w:eastAsia="zh-CN"/>
        </w:rPr>
        <w:t xml:space="preserve"> (</w:t>
      </w:r>
      <w:r>
        <w:rPr>
          <w:rFonts w:hint="eastAsia"/>
          <w:lang w:eastAsia="zh-CN"/>
        </w:rPr>
        <w:t>CRS</w:t>
      </w:r>
      <w:r w:rsidRPr="00DC5564">
        <w:rPr>
          <w:rFonts w:hint="eastAsia"/>
          <w:lang w:eastAsia="zh-CN"/>
        </w:rPr>
        <w:t>)</w:t>
      </w:r>
      <w:bookmarkEnd w:id="298"/>
      <w:bookmarkEnd w:id="299"/>
      <w:bookmarkEnd w:id="300"/>
      <w:bookmarkEnd w:id="301"/>
      <w:bookmarkEnd w:id="302"/>
    </w:p>
    <w:p w14:paraId="56162ABD" w14:textId="77777777" w:rsidR="00FF094E" w:rsidRDefault="00FF094E" w:rsidP="00FF094E">
      <w:pPr>
        <w:rPr>
          <w:noProof/>
          <w:lang w:eastAsia="zh-CN"/>
        </w:rPr>
      </w:pPr>
      <w:r>
        <w:rPr>
          <w:noProof/>
          <w:lang w:eastAsia="zh-CN"/>
        </w:rPr>
        <w:t>In foll</w:t>
      </w:r>
      <w:r w:rsidR="00456C0E">
        <w:rPr>
          <w:noProof/>
          <w:lang w:eastAsia="zh-CN"/>
        </w:rPr>
        <w:t>o</w:t>
      </w:r>
      <w:r>
        <w:rPr>
          <w:noProof/>
          <w:lang w:eastAsia="zh-CN"/>
        </w:rPr>
        <w:t>wing scenarios,</w:t>
      </w:r>
    </w:p>
    <w:p w14:paraId="2B727AB7" w14:textId="77777777" w:rsidR="00FF094E" w:rsidRDefault="00FF094E" w:rsidP="00FF094E">
      <w:pPr>
        <w:pStyle w:val="B1"/>
        <w:rPr>
          <w:noProof/>
          <w:lang w:eastAsia="zh-CN"/>
        </w:rPr>
      </w:pPr>
      <w:r>
        <w:rPr>
          <w:noProof/>
          <w:lang w:eastAsia="zh-CN"/>
        </w:rPr>
        <w:t>-</w:t>
      </w:r>
      <w:r>
        <w:rPr>
          <w:rFonts w:hint="eastAsia"/>
          <w:noProof/>
          <w:lang w:eastAsia="zh-CN"/>
        </w:rPr>
        <w:tab/>
      </w:r>
      <w:r>
        <w:rPr>
          <w:noProof/>
          <w:lang w:eastAsia="zh-CN"/>
        </w:rPr>
        <w:t>both CAT and CRS is provided using early session model, calling party has CRS service and called party has CAT service;</w:t>
      </w:r>
    </w:p>
    <w:p w14:paraId="61DA8117" w14:textId="77777777" w:rsidR="00FF094E" w:rsidRDefault="00FF094E" w:rsidP="00FF094E">
      <w:pPr>
        <w:pStyle w:val="B1"/>
        <w:rPr>
          <w:noProof/>
          <w:lang w:eastAsia="zh-CN"/>
        </w:rPr>
      </w:pPr>
      <w:r>
        <w:rPr>
          <w:noProof/>
          <w:lang w:eastAsia="zh-CN"/>
        </w:rPr>
        <w:t>-</w:t>
      </w:r>
      <w:r>
        <w:rPr>
          <w:rFonts w:hint="eastAsia"/>
          <w:noProof/>
          <w:lang w:eastAsia="zh-CN"/>
        </w:rPr>
        <w:tab/>
      </w:r>
      <w:r>
        <w:rPr>
          <w:noProof/>
          <w:lang w:eastAsia="zh-CN"/>
        </w:rPr>
        <w:t>both CAT and CRS is provided using early session model, calling party has CAT and CRS service, and CRS has high iFC priority than CAT; or</w:t>
      </w:r>
    </w:p>
    <w:p w14:paraId="16973B8E" w14:textId="77777777" w:rsidR="00FF094E" w:rsidRDefault="00FF094E" w:rsidP="00FF094E">
      <w:pPr>
        <w:pStyle w:val="B1"/>
        <w:rPr>
          <w:noProof/>
          <w:lang w:eastAsia="zh-CN"/>
        </w:rPr>
      </w:pPr>
      <w:r>
        <w:rPr>
          <w:noProof/>
          <w:lang w:eastAsia="zh-CN"/>
        </w:rPr>
        <w:t>-</w:t>
      </w:r>
      <w:r>
        <w:rPr>
          <w:rFonts w:hint="eastAsia"/>
          <w:noProof/>
          <w:lang w:eastAsia="zh-CN"/>
        </w:rPr>
        <w:tab/>
      </w:r>
      <w:r>
        <w:rPr>
          <w:noProof/>
          <w:lang w:eastAsia="zh-CN"/>
        </w:rPr>
        <w:t>both CAT and CRS is provided using early session model, called party has CAT and CRS service, and CRS has high iFC priority than CAT,</w:t>
      </w:r>
    </w:p>
    <w:p w14:paraId="42D47527" w14:textId="77777777" w:rsidR="00FF094E" w:rsidRDefault="00FF094E" w:rsidP="00FF094E">
      <w:pPr>
        <w:rPr>
          <w:noProof/>
          <w:lang w:eastAsia="zh-CN"/>
        </w:rPr>
      </w:pPr>
      <w:r>
        <w:rPr>
          <w:noProof/>
          <w:lang w:eastAsia="zh-CN"/>
        </w:rPr>
        <w:t xml:space="preserve">if </w:t>
      </w:r>
      <w:r>
        <w:rPr>
          <w:rFonts w:hint="eastAsia"/>
          <w:noProof/>
          <w:lang w:eastAsia="zh-CN"/>
        </w:rPr>
        <w:t>rece</w:t>
      </w:r>
      <w:r w:rsidR="00456C0E">
        <w:rPr>
          <w:noProof/>
          <w:lang w:eastAsia="zh-CN"/>
        </w:rPr>
        <w:t>i</w:t>
      </w:r>
      <w:r>
        <w:rPr>
          <w:rFonts w:hint="eastAsia"/>
          <w:noProof/>
          <w:lang w:eastAsia="zh-CN"/>
        </w:rPr>
        <w:t xml:space="preserve">ving </w:t>
      </w:r>
      <w:r>
        <w:rPr>
          <w:noProof/>
          <w:lang w:eastAsia="zh-CN"/>
        </w:rPr>
        <w:t xml:space="preserve">a </w:t>
      </w:r>
      <w:r>
        <w:rPr>
          <w:rFonts w:hint="eastAsia"/>
          <w:noProof/>
          <w:lang w:eastAsia="zh-CN"/>
        </w:rPr>
        <w:t xml:space="preserve">SIP </w:t>
      </w:r>
      <w:r>
        <w:rPr>
          <w:noProof/>
          <w:lang w:eastAsia="zh-CN"/>
        </w:rPr>
        <w:t>PRACK request includ</w:t>
      </w:r>
      <w:r>
        <w:rPr>
          <w:rFonts w:hint="eastAsia"/>
          <w:noProof/>
          <w:lang w:eastAsia="zh-CN"/>
        </w:rPr>
        <w:t>e</w:t>
      </w:r>
      <w:r>
        <w:rPr>
          <w:noProof/>
          <w:lang w:eastAsia="zh-CN"/>
        </w:rPr>
        <w:t xml:space="preserve"> </w:t>
      </w:r>
      <w:r>
        <w:rPr>
          <w:rFonts w:hint="eastAsia"/>
          <w:noProof/>
          <w:lang w:eastAsia="zh-CN"/>
        </w:rPr>
        <w:t>two</w:t>
      </w:r>
      <w:r>
        <w:rPr>
          <w:noProof/>
          <w:lang w:eastAsia="zh-CN"/>
        </w:rPr>
        <w:t xml:space="preserve"> early session SDP,</w:t>
      </w:r>
      <w:r w:rsidR="00456C0E">
        <w:rPr>
          <w:noProof/>
          <w:lang w:eastAsia="zh-CN"/>
        </w:rPr>
        <w:t xml:space="preserve"> </w:t>
      </w:r>
      <w:r>
        <w:rPr>
          <w:noProof/>
          <w:lang w:eastAsia="zh-CN"/>
        </w:rPr>
        <w:t xml:space="preserve">i.e. the </w:t>
      </w:r>
      <w:r>
        <w:rPr>
          <w:rFonts w:hint="eastAsia"/>
          <w:noProof/>
          <w:lang w:eastAsia="zh-CN"/>
        </w:rPr>
        <w:t xml:space="preserve">early session </w:t>
      </w:r>
      <w:r>
        <w:rPr>
          <w:noProof/>
          <w:lang w:eastAsia="zh-CN"/>
        </w:rPr>
        <w:t>SDP answer from originating UE for early session model CAT</w:t>
      </w:r>
      <w:r>
        <w:rPr>
          <w:rFonts w:hint="eastAsia"/>
          <w:noProof/>
          <w:lang w:eastAsia="zh-CN"/>
        </w:rPr>
        <w:t xml:space="preserve"> and</w:t>
      </w:r>
      <w:r>
        <w:rPr>
          <w:noProof/>
          <w:lang w:eastAsia="zh-CN"/>
        </w:rPr>
        <w:t xml:space="preserve"> the </w:t>
      </w:r>
      <w:r>
        <w:rPr>
          <w:rFonts w:hint="eastAsia"/>
          <w:noProof/>
          <w:lang w:eastAsia="zh-CN"/>
        </w:rPr>
        <w:t xml:space="preserve">early seesion </w:t>
      </w:r>
      <w:r>
        <w:rPr>
          <w:noProof/>
          <w:lang w:eastAsia="zh-CN"/>
        </w:rPr>
        <w:t xml:space="preserve">SDP </w:t>
      </w:r>
      <w:r>
        <w:rPr>
          <w:rFonts w:hint="eastAsia"/>
          <w:noProof/>
          <w:lang w:eastAsia="zh-CN"/>
        </w:rPr>
        <w:t>offer</w:t>
      </w:r>
      <w:r>
        <w:rPr>
          <w:noProof/>
          <w:lang w:eastAsia="zh-CN"/>
        </w:rPr>
        <w:t xml:space="preserve"> from </w:t>
      </w:r>
      <w:r>
        <w:rPr>
          <w:rFonts w:hint="eastAsia"/>
          <w:noProof/>
          <w:lang w:eastAsia="zh-CN"/>
        </w:rPr>
        <w:t>CRS AS</w:t>
      </w:r>
      <w:r>
        <w:rPr>
          <w:noProof/>
          <w:lang w:eastAsia="zh-CN"/>
        </w:rPr>
        <w:t xml:space="preserve"> for early session model </w:t>
      </w:r>
      <w:r>
        <w:rPr>
          <w:rFonts w:hint="eastAsia"/>
          <w:noProof/>
          <w:lang w:eastAsia="zh-CN"/>
        </w:rPr>
        <w:t>CRS,</w:t>
      </w:r>
      <w:r>
        <w:rPr>
          <w:noProof/>
          <w:lang w:eastAsia="zh-CN"/>
        </w:rPr>
        <w:t xml:space="preserve"> CAT AS </w:t>
      </w:r>
      <w:r>
        <w:rPr>
          <w:rFonts w:hint="eastAsia"/>
          <w:noProof/>
          <w:lang w:eastAsia="zh-CN"/>
        </w:rPr>
        <w:t>shall:</w:t>
      </w:r>
    </w:p>
    <w:p w14:paraId="6B9F2657" w14:textId="77777777" w:rsidR="00FF094E" w:rsidRDefault="00FF094E" w:rsidP="00FF094E">
      <w:pPr>
        <w:pStyle w:val="B1"/>
        <w:rPr>
          <w:noProof/>
          <w:lang w:eastAsia="zh-CN"/>
        </w:rPr>
      </w:pPr>
      <w:r>
        <w:rPr>
          <w:rFonts w:hint="eastAsia"/>
          <w:noProof/>
          <w:lang w:eastAsia="zh-CN"/>
        </w:rPr>
        <w:t>-</w:t>
      </w:r>
      <w:r>
        <w:rPr>
          <w:rFonts w:hint="eastAsia"/>
          <w:noProof/>
          <w:lang w:eastAsia="zh-CN"/>
        </w:rPr>
        <w:tab/>
        <w:t>recognize</w:t>
      </w:r>
      <w:r>
        <w:rPr>
          <w:noProof/>
          <w:lang w:eastAsia="zh-CN"/>
        </w:rPr>
        <w:t xml:space="preserve"> the SDP which include</w:t>
      </w:r>
      <w:r>
        <w:rPr>
          <w:rFonts w:hint="eastAsia"/>
          <w:noProof/>
          <w:lang w:eastAsia="zh-CN"/>
        </w:rPr>
        <w:t>s</w:t>
      </w:r>
      <w:r>
        <w:rPr>
          <w:noProof/>
          <w:lang w:val="en-US" w:eastAsia="zh-CN"/>
        </w:rPr>
        <w:t xml:space="preserve"> an SDP a=content attribute with a </w:t>
      </w:r>
      <w:r w:rsidRPr="00FD331F">
        <w:t>"</w:t>
      </w:r>
      <w:r>
        <w:t>g.3gpp.</w:t>
      </w:r>
      <w:r>
        <w:rPr>
          <w:rFonts w:hint="eastAsia"/>
          <w:lang w:eastAsia="zh-CN"/>
        </w:rPr>
        <w:t>cat</w:t>
      </w:r>
      <w:r w:rsidRPr="00FD331F">
        <w:t>"</w:t>
      </w:r>
      <w:r>
        <w:t xml:space="preserve"> value for each media description</w:t>
      </w:r>
      <w:r>
        <w:rPr>
          <w:rFonts w:hint="eastAsia"/>
          <w:lang w:eastAsia="zh-CN"/>
        </w:rPr>
        <w:t xml:space="preserve"> </w:t>
      </w:r>
      <w:r>
        <w:rPr>
          <w:rFonts w:hint="eastAsia"/>
          <w:noProof/>
          <w:lang w:eastAsia="zh-CN"/>
        </w:rPr>
        <w:t>is</w:t>
      </w:r>
      <w:r>
        <w:rPr>
          <w:noProof/>
          <w:lang w:eastAsia="zh-CN"/>
        </w:rPr>
        <w:t xml:space="preserve"> the SDP answer from originating UE for CAT service</w:t>
      </w:r>
      <w:r>
        <w:rPr>
          <w:rFonts w:hint="eastAsia"/>
          <w:noProof/>
          <w:lang w:eastAsia="zh-CN"/>
        </w:rPr>
        <w:t>; and</w:t>
      </w:r>
    </w:p>
    <w:p w14:paraId="538EDB41" w14:textId="77777777" w:rsidR="00FF094E" w:rsidRDefault="00FF094E" w:rsidP="00FF094E">
      <w:pPr>
        <w:pStyle w:val="B1"/>
        <w:rPr>
          <w:noProof/>
          <w:lang w:eastAsia="zh-CN"/>
        </w:rPr>
      </w:pPr>
      <w:r>
        <w:rPr>
          <w:rFonts w:hint="eastAsia"/>
          <w:noProof/>
          <w:lang w:eastAsia="zh-CN"/>
        </w:rPr>
        <w:t>-</w:t>
      </w:r>
      <w:r>
        <w:rPr>
          <w:rFonts w:hint="eastAsia"/>
          <w:noProof/>
          <w:lang w:eastAsia="zh-CN"/>
        </w:rPr>
        <w:tab/>
        <w:t>remove the selected SDP before forwarding the SIP PRACK request</w:t>
      </w:r>
      <w:r>
        <w:rPr>
          <w:noProof/>
          <w:lang w:eastAsia="zh-CN"/>
        </w:rPr>
        <w:t>.</w:t>
      </w:r>
    </w:p>
    <w:p w14:paraId="2A7E2C00" w14:textId="77777777" w:rsidR="00FF094E" w:rsidRDefault="00FF094E" w:rsidP="00FF094E">
      <w:pPr>
        <w:rPr>
          <w:noProof/>
        </w:rPr>
      </w:pPr>
      <w:r>
        <w:rPr>
          <w:noProof/>
          <w:lang w:eastAsia="zh-CN"/>
        </w:rPr>
        <w:t>In other scenarios, neither service shall affect the operation of the other service.</w:t>
      </w:r>
    </w:p>
    <w:p w14:paraId="456AB83E" w14:textId="77777777" w:rsidR="0016098B" w:rsidRPr="005E6E32" w:rsidRDefault="0016098B" w:rsidP="0016098B">
      <w:pPr>
        <w:pStyle w:val="Heading3"/>
      </w:pPr>
      <w:bookmarkStart w:id="303" w:name="_Toc510015736"/>
      <w:bookmarkStart w:id="304" w:name="_Toc36122548"/>
      <w:bookmarkStart w:id="305" w:name="_Toc45183247"/>
      <w:bookmarkStart w:id="306" w:name="_Toc45696688"/>
      <w:bookmarkStart w:id="307" w:name="_Toc163140012"/>
      <w:bookmarkStart w:id="308" w:name="_Toc20131423"/>
      <w:r>
        <w:t>4.6.14</w:t>
      </w:r>
      <w:r w:rsidRPr="005E6E32">
        <w:tab/>
      </w:r>
      <w:bookmarkEnd w:id="303"/>
      <w:r w:rsidRPr="005E6E32">
        <w:t>Multi-Device (MuD)</w:t>
      </w:r>
      <w:bookmarkEnd w:id="304"/>
      <w:bookmarkEnd w:id="305"/>
      <w:bookmarkEnd w:id="306"/>
      <w:bookmarkEnd w:id="307"/>
    </w:p>
    <w:p w14:paraId="2A2AFDDD" w14:textId="77777777" w:rsidR="0016098B" w:rsidRPr="005E6E32" w:rsidRDefault="0016098B" w:rsidP="0016098B">
      <w:r w:rsidRPr="00476C5F">
        <w:t>No impact.</w:t>
      </w:r>
    </w:p>
    <w:p w14:paraId="4E59CADF" w14:textId="77777777" w:rsidR="0016098B" w:rsidRPr="005E6E32" w:rsidRDefault="0016098B" w:rsidP="0016098B">
      <w:pPr>
        <w:pStyle w:val="Heading3"/>
      </w:pPr>
      <w:bookmarkStart w:id="309" w:name="_Toc36122549"/>
      <w:bookmarkStart w:id="310" w:name="_Toc45183248"/>
      <w:bookmarkStart w:id="311" w:name="_Toc45696689"/>
      <w:bookmarkStart w:id="312" w:name="_Toc163140013"/>
      <w:r>
        <w:t>4.6.15</w:t>
      </w:r>
      <w:r w:rsidRPr="005E6E32">
        <w:tab/>
        <w:t>Multi-Identity (MiD)</w:t>
      </w:r>
      <w:bookmarkEnd w:id="309"/>
      <w:bookmarkEnd w:id="310"/>
      <w:bookmarkEnd w:id="311"/>
      <w:bookmarkEnd w:id="312"/>
    </w:p>
    <w:p w14:paraId="65C8A0B4" w14:textId="77777777" w:rsidR="0016098B" w:rsidRDefault="0016098B" w:rsidP="0016098B">
      <w:r>
        <w:t>In the terminating network, if identity D, as defined in 3GPP TS 24.174 [16], has CAT service active, and user B, as defined in 3GPP TS 24.174 [16], has CAT service active, based on operator policy, either:</w:t>
      </w:r>
    </w:p>
    <w:p w14:paraId="5CCA1578" w14:textId="77777777" w:rsidR="0016098B" w:rsidRDefault="0016098B" w:rsidP="0016098B">
      <w:pPr>
        <w:pStyle w:val="B1"/>
      </w:pPr>
      <w:r>
        <w:t>1)</w:t>
      </w:r>
      <w:r>
        <w:tab/>
        <w:t>the CAT service of user B shall be applied to the session by the AS providing the CAT service of user B; or</w:t>
      </w:r>
    </w:p>
    <w:p w14:paraId="4FA69501" w14:textId="77777777" w:rsidR="0016098B" w:rsidRDefault="0016098B" w:rsidP="0016098B">
      <w:pPr>
        <w:pStyle w:val="B1"/>
      </w:pPr>
      <w:r>
        <w:t>2)</w:t>
      </w:r>
      <w:r>
        <w:tab/>
        <w:t>the CAT service of identity D shall be applied to the session by the AS providing CAT service for identity D, without the CAT service of user B applied to the session.</w:t>
      </w:r>
    </w:p>
    <w:p w14:paraId="44AF1D3B" w14:textId="77777777" w:rsidR="0016098B" w:rsidRDefault="0016098B" w:rsidP="0016098B">
      <w:r>
        <w:t>If identity D has CAT service active, and user B does not have CAT service active, based on operator policy, either:</w:t>
      </w:r>
    </w:p>
    <w:p w14:paraId="0D01406C" w14:textId="77777777" w:rsidR="0016098B" w:rsidRDefault="0016098B" w:rsidP="0016098B">
      <w:pPr>
        <w:pStyle w:val="B1"/>
      </w:pPr>
      <w:r>
        <w:t>1)</w:t>
      </w:r>
      <w:r>
        <w:tab/>
        <w:t>no CAT service shall be applied to the session; or</w:t>
      </w:r>
    </w:p>
    <w:p w14:paraId="04111680" w14:textId="77777777" w:rsidR="0016098B" w:rsidRDefault="0016098B" w:rsidP="0016098B">
      <w:pPr>
        <w:pStyle w:val="B1"/>
      </w:pPr>
      <w:r>
        <w:t>2)</w:t>
      </w:r>
      <w:r>
        <w:tab/>
        <w:t>the CAT service of identity D shall be applied to the session by the AS providing CAT service for identity D, without the CAT service of user B applied to the session.</w:t>
      </w:r>
    </w:p>
    <w:p w14:paraId="1E98E6DF" w14:textId="77777777" w:rsidR="0016098B" w:rsidRDefault="0016098B" w:rsidP="0016098B">
      <w:r>
        <w:t>In the originating network, no impact.</w:t>
      </w:r>
    </w:p>
    <w:p w14:paraId="6ADDBF98" w14:textId="77777777" w:rsidR="00204DEF" w:rsidRDefault="00AB0F15" w:rsidP="00AB0F15">
      <w:pPr>
        <w:pStyle w:val="Heading2"/>
      </w:pPr>
      <w:bookmarkStart w:id="313" w:name="_Toc36122550"/>
      <w:bookmarkStart w:id="314" w:name="_Toc45183249"/>
      <w:bookmarkStart w:id="315" w:name="_Toc45696690"/>
      <w:bookmarkStart w:id="316" w:name="_Toc163140014"/>
      <w:r w:rsidRPr="00670594">
        <w:t>4.</w:t>
      </w:r>
      <w:r w:rsidR="00812733">
        <w:t>7</w:t>
      </w:r>
      <w:r w:rsidRPr="00670594">
        <w:tab/>
      </w:r>
      <w:r w:rsidR="00204DEF" w:rsidRPr="00670594">
        <w:t>Parameter values (timers)</w:t>
      </w:r>
      <w:bookmarkEnd w:id="308"/>
      <w:bookmarkEnd w:id="313"/>
      <w:bookmarkEnd w:id="314"/>
      <w:bookmarkEnd w:id="315"/>
      <w:bookmarkEnd w:id="316"/>
    </w:p>
    <w:p w14:paraId="580C081A" w14:textId="77777777" w:rsidR="00B4022D" w:rsidRPr="00363553" w:rsidRDefault="00B4022D" w:rsidP="00B4022D">
      <w:r>
        <w:t>No t</w:t>
      </w:r>
      <w:r w:rsidRPr="00062257">
        <w:t xml:space="preserve">imers for </w:t>
      </w:r>
      <w:r>
        <w:t>CAT service are</w:t>
      </w:r>
      <w:r w:rsidRPr="00F55499">
        <w:t xml:space="preserve"> </w:t>
      </w:r>
      <w:r w:rsidRPr="00062257">
        <w:t>defined</w:t>
      </w:r>
    </w:p>
    <w:p w14:paraId="609FBE36" w14:textId="77777777" w:rsidR="00204DEF" w:rsidRDefault="00AB0F15" w:rsidP="00AB0F15">
      <w:pPr>
        <w:pStyle w:val="Heading2"/>
      </w:pPr>
      <w:bookmarkStart w:id="317" w:name="_Toc20131424"/>
      <w:bookmarkStart w:id="318" w:name="_Toc36122551"/>
      <w:bookmarkStart w:id="319" w:name="_Toc45183250"/>
      <w:bookmarkStart w:id="320" w:name="_Toc45696691"/>
      <w:bookmarkStart w:id="321" w:name="_Toc163140015"/>
      <w:r w:rsidRPr="00670594">
        <w:lastRenderedPageBreak/>
        <w:t>4.</w:t>
      </w:r>
      <w:r w:rsidR="00812733">
        <w:t>8</w:t>
      </w:r>
      <w:r w:rsidRPr="00670594">
        <w:tab/>
      </w:r>
      <w:r w:rsidR="00204DEF" w:rsidRPr="00670594">
        <w:t>Service configuration</w:t>
      </w:r>
      <w:bookmarkEnd w:id="317"/>
      <w:bookmarkEnd w:id="318"/>
      <w:bookmarkEnd w:id="319"/>
      <w:bookmarkEnd w:id="320"/>
      <w:bookmarkEnd w:id="321"/>
    </w:p>
    <w:p w14:paraId="6B51059E" w14:textId="77777777" w:rsidR="009F22E0" w:rsidRDefault="009F22E0" w:rsidP="009F22E0">
      <w:r>
        <w:t>User configuration of CAT service is not specified in this version of the document.</w:t>
      </w:r>
    </w:p>
    <w:p w14:paraId="1E515CBC" w14:textId="77777777" w:rsidR="004A3549" w:rsidRPr="00670594" w:rsidRDefault="004A3549" w:rsidP="00204DEF">
      <w:pPr>
        <w:pStyle w:val="Heading8"/>
      </w:pPr>
      <w:bookmarkStart w:id="322" w:name="_Toc20131425"/>
      <w:bookmarkStart w:id="323" w:name="_Toc36122552"/>
      <w:bookmarkStart w:id="324" w:name="_Toc45183251"/>
      <w:bookmarkStart w:id="325" w:name="_Toc45696692"/>
      <w:bookmarkStart w:id="326" w:name="_Toc163140016"/>
      <w:r w:rsidRPr="00670594">
        <w:t>Annex A (</w:t>
      </w:r>
      <w:r w:rsidR="00204DEF" w:rsidRPr="00670594">
        <w:t>infor</w:t>
      </w:r>
      <w:r w:rsidRPr="00670594">
        <w:t>mative):</w:t>
      </w:r>
      <w:r w:rsidRPr="00670594">
        <w:br/>
      </w:r>
      <w:r w:rsidR="00204DEF" w:rsidRPr="00670594">
        <w:t>Signalling flows</w:t>
      </w:r>
      <w:bookmarkEnd w:id="322"/>
      <w:bookmarkEnd w:id="323"/>
      <w:bookmarkEnd w:id="324"/>
      <w:bookmarkEnd w:id="325"/>
      <w:bookmarkEnd w:id="326"/>
    </w:p>
    <w:p w14:paraId="325F6626" w14:textId="77777777" w:rsidR="00CB4F50" w:rsidRPr="00E41302" w:rsidRDefault="00CB4F50" w:rsidP="00E41302">
      <w:pPr>
        <w:pStyle w:val="Heading1"/>
      </w:pPr>
      <w:bookmarkStart w:id="327" w:name="_Toc20131426"/>
      <w:bookmarkStart w:id="328" w:name="_Toc36122553"/>
      <w:bookmarkStart w:id="329" w:name="_Toc45183252"/>
      <w:bookmarkStart w:id="330" w:name="_Toc45696693"/>
      <w:bookmarkStart w:id="331" w:name="_Toc163140017"/>
      <w:r w:rsidRPr="00E41302">
        <w:t>A.1</w:t>
      </w:r>
      <w:r w:rsidRPr="00E41302">
        <w:tab/>
        <w:t>Scope of signalling flows</w:t>
      </w:r>
      <w:bookmarkEnd w:id="327"/>
      <w:bookmarkEnd w:id="328"/>
      <w:bookmarkEnd w:id="329"/>
      <w:bookmarkEnd w:id="330"/>
      <w:bookmarkEnd w:id="331"/>
    </w:p>
    <w:p w14:paraId="10DE8F15" w14:textId="77777777" w:rsidR="00CB4F50" w:rsidRDefault="00CB4F50" w:rsidP="00CB4F50">
      <w:r>
        <w:t>This annex gives examples of signalling flows for the CAT service within the IP Multimedia (IM) Core Network (CN) subsystem based on the Session Initiation Protocol (SIP).</w:t>
      </w:r>
    </w:p>
    <w:p w14:paraId="4523D2D9" w14:textId="77777777" w:rsidR="00CB4F50" w:rsidRPr="00E41302" w:rsidRDefault="00CB4F50" w:rsidP="00E41302">
      <w:pPr>
        <w:pStyle w:val="Heading1"/>
      </w:pPr>
      <w:bookmarkStart w:id="332" w:name="_Toc20131427"/>
      <w:bookmarkStart w:id="333" w:name="_Toc36122554"/>
      <w:bookmarkStart w:id="334" w:name="_Toc45183253"/>
      <w:bookmarkStart w:id="335" w:name="_Toc45696694"/>
      <w:bookmarkStart w:id="336" w:name="_Toc163140018"/>
      <w:r w:rsidRPr="00E41302">
        <w:t>A.2</w:t>
      </w:r>
      <w:r w:rsidRPr="00E41302">
        <w:tab/>
      </w:r>
      <w:r w:rsidR="00267B4F">
        <w:t>Void</w:t>
      </w:r>
      <w:bookmarkEnd w:id="332"/>
      <w:bookmarkEnd w:id="333"/>
      <w:bookmarkEnd w:id="334"/>
      <w:bookmarkEnd w:id="335"/>
      <w:bookmarkEnd w:id="336"/>
    </w:p>
    <w:p w14:paraId="0A5CADD8" w14:textId="77777777" w:rsidR="00CB4F50" w:rsidRDefault="00CB4F50" w:rsidP="00E41302">
      <w:pPr>
        <w:pStyle w:val="Heading1"/>
      </w:pPr>
      <w:bookmarkStart w:id="337" w:name="_Toc20131428"/>
      <w:bookmarkStart w:id="338" w:name="_Toc36122555"/>
      <w:bookmarkStart w:id="339" w:name="_Toc45183254"/>
      <w:bookmarkStart w:id="340" w:name="_Toc45696695"/>
      <w:bookmarkStart w:id="341" w:name="_Toc163140019"/>
      <w:r>
        <w:t>A.3</w:t>
      </w:r>
      <w:r>
        <w:tab/>
        <w:t>CAT forking model signalling flows</w:t>
      </w:r>
      <w:bookmarkEnd w:id="337"/>
      <w:bookmarkEnd w:id="338"/>
      <w:bookmarkEnd w:id="339"/>
      <w:bookmarkEnd w:id="340"/>
      <w:bookmarkEnd w:id="341"/>
    </w:p>
    <w:p w14:paraId="2085F73C" w14:textId="77777777" w:rsidR="00CB4F50" w:rsidRDefault="00CB4F50" w:rsidP="00E41302">
      <w:pPr>
        <w:pStyle w:val="Heading2"/>
      </w:pPr>
      <w:bookmarkStart w:id="342" w:name="_Toc20131429"/>
      <w:bookmarkStart w:id="343" w:name="_Toc36122556"/>
      <w:bookmarkStart w:id="344" w:name="_Toc45183255"/>
      <w:bookmarkStart w:id="345" w:name="_Toc45696696"/>
      <w:bookmarkStart w:id="346" w:name="_Toc163140020"/>
      <w:r>
        <w:t>A.3.1</w:t>
      </w:r>
      <w:r>
        <w:tab/>
        <w:t>Introduction</w:t>
      </w:r>
      <w:bookmarkEnd w:id="342"/>
      <w:bookmarkEnd w:id="343"/>
      <w:bookmarkEnd w:id="344"/>
      <w:bookmarkEnd w:id="345"/>
      <w:bookmarkEnd w:id="346"/>
    </w:p>
    <w:p w14:paraId="4E6A8260" w14:textId="77777777" w:rsidR="00CB4F50" w:rsidRDefault="00CB4F50" w:rsidP="00CB4F50">
      <w:r>
        <w:t xml:space="preserve">The following flows show establishment of a session between UE#1 and UE#2, using the forking model described in </w:t>
      </w:r>
      <w:r w:rsidR="0002631C">
        <w:t>clause</w:t>
      </w:r>
      <w:r w:rsidR="00810336">
        <w:t> </w:t>
      </w:r>
      <w:r>
        <w:t>4.5.5.3.2 to provide CAT to UE#1.</w:t>
      </w:r>
      <w:bookmarkStart w:id="347" w:name="DDE_LINK3"/>
      <w:r>
        <w:t xml:space="preserve"> T</w:t>
      </w:r>
      <w:bookmarkStart w:id="348" w:name="DDE_LINK2"/>
      <w:r>
        <w:t>he following flows are included:</w:t>
      </w:r>
    </w:p>
    <w:p w14:paraId="671884F3" w14:textId="77777777" w:rsidR="00CB4F50" w:rsidRDefault="00CB4F50" w:rsidP="00CB4F50">
      <w:pPr>
        <w:pStyle w:val="B1"/>
      </w:pPr>
      <w:bookmarkStart w:id="349" w:name="DDE_LINK"/>
      <w:r>
        <w:t>-</w:t>
      </w:r>
      <w:r>
        <w:tab/>
      </w:r>
      <w:bookmarkStart w:id="350" w:name="DDE_LINK1"/>
      <w:r w:rsidR="0002631C">
        <w:t>clause</w:t>
      </w:r>
      <w:r w:rsidR="00810336">
        <w:t> </w:t>
      </w:r>
      <w:r>
        <w:t>A.3.2 shows CAT, using the forking, model, when UE#1 and UE#2 have resources available;</w:t>
      </w:r>
      <w:bookmarkEnd w:id="350"/>
    </w:p>
    <w:bookmarkEnd w:id="349"/>
    <w:p w14:paraId="32B14395" w14:textId="77777777" w:rsidR="00CB4F50" w:rsidRDefault="00CB4F50" w:rsidP="00CB4F50">
      <w:pPr>
        <w:pStyle w:val="B1"/>
      </w:pPr>
      <w:r>
        <w:t>-</w:t>
      </w:r>
      <w:r>
        <w:tab/>
      </w:r>
      <w:r w:rsidR="0002631C">
        <w:t>clause</w:t>
      </w:r>
      <w:r w:rsidR="00810336">
        <w:t> </w:t>
      </w:r>
      <w:r>
        <w:t>A.3.3 shows CAT, using the forking, model, when UE#1 does not have resources available;</w:t>
      </w:r>
    </w:p>
    <w:p w14:paraId="557A74C8" w14:textId="77777777" w:rsidR="00CB4F50" w:rsidRDefault="00CB4F50" w:rsidP="00CB4F50">
      <w:pPr>
        <w:pStyle w:val="B1"/>
      </w:pPr>
      <w:r>
        <w:t>-</w:t>
      </w:r>
      <w:r>
        <w:tab/>
      </w:r>
      <w:r w:rsidR="0002631C">
        <w:t>clause</w:t>
      </w:r>
      <w:r w:rsidR="00810336">
        <w:t> </w:t>
      </w:r>
      <w:r>
        <w:t>A.3.4 shows CAT, using the forking, model, when UE#2 does not have resources available;</w:t>
      </w:r>
      <w:bookmarkEnd w:id="348"/>
    </w:p>
    <w:p w14:paraId="55DF0BB3" w14:textId="77777777" w:rsidR="00CB4F50" w:rsidRDefault="00CB4F50" w:rsidP="00E41302">
      <w:pPr>
        <w:pStyle w:val="Heading2"/>
      </w:pPr>
      <w:bookmarkStart w:id="351" w:name="_Toc20131430"/>
      <w:bookmarkStart w:id="352" w:name="_Toc36122557"/>
      <w:bookmarkStart w:id="353" w:name="_Toc45183256"/>
      <w:bookmarkStart w:id="354" w:name="_Toc45696697"/>
      <w:bookmarkStart w:id="355" w:name="_Toc163140021"/>
      <w:bookmarkEnd w:id="347"/>
      <w:r>
        <w:t>A.3.2</w:t>
      </w:r>
      <w:r>
        <w:tab/>
        <w:t>CAT when UE#1 and UE#2 have resources available</w:t>
      </w:r>
      <w:bookmarkEnd w:id="351"/>
      <w:bookmarkEnd w:id="352"/>
      <w:bookmarkEnd w:id="353"/>
      <w:bookmarkEnd w:id="354"/>
      <w:bookmarkEnd w:id="355"/>
    </w:p>
    <w:p w14:paraId="68D0B335" w14:textId="77777777" w:rsidR="003D793E" w:rsidRPr="00FA21F8" w:rsidRDefault="003D793E" w:rsidP="003D793E"/>
    <w:bookmarkStart w:id="356" w:name="_MCCTEMPBM_CRPT84840000___7"/>
    <w:p w14:paraId="2977E8A6" w14:textId="77777777" w:rsidR="003D793E" w:rsidRDefault="00267B4F" w:rsidP="003D793E">
      <w:pPr>
        <w:pStyle w:val="TH"/>
      </w:pPr>
      <w:r>
        <w:object w:dxaOrig="12421" w:dyaOrig="11756" w14:anchorId="59AEE39C">
          <v:shape id="_x0000_i1027" type="#_x0000_t75" style="width:481.9pt;height:456pt" o:ole="">
            <v:imagedata r:id="rId13" o:title=""/>
          </v:shape>
          <o:OLEObject Type="Embed" ProgID="Visio.Drawing.11" ShapeID="_x0000_i1027" DrawAspect="Content" ObjectID="_1781410663" r:id="rId14"/>
        </w:object>
      </w:r>
    </w:p>
    <w:bookmarkEnd w:id="356"/>
    <w:p w14:paraId="7824ED76" w14:textId="77777777" w:rsidR="003D793E" w:rsidRPr="002D639B" w:rsidRDefault="003D793E" w:rsidP="003D793E">
      <w:pPr>
        <w:pStyle w:val="TF"/>
      </w:pPr>
      <w:r w:rsidRPr="002D639B">
        <w:t>Figure</w:t>
      </w:r>
      <w:r w:rsidR="00810336">
        <w:t> </w:t>
      </w:r>
      <w:r>
        <w:t>A.3.2-1: CAT</w:t>
      </w:r>
      <w:r w:rsidRPr="002D639B">
        <w:t>, no resource res</w:t>
      </w:r>
      <w:r>
        <w:t>ervation</w:t>
      </w:r>
    </w:p>
    <w:p w14:paraId="3BB6BACF" w14:textId="77777777" w:rsidR="003D793E" w:rsidRDefault="003D793E" w:rsidP="003D793E">
      <w:pPr>
        <w:pStyle w:val="B1"/>
        <w:ind w:left="285" w:firstLine="0"/>
        <w:rPr>
          <w:b/>
          <w:bCs/>
        </w:rPr>
      </w:pPr>
      <w:bookmarkStart w:id="357" w:name="_MCCTEMPBM_CRPT84840001___2"/>
      <w:r>
        <w:rPr>
          <w:b/>
        </w:rPr>
        <w:t>1</w:t>
      </w:r>
      <w:r>
        <w:rPr>
          <w:b/>
        </w:rPr>
        <w:tab/>
      </w:r>
      <w:r>
        <w:rPr>
          <w:b/>
        </w:rPr>
        <w:tab/>
        <w:t>INVITE request (UE#1 to S-CSCF) see example in table</w:t>
      </w:r>
      <w:r w:rsidR="00810336">
        <w:rPr>
          <w:b/>
        </w:rPr>
        <w:t> </w:t>
      </w:r>
      <w:r>
        <w:rPr>
          <w:b/>
        </w:rPr>
        <w:t>A.3.2-1</w:t>
      </w:r>
    </w:p>
    <w:bookmarkEnd w:id="357"/>
    <w:p w14:paraId="6C296340" w14:textId="77777777" w:rsidR="003D793E" w:rsidRDefault="00D56CDC" w:rsidP="00D56CDC">
      <w:pPr>
        <w:pStyle w:val="B1"/>
      </w:pPr>
      <w:r>
        <w:tab/>
      </w:r>
      <w:r w:rsidR="003D793E">
        <w:t>UE#1 sends a SIP INVITE request to the intermediate IM CN subsystem.</w:t>
      </w:r>
    </w:p>
    <w:p w14:paraId="0AD1761B" w14:textId="77777777" w:rsidR="003D793E" w:rsidRPr="002D639B" w:rsidRDefault="003D793E" w:rsidP="003D793E">
      <w:pPr>
        <w:pStyle w:val="TH"/>
      </w:pPr>
      <w:r>
        <w:lastRenderedPageBreak/>
        <w:t>Table</w:t>
      </w:r>
      <w:r w:rsidR="00810336">
        <w:t> </w:t>
      </w:r>
      <w:r>
        <w:t>A.3.2-1: INVITE request (UE#1 to CAT-AS</w:t>
      </w:r>
      <w:r w:rsidRPr="002D639B">
        <w:t>)</w:t>
      </w:r>
    </w:p>
    <w:p w14:paraId="20AC93FF"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bookmarkStart w:id="358" w:name="_MCCTEMPBM_CRPT84840002___2"/>
      <w:r w:rsidRPr="002D639B">
        <w:t>INVITE tel:+1-212-555-2222 SIP/2.0</w:t>
      </w:r>
    </w:p>
    <w:p w14:paraId="17B65B3B"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Via: SIP/2.0/UDP [5555::aaa:bbb:ccc:ddd]:1357;comp=sigcomp;branch=z9hG4bKnashds7</w:t>
      </w:r>
    </w:p>
    <w:p w14:paraId="49D6A5BF"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Max-Forwards: 70</w:t>
      </w:r>
    </w:p>
    <w:p w14:paraId="4AA17CE2"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Route: &lt;sip:pcscf1.visited1.net:7531;lr;comp=sigcomp&gt;, &lt;sip:scscf1.home1.net;lr&gt;</w:t>
      </w:r>
    </w:p>
    <w:p w14:paraId="3040C48B"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P-Preferred-Identity: "John Doe" &lt;sip:user1_public1@home1.net&gt;</w:t>
      </w:r>
    </w:p>
    <w:p w14:paraId="3FC0C530" w14:textId="77777777" w:rsidR="003D793E"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 xml:space="preserve">P-Access-Network-Info: </w:t>
      </w:r>
      <w:r>
        <w:t>IEEE-802.11a</w:t>
      </w:r>
    </w:p>
    <w:p w14:paraId="6159A138" w14:textId="77777777" w:rsidR="003D793E"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t>P-Preferred-Service</w:t>
      </w:r>
      <w:r w:rsidRPr="00C30487">
        <w:rPr>
          <w:rFonts w:cs="CG Times (WN)"/>
        </w:rPr>
        <w:t xml:space="preserve">: </w:t>
      </w:r>
      <w:r w:rsidRPr="00C30487">
        <w:t>urn:urn-</w:t>
      </w:r>
      <w:r w:rsidR="009F22E0">
        <w:t>7</w:t>
      </w:r>
      <w:r w:rsidRPr="00C30487">
        <w:t>:3gpp-service.ims.icsi.mmtel</w:t>
      </w:r>
    </w:p>
    <w:p w14:paraId="468AD8EE"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t>Accept-Contact: *;+g.3gpp.icsi_ref="urn%3Aurn-</w:t>
      </w:r>
      <w:r w:rsidR="009F22E0">
        <w:t>7</w:t>
      </w:r>
      <w:r>
        <w:t>%3gpp-service.ims.icsi.mmtel"</w:t>
      </w:r>
    </w:p>
    <w:p w14:paraId="57B0F867" w14:textId="77777777" w:rsidR="003D793E"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Privacy: none</w:t>
      </w:r>
    </w:p>
    <w:p w14:paraId="3B366E5F"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t>P-Early-Media: supported</w:t>
      </w:r>
    </w:p>
    <w:p w14:paraId="3234FC04"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From: &lt;sip:user1_public1@home1.net&gt;;tag=171828</w:t>
      </w:r>
    </w:p>
    <w:p w14:paraId="35B50690"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To: &lt;tel:+1-212-555-2222&gt;</w:t>
      </w:r>
    </w:p>
    <w:p w14:paraId="7CC9855F"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 xml:space="preserve">Call-ID: cb03a0s09a2sdfglkj490333 </w:t>
      </w:r>
    </w:p>
    <w:p w14:paraId="5A0E7D27"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Cseq: 127 INVITE</w:t>
      </w:r>
    </w:p>
    <w:p w14:paraId="78E433E1"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Require: sec-agree</w:t>
      </w:r>
    </w:p>
    <w:p w14:paraId="65A74276" w14:textId="77777777" w:rsidR="003A3B67" w:rsidRDefault="00904A56" w:rsidP="003D793E">
      <w:pPr>
        <w:pStyle w:val="PL"/>
        <w:keepNext/>
        <w:pBdr>
          <w:top w:val="single" w:sz="4" w:space="1" w:color="auto"/>
          <w:left w:val="single" w:sz="4" w:space="4" w:color="auto"/>
          <w:bottom w:val="single" w:sz="4" w:space="1" w:color="auto"/>
          <w:right w:val="single" w:sz="4" w:space="4" w:color="auto"/>
        </w:pBdr>
        <w:ind w:left="851" w:right="284" w:hanging="284"/>
        <w:rPr>
          <w:snapToGrid w:val="0"/>
        </w:rPr>
      </w:pPr>
      <w:bookmarkStart w:id="359" w:name="_MCCTEMPBM_CRPT84840003___2"/>
      <w:bookmarkEnd w:id="358"/>
      <w:r>
        <w:rPr>
          <w:snapToGrid w:val="0"/>
        </w:rPr>
        <w:t>Recv-Info: infoDtmf</w:t>
      </w:r>
    </w:p>
    <w:p w14:paraId="5CAD8F4B"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1" w:right="284" w:hanging="284"/>
        <w:rPr>
          <w:snapToGrid w:val="0"/>
        </w:rPr>
      </w:pPr>
      <w:r w:rsidRPr="002D639B">
        <w:rPr>
          <w:snapToGrid w:val="0"/>
        </w:rPr>
        <w:t>Supported: precondition, 100rel</w:t>
      </w:r>
      <w:r>
        <w:rPr>
          <w:snapToGrid w:val="0"/>
        </w:rPr>
        <w:t>, gruu, 199</w:t>
      </w:r>
      <w:r w:rsidRPr="002D639B">
        <w:rPr>
          <w:snapToGrid w:val="0"/>
        </w:rPr>
        <w:t xml:space="preserve"> </w:t>
      </w:r>
    </w:p>
    <w:p w14:paraId="095F15B4"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bookmarkStart w:id="360" w:name="_MCCTEMPBM_CRPT84840004___2"/>
      <w:bookmarkEnd w:id="359"/>
      <w:r w:rsidRPr="002D639B">
        <w:t>Proxy-Require: sec-agree</w:t>
      </w:r>
    </w:p>
    <w:p w14:paraId="1FD04B9F"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Security-Verify: ipsec-3gpp; q=0.1; alg=hmac-sha-1-96; spi-c=98765432; spi-s=87654321; port-c=8642; port-s=7531</w:t>
      </w:r>
    </w:p>
    <w:p w14:paraId="14F1D334"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Contact:&lt;sip:</w:t>
      </w:r>
      <w:r w:rsidR="009F22E0">
        <w:t>sip:user1_public1@home1.net</w:t>
      </w:r>
      <w:r>
        <w:t>;</w:t>
      </w:r>
      <w:r w:rsidRPr="003D793E">
        <w:rPr>
          <w:rFonts w:eastAsia="PMingLiU" w:cs="Courier New"/>
          <w:lang w:eastAsia="zh-TW"/>
        </w:rPr>
        <w:t>gr=urn:uuid:f81d4fae-7dec-11d0-a765-00a0c91e6bf6&gt;;</w:t>
      </w:r>
      <w:r>
        <w:t>+g.3gpp.icsi_ref="urn%3Aurn-</w:t>
      </w:r>
      <w:r w:rsidR="009F22E0">
        <w:t>7</w:t>
      </w:r>
      <w:r>
        <w:t>%3gpp-service.ims.icsi.mmtel"</w:t>
      </w:r>
    </w:p>
    <w:p w14:paraId="1C402D76" w14:textId="77777777" w:rsidR="009F22E0" w:rsidRDefault="009F22E0" w:rsidP="009F22E0">
      <w:pPr>
        <w:pStyle w:val="PL"/>
        <w:keepNext/>
        <w:pBdr>
          <w:top w:val="single" w:sz="4" w:space="1" w:color="auto"/>
          <w:left w:val="single" w:sz="4" w:space="4" w:color="auto"/>
          <w:bottom w:val="single" w:sz="4" w:space="1" w:color="auto"/>
          <w:right w:val="single" w:sz="4" w:space="4" w:color="auto"/>
        </w:pBdr>
        <w:ind w:left="850" w:right="284" w:hanging="283"/>
        <w:rPr>
          <w:rFonts w:eastAsia="MS Mincho"/>
        </w:rPr>
      </w:pPr>
      <w:r>
        <w:rPr>
          <w:rFonts w:eastAsia="MS Mincho"/>
        </w:rPr>
        <w:t xml:space="preserve">Accept:application/sdp, </w:t>
      </w:r>
      <w:r w:rsidRPr="00732BA0">
        <w:t>application/3gpp-ims+xml</w:t>
      </w:r>
    </w:p>
    <w:p w14:paraId="651CCADA"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rFonts w:eastAsia="MS Mincho"/>
        </w:rPr>
      </w:pPr>
      <w:r w:rsidRPr="002D639B">
        <w:rPr>
          <w:rFonts w:eastAsia="MS Mincho"/>
        </w:rPr>
        <w:t>Allow: INVITE, ACK, CANCEL, BYE, PRACK, UPDATE, REFER, MESSAGE</w:t>
      </w:r>
    </w:p>
    <w:p w14:paraId="1C9EF5DF" w14:textId="77777777" w:rsidR="003D793E" w:rsidRPr="002901F1"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901F1">
        <w:t xml:space="preserve">Content-Type: application/sdp </w:t>
      </w:r>
    </w:p>
    <w:p w14:paraId="194B3C56" w14:textId="77777777" w:rsidR="003D793E" w:rsidRPr="002901F1"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901F1">
        <w:t>Content-Length: (…)</w:t>
      </w:r>
    </w:p>
    <w:p w14:paraId="76567E4A" w14:textId="77777777" w:rsidR="003D793E" w:rsidRPr="002901F1"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p>
    <w:p w14:paraId="6F37CEEC" w14:textId="77777777" w:rsidR="003D793E" w:rsidRPr="003D793E"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it-IT"/>
        </w:rPr>
      </w:pPr>
      <w:r w:rsidRPr="003D793E">
        <w:rPr>
          <w:lang w:val="it-IT"/>
        </w:rPr>
        <w:t>v=0</w:t>
      </w:r>
    </w:p>
    <w:p w14:paraId="4B0A1F42" w14:textId="77777777" w:rsidR="003D793E" w:rsidRPr="003D793E"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it-IT"/>
        </w:rPr>
      </w:pPr>
      <w:r w:rsidRPr="003D793E">
        <w:rPr>
          <w:lang w:val="it-IT"/>
        </w:rPr>
        <w:t>o=- 2987933615 2987933615 IN IP6 6666::aaa:bbb:ccc:ddd</w:t>
      </w:r>
    </w:p>
    <w:p w14:paraId="5E5DF3A0"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s=-</w:t>
      </w:r>
    </w:p>
    <w:p w14:paraId="55583A5C" w14:textId="77777777" w:rsidR="003D793E" w:rsidRPr="003D793E"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3D793E">
        <w:rPr>
          <w:lang w:val="en-US"/>
        </w:rPr>
        <w:t xml:space="preserve">c=IN IP6 6666::aaa:bbb:ccc:ddd </w:t>
      </w:r>
    </w:p>
    <w:p w14:paraId="34C3B137" w14:textId="77777777" w:rsidR="003D793E" w:rsidRPr="00143662"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527263FF" w14:textId="77777777" w:rsidR="003D793E" w:rsidRPr="00143662"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w:t>
      </w:r>
    </w:p>
    <w:p w14:paraId="0972FF63" w14:textId="77777777" w:rsidR="003D793E" w:rsidRPr="00895344"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b=AS:75</w:t>
      </w:r>
    </w:p>
    <w:p w14:paraId="1BBC32F6" w14:textId="77777777" w:rsidR="003D793E" w:rsidRPr="00895344"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sendrecv</w:t>
      </w:r>
    </w:p>
    <w:p w14:paraId="1DFBD179" w14:textId="77777777" w:rsidR="003D793E" w:rsidRPr="00895344"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remote none</w:t>
      </w:r>
    </w:p>
    <w:p w14:paraId="609FDB15" w14:textId="77777777" w:rsidR="003D793E" w:rsidRPr="00895344"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6FA4A372" w14:textId="77777777" w:rsidR="003D793E" w:rsidRPr="00895344"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none remote sendrecv</w:t>
      </w:r>
    </w:p>
    <w:p w14:paraId="1A1F3F0F" w14:textId="77777777" w:rsidR="003D793E" w:rsidRPr="00895344"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a=rtpmap:98 H263</w:t>
      </w:r>
    </w:p>
    <w:p w14:paraId="3BC2D2A1" w14:textId="77777777" w:rsidR="003D793E" w:rsidRPr="00895344"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3C173C76" w14:textId="77777777" w:rsidR="003D793E" w:rsidRPr="00895344"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m=audio 3456 RTP/AVP 97 96</w:t>
      </w:r>
    </w:p>
    <w:p w14:paraId="627749C4" w14:textId="77777777" w:rsidR="003D793E" w:rsidRPr="00895344"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b=AS:25.4</w:t>
      </w:r>
    </w:p>
    <w:p w14:paraId="1555C84F" w14:textId="77777777" w:rsidR="003D793E" w:rsidRPr="00895344"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sendrecv</w:t>
      </w:r>
    </w:p>
    <w:p w14:paraId="16F24BF4" w14:textId="77777777" w:rsidR="003D793E" w:rsidRPr="00895344"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remote none</w:t>
      </w:r>
    </w:p>
    <w:p w14:paraId="68588D87" w14:textId="77777777" w:rsidR="003D793E" w:rsidRPr="00895344"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283A7599" w14:textId="77777777" w:rsidR="003D793E" w:rsidRPr="00895344"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none remote sendrecv</w:t>
      </w:r>
    </w:p>
    <w:p w14:paraId="65BE243B" w14:textId="77777777" w:rsidR="003D793E" w:rsidRPr="00895344"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 xml:space="preserve">a=rtpmap:97 AMR </w:t>
      </w:r>
    </w:p>
    <w:p w14:paraId="4A80C75F" w14:textId="77777777" w:rsidR="003D793E" w:rsidRPr="00895344"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a=fmtp:97 mode-set=0,2,5,7; maxframes=2</w:t>
      </w:r>
    </w:p>
    <w:p w14:paraId="496D5C7B"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a=rtpmap:96 telephone-event</w:t>
      </w:r>
    </w:p>
    <w:bookmarkEnd w:id="360"/>
    <w:p w14:paraId="0381B3C7" w14:textId="77777777" w:rsidR="003D793E" w:rsidRPr="002D639B" w:rsidRDefault="003D793E" w:rsidP="003D793E"/>
    <w:p w14:paraId="21DA8BA6" w14:textId="77777777" w:rsidR="003D793E" w:rsidRDefault="003D793E" w:rsidP="003D793E">
      <w:pPr>
        <w:pStyle w:val="EX"/>
        <w:keepLines w:val="0"/>
      </w:pPr>
      <w:r w:rsidRPr="002D639B">
        <w:rPr>
          <w:b/>
        </w:rPr>
        <w:t>Supported:</w:t>
      </w:r>
      <w:r>
        <w:tab/>
        <w:t xml:space="preserve">The UE indicates support </w:t>
      </w:r>
      <w:r w:rsidRPr="002D639B">
        <w:t xml:space="preserve">for </w:t>
      </w:r>
      <w:r>
        <w:t xml:space="preserve">preconditions, </w:t>
      </w:r>
      <w:r w:rsidRPr="002D639B">
        <w:t>reliable provisional responses</w:t>
      </w:r>
      <w:r>
        <w:t>, gruu and the 199 provisional response</w:t>
      </w:r>
    </w:p>
    <w:p w14:paraId="582C152D" w14:textId="77777777" w:rsidR="003D793E" w:rsidRDefault="00904A56" w:rsidP="003D793E">
      <w:pPr>
        <w:pStyle w:val="EX"/>
        <w:keepLines w:val="0"/>
      </w:pPr>
      <w:r>
        <w:rPr>
          <w:b/>
        </w:rPr>
        <w:t>Recv-Info</w:t>
      </w:r>
      <w:r w:rsidRPr="002D639B">
        <w:rPr>
          <w:b/>
        </w:rPr>
        <w:t>:</w:t>
      </w:r>
      <w:r>
        <w:tab/>
        <w:t>The UE indicates willingness to receive DTMF Info Packages in INFO requests</w:t>
      </w:r>
      <w:r w:rsidR="003D793E">
        <w:t>.</w:t>
      </w:r>
    </w:p>
    <w:p w14:paraId="2E355031" w14:textId="77777777" w:rsidR="003D793E" w:rsidRDefault="003D793E" w:rsidP="003D793E">
      <w:pPr>
        <w:pStyle w:val="EX"/>
        <w:keepLines w:val="0"/>
      </w:pPr>
      <w:r>
        <w:rPr>
          <w:b/>
        </w:rPr>
        <w:t>P-Early-Media</w:t>
      </w:r>
      <w:r w:rsidRPr="002D639B">
        <w:rPr>
          <w:b/>
        </w:rPr>
        <w:t>:</w:t>
      </w:r>
      <w:r>
        <w:tab/>
        <w:t xml:space="preserve">The UE indicates support </w:t>
      </w:r>
      <w:r w:rsidRPr="002D639B">
        <w:t>fo</w:t>
      </w:r>
      <w:r>
        <w:t>r the P-Early-Media header.</w:t>
      </w:r>
    </w:p>
    <w:p w14:paraId="4E523068" w14:textId="77777777" w:rsidR="003D793E" w:rsidRDefault="003D793E" w:rsidP="003D793E">
      <w:pPr>
        <w:pStyle w:val="EX"/>
        <w:keepLines w:val="0"/>
      </w:pPr>
      <w:r w:rsidRPr="002D639B">
        <w:rPr>
          <w:b/>
        </w:rPr>
        <w:t>SDP</w:t>
      </w:r>
      <w:r>
        <w:rPr>
          <w:b/>
        </w:rPr>
        <w:t>:</w:t>
      </w:r>
      <w:r w:rsidRPr="002D639B">
        <w:tab/>
        <w:t xml:space="preserve">The SDP </w:t>
      </w:r>
      <w:r>
        <w:t xml:space="preserve">offer (SDP_O) </w:t>
      </w:r>
      <w:r w:rsidRPr="002D639B">
        <w:t xml:space="preserve">contains a set of codecs supported by UE#1 and desired by the </w:t>
      </w:r>
      <w:r>
        <w:t xml:space="preserve">calling user </w:t>
      </w:r>
      <w:r w:rsidRPr="002D639B">
        <w:t>for this session.</w:t>
      </w:r>
      <w:r>
        <w:t xml:space="preserve"> The local preconditions are indicated as fulfilled.</w:t>
      </w:r>
    </w:p>
    <w:p w14:paraId="4217DFFF" w14:textId="77777777" w:rsidR="003D793E" w:rsidRDefault="003D793E" w:rsidP="003D793E">
      <w:pPr>
        <w:pStyle w:val="B1"/>
        <w:rPr>
          <w:b/>
          <w:bCs/>
        </w:rPr>
      </w:pPr>
      <w:r>
        <w:rPr>
          <w:b/>
          <w:bCs/>
        </w:rPr>
        <w:t>2</w:t>
      </w:r>
      <w:r>
        <w:rPr>
          <w:b/>
          <w:bCs/>
        </w:rPr>
        <w:tab/>
      </w:r>
      <w:r>
        <w:rPr>
          <w:b/>
          <w:bCs/>
        </w:rPr>
        <w:tab/>
        <w:t>INVITE request (S-CSCF to CAT-AS)</w:t>
      </w:r>
    </w:p>
    <w:p w14:paraId="28F907CA" w14:textId="77777777" w:rsidR="003D793E" w:rsidRPr="003D793E" w:rsidRDefault="00D56CDC" w:rsidP="00D56CDC">
      <w:pPr>
        <w:pStyle w:val="B1"/>
      </w:pPr>
      <w:r>
        <w:tab/>
      </w:r>
      <w:r w:rsidR="003D793E" w:rsidRPr="003D793E">
        <w:t>The S-CSCF forwards the SIP INVITE request to the CAT-AS.</w:t>
      </w:r>
    </w:p>
    <w:p w14:paraId="74AC952A" w14:textId="77777777" w:rsidR="003D793E" w:rsidRDefault="00D56CDC" w:rsidP="00D56CDC">
      <w:pPr>
        <w:pStyle w:val="B1"/>
      </w:pPr>
      <w:r>
        <w:tab/>
      </w:r>
      <w:r w:rsidR="003D793E" w:rsidRPr="003D793E">
        <w:t>The CAT-AS instructs the MRF to reserve CAT resources.</w:t>
      </w:r>
    </w:p>
    <w:p w14:paraId="1BE362B9" w14:textId="77777777" w:rsidR="003D793E" w:rsidRDefault="003D793E" w:rsidP="003D793E">
      <w:pPr>
        <w:pStyle w:val="B1"/>
        <w:ind w:left="285" w:firstLine="0"/>
        <w:rPr>
          <w:b/>
        </w:rPr>
      </w:pPr>
      <w:bookmarkStart w:id="361" w:name="_MCCTEMPBM_CRPT84840005___2"/>
      <w:r>
        <w:rPr>
          <w:b/>
        </w:rPr>
        <w:t>3-4</w:t>
      </w:r>
      <w:r>
        <w:rPr>
          <w:b/>
        </w:rPr>
        <w:tab/>
      </w:r>
      <w:r>
        <w:rPr>
          <w:b/>
        </w:rPr>
        <w:tab/>
        <w:t>INVITE request (CAT-AS to UE#2)</w:t>
      </w:r>
    </w:p>
    <w:bookmarkEnd w:id="361"/>
    <w:p w14:paraId="7D4F0D6C" w14:textId="77777777" w:rsidR="003D793E" w:rsidRPr="003D793E" w:rsidRDefault="00D56CDC" w:rsidP="00D56CDC">
      <w:pPr>
        <w:pStyle w:val="B1"/>
      </w:pPr>
      <w:r>
        <w:tab/>
      </w:r>
      <w:r w:rsidR="003D793E" w:rsidRPr="003D793E">
        <w:t>The CAT-AS forwards the request to UE#2.</w:t>
      </w:r>
    </w:p>
    <w:p w14:paraId="5CC2ED9B" w14:textId="77777777" w:rsidR="003D793E" w:rsidRDefault="00CE28E0" w:rsidP="00CE28E0">
      <w:pPr>
        <w:pStyle w:val="B1"/>
        <w:ind w:left="284" w:firstLine="0"/>
        <w:rPr>
          <w:b/>
          <w:bCs/>
        </w:rPr>
      </w:pPr>
      <w:bookmarkStart w:id="362" w:name="_MCCTEMPBM_CRPT84840006___2"/>
      <w:r>
        <w:rPr>
          <w:b/>
          <w:bCs/>
        </w:rPr>
        <w:t>5-6</w:t>
      </w:r>
      <w:r w:rsidR="003D793E">
        <w:rPr>
          <w:b/>
          <w:bCs/>
        </w:rPr>
        <w:tab/>
        <w:t>180 (Ringing) provisional response (UE#2 to CAT-AS)</w:t>
      </w:r>
    </w:p>
    <w:bookmarkEnd w:id="362"/>
    <w:p w14:paraId="3D223970" w14:textId="77777777" w:rsidR="003D793E" w:rsidRPr="00E809B9" w:rsidRDefault="00D56CDC" w:rsidP="00D56CDC">
      <w:pPr>
        <w:pStyle w:val="B1"/>
      </w:pPr>
      <w:r>
        <w:lastRenderedPageBreak/>
        <w:tab/>
      </w:r>
      <w:r w:rsidR="003D793E" w:rsidRPr="00E809B9">
        <w:t>The called party is alerted. UE#2 sends a SIP 180 (Ringing) provisional response for the INVITE request to the CAT-AS.</w:t>
      </w:r>
    </w:p>
    <w:p w14:paraId="65024744" w14:textId="77777777" w:rsidR="003D793E" w:rsidRPr="003D793E" w:rsidRDefault="00D56CDC" w:rsidP="00D56CDC">
      <w:pPr>
        <w:pStyle w:val="B1"/>
      </w:pPr>
      <w:r>
        <w:tab/>
      </w:r>
      <w:r w:rsidR="003D793E" w:rsidRPr="003D793E">
        <w:t>The CAT-AS terminates the provisional response.</w:t>
      </w:r>
    </w:p>
    <w:p w14:paraId="2374E3C8" w14:textId="77777777" w:rsidR="003D793E" w:rsidRDefault="003D793E" w:rsidP="003D793E">
      <w:pPr>
        <w:pStyle w:val="B1"/>
        <w:ind w:left="284" w:firstLine="0"/>
        <w:rPr>
          <w:b/>
          <w:bCs/>
        </w:rPr>
      </w:pPr>
      <w:bookmarkStart w:id="363" w:name="_MCCTEMPBM_CRPT84840007___2"/>
      <w:r>
        <w:rPr>
          <w:b/>
          <w:bCs/>
        </w:rPr>
        <w:t>7-8</w:t>
      </w:r>
      <w:r>
        <w:rPr>
          <w:b/>
          <w:bCs/>
        </w:rPr>
        <w:tab/>
      </w:r>
      <w:r>
        <w:rPr>
          <w:b/>
          <w:bCs/>
        </w:rPr>
        <w:tab/>
        <w:t>183 (Session Progress) provisional response (CAT-AS to UE#1) see example in table</w:t>
      </w:r>
      <w:r w:rsidR="00895696">
        <w:rPr>
          <w:b/>
          <w:bCs/>
        </w:rPr>
        <w:t> </w:t>
      </w:r>
      <w:r>
        <w:rPr>
          <w:b/>
          <w:bCs/>
        </w:rPr>
        <w:t>A.3.2-2</w:t>
      </w:r>
    </w:p>
    <w:bookmarkEnd w:id="363"/>
    <w:p w14:paraId="56532E98" w14:textId="77777777" w:rsidR="003D793E" w:rsidRPr="003D793E" w:rsidRDefault="00D56CDC" w:rsidP="00D56CDC">
      <w:pPr>
        <w:pStyle w:val="B1"/>
      </w:pPr>
      <w:r>
        <w:tab/>
      </w:r>
      <w:r w:rsidR="003D793E" w:rsidRPr="003D793E">
        <w:t>The CAT-AS sends a reliable SIP 183 (Session Progress) provisional response to UE#1.</w:t>
      </w:r>
    </w:p>
    <w:p w14:paraId="502F6D3C" w14:textId="77777777" w:rsidR="003D793E" w:rsidRPr="003D793E" w:rsidRDefault="00D56CDC" w:rsidP="00D56CDC">
      <w:pPr>
        <w:pStyle w:val="B1"/>
      </w:pPr>
      <w:r>
        <w:tab/>
      </w:r>
      <w:r w:rsidR="003D793E" w:rsidRPr="003D793E">
        <w:t>An early dialog (D1) is established between UE#1 and the CAT-AS.</w:t>
      </w:r>
    </w:p>
    <w:p w14:paraId="467E85D7" w14:textId="77777777" w:rsidR="003D793E" w:rsidRDefault="003D793E" w:rsidP="003D793E">
      <w:pPr>
        <w:pStyle w:val="NO"/>
      </w:pPr>
      <w:r w:rsidRPr="00CD5807">
        <w:t>NOTE:</w:t>
      </w:r>
      <w:r w:rsidR="00895344">
        <w:tab/>
      </w:r>
      <w:r w:rsidRPr="00CD5807">
        <w:t>As an alternative, the CAT-AS can send the SIP 183 (Session Progress) provisional response when the initial SIP INVITE request is received from UE#1.</w:t>
      </w:r>
    </w:p>
    <w:p w14:paraId="7EE16A49" w14:textId="77777777" w:rsidR="003D793E" w:rsidRPr="002D639B" w:rsidRDefault="003D793E" w:rsidP="003D793E">
      <w:pPr>
        <w:pStyle w:val="TH"/>
      </w:pPr>
      <w:r w:rsidRPr="002D639B">
        <w:t>Table</w:t>
      </w:r>
      <w:r w:rsidR="00895696">
        <w:t> </w:t>
      </w:r>
      <w:r>
        <w:t>A.3</w:t>
      </w:r>
      <w:r w:rsidRPr="002D639B">
        <w:t>.</w:t>
      </w:r>
      <w:r>
        <w:t>2</w:t>
      </w:r>
      <w:r w:rsidRPr="002D639B">
        <w:t>-</w:t>
      </w:r>
      <w:r>
        <w:t>2: 183 (Session Progress) response (CAT-AS to UE#1</w:t>
      </w:r>
      <w:r w:rsidRPr="002D639B">
        <w:t>)</w:t>
      </w:r>
    </w:p>
    <w:p w14:paraId="28B762EA"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1" w:right="284" w:hanging="284"/>
      </w:pPr>
      <w:bookmarkStart w:id="364" w:name="_MCCTEMPBM_CRPT84840008___2"/>
      <w:r>
        <w:t>SIP/2.0 183 Session Progress</w:t>
      </w:r>
    </w:p>
    <w:p w14:paraId="1E5A702B"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1" w:right="284" w:hanging="284"/>
      </w:pPr>
      <w:r w:rsidRPr="002D639B">
        <w:t>Via</w:t>
      </w:r>
      <w:r>
        <w:t xml:space="preserve">: </w:t>
      </w:r>
      <w:r w:rsidRPr="002D639B">
        <w:t>SIP/2.0/UDP scscf2.home2.net;branch=z9hG4bK764z87.1, SIP/2.0/UDP icscf2_s.home2.net;branch=z9hG4bK871y12.1, SIP/2.0/UDP scscf1.home1.net;branch=z9hG4bK332b23.1pcscf1.visited1.net;branch=z9hG4bK240f34.1</w:t>
      </w:r>
      <w:r>
        <w:t xml:space="preserve">, </w:t>
      </w:r>
      <w:r w:rsidRPr="002D639B">
        <w:t>SIP/2.0/UDP pcscf1.visited1.net;branch=z9hG4bK240f3</w:t>
      </w:r>
      <w:r>
        <w:t>4.1,</w:t>
      </w:r>
      <w:r w:rsidRPr="00E67661">
        <w:t xml:space="preserve"> </w:t>
      </w:r>
      <w:r w:rsidRPr="002D639B">
        <w:t>SIP/2.0/UDP [5555::aaa:bbb:ccc:ddd]:1357;comp=sigcomp;branch=z9hG4bKnashds7</w:t>
      </w:r>
    </w:p>
    <w:p w14:paraId="0E8DEE33"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1" w:right="284" w:hanging="284"/>
      </w:pPr>
      <w:r w:rsidRPr="002D639B">
        <w:t>Record-Route: &lt;sip:pcscf2.visited2.net:5088;lr;c</w:t>
      </w:r>
      <w:r>
        <w:t>omp=sigcomp&gt;</w:t>
      </w:r>
    </w:p>
    <w:p w14:paraId="75F7E66D"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bookmarkStart w:id="365" w:name="_MCCTEMPBM_CRPT84840009___2"/>
      <w:bookmarkEnd w:id="364"/>
      <w:r w:rsidRPr="002D639B">
        <w:t>From:</w:t>
      </w:r>
    </w:p>
    <w:p w14:paraId="424FE3E0"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To: &lt;tel:+1-212-555-2222&gt;;tag=2236</w:t>
      </w:r>
    </w:p>
    <w:p w14:paraId="0DE5E105"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46F62BB9"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6CF826CE" w14:textId="77777777" w:rsidR="003D793E"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Require: 100rel</w:t>
      </w:r>
    </w:p>
    <w:p w14:paraId="06F59B6F" w14:textId="77777777" w:rsidR="003D793E" w:rsidRPr="002D639B" w:rsidRDefault="00904A56" w:rsidP="003D793E">
      <w:pPr>
        <w:pStyle w:val="PL"/>
        <w:keepNext/>
        <w:pBdr>
          <w:top w:val="single" w:sz="4" w:space="1" w:color="auto"/>
          <w:left w:val="single" w:sz="4" w:space="4" w:color="auto"/>
          <w:bottom w:val="single" w:sz="4" w:space="1" w:color="auto"/>
          <w:right w:val="single" w:sz="4" w:space="4" w:color="auto"/>
        </w:pBdr>
        <w:ind w:left="851" w:right="284" w:hanging="284"/>
        <w:rPr>
          <w:snapToGrid w:val="0"/>
        </w:rPr>
      </w:pPr>
      <w:bookmarkStart w:id="366" w:name="_PERM_MCCTEMPBM_CRPT84840010___2"/>
      <w:bookmarkEnd w:id="365"/>
      <w:r>
        <w:rPr>
          <w:snapToGrid w:val="0"/>
        </w:rPr>
        <w:t>Recv-Info: infoDtmf</w:t>
      </w:r>
      <w:r w:rsidRPr="002D639B">
        <w:rPr>
          <w:snapToGrid w:val="0"/>
        </w:rPr>
        <w:t xml:space="preserve"> </w:t>
      </w:r>
    </w:p>
    <w:p w14:paraId="1758A8B3"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bookmarkStart w:id="367" w:name="_PERM_MCCTEMPBM_CRPT84840011___2"/>
      <w:bookmarkEnd w:id="366"/>
      <w:r w:rsidRPr="002D639B">
        <w:t>Allow: INVITE, ACK, CANCEL, BYE, PRACK, UPDATE, REFER, MESSAGE</w:t>
      </w:r>
    </w:p>
    <w:p w14:paraId="3F4C976B" w14:textId="77777777" w:rsidR="003D793E"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RSeq: 9022</w:t>
      </w:r>
    </w:p>
    <w:p w14:paraId="7859CD24" w14:textId="77777777" w:rsidR="003D793E"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t>P-Early-Media: sendrecv</w:t>
      </w:r>
    </w:p>
    <w:p w14:paraId="281FE626"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1" w:right="284" w:hanging="284"/>
      </w:pPr>
      <w:bookmarkStart w:id="368" w:name="_PERM_MCCTEMPBM_CRPT84840012___2"/>
      <w:bookmarkEnd w:id="367"/>
      <w:r>
        <w:t>Contact: &lt;sip:</w:t>
      </w:r>
      <w:r w:rsidR="009F22E0">
        <w:t>cat-as.home1.net</w:t>
      </w:r>
      <w:r w:rsidRPr="002D639B">
        <w:t>&gt;</w:t>
      </w:r>
      <w:r w:rsidR="009F22E0" w:rsidRPr="00AC5BD7">
        <w:rPr>
          <w:rFonts w:eastAsia="PMingLiU" w:cs="Courier New"/>
          <w:lang w:eastAsia="zh-TW"/>
        </w:rPr>
        <w:t>;</w:t>
      </w:r>
      <w:r w:rsidR="009F22E0" w:rsidRPr="00AC5BD7">
        <w:t>+g.</w:t>
      </w:r>
      <w:r w:rsidR="009F22E0">
        <w:t>3gpp.icsi_ref="urn%3Aurn-7%3gpp-service.ims.icsi.mmtel"</w:t>
      </w:r>
    </w:p>
    <w:p w14:paraId="6ACD143F" w14:textId="77777777" w:rsidR="003D793E" w:rsidRPr="002901F1"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369" w:name="_PERM_MCCTEMPBM_CRPT84840013___2"/>
      <w:bookmarkEnd w:id="368"/>
      <w:r w:rsidRPr="002901F1">
        <w:rPr>
          <w:snapToGrid w:val="0"/>
        </w:rPr>
        <w:t xml:space="preserve">Content-Type: application/sdp </w:t>
      </w:r>
    </w:p>
    <w:p w14:paraId="588EA9EC" w14:textId="77777777" w:rsidR="003D793E" w:rsidRPr="002901F1"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2901F1">
        <w:rPr>
          <w:snapToGrid w:val="0"/>
        </w:rPr>
        <w:t>Content-Length: (…)</w:t>
      </w:r>
    </w:p>
    <w:p w14:paraId="7419B872" w14:textId="77777777" w:rsidR="003D793E" w:rsidRPr="002901F1"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19C5D4F8" w14:textId="77777777" w:rsidR="003D793E" w:rsidRPr="00C61269"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v=0</w:t>
      </w:r>
    </w:p>
    <w:p w14:paraId="5587E2C4" w14:textId="77777777" w:rsidR="003D793E" w:rsidRPr="00C61269"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o=- 2987933615 2987933615 IN IP6 6666::eee:fff:bbb:aaa</w:t>
      </w:r>
    </w:p>
    <w:p w14:paraId="59136DA4" w14:textId="77777777" w:rsidR="003D793E" w:rsidRPr="00C61269"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s=-</w:t>
      </w:r>
    </w:p>
    <w:p w14:paraId="596210C2" w14:textId="77777777" w:rsidR="003D793E" w:rsidRPr="00C61269"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c=IN IP6 6666::eee:fff:bbb:aaa</w:t>
      </w:r>
    </w:p>
    <w:p w14:paraId="2229B6B3" w14:textId="77777777" w:rsidR="003D793E" w:rsidRPr="00143662"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3552AACC" w14:textId="77777777" w:rsidR="003D793E" w:rsidRPr="00143662"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w:t>
      </w:r>
    </w:p>
    <w:p w14:paraId="3F6F2FAC"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3D793E">
        <w:rPr>
          <w:lang w:val="pt-BR"/>
        </w:rPr>
        <w:t>b=AS:75</w:t>
      </w:r>
    </w:p>
    <w:p w14:paraId="2784B1FA"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3D793E">
        <w:rPr>
          <w:lang w:val="pt-BR"/>
        </w:rPr>
        <w:t>a=curr:qos local sendrecv</w:t>
      </w:r>
    </w:p>
    <w:p w14:paraId="28AC8B27"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3D793E">
        <w:rPr>
          <w:lang w:val="pt-BR"/>
        </w:rPr>
        <w:t>a=curr:qos remote sendrecv</w:t>
      </w:r>
    </w:p>
    <w:p w14:paraId="7E632E02"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3D793E">
        <w:rPr>
          <w:lang w:val="pt-BR"/>
        </w:rPr>
        <w:t>a=des:qos mandatory local sendrecv</w:t>
      </w:r>
    </w:p>
    <w:p w14:paraId="3DE8F092"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3D793E">
        <w:rPr>
          <w:lang w:val="pt-BR"/>
        </w:rPr>
        <w:t>a=des:qos mandatory remote sendrecv</w:t>
      </w:r>
    </w:p>
    <w:p w14:paraId="2C61F5F8"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3D793E">
        <w:rPr>
          <w:lang w:val="pt-BR"/>
        </w:rPr>
        <w:t>a=rtpmap:98 H263</w:t>
      </w:r>
    </w:p>
    <w:p w14:paraId="4525F845" w14:textId="77777777" w:rsidR="000335D7" w:rsidRDefault="003D793E" w:rsidP="000335D7">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ja-JP"/>
        </w:rPr>
      </w:pPr>
      <w:r w:rsidRPr="003D793E">
        <w:rPr>
          <w:lang w:val="pt-BR"/>
        </w:rPr>
        <w:t>a=fmtp:98 profile-level-id=0</w:t>
      </w:r>
    </w:p>
    <w:p w14:paraId="5CB24C5A" w14:textId="77777777" w:rsidR="003D793E" w:rsidRPr="003D793E" w:rsidRDefault="000335D7" w:rsidP="000335D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B37A2D">
        <w:rPr>
          <w:rFonts w:hint="eastAsia"/>
        </w:rPr>
        <w:t>a=content:g.3gpp.</w:t>
      </w:r>
      <w:r>
        <w:rPr>
          <w:rFonts w:hint="eastAsia"/>
          <w:lang w:eastAsia="ja-JP"/>
        </w:rPr>
        <w:t>cat</w:t>
      </w:r>
    </w:p>
    <w:p w14:paraId="3F27F801"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3D793E">
        <w:rPr>
          <w:lang w:val="pt-BR"/>
        </w:rPr>
        <w:t>m=audio 3456 RTP/AVP 97 96</w:t>
      </w:r>
    </w:p>
    <w:p w14:paraId="7B6219FF"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3D793E">
        <w:rPr>
          <w:lang w:val="pt-BR"/>
        </w:rPr>
        <w:t>b=AS:25.4</w:t>
      </w:r>
    </w:p>
    <w:p w14:paraId="7D8C5175"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3D793E">
        <w:rPr>
          <w:lang w:val="pt-BR"/>
        </w:rPr>
        <w:t>a=curr:qos local sendrecv</w:t>
      </w:r>
    </w:p>
    <w:p w14:paraId="0B1DDF3B"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3D793E">
        <w:rPr>
          <w:lang w:val="pt-BR"/>
        </w:rPr>
        <w:t>a=curr:qos remote sendrecv</w:t>
      </w:r>
    </w:p>
    <w:p w14:paraId="1409994D"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3D793E">
        <w:rPr>
          <w:lang w:val="pt-BR"/>
        </w:rPr>
        <w:t>a=des:qos mandatory local sendrecv</w:t>
      </w:r>
    </w:p>
    <w:p w14:paraId="4F4AE1A9"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3D793E">
        <w:rPr>
          <w:lang w:val="pt-BR"/>
        </w:rPr>
        <w:t>a=des:qos mandatory remote sendrecv</w:t>
      </w:r>
    </w:p>
    <w:p w14:paraId="06BFDD33"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3D793E">
        <w:rPr>
          <w:lang w:val="pt-BR"/>
        </w:rPr>
        <w:t xml:space="preserve">a=rtpmap:97 AMR </w:t>
      </w:r>
    </w:p>
    <w:p w14:paraId="0995A7FA" w14:textId="77777777" w:rsidR="000335D7" w:rsidRDefault="003D793E" w:rsidP="000335D7">
      <w:pPr>
        <w:pStyle w:val="PL"/>
        <w:keepNext/>
        <w:pBdr>
          <w:top w:val="single" w:sz="4" w:space="1" w:color="auto"/>
          <w:left w:val="single" w:sz="4" w:space="4" w:color="auto"/>
          <w:bottom w:val="single" w:sz="4" w:space="1" w:color="auto"/>
          <w:right w:val="single" w:sz="4" w:space="4" w:color="auto"/>
        </w:pBdr>
        <w:ind w:left="851" w:right="284" w:hanging="284"/>
        <w:rPr>
          <w:lang w:val="pt-BR" w:eastAsia="ja-JP"/>
        </w:rPr>
      </w:pPr>
      <w:bookmarkStart w:id="370" w:name="_PERM_MCCTEMPBM_CRPT84840014___2"/>
      <w:bookmarkEnd w:id="369"/>
      <w:r w:rsidRPr="003D793E">
        <w:rPr>
          <w:lang w:val="pt-BR"/>
        </w:rPr>
        <w:t>a=fmtp:97 mode-set=0,2,5,7; maxframes</w:t>
      </w:r>
    </w:p>
    <w:p w14:paraId="4D59C902" w14:textId="77777777" w:rsidR="003D793E" w:rsidRPr="003D793E" w:rsidRDefault="000335D7" w:rsidP="000335D7">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B37A2D">
        <w:rPr>
          <w:rFonts w:hint="eastAsia"/>
        </w:rPr>
        <w:t>a=content:g.3gpp.</w:t>
      </w:r>
      <w:r>
        <w:rPr>
          <w:rFonts w:hint="eastAsia"/>
          <w:lang w:eastAsia="ja-JP"/>
        </w:rPr>
        <w:t>cat</w:t>
      </w:r>
    </w:p>
    <w:bookmarkEnd w:id="370"/>
    <w:p w14:paraId="08812B7F" w14:textId="77777777" w:rsidR="003D793E" w:rsidRPr="003D793E" w:rsidRDefault="003D793E" w:rsidP="003D793E">
      <w:pPr>
        <w:rPr>
          <w:lang w:val="pt-BR"/>
        </w:rPr>
      </w:pPr>
    </w:p>
    <w:p w14:paraId="5E6E4B7A" w14:textId="77777777" w:rsidR="003D793E" w:rsidRDefault="003D793E" w:rsidP="003D793E">
      <w:pPr>
        <w:pStyle w:val="EX"/>
        <w:keepLines w:val="0"/>
      </w:pPr>
      <w:r>
        <w:rPr>
          <w:b/>
        </w:rPr>
        <w:t>P-Early-Media</w:t>
      </w:r>
      <w:r w:rsidRPr="002D639B">
        <w:rPr>
          <w:b/>
        </w:rPr>
        <w:t>:</w:t>
      </w:r>
      <w:r>
        <w:tab/>
        <w:t>The CAT-AS requests authorization for early media.</w:t>
      </w:r>
    </w:p>
    <w:p w14:paraId="485264D5" w14:textId="77777777" w:rsidR="003D793E" w:rsidRDefault="00904A56" w:rsidP="003D793E">
      <w:pPr>
        <w:pStyle w:val="EX"/>
        <w:keepLines w:val="0"/>
      </w:pPr>
      <w:r>
        <w:rPr>
          <w:b/>
        </w:rPr>
        <w:t>Recv-Info</w:t>
      </w:r>
      <w:r w:rsidRPr="002D639B">
        <w:rPr>
          <w:b/>
        </w:rPr>
        <w:t>:</w:t>
      </w:r>
      <w:r>
        <w:tab/>
        <w:t>The CAT-AS indicates willingness to receive DTMF Info Packages in INFO requests.</w:t>
      </w:r>
    </w:p>
    <w:p w14:paraId="1BF30D3B" w14:textId="77777777" w:rsidR="003D793E" w:rsidRDefault="003D793E" w:rsidP="003D793E">
      <w:pPr>
        <w:pStyle w:val="EX"/>
        <w:keepLines w:val="0"/>
      </w:pPr>
      <w:r w:rsidRPr="002D639B">
        <w:rPr>
          <w:b/>
        </w:rPr>
        <w:t>SDP</w:t>
      </w:r>
      <w:r>
        <w:rPr>
          <w:b/>
        </w:rPr>
        <w:t>:</w:t>
      </w:r>
      <w:r w:rsidRPr="002D639B">
        <w:tab/>
        <w:t xml:space="preserve">The SDP </w:t>
      </w:r>
      <w:r>
        <w:t xml:space="preserve">answer (SDP_A) </w:t>
      </w:r>
      <w:r w:rsidRPr="002D639B">
        <w:t>contains a</w:t>
      </w:r>
      <w:r>
        <w:t xml:space="preserve"> set of codecs supported to be used for CAT</w:t>
      </w:r>
      <w:r w:rsidR="000335D7">
        <w:rPr>
          <w:rFonts w:hint="eastAsia"/>
          <w:lang w:eastAsia="ja-JP"/>
        </w:rPr>
        <w:t xml:space="preserve"> and</w:t>
      </w:r>
      <w:r w:rsidR="000335D7" w:rsidRPr="00601DFE">
        <w:rPr>
          <w:lang w:eastAsia="ja-JP"/>
        </w:rPr>
        <w:t>, in this example,</w:t>
      </w:r>
      <w:r w:rsidR="000335D7">
        <w:rPr>
          <w:rFonts w:hint="eastAsia"/>
          <w:lang w:eastAsia="ja-JP"/>
        </w:rPr>
        <w:t xml:space="preserve"> includes a SDP </w:t>
      </w:r>
      <w:r w:rsidR="000335D7">
        <w:rPr>
          <w:lang w:eastAsia="ja-JP"/>
        </w:rPr>
        <w:t>"</w:t>
      </w:r>
      <w:r w:rsidR="000335D7">
        <w:rPr>
          <w:rFonts w:hint="eastAsia"/>
          <w:lang w:eastAsia="ja-JP"/>
        </w:rPr>
        <w:t>a=content</w:t>
      </w:r>
      <w:r w:rsidR="000335D7">
        <w:rPr>
          <w:lang w:eastAsia="ja-JP"/>
        </w:rPr>
        <w:t>"</w:t>
      </w:r>
      <w:r w:rsidR="000335D7">
        <w:rPr>
          <w:rFonts w:hint="eastAsia"/>
          <w:lang w:eastAsia="ja-JP"/>
        </w:rPr>
        <w:t xml:space="preserve"> attribute with a "g.3gpp.cat" value for each media description</w:t>
      </w:r>
      <w:r>
        <w:t>. The SDP content is based on information received from the MRF. The local preconditions are indicated as fulfilled.</w:t>
      </w:r>
    </w:p>
    <w:p w14:paraId="564F5FB5" w14:textId="77777777" w:rsidR="003D793E" w:rsidRDefault="003D793E" w:rsidP="003D793E">
      <w:pPr>
        <w:pStyle w:val="B1"/>
        <w:ind w:left="284" w:firstLine="0"/>
        <w:rPr>
          <w:b/>
          <w:bCs/>
        </w:rPr>
      </w:pPr>
      <w:bookmarkStart w:id="371" w:name="_PERM_MCCTEMPBM_CRPT84840015___2"/>
      <w:r>
        <w:rPr>
          <w:b/>
          <w:bCs/>
        </w:rPr>
        <w:t>9-10</w:t>
      </w:r>
      <w:r>
        <w:rPr>
          <w:b/>
          <w:bCs/>
        </w:rPr>
        <w:tab/>
        <w:t>PRACK request (UE#1 to CAT-AS)</w:t>
      </w:r>
    </w:p>
    <w:bookmarkEnd w:id="371"/>
    <w:p w14:paraId="3E178356" w14:textId="77777777" w:rsidR="003D793E" w:rsidRPr="003D793E" w:rsidRDefault="00D56CDC" w:rsidP="00D56CDC">
      <w:pPr>
        <w:pStyle w:val="B1"/>
      </w:pPr>
      <w:r>
        <w:lastRenderedPageBreak/>
        <w:tab/>
      </w:r>
      <w:r w:rsidR="003D793E" w:rsidRPr="003D793E">
        <w:t>UE#1 sends a SIP PRACK request, which acknowledges the SIP 183 (Session Progress) provisional response, to the CAT-AS.</w:t>
      </w:r>
    </w:p>
    <w:p w14:paraId="27165941" w14:textId="77777777" w:rsidR="003D793E" w:rsidRPr="003D793E" w:rsidRDefault="00D56CDC" w:rsidP="00D56CDC">
      <w:pPr>
        <w:pStyle w:val="B1"/>
      </w:pPr>
      <w:r>
        <w:tab/>
      </w:r>
      <w:r w:rsidR="003D793E" w:rsidRPr="003D793E">
        <w:t>The CAT-AS instructs the MRF to play CAT media.</w:t>
      </w:r>
    </w:p>
    <w:p w14:paraId="1F6AD261" w14:textId="77777777" w:rsidR="003D793E" w:rsidRDefault="003D793E" w:rsidP="003D793E">
      <w:pPr>
        <w:pStyle w:val="B1"/>
        <w:ind w:left="284" w:firstLine="0"/>
        <w:rPr>
          <w:b/>
          <w:bCs/>
        </w:rPr>
      </w:pPr>
      <w:bookmarkStart w:id="372" w:name="_PERM_MCCTEMPBM_CRPT84840016___2"/>
      <w:r>
        <w:rPr>
          <w:b/>
          <w:bCs/>
        </w:rPr>
        <w:t>11-12</w:t>
      </w:r>
      <w:r>
        <w:rPr>
          <w:b/>
          <w:bCs/>
        </w:rPr>
        <w:tab/>
        <w:t xml:space="preserve">200 (OK) response to PRACK </w:t>
      </w:r>
      <w:r w:rsidR="00267B4F">
        <w:rPr>
          <w:b/>
          <w:bCs/>
        </w:rPr>
        <w:t xml:space="preserve">request </w:t>
      </w:r>
      <w:r>
        <w:rPr>
          <w:b/>
          <w:bCs/>
        </w:rPr>
        <w:t>(CAT-AS to UE#1)</w:t>
      </w:r>
    </w:p>
    <w:bookmarkEnd w:id="372"/>
    <w:p w14:paraId="60159CD1" w14:textId="77777777" w:rsidR="003D793E" w:rsidRDefault="00D56CDC" w:rsidP="00D56CDC">
      <w:pPr>
        <w:pStyle w:val="B1"/>
        <w:rPr>
          <w:b/>
          <w:bCs/>
        </w:rPr>
      </w:pPr>
      <w:r>
        <w:tab/>
      </w:r>
      <w:r w:rsidR="003D793E">
        <w:t>The CAT-AS sends a SIP 200 (OK) response for the SIP PRACK request to UE#1.</w:t>
      </w:r>
    </w:p>
    <w:p w14:paraId="382DE601" w14:textId="77777777" w:rsidR="003D793E" w:rsidRDefault="003D793E" w:rsidP="003D793E">
      <w:pPr>
        <w:pStyle w:val="B1"/>
        <w:ind w:left="284" w:firstLine="0"/>
        <w:rPr>
          <w:b/>
          <w:bCs/>
        </w:rPr>
      </w:pPr>
      <w:bookmarkStart w:id="373" w:name="_PERM_MCCTEMPBM_CRPT84840017___2"/>
      <w:r>
        <w:rPr>
          <w:b/>
          <w:bCs/>
        </w:rPr>
        <w:t>13-14</w:t>
      </w:r>
      <w:r>
        <w:rPr>
          <w:b/>
          <w:bCs/>
        </w:rPr>
        <w:tab/>
        <w:t xml:space="preserve">200 (OK) response to INVITE </w:t>
      </w:r>
      <w:r w:rsidR="00267B4F">
        <w:rPr>
          <w:b/>
          <w:bCs/>
        </w:rPr>
        <w:t xml:space="preserve">request </w:t>
      </w:r>
      <w:r>
        <w:rPr>
          <w:b/>
          <w:bCs/>
        </w:rPr>
        <w:t>(UE#2 to CAT-AS) see example in table</w:t>
      </w:r>
      <w:r w:rsidR="00810336">
        <w:rPr>
          <w:b/>
          <w:bCs/>
        </w:rPr>
        <w:t> </w:t>
      </w:r>
      <w:r>
        <w:rPr>
          <w:b/>
          <w:bCs/>
        </w:rPr>
        <w:t>A.3.2-3</w:t>
      </w:r>
    </w:p>
    <w:bookmarkEnd w:id="373"/>
    <w:p w14:paraId="53DD734D" w14:textId="77777777" w:rsidR="003D793E" w:rsidRDefault="00D56CDC" w:rsidP="00D56CDC">
      <w:pPr>
        <w:pStyle w:val="B1"/>
      </w:pPr>
      <w:r>
        <w:tab/>
      </w:r>
      <w:r w:rsidR="003D793E">
        <w:t>The called party answers the call. UE#2 sends a SIP 200 (OK) final response for the SIP INVITE request to the CAT-AS.</w:t>
      </w:r>
    </w:p>
    <w:p w14:paraId="719D40FD" w14:textId="77777777" w:rsidR="003D793E" w:rsidRDefault="00D56CDC" w:rsidP="00D56CDC">
      <w:pPr>
        <w:pStyle w:val="B1"/>
      </w:pPr>
      <w:r>
        <w:tab/>
      </w:r>
      <w:r w:rsidR="003D793E">
        <w:t>The CAT-AS instructs the MRF to stop CAT media.</w:t>
      </w:r>
    </w:p>
    <w:p w14:paraId="38D318F4" w14:textId="77777777" w:rsidR="003D793E" w:rsidRPr="002D639B" w:rsidRDefault="003D793E" w:rsidP="003D793E">
      <w:pPr>
        <w:pStyle w:val="TH"/>
      </w:pPr>
      <w:r>
        <w:t>Table</w:t>
      </w:r>
      <w:r w:rsidR="00810336">
        <w:t> </w:t>
      </w:r>
      <w:r>
        <w:t>A.3.2-3: 200 (OK) response (UE#2 to CAT-AS</w:t>
      </w:r>
      <w:r w:rsidRPr="002D639B">
        <w:t>)</w:t>
      </w:r>
    </w:p>
    <w:p w14:paraId="157129FA"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1" w:right="284" w:hanging="284"/>
      </w:pPr>
      <w:bookmarkStart w:id="374" w:name="_PERM_MCCTEMPBM_CRPT84840018___2"/>
      <w:r>
        <w:t>SIP/2.0 200 OK</w:t>
      </w:r>
    </w:p>
    <w:p w14:paraId="31640D6D"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1" w:right="284" w:hanging="284"/>
      </w:pPr>
      <w:r w:rsidRPr="002D639B">
        <w:t>Via: SIP/2.0/UDP pcscf2.visited2.net:5088;comp=sigcomp;branch=z9hG4bK361k21.1, SIP/2.0/UDP scscf</w:t>
      </w:r>
      <w:r>
        <w:t>2.home2.net;branch=z9hG4bK764XC12</w:t>
      </w:r>
      <w:r w:rsidRPr="002D639B">
        <w:t>.1,</w:t>
      </w:r>
      <w:r>
        <w:t xml:space="preserve"> SIP/2.0/UDP catas.home2.net;branch=z9hG4bK764Q32</w:t>
      </w:r>
      <w:r w:rsidRPr="002D639B">
        <w:t>.1, SIP/2.0/UDP scscf2.home2.net;branch=z9hG4bK764z87.1,</w:t>
      </w:r>
      <w:r>
        <w:t xml:space="preserve"> </w:t>
      </w:r>
      <w:r w:rsidRPr="002D639B">
        <w:t>SIP/2.0/UDP icscf2_s.home2.net;branch=z9hG4bK871y12.1, SIP/2.0/UDP scscf1.home1.net;branch=z9hG4bK332b23.1, SIP/2.0/UDP pcscf1.visited1.net;branch=z9hG4bK240f3</w:t>
      </w:r>
      <w:r>
        <w:t xml:space="preserve">4.1, </w:t>
      </w:r>
      <w:r w:rsidRPr="002D639B">
        <w:t>SIP/2.0/UDP [5555::aaa:bbb:ccc:ddd]:1357;comp=sigcomp;branch=z9hG4bKnashds7</w:t>
      </w:r>
    </w:p>
    <w:p w14:paraId="6663CB83"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1" w:right="284" w:hanging="284"/>
      </w:pPr>
      <w:r w:rsidRPr="002D639B">
        <w:t>Record-Route: &lt;sip:pcscf2.visited2.net:5088;lr;comp=sigcomp&gt;, &lt;sip:scscf2.home2.net;lr&gt;, &lt;sip:scscf1.home1.net;lr&gt;, &lt;sip:pcscf1.visited1.net;lr&gt;</w:t>
      </w:r>
    </w:p>
    <w:p w14:paraId="1D835448"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bookmarkStart w:id="375" w:name="_PERM_MCCTEMPBM_CRPT84840019___2"/>
      <w:bookmarkEnd w:id="374"/>
      <w:r w:rsidRPr="002D639B">
        <w:t>From:</w:t>
      </w:r>
    </w:p>
    <w:p w14:paraId="52451304"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r>
        <w:t>: &lt;tel:+1-212-555-2222&gt;;tag=6322</w:t>
      </w:r>
    </w:p>
    <w:p w14:paraId="3EF75785"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31E565B4" w14:textId="77777777" w:rsidR="003D793E" w:rsidRPr="002D639B"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487B82CE" w14:textId="77777777" w:rsidR="003D793E" w:rsidRDefault="003D793E" w:rsidP="003D793E">
      <w:pPr>
        <w:pStyle w:val="PL"/>
        <w:keepNext/>
        <w:pBdr>
          <w:top w:val="single" w:sz="4" w:space="1" w:color="auto"/>
          <w:left w:val="single" w:sz="4" w:space="4" w:color="auto"/>
          <w:bottom w:val="single" w:sz="4" w:space="1" w:color="auto"/>
          <w:right w:val="single" w:sz="4" w:space="4" w:color="auto"/>
        </w:pBdr>
        <w:ind w:left="850" w:right="284" w:hanging="283"/>
      </w:pPr>
      <w:r w:rsidRPr="002D639B">
        <w:t>Allow: INVITE, ACK, CANCEL, BYE, PRACK, UPDATE, REFER, MESSAGE</w:t>
      </w:r>
    </w:p>
    <w:p w14:paraId="4555FF90" w14:textId="77777777" w:rsidR="003D793E" w:rsidRPr="005D6FF6" w:rsidRDefault="003D793E" w:rsidP="003D793E">
      <w:pPr>
        <w:pStyle w:val="PL"/>
        <w:keepNext/>
        <w:pBdr>
          <w:top w:val="single" w:sz="4" w:space="1" w:color="auto"/>
          <w:left w:val="single" w:sz="4" w:space="4" w:color="auto"/>
          <w:bottom w:val="single" w:sz="4" w:space="1" w:color="auto"/>
          <w:right w:val="single" w:sz="4" w:space="4" w:color="auto"/>
        </w:pBdr>
        <w:ind w:left="851" w:right="284" w:hanging="284"/>
      </w:pPr>
      <w:bookmarkStart w:id="376" w:name="_PERM_MCCTEMPBM_CRPT84840020___2"/>
      <w:bookmarkEnd w:id="375"/>
      <w:r w:rsidRPr="005D6FF6">
        <w:t>Contact: &lt;sip:</w:t>
      </w:r>
      <w:r w:rsidR="009F22E0" w:rsidRPr="005D6FF6">
        <w:rPr>
          <w:rFonts w:cs="Courier New"/>
          <w:szCs w:val="16"/>
        </w:rPr>
        <w:t>user2_public1@home2.net;gr=urn:uuid:2ad8950e-48a5-4a74-8d99-ad76cc7fc74</w:t>
      </w:r>
      <w:r w:rsidRPr="005D6FF6">
        <w:t>&gt;</w:t>
      </w:r>
      <w:r w:rsidR="009F22E0" w:rsidRPr="005D6FF6">
        <w:rPr>
          <w:rFonts w:eastAsia="PMingLiU" w:cs="Courier New"/>
          <w:lang w:eastAsia="zh-TW"/>
        </w:rPr>
        <w:t>;</w:t>
      </w:r>
      <w:r w:rsidR="009F22E0" w:rsidRPr="005D6FF6">
        <w:t>+g.3gpp.icsi_ref="urn%3Aurn-7%3gpp-service.ims.icsi.mmtel"</w:t>
      </w:r>
    </w:p>
    <w:p w14:paraId="0F3A1247" w14:textId="77777777" w:rsidR="003D793E" w:rsidRPr="002901F1"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377" w:name="_PERM_MCCTEMPBM_CRPT84840021___2"/>
      <w:bookmarkEnd w:id="376"/>
      <w:r w:rsidRPr="002901F1">
        <w:rPr>
          <w:snapToGrid w:val="0"/>
        </w:rPr>
        <w:t xml:space="preserve">Content-Type: application/sdp </w:t>
      </w:r>
    </w:p>
    <w:p w14:paraId="41DBF4E6" w14:textId="77777777" w:rsidR="003D793E" w:rsidRPr="002901F1"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2901F1">
        <w:rPr>
          <w:snapToGrid w:val="0"/>
        </w:rPr>
        <w:t>Content-Length: (…)</w:t>
      </w:r>
    </w:p>
    <w:p w14:paraId="2E4F03DB" w14:textId="77777777" w:rsidR="003D793E" w:rsidRPr="002901F1"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2853BC68"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3D793E">
        <w:rPr>
          <w:lang w:val="it-IT"/>
        </w:rPr>
        <w:t>v=0</w:t>
      </w:r>
    </w:p>
    <w:p w14:paraId="2F6F9F13"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3D793E">
        <w:rPr>
          <w:lang w:val="it-IT"/>
        </w:rPr>
        <w:t>o=- 2987933615 2987933615 IN IP6 6666::eee:fff:aaa:bbb</w:t>
      </w:r>
    </w:p>
    <w:p w14:paraId="683665B4"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3D793E">
        <w:rPr>
          <w:lang w:val="it-IT"/>
        </w:rPr>
        <w:t>s=-</w:t>
      </w:r>
    </w:p>
    <w:p w14:paraId="09E8A760"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3D793E">
        <w:rPr>
          <w:lang w:val="it-IT"/>
        </w:rPr>
        <w:t>c=IN IP6 6666::eee:fff:aaa:bbb</w:t>
      </w:r>
    </w:p>
    <w:p w14:paraId="3D69C074"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3D793E">
        <w:rPr>
          <w:lang w:val="it-IT"/>
        </w:rPr>
        <w:t>t=0 0</w:t>
      </w:r>
    </w:p>
    <w:p w14:paraId="1D08ECEC"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3D793E">
        <w:rPr>
          <w:lang w:val="it-IT"/>
        </w:rPr>
        <w:t>m=video 3400 RTP/AVP 98</w:t>
      </w:r>
    </w:p>
    <w:p w14:paraId="7A75D7D9"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3D793E">
        <w:rPr>
          <w:lang w:val="pt-BR"/>
        </w:rPr>
        <w:t>b=AS:75</w:t>
      </w:r>
    </w:p>
    <w:p w14:paraId="15E68FED" w14:textId="77777777" w:rsidR="003D793E" w:rsidRPr="003D793E"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3D793E">
        <w:rPr>
          <w:lang w:val="pt-BR"/>
        </w:rPr>
        <w:t>a=curr:qos local sendrecv</w:t>
      </w:r>
    </w:p>
    <w:p w14:paraId="492C46BF" w14:textId="77777777" w:rsidR="003D793E" w:rsidRPr="00F627FA"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627FA">
        <w:rPr>
          <w:lang w:val="pt-BR"/>
        </w:rPr>
        <w:t>a=curr:qos remote sendrecv</w:t>
      </w:r>
    </w:p>
    <w:p w14:paraId="42A2EA73" w14:textId="77777777" w:rsidR="003D793E" w:rsidRPr="00F627FA"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627FA">
        <w:rPr>
          <w:lang w:val="pt-BR"/>
        </w:rPr>
        <w:t>a=des:qos mandatory local sendrecv</w:t>
      </w:r>
    </w:p>
    <w:p w14:paraId="7F09082D" w14:textId="77777777" w:rsidR="003D793E" w:rsidRPr="00F627FA"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627FA">
        <w:rPr>
          <w:lang w:val="pt-BR"/>
        </w:rPr>
        <w:t>a=des:qos mandatory remote sendrecv</w:t>
      </w:r>
    </w:p>
    <w:p w14:paraId="188BB4B7" w14:textId="77777777" w:rsidR="003D793E" w:rsidRPr="00F627FA"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627FA">
        <w:rPr>
          <w:lang w:val="pt-BR"/>
        </w:rPr>
        <w:t>a=rtpmap:98 H263</w:t>
      </w:r>
    </w:p>
    <w:p w14:paraId="42A08874" w14:textId="77777777" w:rsidR="003D793E" w:rsidRPr="00F627FA"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627FA">
        <w:rPr>
          <w:lang w:val="pt-BR"/>
        </w:rPr>
        <w:t>a=fmtp:98 profile-level-id=0</w:t>
      </w:r>
    </w:p>
    <w:p w14:paraId="239F97EB" w14:textId="77777777" w:rsidR="003D793E" w:rsidRPr="00F627FA"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627FA">
        <w:rPr>
          <w:lang w:val="pt-BR"/>
        </w:rPr>
        <w:t>m=audio 3456 RTP/AVP 97 96</w:t>
      </w:r>
    </w:p>
    <w:p w14:paraId="3C93DAAD" w14:textId="77777777" w:rsidR="003D793E" w:rsidRPr="00F627FA"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627FA">
        <w:rPr>
          <w:lang w:val="pt-BR"/>
        </w:rPr>
        <w:t>b=AS:25.4</w:t>
      </w:r>
    </w:p>
    <w:p w14:paraId="0F39038E" w14:textId="77777777" w:rsidR="003D793E" w:rsidRPr="00F627FA"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627FA">
        <w:rPr>
          <w:lang w:val="pt-BR"/>
        </w:rPr>
        <w:t>a=curr:qos local sendrecv</w:t>
      </w:r>
    </w:p>
    <w:p w14:paraId="194A16DC" w14:textId="77777777" w:rsidR="003D793E" w:rsidRPr="00F627FA"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627FA">
        <w:rPr>
          <w:lang w:val="pt-BR"/>
        </w:rPr>
        <w:t>a=curr:qos remote sendrecv</w:t>
      </w:r>
    </w:p>
    <w:p w14:paraId="4A5BB935" w14:textId="77777777" w:rsidR="003D793E" w:rsidRPr="00F627FA"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627FA">
        <w:rPr>
          <w:lang w:val="pt-BR"/>
        </w:rPr>
        <w:t>a=des:qos mandatory local sendrecv</w:t>
      </w:r>
    </w:p>
    <w:p w14:paraId="3BDD0470" w14:textId="77777777" w:rsidR="003D793E" w:rsidRPr="00F627FA"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627FA">
        <w:rPr>
          <w:lang w:val="pt-BR"/>
        </w:rPr>
        <w:t>a=des:qos mandatory remote sendrecv</w:t>
      </w:r>
    </w:p>
    <w:p w14:paraId="290022E4" w14:textId="77777777" w:rsidR="003D793E" w:rsidRPr="00F627FA" w:rsidRDefault="003D793E" w:rsidP="003D793E">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627FA">
        <w:rPr>
          <w:lang w:val="pt-BR"/>
        </w:rPr>
        <w:t xml:space="preserve">a=rtpmap:97 AMR </w:t>
      </w:r>
    </w:p>
    <w:p w14:paraId="05475561" w14:textId="77777777" w:rsidR="003D793E" w:rsidRPr="00F627FA" w:rsidRDefault="003D793E" w:rsidP="003D793E">
      <w:pPr>
        <w:pStyle w:val="PL"/>
        <w:keepNext/>
        <w:pBdr>
          <w:top w:val="single" w:sz="4" w:space="1" w:color="auto"/>
          <w:left w:val="single" w:sz="4" w:space="4" w:color="auto"/>
          <w:bottom w:val="single" w:sz="4" w:space="1" w:color="auto"/>
          <w:right w:val="single" w:sz="4" w:space="4" w:color="auto"/>
        </w:pBdr>
        <w:ind w:left="851" w:right="284" w:hanging="284"/>
        <w:rPr>
          <w:lang w:val="pt-BR"/>
        </w:rPr>
      </w:pPr>
      <w:bookmarkStart w:id="378" w:name="_PERM_MCCTEMPBM_CRPT84840022___2"/>
      <w:bookmarkEnd w:id="377"/>
      <w:r w:rsidRPr="00F627FA">
        <w:rPr>
          <w:lang w:val="pt-BR"/>
        </w:rPr>
        <w:t>a=fmtp:97 mode-set=0,2,5,7; maxframes</w:t>
      </w:r>
    </w:p>
    <w:bookmarkEnd w:id="378"/>
    <w:p w14:paraId="1CA327D5" w14:textId="77777777" w:rsidR="003D793E" w:rsidRPr="00F627FA" w:rsidRDefault="003D793E" w:rsidP="003D793E">
      <w:pPr>
        <w:rPr>
          <w:lang w:val="pt-BR"/>
        </w:rPr>
      </w:pPr>
    </w:p>
    <w:p w14:paraId="3A3BD5B2" w14:textId="77777777" w:rsidR="003D793E" w:rsidRPr="00311E5C" w:rsidRDefault="003D793E" w:rsidP="003D793E">
      <w:pPr>
        <w:pStyle w:val="EX"/>
        <w:keepLines w:val="0"/>
      </w:pPr>
      <w:r w:rsidRPr="002D639B">
        <w:rPr>
          <w:b/>
        </w:rPr>
        <w:t>SDP</w:t>
      </w:r>
      <w:r>
        <w:rPr>
          <w:b/>
        </w:rPr>
        <w:t>:</w:t>
      </w:r>
      <w:r w:rsidRPr="002D639B">
        <w:tab/>
        <w:t xml:space="preserve">The SDP </w:t>
      </w:r>
      <w:r>
        <w:t>answer (SDP_A) contains a set of codecs to be used for the session. If preconditions are used, they are indicated as fulfilled.</w:t>
      </w:r>
    </w:p>
    <w:p w14:paraId="2481D3CD" w14:textId="77777777" w:rsidR="003D793E" w:rsidRDefault="003D793E" w:rsidP="003D793E">
      <w:pPr>
        <w:pStyle w:val="B1"/>
        <w:ind w:left="284" w:firstLine="0"/>
        <w:rPr>
          <w:b/>
          <w:bCs/>
        </w:rPr>
      </w:pPr>
      <w:bookmarkStart w:id="379" w:name="_PERM_MCCTEMPBM_CRPT84840023___2"/>
      <w:r>
        <w:rPr>
          <w:b/>
          <w:bCs/>
        </w:rPr>
        <w:t>15-16</w:t>
      </w:r>
      <w:r>
        <w:rPr>
          <w:b/>
          <w:bCs/>
        </w:rPr>
        <w:tab/>
        <w:t xml:space="preserve">200 (OK) response to INVITE </w:t>
      </w:r>
      <w:r w:rsidR="00267B4F">
        <w:rPr>
          <w:b/>
          <w:bCs/>
        </w:rPr>
        <w:t xml:space="preserve">request </w:t>
      </w:r>
      <w:r>
        <w:rPr>
          <w:b/>
          <w:bCs/>
        </w:rPr>
        <w:t>(CAT-AS to UE#1)</w:t>
      </w:r>
    </w:p>
    <w:bookmarkEnd w:id="379"/>
    <w:p w14:paraId="23A7138D" w14:textId="77777777" w:rsidR="003D793E" w:rsidRPr="00D56CDC" w:rsidRDefault="00D56CDC" w:rsidP="00D56CDC">
      <w:pPr>
        <w:pStyle w:val="B1"/>
      </w:pPr>
      <w:r>
        <w:tab/>
      </w:r>
      <w:r w:rsidR="003D793E" w:rsidRPr="00D56CDC">
        <w:t>The CAT-AS forwards the SIP 200 (OK) response to UE#1.</w:t>
      </w:r>
    </w:p>
    <w:p w14:paraId="5BA5C4EA" w14:textId="77777777" w:rsidR="003D793E" w:rsidRPr="00D56CDC" w:rsidRDefault="00D56CDC" w:rsidP="00D56CDC">
      <w:pPr>
        <w:pStyle w:val="B1"/>
      </w:pPr>
      <w:r>
        <w:tab/>
      </w:r>
      <w:r w:rsidR="003D793E" w:rsidRPr="00D56CDC">
        <w:t>A dialog (D2) is established between UE#1 and UE#2.</w:t>
      </w:r>
    </w:p>
    <w:p w14:paraId="018023CC" w14:textId="77777777" w:rsidR="003D793E" w:rsidRPr="00D56CDC" w:rsidRDefault="00D56CDC" w:rsidP="00D56CDC">
      <w:pPr>
        <w:pStyle w:val="B1"/>
      </w:pPr>
      <w:r>
        <w:tab/>
      </w:r>
      <w:r w:rsidR="003D793E" w:rsidRPr="00D56CDC">
        <w:t>The early dialog (D1) between UE#1 and the CAT-AS is terminated.</w:t>
      </w:r>
    </w:p>
    <w:p w14:paraId="2BE9F3F8" w14:textId="77777777" w:rsidR="003D793E" w:rsidRDefault="00CE28E0" w:rsidP="00CE28E0">
      <w:pPr>
        <w:pStyle w:val="B1"/>
        <w:ind w:left="284" w:firstLine="0"/>
        <w:rPr>
          <w:b/>
          <w:bCs/>
        </w:rPr>
      </w:pPr>
      <w:bookmarkStart w:id="380" w:name="_PERM_MCCTEMPBM_CRPT84840024___2"/>
      <w:r>
        <w:rPr>
          <w:b/>
          <w:bCs/>
        </w:rPr>
        <w:lastRenderedPageBreak/>
        <w:t>17-78</w:t>
      </w:r>
      <w:r>
        <w:rPr>
          <w:b/>
          <w:bCs/>
        </w:rPr>
        <w:tab/>
      </w:r>
      <w:r w:rsidR="003D793E">
        <w:rPr>
          <w:b/>
          <w:bCs/>
        </w:rPr>
        <w:t>ACK request (UE#1 to UE#2)</w:t>
      </w:r>
    </w:p>
    <w:bookmarkEnd w:id="380"/>
    <w:p w14:paraId="4941470A" w14:textId="77777777" w:rsidR="003D793E" w:rsidRPr="002D639B" w:rsidRDefault="00D56CDC" w:rsidP="00D56CDC">
      <w:pPr>
        <w:pStyle w:val="B1"/>
      </w:pPr>
      <w:r>
        <w:tab/>
      </w:r>
      <w:r w:rsidR="003D793E">
        <w:t>UE#1 sends a SIP ACK request, which acknowledges the SIP 200 (OK) final response, to UE#2.</w:t>
      </w:r>
    </w:p>
    <w:p w14:paraId="684F16B8" w14:textId="77777777" w:rsidR="00CB4F50" w:rsidRDefault="00CB4F50" w:rsidP="00E41302">
      <w:pPr>
        <w:pStyle w:val="Heading2"/>
      </w:pPr>
      <w:bookmarkStart w:id="381" w:name="_Toc20131431"/>
      <w:bookmarkStart w:id="382" w:name="_Toc36122558"/>
      <w:bookmarkStart w:id="383" w:name="_Toc45183257"/>
      <w:bookmarkStart w:id="384" w:name="_Toc45696698"/>
      <w:bookmarkStart w:id="385" w:name="_Toc163140022"/>
      <w:r>
        <w:t>A.3.3</w:t>
      </w:r>
      <w:r>
        <w:tab/>
        <w:t>CAT when UE#1 does not have required resources available while UE#2 has resources available</w:t>
      </w:r>
      <w:bookmarkEnd w:id="381"/>
      <w:bookmarkEnd w:id="382"/>
      <w:bookmarkEnd w:id="383"/>
      <w:bookmarkEnd w:id="384"/>
      <w:bookmarkEnd w:id="385"/>
    </w:p>
    <w:p w14:paraId="3D278F53" w14:textId="77777777" w:rsidR="00037FCA" w:rsidRPr="00FA21F8" w:rsidRDefault="00037FCA" w:rsidP="00037FCA"/>
    <w:bookmarkStart w:id="386" w:name="_MCCTEMPBM_CRPT84840025___7"/>
    <w:p w14:paraId="31B22E02" w14:textId="77777777" w:rsidR="00037FCA" w:rsidRDefault="00267B4F" w:rsidP="00037FCA">
      <w:pPr>
        <w:pStyle w:val="TH"/>
      </w:pPr>
      <w:r>
        <w:object w:dxaOrig="12421" w:dyaOrig="16534" w14:anchorId="255EAD2B">
          <v:shape id="_x0000_i1028" type="#_x0000_t75" style="width:481.9pt;height:641.65pt" o:ole="">
            <v:imagedata r:id="rId15" o:title=""/>
          </v:shape>
          <o:OLEObject Type="Embed" ProgID="Visio.Drawing.11" ShapeID="_x0000_i1028" DrawAspect="Content" ObjectID="_1781410664" r:id="rId16"/>
        </w:object>
      </w:r>
    </w:p>
    <w:bookmarkEnd w:id="386"/>
    <w:p w14:paraId="1B9BC7D0" w14:textId="77777777" w:rsidR="00037FCA" w:rsidRPr="002D639B" w:rsidRDefault="00037FCA" w:rsidP="00037FCA">
      <w:pPr>
        <w:pStyle w:val="TF"/>
      </w:pPr>
      <w:r w:rsidRPr="002D639B">
        <w:t>Figure</w:t>
      </w:r>
      <w:r w:rsidR="00810336">
        <w:t> </w:t>
      </w:r>
      <w:r>
        <w:t>A.3.3-1: CAT, UE#1 does not have required resources available</w:t>
      </w:r>
    </w:p>
    <w:p w14:paraId="424D3C2C" w14:textId="77777777" w:rsidR="00037FCA" w:rsidRDefault="00037FCA" w:rsidP="00037FCA">
      <w:pPr>
        <w:pStyle w:val="B1"/>
        <w:ind w:left="285" w:firstLine="0"/>
        <w:rPr>
          <w:b/>
          <w:bCs/>
        </w:rPr>
      </w:pPr>
      <w:bookmarkStart w:id="387" w:name="_PERM_MCCTEMPBM_CRPT84840026___2"/>
      <w:r>
        <w:rPr>
          <w:b/>
        </w:rPr>
        <w:t>1</w:t>
      </w:r>
      <w:r>
        <w:rPr>
          <w:b/>
        </w:rPr>
        <w:tab/>
      </w:r>
      <w:r>
        <w:rPr>
          <w:b/>
        </w:rPr>
        <w:tab/>
        <w:t>INVITE request (UE#1 to CAT-AS) see example in table A.3.3-1</w:t>
      </w:r>
    </w:p>
    <w:bookmarkEnd w:id="387"/>
    <w:p w14:paraId="280A3402" w14:textId="77777777" w:rsidR="00037FCA" w:rsidRDefault="00037FCA" w:rsidP="00037FCA">
      <w:pPr>
        <w:pStyle w:val="B1"/>
      </w:pPr>
      <w:r>
        <w:tab/>
        <w:t>UE#1 sends a SIP INVITE request to the intermediate IM CN subsystem.</w:t>
      </w:r>
    </w:p>
    <w:p w14:paraId="2A7A0A44" w14:textId="77777777" w:rsidR="00037FCA" w:rsidRPr="002D639B" w:rsidRDefault="00037FCA" w:rsidP="00037FCA">
      <w:pPr>
        <w:pStyle w:val="TH"/>
      </w:pPr>
      <w:r>
        <w:lastRenderedPageBreak/>
        <w:t>Table</w:t>
      </w:r>
      <w:r w:rsidR="00810336">
        <w:t> </w:t>
      </w:r>
      <w:r>
        <w:t>A.3.3-</w:t>
      </w:r>
      <w:r w:rsidR="009F22E0">
        <w:t>1</w:t>
      </w:r>
      <w:r>
        <w:t>: INVITE request (UE#1 to CAT-AS</w:t>
      </w:r>
      <w:r w:rsidRPr="002D639B">
        <w:t>)</w:t>
      </w:r>
    </w:p>
    <w:p w14:paraId="26E8AEDE"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bookmarkStart w:id="388" w:name="_PERM_MCCTEMPBM_CRPT84840027___2"/>
      <w:r w:rsidRPr="002D639B">
        <w:t>INVITE tel:+1-212-555-2222 SIP/2.0</w:t>
      </w:r>
    </w:p>
    <w:p w14:paraId="47893E29"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Via: SIP/2.0/UDP [5555::aaa:bbb:ccc:ddd]:1357;comp=sigcomp;branch=z9hG4bKnashds7</w:t>
      </w:r>
    </w:p>
    <w:p w14:paraId="7722779E"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Max-Forwards: 70</w:t>
      </w:r>
    </w:p>
    <w:p w14:paraId="0053E89B"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Route: &lt;sip:pcscf1.visited1.net:7531;lr;comp=sigcomp&gt;, &lt;sip:scscf1.home1.net;lr&gt;</w:t>
      </w:r>
    </w:p>
    <w:p w14:paraId="2E0F2DB2"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P-Preferred-Identity: "John Doe" &lt;sip:user1_public1@home1.net&gt;</w:t>
      </w:r>
    </w:p>
    <w:p w14:paraId="1758BFAA" w14:textId="77777777" w:rsidR="00037FCA"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P-Access-Network-Info: 3GPP-UTRAN-TDD; utran-cell-id-3gpp=234151D0FCE11</w:t>
      </w:r>
    </w:p>
    <w:p w14:paraId="42BD8EE3" w14:textId="77777777" w:rsidR="00037FCA"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t>P-Preferred-Service</w:t>
      </w:r>
      <w:r w:rsidRPr="00C30487">
        <w:rPr>
          <w:rFonts w:cs="CG Times (WN)"/>
        </w:rPr>
        <w:t xml:space="preserve">: </w:t>
      </w:r>
      <w:r w:rsidRPr="00C30487">
        <w:t>urn:urn-</w:t>
      </w:r>
      <w:r w:rsidR="009F22E0">
        <w:t>7</w:t>
      </w:r>
      <w:r w:rsidRPr="00C30487">
        <w:t>:3gpp-service.ims.icsi.mmtel</w:t>
      </w:r>
    </w:p>
    <w:p w14:paraId="7D1F61CB"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t>Accept-Contact: *;+g.3gpp.icsi_ref="urn%3Aurn-</w:t>
      </w:r>
      <w:r w:rsidR="009F22E0">
        <w:t>7</w:t>
      </w:r>
      <w:r>
        <w:t>%3gpp-service.ims.icsi.mmtel"</w:t>
      </w:r>
    </w:p>
    <w:p w14:paraId="37F7A5F4" w14:textId="77777777" w:rsidR="00037FCA"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Privacy: none</w:t>
      </w:r>
    </w:p>
    <w:p w14:paraId="32A64933"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t>P-Early-Media: supported</w:t>
      </w:r>
    </w:p>
    <w:p w14:paraId="3052EEEA"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From: &lt;sip:user1_public1@home1.net&gt;;tag=171828</w:t>
      </w:r>
    </w:p>
    <w:p w14:paraId="78A44220"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To: &lt;tel:+1-212-555-2222&gt;</w:t>
      </w:r>
    </w:p>
    <w:p w14:paraId="5089AB87"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 xml:space="preserve">Call-ID: cb03a0s09a2sdfglkj490333 </w:t>
      </w:r>
    </w:p>
    <w:p w14:paraId="4C863515"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Cseq: 127 INVITE</w:t>
      </w:r>
    </w:p>
    <w:p w14:paraId="53AF34B4" w14:textId="77777777" w:rsidR="00037FCA"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Require: sec-agree</w:t>
      </w:r>
    </w:p>
    <w:p w14:paraId="0385C193" w14:textId="77777777" w:rsidR="00037FCA" w:rsidRPr="002D639B" w:rsidRDefault="00904A56" w:rsidP="00037FCA">
      <w:pPr>
        <w:pStyle w:val="PL"/>
        <w:keepNext/>
        <w:pBdr>
          <w:top w:val="single" w:sz="4" w:space="1" w:color="auto"/>
          <w:left w:val="single" w:sz="4" w:space="4" w:color="auto"/>
          <w:bottom w:val="single" w:sz="4" w:space="1" w:color="auto"/>
          <w:right w:val="single" w:sz="4" w:space="4" w:color="auto"/>
        </w:pBdr>
        <w:ind w:left="850" w:right="284" w:hanging="283"/>
      </w:pPr>
      <w:r>
        <w:t>Recv-Info: infoDtmf</w:t>
      </w:r>
    </w:p>
    <w:p w14:paraId="3D5FD242"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1" w:right="284" w:hanging="284"/>
        <w:rPr>
          <w:snapToGrid w:val="0"/>
        </w:rPr>
      </w:pPr>
      <w:bookmarkStart w:id="389" w:name="_PERM_MCCTEMPBM_CRPT84840028___2"/>
      <w:bookmarkEnd w:id="388"/>
      <w:r w:rsidRPr="002D639B">
        <w:rPr>
          <w:snapToGrid w:val="0"/>
        </w:rPr>
        <w:t>Supported: precondition, 100rel</w:t>
      </w:r>
      <w:r>
        <w:rPr>
          <w:snapToGrid w:val="0"/>
        </w:rPr>
        <w:t>, gruu, 199</w:t>
      </w:r>
      <w:r w:rsidRPr="002D639B">
        <w:rPr>
          <w:snapToGrid w:val="0"/>
        </w:rPr>
        <w:t xml:space="preserve"> </w:t>
      </w:r>
    </w:p>
    <w:p w14:paraId="20120E1D"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bookmarkStart w:id="390" w:name="_PERM_MCCTEMPBM_CRPT84840029___2"/>
      <w:bookmarkEnd w:id="389"/>
      <w:r w:rsidRPr="002D639B">
        <w:t>Proxy-Require: sec-agree</w:t>
      </w:r>
    </w:p>
    <w:p w14:paraId="6FB423BB" w14:textId="77777777" w:rsidR="00037FCA"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Security-Verify: ipsec-3gpp; q=0.1; alg=hmac-sha-1-96; spi-c=98765432; spi-s=87654321; port-c=8642; port-s=7531</w:t>
      </w:r>
    </w:p>
    <w:p w14:paraId="6CCBBBC9" w14:textId="77777777" w:rsidR="00037FCA" w:rsidRPr="005D6FF6"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5D6FF6">
        <w:t>Contact: &lt;sip:</w:t>
      </w:r>
      <w:r w:rsidR="009F22E0" w:rsidRPr="005D6FF6">
        <w:t>user1_public1@home1.net</w:t>
      </w:r>
      <w:r w:rsidRPr="005D6FF6">
        <w:t>;</w:t>
      </w:r>
      <w:r w:rsidRPr="005D6FF6">
        <w:rPr>
          <w:rFonts w:eastAsia="PMingLiU" w:cs="Courier New"/>
          <w:lang w:eastAsia="zh-TW"/>
        </w:rPr>
        <w:t>gr=urn:uuid:f81d4fae-7dec-11d0-a765-00a0c91e6bf6&gt;;</w:t>
      </w:r>
      <w:r w:rsidRPr="005D6FF6">
        <w:t>+g.3gpp.icsi_ref="urn%3Aurn-</w:t>
      </w:r>
      <w:r w:rsidR="009F22E0" w:rsidRPr="005D6FF6">
        <w:t>7</w:t>
      </w:r>
      <w:r w:rsidRPr="005D6FF6">
        <w:t>%3gpp-service.ims.icsi.mmtel"</w:t>
      </w:r>
    </w:p>
    <w:p w14:paraId="5EEFFBCA" w14:textId="77777777" w:rsidR="009F22E0" w:rsidRDefault="009F22E0" w:rsidP="009F22E0">
      <w:pPr>
        <w:pStyle w:val="PL"/>
        <w:keepNext/>
        <w:pBdr>
          <w:top w:val="single" w:sz="4" w:space="1" w:color="auto"/>
          <w:left w:val="single" w:sz="4" w:space="4" w:color="auto"/>
          <w:bottom w:val="single" w:sz="4" w:space="1" w:color="auto"/>
          <w:right w:val="single" w:sz="4" w:space="4" w:color="auto"/>
        </w:pBdr>
        <w:ind w:left="850" w:right="284" w:hanging="283"/>
        <w:rPr>
          <w:rFonts w:eastAsia="MS Mincho"/>
        </w:rPr>
      </w:pPr>
      <w:r>
        <w:rPr>
          <w:rFonts w:eastAsia="MS Mincho"/>
        </w:rPr>
        <w:t xml:space="preserve">Accept: application/sdp, </w:t>
      </w:r>
      <w:r w:rsidRPr="00732BA0">
        <w:t>application/3gpp-ims+xml</w:t>
      </w:r>
    </w:p>
    <w:p w14:paraId="379B5245"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rPr>
          <w:rFonts w:eastAsia="MS Mincho"/>
        </w:rPr>
      </w:pPr>
      <w:r w:rsidRPr="002D639B">
        <w:rPr>
          <w:rFonts w:eastAsia="MS Mincho"/>
        </w:rPr>
        <w:t>Allow: INVITE, ACK, CANCEL, BYE, PRACK, UPDATE, REFER, MESSAGE</w:t>
      </w:r>
    </w:p>
    <w:p w14:paraId="5CAFEB65" w14:textId="77777777" w:rsidR="00037FCA" w:rsidRPr="002901F1"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901F1">
        <w:t xml:space="preserve">Content-Type: application/sdp </w:t>
      </w:r>
    </w:p>
    <w:p w14:paraId="63E662B9" w14:textId="77777777" w:rsidR="00037FCA" w:rsidRPr="002901F1"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901F1">
        <w:t>Content-Length: (…)</w:t>
      </w:r>
    </w:p>
    <w:p w14:paraId="186635AA" w14:textId="77777777" w:rsidR="00037FCA" w:rsidRPr="002901F1"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p>
    <w:p w14:paraId="24258829" w14:textId="77777777" w:rsidR="00037FCA" w:rsidRPr="00037FCA"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it-IT"/>
        </w:rPr>
      </w:pPr>
      <w:r w:rsidRPr="00037FCA">
        <w:rPr>
          <w:lang w:val="it-IT"/>
        </w:rPr>
        <w:t>v=0</w:t>
      </w:r>
    </w:p>
    <w:p w14:paraId="4EE558B9" w14:textId="77777777" w:rsidR="00037FCA" w:rsidRPr="00037FCA"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it-IT"/>
        </w:rPr>
      </w:pPr>
      <w:r w:rsidRPr="00037FCA">
        <w:rPr>
          <w:lang w:val="it-IT"/>
        </w:rPr>
        <w:t>o=- 2987933615 2987933615 IN IP6 6666::aaa:bbb:ccc:ddd</w:t>
      </w:r>
    </w:p>
    <w:p w14:paraId="4F898427" w14:textId="77777777" w:rsidR="00037FCA" w:rsidRPr="002D639B" w:rsidRDefault="00037FCA" w:rsidP="00037FCA">
      <w:pPr>
        <w:pStyle w:val="PL"/>
        <w:pBdr>
          <w:top w:val="single" w:sz="4" w:space="1" w:color="auto"/>
          <w:left w:val="single" w:sz="4" w:space="4" w:color="auto"/>
          <w:bottom w:val="single" w:sz="4" w:space="1" w:color="auto"/>
          <w:right w:val="single" w:sz="4" w:space="4" w:color="auto"/>
        </w:pBdr>
        <w:ind w:left="850" w:right="284" w:hanging="283"/>
      </w:pPr>
      <w:r w:rsidRPr="002D639B">
        <w:t>s=-</w:t>
      </w:r>
    </w:p>
    <w:p w14:paraId="699FA8ED" w14:textId="77777777" w:rsidR="00037FCA" w:rsidRPr="00037FCA"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en-US"/>
        </w:rPr>
      </w:pPr>
      <w:r w:rsidRPr="00037FCA">
        <w:rPr>
          <w:lang w:val="en-US"/>
        </w:rPr>
        <w:t xml:space="preserve">c=IN IP6 6666::aaa:bbb:ccc:ddd </w:t>
      </w:r>
    </w:p>
    <w:p w14:paraId="2D20875B" w14:textId="77777777" w:rsidR="00037FCA" w:rsidRPr="00143662"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53F5802E" w14:textId="77777777" w:rsidR="00037FCA" w:rsidRPr="00143662"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 xml:space="preserve">m=video 3400 RTP/AVP 98 </w:t>
      </w:r>
    </w:p>
    <w:p w14:paraId="0C43418D" w14:textId="77777777" w:rsidR="00037FCA" w:rsidRPr="00895344"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b=AS:75</w:t>
      </w:r>
    </w:p>
    <w:p w14:paraId="0B3673BA" w14:textId="77777777" w:rsidR="00037FCA" w:rsidRPr="00895344"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none</w:t>
      </w:r>
    </w:p>
    <w:p w14:paraId="43024E35" w14:textId="77777777" w:rsidR="00037FCA" w:rsidRPr="00895344"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remote none</w:t>
      </w:r>
    </w:p>
    <w:p w14:paraId="4A7F2477" w14:textId="77777777" w:rsidR="00037FCA" w:rsidRPr="00895344"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0AA6C193" w14:textId="77777777" w:rsidR="00037FCA" w:rsidRPr="00895344"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none remote sendrecv</w:t>
      </w:r>
    </w:p>
    <w:p w14:paraId="3A5CDDCC" w14:textId="77777777" w:rsidR="00037FCA" w:rsidRPr="00037FCA"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a=rtpmap:98 H263</w:t>
      </w:r>
    </w:p>
    <w:p w14:paraId="17B5BA32" w14:textId="77777777" w:rsidR="00037FCA" w:rsidRPr="00037FCA"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m=audio 3456 RTP/AVP 97 96</w:t>
      </w:r>
    </w:p>
    <w:p w14:paraId="31B4D6E6" w14:textId="77777777" w:rsidR="00037FCA" w:rsidRPr="00037FCA"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b=AS:25.4</w:t>
      </w:r>
    </w:p>
    <w:p w14:paraId="01A4FB04" w14:textId="77777777" w:rsidR="00037FCA" w:rsidRPr="00037FCA"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a=curr:qos local none</w:t>
      </w:r>
    </w:p>
    <w:p w14:paraId="313E8A8B" w14:textId="77777777" w:rsidR="00037FCA" w:rsidRPr="00037FCA"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a=curr:qos remote none</w:t>
      </w:r>
    </w:p>
    <w:p w14:paraId="4755B1EA" w14:textId="77777777" w:rsidR="00037FCA" w:rsidRPr="00037FCA"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a=des:qos mandatory local sendrecv</w:t>
      </w:r>
    </w:p>
    <w:p w14:paraId="3D9744EC" w14:textId="77777777" w:rsidR="00037FCA" w:rsidRPr="002901F1"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2901F1">
        <w:rPr>
          <w:lang w:val="pt-BR"/>
        </w:rPr>
        <w:t>a=des:qos none remote sendrecv</w:t>
      </w:r>
    </w:p>
    <w:p w14:paraId="6F3BEAE6" w14:textId="77777777" w:rsidR="00037FCA" w:rsidRPr="002901F1"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2901F1">
        <w:rPr>
          <w:lang w:val="pt-BR"/>
        </w:rPr>
        <w:t xml:space="preserve">a=rtpmap:97 AMR </w:t>
      </w:r>
    </w:p>
    <w:p w14:paraId="68AF593C" w14:textId="77777777" w:rsidR="00037FCA" w:rsidRPr="002901F1"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2901F1">
        <w:rPr>
          <w:lang w:val="pt-BR"/>
        </w:rPr>
        <w:t>a=fmtp:97 mode-set=0,2,5,7; maxframes=2</w:t>
      </w:r>
    </w:p>
    <w:p w14:paraId="29FF515A"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a=rtpmap:96 telephone-event</w:t>
      </w:r>
    </w:p>
    <w:bookmarkEnd w:id="390"/>
    <w:p w14:paraId="42E0BB84" w14:textId="77777777" w:rsidR="00037FCA" w:rsidRPr="002D639B" w:rsidRDefault="00037FCA" w:rsidP="00037FCA"/>
    <w:p w14:paraId="42869E48" w14:textId="77777777" w:rsidR="00037FCA" w:rsidRDefault="00037FCA" w:rsidP="00037FCA">
      <w:pPr>
        <w:pStyle w:val="EX"/>
        <w:keepLines w:val="0"/>
      </w:pPr>
      <w:r w:rsidRPr="002D639B">
        <w:rPr>
          <w:b/>
        </w:rPr>
        <w:t>Supported:</w:t>
      </w:r>
      <w:r>
        <w:tab/>
        <w:t xml:space="preserve">The UE indicates support </w:t>
      </w:r>
      <w:r w:rsidRPr="002D639B">
        <w:t xml:space="preserve">for </w:t>
      </w:r>
      <w:r>
        <w:t xml:space="preserve">preconditions, </w:t>
      </w:r>
      <w:r w:rsidRPr="002D639B">
        <w:t>reliable provisional responses</w:t>
      </w:r>
      <w:r>
        <w:t>, gruu and the 199 provisional response.</w:t>
      </w:r>
    </w:p>
    <w:p w14:paraId="4172F624" w14:textId="77777777" w:rsidR="00037FCA" w:rsidRDefault="00904A56" w:rsidP="00037FCA">
      <w:pPr>
        <w:pStyle w:val="EX"/>
        <w:keepLines w:val="0"/>
      </w:pPr>
      <w:r>
        <w:rPr>
          <w:b/>
        </w:rPr>
        <w:t>Recv-Info</w:t>
      </w:r>
      <w:r w:rsidRPr="002D639B">
        <w:rPr>
          <w:b/>
        </w:rPr>
        <w:t>:</w:t>
      </w:r>
      <w:r>
        <w:tab/>
        <w:t>The UE indicates willingness to receive DTMF Info Packages in INFO requests.</w:t>
      </w:r>
    </w:p>
    <w:p w14:paraId="72598F94" w14:textId="77777777" w:rsidR="00037FCA" w:rsidRDefault="00037FCA" w:rsidP="00037FCA">
      <w:pPr>
        <w:pStyle w:val="EX"/>
        <w:keepLines w:val="0"/>
      </w:pPr>
      <w:r>
        <w:rPr>
          <w:b/>
        </w:rPr>
        <w:t>P-Early-Media</w:t>
      </w:r>
      <w:r w:rsidRPr="002D639B">
        <w:rPr>
          <w:b/>
        </w:rPr>
        <w:t>:</w:t>
      </w:r>
      <w:r>
        <w:tab/>
        <w:t xml:space="preserve">The UE indicates support </w:t>
      </w:r>
      <w:r w:rsidRPr="002D639B">
        <w:t>fo</w:t>
      </w:r>
      <w:r>
        <w:t>r the P-Early-Media header.</w:t>
      </w:r>
    </w:p>
    <w:p w14:paraId="70E60C0F" w14:textId="77777777" w:rsidR="00037FCA" w:rsidRDefault="00037FCA" w:rsidP="00037FCA">
      <w:pPr>
        <w:pStyle w:val="EX"/>
      </w:pPr>
      <w:r w:rsidRPr="002D639B">
        <w:rPr>
          <w:b/>
        </w:rPr>
        <w:t>SDP</w:t>
      </w:r>
      <w:r>
        <w:rPr>
          <w:b/>
        </w:rPr>
        <w:t>:</w:t>
      </w:r>
      <w:r w:rsidRPr="002D639B">
        <w:tab/>
        <w:t xml:space="preserve">The SDP </w:t>
      </w:r>
      <w:r>
        <w:t xml:space="preserve">offer (SDP_O) </w:t>
      </w:r>
      <w:r w:rsidRPr="002D639B">
        <w:t>contains a set of codecs supported by UE#1 and desired by the user at UE#1 for thi</w:t>
      </w:r>
      <w:r>
        <w:t>s session. The local preconditions are indicated as not fulfilled</w:t>
      </w:r>
      <w:r w:rsidRPr="002D639B">
        <w:t>.</w:t>
      </w:r>
    </w:p>
    <w:p w14:paraId="44699FD9" w14:textId="77777777" w:rsidR="00037FCA" w:rsidRDefault="00037FCA" w:rsidP="00037FCA">
      <w:pPr>
        <w:pStyle w:val="B1"/>
        <w:rPr>
          <w:b/>
          <w:bCs/>
        </w:rPr>
      </w:pPr>
      <w:r>
        <w:rPr>
          <w:b/>
          <w:bCs/>
        </w:rPr>
        <w:t>2</w:t>
      </w:r>
      <w:r>
        <w:rPr>
          <w:b/>
          <w:bCs/>
        </w:rPr>
        <w:tab/>
      </w:r>
      <w:r>
        <w:rPr>
          <w:b/>
          <w:bCs/>
        </w:rPr>
        <w:tab/>
        <w:t>INVITE request (S-CSCF to CAT-AS)</w:t>
      </w:r>
    </w:p>
    <w:p w14:paraId="2326202D" w14:textId="77777777" w:rsidR="00037FCA" w:rsidRDefault="00037FCA" w:rsidP="00037FCA">
      <w:pPr>
        <w:pStyle w:val="B1"/>
      </w:pPr>
      <w:r>
        <w:tab/>
        <w:t>The S-CSCF forwards the SIP INVITE request to the CAT-AS.</w:t>
      </w:r>
    </w:p>
    <w:p w14:paraId="08AD17BF" w14:textId="77777777" w:rsidR="00037FCA" w:rsidRDefault="00037FCA" w:rsidP="00037FCA">
      <w:pPr>
        <w:pStyle w:val="B1"/>
      </w:pPr>
      <w:r>
        <w:tab/>
        <w:t>The CAT-AS instructs the MRF to reserve CAT resources.</w:t>
      </w:r>
    </w:p>
    <w:p w14:paraId="7374B31B" w14:textId="77777777" w:rsidR="00037FCA" w:rsidRPr="00BB7EC4" w:rsidRDefault="00037FCA" w:rsidP="00037FCA">
      <w:pPr>
        <w:pStyle w:val="B1"/>
        <w:ind w:left="285" w:firstLine="0"/>
        <w:rPr>
          <w:b/>
          <w:bCs/>
        </w:rPr>
      </w:pPr>
      <w:bookmarkStart w:id="391" w:name="_PERM_MCCTEMPBM_CRPT84840030___2"/>
      <w:r w:rsidRPr="00BB7EC4">
        <w:rPr>
          <w:b/>
        </w:rPr>
        <w:t>3-4</w:t>
      </w:r>
      <w:r w:rsidR="0002631C">
        <w:rPr>
          <w:b/>
        </w:rPr>
        <w:tab/>
      </w:r>
      <w:r w:rsidRPr="00BB7EC4">
        <w:rPr>
          <w:b/>
        </w:rPr>
        <w:t>INVITE request (CAT-AS to UE#2)</w:t>
      </w:r>
    </w:p>
    <w:bookmarkEnd w:id="391"/>
    <w:p w14:paraId="5F07FFE7" w14:textId="77777777" w:rsidR="00037FCA" w:rsidRDefault="00037FCA" w:rsidP="00037FCA">
      <w:pPr>
        <w:pStyle w:val="B1"/>
      </w:pPr>
      <w:r>
        <w:tab/>
      </w:r>
      <w:r w:rsidRPr="00BB7EC4">
        <w:t>The CAT-AS forwards the SIP INVITE request to UE#2.</w:t>
      </w:r>
    </w:p>
    <w:p w14:paraId="50F12CBD" w14:textId="77777777" w:rsidR="00037FCA" w:rsidRDefault="00037FCA" w:rsidP="00037FCA">
      <w:pPr>
        <w:pStyle w:val="B1"/>
        <w:ind w:left="284" w:firstLine="0"/>
        <w:rPr>
          <w:b/>
          <w:bCs/>
        </w:rPr>
      </w:pPr>
      <w:bookmarkStart w:id="392" w:name="_PERM_MCCTEMPBM_CRPT84840031___2"/>
      <w:r>
        <w:rPr>
          <w:b/>
          <w:bCs/>
        </w:rPr>
        <w:t>5-6</w:t>
      </w:r>
      <w:r>
        <w:rPr>
          <w:b/>
          <w:bCs/>
        </w:rPr>
        <w:tab/>
      </w:r>
      <w:r>
        <w:rPr>
          <w:b/>
          <w:bCs/>
        </w:rPr>
        <w:tab/>
        <w:t>183 (Session Progress) provisional response (CAT-AS to UE#1) see example in table</w:t>
      </w:r>
      <w:r w:rsidR="00810336">
        <w:rPr>
          <w:b/>
          <w:bCs/>
        </w:rPr>
        <w:t> </w:t>
      </w:r>
      <w:r>
        <w:rPr>
          <w:b/>
          <w:bCs/>
        </w:rPr>
        <w:t>A.3.3-2</w:t>
      </w:r>
    </w:p>
    <w:bookmarkEnd w:id="392"/>
    <w:p w14:paraId="4F4E371C" w14:textId="77777777" w:rsidR="00037FCA" w:rsidRDefault="00037FCA" w:rsidP="00037FCA">
      <w:pPr>
        <w:pStyle w:val="B1"/>
      </w:pPr>
      <w:r>
        <w:lastRenderedPageBreak/>
        <w:tab/>
        <w:t>The CAT-AS sends a reliable SIP 183 (Session Progress) provisional response to UE#2.</w:t>
      </w:r>
    </w:p>
    <w:p w14:paraId="06A50EF5" w14:textId="77777777" w:rsidR="00037FCA" w:rsidRDefault="00037FCA" w:rsidP="00037FCA">
      <w:pPr>
        <w:pStyle w:val="B1"/>
      </w:pPr>
      <w:r>
        <w:tab/>
        <w:t>An early dialog (D1) is established between UE#1 and the CAT-AS.</w:t>
      </w:r>
    </w:p>
    <w:p w14:paraId="053B820F" w14:textId="77777777" w:rsidR="00037FCA" w:rsidRDefault="00037FCA" w:rsidP="00037FCA">
      <w:pPr>
        <w:pStyle w:val="NO"/>
      </w:pPr>
      <w:r>
        <w:t>NOTE:</w:t>
      </w:r>
      <w:r>
        <w:tab/>
      </w:r>
      <w:r w:rsidRPr="00BB7EC4">
        <w:t>As an alternative, the CAT-AS can send the SIP 183 (Session Progress) provisional response when a SIP 180 (Ringing) provisional response is received from UE#2.</w:t>
      </w:r>
    </w:p>
    <w:p w14:paraId="56F91DA3" w14:textId="77777777" w:rsidR="00037FCA" w:rsidRPr="002D639B" w:rsidRDefault="00037FCA" w:rsidP="00037FCA">
      <w:pPr>
        <w:pStyle w:val="TH"/>
      </w:pPr>
      <w:r w:rsidRPr="002D639B">
        <w:t>Table</w:t>
      </w:r>
      <w:r w:rsidR="00810336">
        <w:t> </w:t>
      </w:r>
      <w:r>
        <w:t>A.3</w:t>
      </w:r>
      <w:r w:rsidRPr="002D639B">
        <w:t>.</w:t>
      </w:r>
      <w:r>
        <w:t>3</w:t>
      </w:r>
      <w:r w:rsidRPr="002D639B">
        <w:t>-</w:t>
      </w:r>
      <w:r>
        <w:t>2: 183 (Session Progress) response (CAT-AS to UE#1</w:t>
      </w:r>
      <w:r w:rsidRPr="002D639B">
        <w:t>)</w:t>
      </w:r>
    </w:p>
    <w:p w14:paraId="2DF2EC27"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1" w:right="284" w:hanging="284"/>
      </w:pPr>
      <w:bookmarkStart w:id="393" w:name="_PERM_MCCTEMPBM_CRPT84840032___2"/>
      <w:r>
        <w:t>SIP/2.0 183 Session Progress</w:t>
      </w:r>
    </w:p>
    <w:p w14:paraId="5B5A6A42"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1" w:right="284" w:hanging="284"/>
      </w:pPr>
      <w:r w:rsidRPr="002D639B">
        <w:t>Via</w:t>
      </w:r>
      <w:r>
        <w:t xml:space="preserve">: </w:t>
      </w:r>
      <w:r w:rsidRPr="002D639B">
        <w:t>SIP/2.0/UDP scscf2.home2.net;branch=z9hG4bK764z87.1, SIP/2.0/UDP icscf2_s.home2.net;branch=z9hG4bK871y12.1, SIP/2.0/UDP scscf1.home1.net;branch=z9hG4bK332b23.1pcscf1.visited1.net;branch=z9hG4bK240f34.1</w:t>
      </w:r>
      <w:r>
        <w:t xml:space="preserve">, </w:t>
      </w:r>
      <w:r w:rsidRPr="002D639B">
        <w:t>SIP/2.0/UDP pcscf1.visited1.net;branch=z9hG4bK240f3</w:t>
      </w:r>
      <w:r>
        <w:t>4.1,</w:t>
      </w:r>
      <w:r w:rsidRPr="00E67661">
        <w:t xml:space="preserve"> </w:t>
      </w:r>
      <w:r w:rsidRPr="002D639B">
        <w:t>SIP/2.0/UDP [5555::aaa:bbb:ccc:ddd]:1357;comp=sigcomp;branch=z9hG4bKnashds7</w:t>
      </w:r>
    </w:p>
    <w:p w14:paraId="36AB5ADE"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1" w:right="284" w:hanging="284"/>
      </w:pPr>
      <w:r w:rsidRPr="002D639B">
        <w:t>Record-Route: &lt;sip:pcscf2.visited2.net:5088;lr;c</w:t>
      </w:r>
      <w:r>
        <w:t>omp=sigcomp&gt;</w:t>
      </w:r>
    </w:p>
    <w:p w14:paraId="66C9B7E9"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bookmarkStart w:id="394" w:name="_PERM_MCCTEMPBM_CRPT84840033___2"/>
      <w:bookmarkEnd w:id="393"/>
      <w:r w:rsidRPr="002D639B">
        <w:t>From:</w:t>
      </w:r>
    </w:p>
    <w:p w14:paraId="63A14780"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To: &lt;tel:+1-212-555-2222&gt;;tag=2236</w:t>
      </w:r>
    </w:p>
    <w:p w14:paraId="3D40DBE2"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7C403388"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4605DEB8" w14:textId="77777777" w:rsidR="00037FCA"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Require: 100rel</w:t>
      </w:r>
    </w:p>
    <w:p w14:paraId="6A3E0B7D" w14:textId="77777777" w:rsidR="00037FCA" w:rsidRPr="002D639B" w:rsidRDefault="00904A56" w:rsidP="00037FCA">
      <w:pPr>
        <w:pStyle w:val="PL"/>
        <w:keepNext/>
        <w:pBdr>
          <w:top w:val="single" w:sz="4" w:space="1" w:color="auto"/>
          <w:left w:val="single" w:sz="4" w:space="4" w:color="auto"/>
          <w:bottom w:val="single" w:sz="4" w:space="1" w:color="auto"/>
          <w:right w:val="single" w:sz="4" w:space="4" w:color="auto"/>
        </w:pBdr>
        <w:ind w:left="850" w:right="284" w:hanging="283"/>
      </w:pPr>
      <w:r>
        <w:t>Recv-Info: infoDtmf</w:t>
      </w:r>
    </w:p>
    <w:p w14:paraId="694BA1A9"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Allow: INVITE, ACK, CANCEL, BYE, PRACK, UPDATE, REFER, MESSAGE</w:t>
      </w:r>
    </w:p>
    <w:p w14:paraId="1585B5C7" w14:textId="77777777" w:rsidR="00037FCA"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RSeq: 9022</w:t>
      </w:r>
    </w:p>
    <w:p w14:paraId="459B3D8D" w14:textId="77777777" w:rsidR="00037FCA"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t>P-Early-Media: sendrecv</w:t>
      </w:r>
    </w:p>
    <w:p w14:paraId="6F953525"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1" w:right="284" w:hanging="284"/>
      </w:pPr>
      <w:bookmarkStart w:id="395" w:name="_PERM_MCCTEMPBM_CRPT84840034___2"/>
      <w:bookmarkEnd w:id="394"/>
      <w:r>
        <w:t>Contact: &lt;sip:</w:t>
      </w:r>
      <w:r w:rsidR="009F22E0">
        <w:t>cat-as.home1.net</w:t>
      </w:r>
      <w:r w:rsidR="009F22E0" w:rsidRPr="003D793E">
        <w:rPr>
          <w:rFonts w:eastAsia="PMingLiU" w:cs="Courier New"/>
          <w:lang w:eastAsia="zh-TW"/>
        </w:rPr>
        <w:t>;</w:t>
      </w:r>
      <w:r w:rsidR="009F22E0">
        <w:t>+g.3gpp.icsi_ref="urn%3Aurn-7%3gpp-service.ims.icsi.mmtel"</w:t>
      </w:r>
      <w:r w:rsidRPr="002D639B">
        <w:t>&gt;</w:t>
      </w:r>
    </w:p>
    <w:p w14:paraId="4A24ADFF" w14:textId="77777777" w:rsidR="00037FCA" w:rsidRPr="002901F1"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396" w:name="_PERM_MCCTEMPBM_CRPT84840035___2"/>
      <w:bookmarkEnd w:id="395"/>
      <w:r w:rsidRPr="002901F1">
        <w:rPr>
          <w:snapToGrid w:val="0"/>
        </w:rPr>
        <w:t xml:space="preserve">Content-Type: application/sdp </w:t>
      </w:r>
    </w:p>
    <w:p w14:paraId="7C33FCA7" w14:textId="77777777" w:rsidR="00037FCA" w:rsidRPr="002901F1"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2901F1">
        <w:rPr>
          <w:snapToGrid w:val="0"/>
        </w:rPr>
        <w:t>Content-Length: (…)</w:t>
      </w:r>
    </w:p>
    <w:p w14:paraId="71709DE2" w14:textId="77777777" w:rsidR="00037FCA" w:rsidRPr="002901F1"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0865D3D4" w14:textId="77777777" w:rsidR="00037FCA" w:rsidRPr="00C61269"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v=0</w:t>
      </w:r>
    </w:p>
    <w:p w14:paraId="457C0EB5" w14:textId="77777777" w:rsidR="00037FCA" w:rsidRPr="00C61269"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o=- 2987933615 2987933615 IN IP6 6666::eee:fff:bbb:aaa</w:t>
      </w:r>
    </w:p>
    <w:p w14:paraId="434D136A" w14:textId="77777777" w:rsidR="00037FCA" w:rsidRPr="00C61269"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s=-</w:t>
      </w:r>
    </w:p>
    <w:p w14:paraId="7EEEA54B" w14:textId="77777777" w:rsidR="00037FCA" w:rsidRPr="00C61269"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c=IN IP6 6666::eee:fff:bbb:aaa</w:t>
      </w:r>
    </w:p>
    <w:p w14:paraId="24481BA5" w14:textId="77777777" w:rsidR="00037FCA" w:rsidRPr="00143662"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7D5943E8" w14:textId="77777777" w:rsidR="00037FCA" w:rsidRPr="00143662"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w:t>
      </w:r>
    </w:p>
    <w:p w14:paraId="648F199C"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b=AS:75</w:t>
      </w:r>
    </w:p>
    <w:p w14:paraId="60D6591A"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a=curr:qos local sendrecv</w:t>
      </w:r>
    </w:p>
    <w:p w14:paraId="1A2515B6"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a=curr:qos remote none</w:t>
      </w:r>
    </w:p>
    <w:p w14:paraId="1BBEA3BD"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a=des:qos mandatory local sendrecv</w:t>
      </w:r>
    </w:p>
    <w:p w14:paraId="7B9C3B1C"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a=des:qos mandatory remote sendrecv</w:t>
      </w:r>
    </w:p>
    <w:p w14:paraId="33949CE1"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a=rtpmap:98 H263</w:t>
      </w:r>
    </w:p>
    <w:p w14:paraId="67533961" w14:textId="77777777" w:rsidR="000335D7" w:rsidRDefault="00037FCA" w:rsidP="000335D7">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ja-JP"/>
        </w:rPr>
      </w:pPr>
      <w:r w:rsidRPr="00895344">
        <w:rPr>
          <w:lang w:val="pt-BR"/>
        </w:rPr>
        <w:t>a=fmtp:98 profile-level-id=0</w:t>
      </w:r>
    </w:p>
    <w:p w14:paraId="7ECD2FAD" w14:textId="77777777" w:rsidR="00037FCA" w:rsidRPr="00895344" w:rsidRDefault="000335D7" w:rsidP="000335D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B37A2D">
        <w:rPr>
          <w:rFonts w:hint="eastAsia"/>
        </w:rPr>
        <w:t>a=content:g.3gpp.</w:t>
      </w:r>
      <w:r>
        <w:rPr>
          <w:rFonts w:hint="eastAsia"/>
          <w:lang w:eastAsia="ja-JP"/>
        </w:rPr>
        <w:t>cat</w:t>
      </w:r>
    </w:p>
    <w:p w14:paraId="20AB0034"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m=audio 3456 RTP/AVP 97 96</w:t>
      </w:r>
    </w:p>
    <w:p w14:paraId="5B338436"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b=AS:25.4</w:t>
      </w:r>
    </w:p>
    <w:p w14:paraId="6263E3BB"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a=curr:qos local sendrecv</w:t>
      </w:r>
    </w:p>
    <w:p w14:paraId="2D246E27"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a=curr:qos remote none</w:t>
      </w:r>
    </w:p>
    <w:p w14:paraId="69A29340"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a=des:qos mandatory local sendrecv</w:t>
      </w:r>
    </w:p>
    <w:p w14:paraId="1CF7EA39"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a=des:qos mandatory remote sendrecv</w:t>
      </w:r>
    </w:p>
    <w:p w14:paraId="6DE15CBA"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 xml:space="preserve">a=rtpmap:97 AMR </w:t>
      </w:r>
    </w:p>
    <w:p w14:paraId="79AF4B78" w14:textId="77777777" w:rsidR="00037FCA" w:rsidRDefault="00037FCA" w:rsidP="00037FCA">
      <w:pPr>
        <w:pStyle w:val="PL"/>
        <w:keepNext/>
        <w:pBdr>
          <w:top w:val="single" w:sz="4" w:space="1" w:color="auto"/>
          <w:left w:val="single" w:sz="4" w:space="4" w:color="auto"/>
          <w:bottom w:val="single" w:sz="4" w:space="1" w:color="auto"/>
          <w:right w:val="single" w:sz="4" w:space="4" w:color="auto"/>
        </w:pBdr>
        <w:ind w:left="851" w:right="284" w:hanging="284"/>
        <w:rPr>
          <w:lang w:val="pt-BR"/>
        </w:rPr>
      </w:pPr>
      <w:bookmarkStart w:id="397" w:name="_PERM_MCCTEMPBM_CRPT84840036___2"/>
      <w:bookmarkEnd w:id="396"/>
      <w:r w:rsidRPr="00037FCA">
        <w:rPr>
          <w:lang w:val="pt-BR"/>
        </w:rPr>
        <w:t>a=fmtp:97 mode-set=0,2,5,7; maxframes</w:t>
      </w:r>
    </w:p>
    <w:p w14:paraId="54EF3D31" w14:textId="77777777" w:rsidR="000335D7" w:rsidRPr="00037FCA" w:rsidRDefault="000335D7" w:rsidP="00037FCA">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B37A2D">
        <w:rPr>
          <w:rFonts w:hint="eastAsia"/>
        </w:rPr>
        <w:t>a=content:g.3gpp.</w:t>
      </w:r>
      <w:r>
        <w:rPr>
          <w:rFonts w:hint="eastAsia"/>
          <w:lang w:eastAsia="ja-JP"/>
        </w:rPr>
        <w:t>cat</w:t>
      </w:r>
    </w:p>
    <w:bookmarkEnd w:id="397"/>
    <w:p w14:paraId="790B71B7" w14:textId="77777777" w:rsidR="00037FCA" w:rsidRPr="00037FCA" w:rsidRDefault="00037FCA" w:rsidP="00037FCA">
      <w:pPr>
        <w:rPr>
          <w:lang w:val="pt-BR"/>
        </w:rPr>
      </w:pPr>
    </w:p>
    <w:p w14:paraId="47166F6B" w14:textId="77777777" w:rsidR="00037FCA" w:rsidRDefault="00037FCA" w:rsidP="00037FCA">
      <w:pPr>
        <w:pStyle w:val="EX"/>
        <w:keepLines w:val="0"/>
      </w:pPr>
      <w:r>
        <w:rPr>
          <w:b/>
        </w:rPr>
        <w:t>P-Early-Media</w:t>
      </w:r>
      <w:r w:rsidRPr="002D639B">
        <w:rPr>
          <w:b/>
        </w:rPr>
        <w:t>:</w:t>
      </w:r>
      <w:r>
        <w:tab/>
        <w:t>The CAT-AS requests authorization for early media.</w:t>
      </w:r>
    </w:p>
    <w:p w14:paraId="42BD321D" w14:textId="77777777" w:rsidR="00037FCA" w:rsidRDefault="00904A56" w:rsidP="00037FCA">
      <w:pPr>
        <w:pStyle w:val="EX"/>
        <w:keepLines w:val="0"/>
      </w:pPr>
      <w:r>
        <w:rPr>
          <w:b/>
        </w:rPr>
        <w:t>Recv-Info</w:t>
      </w:r>
      <w:r w:rsidRPr="002D639B">
        <w:rPr>
          <w:b/>
        </w:rPr>
        <w:t>:</w:t>
      </w:r>
      <w:r>
        <w:tab/>
        <w:t>The CAT-AS indicates willingness to receive DTMF Info Packages in INFO requests.</w:t>
      </w:r>
    </w:p>
    <w:p w14:paraId="6F385EFE" w14:textId="77777777" w:rsidR="00037FCA" w:rsidRDefault="00037FCA" w:rsidP="00037FCA">
      <w:pPr>
        <w:pStyle w:val="EX"/>
        <w:keepLines w:val="0"/>
      </w:pPr>
      <w:r w:rsidRPr="002D639B">
        <w:rPr>
          <w:b/>
        </w:rPr>
        <w:t>SDP</w:t>
      </w:r>
      <w:r>
        <w:rPr>
          <w:b/>
        </w:rPr>
        <w:t>:</w:t>
      </w:r>
      <w:r w:rsidRPr="002D639B">
        <w:tab/>
        <w:t xml:space="preserve">The SDP </w:t>
      </w:r>
      <w:r>
        <w:t xml:space="preserve">answer (SDP_A) </w:t>
      </w:r>
      <w:r w:rsidRPr="002D639B">
        <w:t>contains a</w:t>
      </w:r>
      <w:r>
        <w:t xml:space="preserve"> set of codecs supported to be used for CAT</w:t>
      </w:r>
      <w:r w:rsidR="000335D7">
        <w:rPr>
          <w:rFonts w:hint="eastAsia"/>
          <w:lang w:eastAsia="ja-JP"/>
        </w:rPr>
        <w:t xml:space="preserve"> and, in this example, includes a SDP </w:t>
      </w:r>
      <w:r w:rsidR="000335D7">
        <w:rPr>
          <w:lang w:eastAsia="ja-JP"/>
        </w:rPr>
        <w:t>"</w:t>
      </w:r>
      <w:r w:rsidR="000335D7">
        <w:rPr>
          <w:rFonts w:hint="eastAsia"/>
          <w:lang w:eastAsia="ja-JP"/>
        </w:rPr>
        <w:t>a=content</w:t>
      </w:r>
      <w:r w:rsidR="000335D7">
        <w:rPr>
          <w:lang w:eastAsia="ja-JP"/>
        </w:rPr>
        <w:t>"</w:t>
      </w:r>
      <w:r w:rsidR="000335D7">
        <w:rPr>
          <w:rFonts w:hint="eastAsia"/>
          <w:lang w:eastAsia="ja-JP"/>
        </w:rPr>
        <w:t xml:space="preserve"> attribute with a "g.3gpp.cat" value for each media description</w:t>
      </w:r>
      <w:r>
        <w:t>. The SDP content is based on information received from the MRF. The local preconditions are indicated as fulfilled.</w:t>
      </w:r>
    </w:p>
    <w:p w14:paraId="60A13C05" w14:textId="77777777" w:rsidR="00037FCA" w:rsidRDefault="00037FCA" w:rsidP="00037FCA">
      <w:pPr>
        <w:pStyle w:val="B1"/>
        <w:ind w:left="284" w:firstLine="0"/>
        <w:rPr>
          <w:b/>
          <w:bCs/>
        </w:rPr>
      </w:pPr>
      <w:bookmarkStart w:id="398" w:name="_PERM_MCCTEMPBM_CRPT84840037___2"/>
      <w:r>
        <w:rPr>
          <w:b/>
          <w:bCs/>
        </w:rPr>
        <w:t>7-8</w:t>
      </w:r>
      <w:r>
        <w:rPr>
          <w:b/>
          <w:bCs/>
        </w:rPr>
        <w:tab/>
      </w:r>
      <w:r>
        <w:rPr>
          <w:b/>
          <w:bCs/>
        </w:rPr>
        <w:tab/>
        <w:t>PRACK request (UE#1 to CAT-AS) see example in table</w:t>
      </w:r>
      <w:r w:rsidR="00A21D6E">
        <w:rPr>
          <w:b/>
          <w:bCs/>
        </w:rPr>
        <w:t> </w:t>
      </w:r>
      <w:r>
        <w:rPr>
          <w:b/>
          <w:bCs/>
        </w:rPr>
        <w:t>A.1.3-4</w:t>
      </w:r>
    </w:p>
    <w:bookmarkEnd w:id="398"/>
    <w:p w14:paraId="24886E80" w14:textId="77777777" w:rsidR="00037FCA" w:rsidRDefault="00037FCA" w:rsidP="00037FCA">
      <w:pPr>
        <w:pStyle w:val="B1"/>
      </w:pPr>
      <w:r>
        <w:tab/>
        <w:t>UE#1 sends a SIP PRACK request, which acknowledges the SIP 183 (Session Progress) provisional response, to the CAT-AS.</w:t>
      </w:r>
    </w:p>
    <w:p w14:paraId="2103E072" w14:textId="77777777" w:rsidR="00037FCA" w:rsidRPr="002D639B" w:rsidRDefault="00037FCA" w:rsidP="00037FCA">
      <w:pPr>
        <w:pStyle w:val="TH"/>
      </w:pPr>
      <w:r>
        <w:lastRenderedPageBreak/>
        <w:t>Table</w:t>
      </w:r>
      <w:r w:rsidR="00E81604">
        <w:t> </w:t>
      </w:r>
      <w:r>
        <w:t>A.3.3-3: PRACK</w:t>
      </w:r>
      <w:r w:rsidRPr="002D639B">
        <w:t xml:space="preserve"> reque</w:t>
      </w:r>
      <w:r>
        <w:t>st (UE#1 to CAT-AS</w:t>
      </w:r>
      <w:r w:rsidRPr="002D639B">
        <w:t>)</w:t>
      </w:r>
    </w:p>
    <w:p w14:paraId="2CC634E1" w14:textId="77777777" w:rsidR="00037FCA" w:rsidRPr="002D639B"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pPr>
      <w:bookmarkStart w:id="399" w:name="_PERM_MCCTEMPBM_CRPT84840038___2"/>
      <w:r>
        <w:rPr>
          <w:snapToGrid w:val="0"/>
        </w:rPr>
        <w:t>PRACK</w:t>
      </w:r>
      <w:r w:rsidRPr="002D639B">
        <w:rPr>
          <w:snapToGrid w:val="0"/>
        </w:rPr>
        <w:t xml:space="preserve"> </w:t>
      </w:r>
      <w:r>
        <w:t>sip:</w:t>
      </w:r>
      <w:r w:rsidR="009F22E0">
        <w:t>cat-as.home1.net</w:t>
      </w:r>
    </w:p>
    <w:p w14:paraId="4AE76FCF" w14:textId="77777777" w:rsidR="00037FCA" w:rsidRPr="002D639B" w:rsidRDefault="00037FCA" w:rsidP="00037FCA">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bookmarkStart w:id="400" w:name="_PERM_MCCTEMPBM_CRPT84840039___2"/>
      <w:bookmarkEnd w:id="399"/>
      <w:r w:rsidRPr="002D639B">
        <w:rPr>
          <w:snapToGrid w:val="0"/>
        </w:rPr>
        <w:t>Via: SIP/2.0/UDP [5555::aaa:bbb:ccc:ddd]:1357;comp=sigcomp;branch=z9hG4bKnashds7</w:t>
      </w:r>
    </w:p>
    <w:p w14:paraId="2BB92A66" w14:textId="77777777" w:rsidR="00037FCA" w:rsidRPr="002D639B" w:rsidRDefault="00037FCA" w:rsidP="00037FCA">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2D639B">
        <w:rPr>
          <w:snapToGrid w:val="0"/>
        </w:rPr>
        <w:t>Max-Forwards: 70</w:t>
      </w:r>
    </w:p>
    <w:p w14:paraId="799C487E" w14:textId="77777777" w:rsidR="00037FCA" w:rsidRPr="002D639B" w:rsidRDefault="00037FCA" w:rsidP="00037FCA">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2D639B">
        <w:rPr>
          <w:snapToGrid w:val="0"/>
        </w:rPr>
        <w:t>Route: &lt;sip:pcscf1.visited1.net:7531;lr;comp=sigcomp&gt;, &lt;sip:orig@scscf1.home1.net;lr&gt;</w:t>
      </w:r>
    </w:p>
    <w:p w14:paraId="7B9607E0" w14:textId="77777777" w:rsidR="00037FCA" w:rsidRPr="002D639B" w:rsidRDefault="00037FCA" w:rsidP="00037FCA">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Pr>
          <w:snapToGrid w:val="0"/>
        </w:rPr>
        <w:t>From:</w:t>
      </w:r>
    </w:p>
    <w:p w14:paraId="45B91130" w14:textId="77777777" w:rsidR="00037FCA" w:rsidRPr="002D639B" w:rsidRDefault="00037FCA" w:rsidP="00037FCA">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2D639B">
        <w:rPr>
          <w:snapToGrid w:val="0"/>
        </w:rPr>
        <w:t>To: &lt;tel:+12125552222&gt; tag=</w:t>
      </w:r>
      <w:r w:rsidR="00AA3E77">
        <w:rPr>
          <w:rFonts w:hint="eastAsia"/>
          <w:snapToGrid w:val="0"/>
          <w:lang w:eastAsia="zh-CN"/>
        </w:rPr>
        <w:t>2236</w:t>
      </w:r>
    </w:p>
    <w:p w14:paraId="67D53F2B" w14:textId="77777777" w:rsidR="00037FCA" w:rsidRPr="002D639B" w:rsidRDefault="00037FCA" w:rsidP="00037FCA">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2D639B">
        <w:rPr>
          <w:snapToGrid w:val="0"/>
        </w:rPr>
        <w:t>Ca</w:t>
      </w:r>
      <w:r>
        <w:rPr>
          <w:snapToGrid w:val="0"/>
        </w:rPr>
        <w:t>ll-ID:</w:t>
      </w:r>
    </w:p>
    <w:p w14:paraId="7AE54190" w14:textId="77777777" w:rsidR="00037FCA" w:rsidRDefault="00037FCA" w:rsidP="00037FCA">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Pr>
          <w:snapToGrid w:val="0"/>
        </w:rPr>
        <w:t>Cseq: 129 PRACK</w:t>
      </w:r>
    </w:p>
    <w:p w14:paraId="48113590" w14:textId="77777777" w:rsidR="00037FCA" w:rsidRPr="002D639B" w:rsidRDefault="00037FCA" w:rsidP="00037FCA">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Pr>
          <w:snapToGrid w:val="0"/>
        </w:rPr>
        <w:t>Rack: 9022</w:t>
      </w:r>
    </w:p>
    <w:p w14:paraId="57409FB7" w14:textId="77777777" w:rsidR="00037FCA" w:rsidRPr="002D639B" w:rsidRDefault="00037FCA" w:rsidP="00037FCA">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2D639B">
        <w:t>Require: sec-agree</w:t>
      </w:r>
    </w:p>
    <w:p w14:paraId="653C177B" w14:textId="77777777" w:rsidR="00037FCA" w:rsidRPr="002D639B" w:rsidRDefault="00037FCA" w:rsidP="00037FCA">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2D639B">
        <w:rPr>
          <w:snapToGrid w:val="0"/>
        </w:rPr>
        <w:t>Proxy-Require: sec-agree</w:t>
      </w:r>
    </w:p>
    <w:p w14:paraId="4D5DA805" w14:textId="77777777" w:rsidR="00037FCA" w:rsidRPr="002D639B" w:rsidRDefault="00037FCA" w:rsidP="00037FCA">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2D639B">
        <w:t xml:space="preserve">Security-Verify: ipsec-3gpp; q=0.1; alg=hmac-sha-1-96; </w:t>
      </w:r>
      <w:r w:rsidRPr="002D639B">
        <w:rPr>
          <w:rFonts w:cs="Courier New"/>
          <w:szCs w:val="16"/>
        </w:rPr>
        <w:t>ealg=aes-cbc;</w:t>
      </w:r>
      <w:r w:rsidRPr="002D639B">
        <w:t xml:space="preserve"> spi-c=98765432; spi-s=87654321; port-c=8642; port-s=7531</w:t>
      </w:r>
    </w:p>
    <w:p w14:paraId="1D039598" w14:textId="77777777" w:rsidR="009F22E0" w:rsidRPr="005D6FF6" w:rsidRDefault="00037FCA" w:rsidP="009F22E0">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5D6FF6">
        <w:rPr>
          <w:snapToGrid w:val="0"/>
        </w:rPr>
        <w:t>Contact: &lt;sip:</w:t>
      </w:r>
      <w:r w:rsidR="009F22E0" w:rsidRPr="005D6FF6">
        <w:t>user1_public1@home1.net;</w:t>
      </w:r>
      <w:r w:rsidR="009F22E0" w:rsidRPr="005D6FF6">
        <w:rPr>
          <w:rFonts w:eastAsia="PMingLiU" w:cs="Courier New"/>
          <w:lang w:eastAsia="zh-TW"/>
        </w:rPr>
        <w:t>gr=urn:uuid:f81d4fae-7dec-11d0-a765-00a0c91e6bf6</w:t>
      </w:r>
      <w:r w:rsidR="009F22E0" w:rsidRPr="005D6FF6">
        <w:t>&gt;</w:t>
      </w:r>
      <w:r w:rsidR="009F22E0" w:rsidRPr="005D6FF6">
        <w:rPr>
          <w:rFonts w:eastAsia="PMingLiU" w:cs="Courier New"/>
          <w:lang w:eastAsia="zh-TW"/>
        </w:rPr>
        <w:t>;</w:t>
      </w:r>
      <w:r w:rsidR="009F22E0" w:rsidRPr="005D6FF6">
        <w:t>+g.3gpp.icsi_ref="urn%3Aurn-7%3gpp-service.ims.icsi.mmtel"</w:t>
      </w:r>
      <w:r w:rsidR="009F22E0" w:rsidRPr="005D6FF6" w:rsidDel="002F5242">
        <w:rPr>
          <w:snapToGrid w:val="0"/>
        </w:rPr>
        <w:t xml:space="preserve"> </w:t>
      </w:r>
    </w:p>
    <w:p w14:paraId="2D8EB087" w14:textId="77777777" w:rsidR="00037FCA" w:rsidRPr="002D639B" w:rsidRDefault="00037FCA" w:rsidP="00037FCA">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2D639B">
        <w:rPr>
          <w:snapToGrid w:val="0"/>
        </w:rPr>
        <w:t xml:space="preserve">Content-Type: application/sdp </w:t>
      </w:r>
    </w:p>
    <w:p w14:paraId="5616E962" w14:textId="77777777" w:rsidR="00037FCA" w:rsidRPr="002D639B" w:rsidRDefault="00037FCA" w:rsidP="00037FCA">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2D639B">
        <w:rPr>
          <w:snapToGrid w:val="0"/>
        </w:rPr>
        <w:t>Content-Length: (…)</w:t>
      </w:r>
    </w:p>
    <w:p w14:paraId="4804333C" w14:textId="77777777" w:rsidR="00037FCA" w:rsidRPr="002D639B" w:rsidRDefault="00037FCA" w:rsidP="00037FCA">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p>
    <w:p w14:paraId="642E6E72" w14:textId="77777777" w:rsidR="00037FCA" w:rsidRPr="002D639B" w:rsidRDefault="00037FCA" w:rsidP="00037FCA">
      <w:pPr>
        <w:pStyle w:val="PL"/>
        <w:pBdr>
          <w:top w:val="single" w:sz="4" w:space="1" w:color="auto"/>
          <w:left w:val="single" w:sz="4" w:space="4" w:color="auto"/>
          <w:bottom w:val="single" w:sz="4" w:space="1" w:color="auto"/>
          <w:right w:val="single" w:sz="4" w:space="4" w:color="auto"/>
        </w:pBdr>
        <w:ind w:left="850" w:right="284" w:hanging="283"/>
      </w:pPr>
      <w:bookmarkStart w:id="401" w:name="_PERM_MCCTEMPBM_CRPT84840040___2"/>
      <w:bookmarkEnd w:id="400"/>
      <w:r w:rsidRPr="002D639B">
        <w:t>v=0</w:t>
      </w:r>
    </w:p>
    <w:p w14:paraId="644FE999" w14:textId="77777777" w:rsidR="00037FCA" w:rsidRPr="002D639B" w:rsidRDefault="00037FCA" w:rsidP="00037FCA">
      <w:pPr>
        <w:pStyle w:val="PL"/>
        <w:pBdr>
          <w:top w:val="single" w:sz="4" w:space="1" w:color="auto"/>
          <w:left w:val="single" w:sz="4" w:space="4" w:color="auto"/>
          <w:bottom w:val="single" w:sz="4" w:space="1" w:color="auto"/>
          <w:right w:val="single" w:sz="4" w:space="4" w:color="auto"/>
        </w:pBdr>
        <w:ind w:left="850" w:right="284" w:hanging="283"/>
      </w:pPr>
      <w:r w:rsidRPr="002D639B">
        <w:t>o=- 2</w:t>
      </w:r>
      <w:r>
        <w:t>987933615 2987933669 IN IP6 6666</w:t>
      </w:r>
      <w:r w:rsidRPr="002D639B">
        <w:t>::aaa:bbb:ccc:ddd</w:t>
      </w:r>
    </w:p>
    <w:p w14:paraId="68C178C8" w14:textId="77777777" w:rsidR="00037FCA" w:rsidRPr="002D639B" w:rsidRDefault="00037FCA" w:rsidP="00037FCA">
      <w:pPr>
        <w:pStyle w:val="PL"/>
        <w:pBdr>
          <w:top w:val="single" w:sz="4" w:space="1" w:color="auto"/>
          <w:left w:val="single" w:sz="4" w:space="4" w:color="auto"/>
          <w:bottom w:val="single" w:sz="4" w:space="1" w:color="auto"/>
          <w:right w:val="single" w:sz="4" w:space="4" w:color="auto"/>
        </w:pBdr>
        <w:ind w:left="850" w:right="284" w:hanging="283"/>
      </w:pPr>
      <w:r w:rsidRPr="002D639B">
        <w:t>s=-</w:t>
      </w:r>
    </w:p>
    <w:p w14:paraId="61438791" w14:textId="77777777" w:rsidR="00037FCA" w:rsidRPr="002D639B" w:rsidRDefault="00037FCA" w:rsidP="00037FCA">
      <w:pPr>
        <w:pStyle w:val="PL"/>
        <w:pBdr>
          <w:top w:val="single" w:sz="4" w:space="1" w:color="auto"/>
          <w:left w:val="single" w:sz="4" w:space="4" w:color="auto"/>
          <w:bottom w:val="single" w:sz="4" w:space="1" w:color="auto"/>
          <w:right w:val="single" w:sz="4" w:space="4" w:color="auto"/>
        </w:pBdr>
        <w:ind w:left="850" w:right="284" w:hanging="283"/>
      </w:pPr>
      <w:r>
        <w:t>c=IN IP6 6666</w:t>
      </w:r>
      <w:r w:rsidRPr="002D639B">
        <w:t xml:space="preserve">::aaa:bbb:ccc:ddd </w:t>
      </w:r>
    </w:p>
    <w:p w14:paraId="76B4A9A1" w14:textId="77777777" w:rsidR="00037FCA" w:rsidRPr="00143662"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0BDC6B2B" w14:textId="77777777" w:rsidR="00037FCA" w:rsidRPr="00143662"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w:t>
      </w:r>
    </w:p>
    <w:p w14:paraId="220816D5" w14:textId="77777777" w:rsidR="00037FCA" w:rsidRPr="00895344"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b=AS:75</w:t>
      </w:r>
    </w:p>
    <w:p w14:paraId="2B60A46D" w14:textId="77777777" w:rsidR="00037FCA" w:rsidRPr="00895344"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sendrecv</w:t>
      </w:r>
    </w:p>
    <w:p w14:paraId="3590A22B" w14:textId="77777777" w:rsidR="00037FCA" w:rsidRPr="00895344"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remote sendrecv</w:t>
      </w:r>
    </w:p>
    <w:p w14:paraId="08AA2AC9" w14:textId="77777777" w:rsidR="00037FCA" w:rsidRPr="00895344"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0338085C" w14:textId="77777777" w:rsidR="00037FCA" w:rsidRPr="00895344"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remote sendrecv</w:t>
      </w:r>
    </w:p>
    <w:p w14:paraId="17A572C3" w14:textId="77777777" w:rsidR="00037FCA" w:rsidRPr="00895344"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a=rtpmap:98 H263</w:t>
      </w:r>
    </w:p>
    <w:p w14:paraId="4130654E" w14:textId="77777777" w:rsidR="00037FCA" w:rsidRPr="002D639B" w:rsidRDefault="00037FCA" w:rsidP="00037FCA">
      <w:pPr>
        <w:pStyle w:val="PL"/>
        <w:pBdr>
          <w:top w:val="single" w:sz="4" w:space="1" w:color="auto"/>
          <w:left w:val="single" w:sz="4" w:space="4" w:color="auto"/>
          <w:bottom w:val="single" w:sz="4" w:space="1" w:color="auto"/>
          <w:right w:val="single" w:sz="4" w:space="4" w:color="auto"/>
        </w:pBdr>
        <w:ind w:left="850" w:right="284" w:hanging="283"/>
      </w:pPr>
      <w:r w:rsidRPr="002D639B">
        <w:t>a=fmtp:98 profile-level-id=0</w:t>
      </w:r>
    </w:p>
    <w:p w14:paraId="78AB303B" w14:textId="77777777" w:rsidR="00037FCA" w:rsidRPr="00895344"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m=audio 3456 RTP/AVP 97 96</w:t>
      </w:r>
    </w:p>
    <w:p w14:paraId="5A6651E6" w14:textId="77777777" w:rsidR="00037FCA" w:rsidRPr="00037FCA"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b=AS:25.4</w:t>
      </w:r>
    </w:p>
    <w:p w14:paraId="2260D82C" w14:textId="77777777" w:rsidR="00037FCA" w:rsidRPr="00037FCA"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a=curr:qos local sendrecv</w:t>
      </w:r>
    </w:p>
    <w:p w14:paraId="7851CDDF" w14:textId="77777777" w:rsidR="00037FCA" w:rsidRPr="00037FCA"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a=curr:qos remote sendrecv</w:t>
      </w:r>
    </w:p>
    <w:p w14:paraId="7553E58F" w14:textId="77777777" w:rsidR="00037FCA" w:rsidRPr="00037FCA"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a=des:qos mandatory local sendrecv</w:t>
      </w:r>
    </w:p>
    <w:p w14:paraId="2E9AA167" w14:textId="77777777" w:rsidR="00037FCA" w:rsidRPr="00037FCA"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a=des:qos mandatory remote sendrecv</w:t>
      </w:r>
    </w:p>
    <w:p w14:paraId="7D2EA908" w14:textId="77777777" w:rsidR="00037FCA" w:rsidRPr="00037FCA" w:rsidRDefault="00037FCA" w:rsidP="00037FCA">
      <w:pPr>
        <w:pStyle w:val="PL"/>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 xml:space="preserve">a=rtpmap:97 AMR </w:t>
      </w:r>
    </w:p>
    <w:p w14:paraId="02179617" w14:textId="77777777" w:rsidR="00037FCA" w:rsidRPr="00821C62" w:rsidRDefault="00037FCA" w:rsidP="00037FCA">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lang w:val="pt-BR"/>
        </w:rPr>
      </w:pPr>
      <w:bookmarkStart w:id="402" w:name="_PERM_MCCTEMPBM_CRPT84840041___2"/>
      <w:bookmarkEnd w:id="401"/>
      <w:r w:rsidRPr="00821C62">
        <w:rPr>
          <w:lang w:val="pt-BR"/>
        </w:rPr>
        <w:t>a=fmtp:97 mode-set=0,2,5,7; maxframes</w:t>
      </w:r>
    </w:p>
    <w:p w14:paraId="5DE59F56" w14:textId="77777777" w:rsidR="00037FCA" w:rsidRPr="00821C62" w:rsidRDefault="00037FCA" w:rsidP="00037FCA">
      <w:pPr>
        <w:pStyle w:val="B2"/>
        <w:ind w:left="567" w:firstLine="1"/>
        <w:rPr>
          <w:lang w:val="pt-BR"/>
        </w:rPr>
      </w:pPr>
      <w:bookmarkStart w:id="403" w:name="_PERM_MCCTEMPBM_CRPT84840042___2"/>
      <w:bookmarkEnd w:id="402"/>
    </w:p>
    <w:bookmarkEnd w:id="403"/>
    <w:p w14:paraId="4D1E7BD0" w14:textId="77777777" w:rsidR="00037FCA" w:rsidRDefault="00037FCA" w:rsidP="00037FCA">
      <w:pPr>
        <w:pStyle w:val="EX"/>
      </w:pPr>
      <w:r w:rsidRPr="002D639B">
        <w:rPr>
          <w:b/>
        </w:rPr>
        <w:t>SDP</w:t>
      </w:r>
      <w:r>
        <w:rPr>
          <w:b/>
        </w:rPr>
        <w:t>:</w:t>
      </w:r>
      <w:r w:rsidRPr="002D639B">
        <w:tab/>
      </w:r>
      <w:r>
        <w:t>The local preconditions are indicated as fulfilled, and media are set to "sendrecv</w:t>
      </w:r>
      <w:r w:rsidRPr="002D639B">
        <w:t>".</w:t>
      </w:r>
    </w:p>
    <w:p w14:paraId="2580B5AD" w14:textId="77777777" w:rsidR="00037FCA" w:rsidRDefault="00037FCA" w:rsidP="00037FCA">
      <w:pPr>
        <w:pStyle w:val="B1"/>
        <w:ind w:left="284" w:firstLine="0"/>
        <w:rPr>
          <w:b/>
          <w:bCs/>
        </w:rPr>
      </w:pPr>
      <w:bookmarkStart w:id="404" w:name="_PERM_MCCTEMPBM_CRPT84840043___2"/>
      <w:r>
        <w:rPr>
          <w:b/>
          <w:bCs/>
        </w:rPr>
        <w:t>9-10</w:t>
      </w:r>
      <w:r w:rsidR="00895344">
        <w:rPr>
          <w:b/>
          <w:bCs/>
        </w:rPr>
        <w:tab/>
      </w:r>
      <w:r>
        <w:rPr>
          <w:b/>
          <w:bCs/>
        </w:rPr>
        <w:t>200 (OK) response to PRACK</w:t>
      </w:r>
      <w:r w:rsidR="00267B4F">
        <w:rPr>
          <w:b/>
          <w:bCs/>
        </w:rPr>
        <w:t xml:space="preserve"> request</w:t>
      </w:r>
      <w:r>
        <w:rPr>
          <w:b/>
          <w:bCs/>
        </w:rPr>
        <w:t xml:space="preserve"> (CAT-AS to UE#1)</w:t>
      </w:r>
    </w:p>
    <w:bookmarkEnd w:id="404"/>
    <w:p w14:paraId="55C682E4" w14:textId="77777777" w:rsidR="00037FCA" w:rsidRDefault="00037FCA" w:rsidP="00037FCA">
      <w:pPr>
        <w:pStyle w:val="B1"/>
        <w:rPr>
          <w:b/>
          <w:bCs/>
        </w:rPr>
      </w:pPr>
      <w:r>
        <w:tab/>
        <w:t>The CAT-AS sends a SIP 200 (OK) response for the SIP PRACK request to UE#1.</w:t>
      </w:r>
    </w:p>
    <w:p w14:paraId="3B9844E3" w14:textId="77777777" w:rsidR="00037FCA" w:rsidRDefault="00037FCA" w:rsidP="00037FCA">
      <w:pPr>
        <w:pStyle w:val="B1"/>
        <w:ind w:left="284" w:firstLine="0"/>
        <w:rPr>
          <w:b/>
          <w:bCs/>
        </w:rPr>
      </w:pPr>
      <w:bookmarkStart w:id="405" w:name="_PERM_MCCTEMPBM_CRPT84840044___2"/>
      <w:r>
        <w:rPr>
          <w:b/>
          <w:bCs/>
        </w:rPr>
        <w:t>11-12</w:t>
      </w:r>
      <w:r>
        <w:rPr>
          <w:b/>
          <w:bCs/>
        </w:rPr>
        <w:tab/>
        <w:t>180 (Ringing) provisional response (UE#2 to CAT-AS) see example in table</w:t>
      </w:r>
      <w:r w:rsidR="00E81604">
        <w:rPr>
          <w:b/>
          <w:bCs/>
        </w:rPr>
        <w:t> </w:t>
      </w:r>
      <w:r>
        <w:rPr>
          <w:b/>
          <w:bCs/>
        </w:rPr>
        <w:t>A.3.3-4</w:t>
      </w:r>
    </w:p>
    <w:bookmarkEnd w:id="405"/>
    <w:p w14:paraId="5B978D0F" w14:textId="77777777" w:rsidR="00037FCA" w:rsidRPr="002D639B" w:rsidRDefault="00037FCA" w:rsidP="00037FCA">
      <w:pPr>
        <w:pStyle w:val="B1"/>
      </w:pPr>
      <w:r>
        <w:tab/>
        <w:t>The called party is alerted. UE#2 sends an unreliable SIP 180 (Ringing) provisional response for the INVITE request to the CAT-AS.</w:t>
      </w:r>
    </w:p>
    <w:p w14:paraId="600B550F" w14:textId="77777777" w:rsidR="00037FCA" w:rsidRDefault="00037FCA" w:rsidP="00037FCA">
      <w:pPr>
        <w:pStyle w:val="B1"/>
      </w:pPr>
      <w:r>
        <w:tab/>
        <w:t>The CAT-AS instructs the MRF to start CAT media.</w:t>
      </w:r>
    </w:p>
    <w:p w14:paraId="2DCB0DC5" w14:textId="77777777" w:rsidR="00037FCA" w:rsidRPr="002D639B" w:rsidRDefault="00037FCA" w:rsidP="00037FCA">
      <w:pPr>
        <w:pStyle w:val="TH"/>
      </w:pPr>
      <w:r>
        <w:t>Table</w:t>
      </w:r>
      <w:r w:rsidR="00E81604">
        <w:t> </w:t>
      </w:r>
      <w:r>
        <w:t>A.3.3-4: 180 (Ringing) response (UE#2 to CAT-AS</w:t>
      </w:r>
      <w:r w:rsidRPr="002D639B">
        <w:t>)</w:t>
      </w:r>
    </w:p>
    <w:p w14:paraId="61DC18EE"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1" w:right="284" w:hanging="284"/>
      </w:pPr>
      <w:bookmarkStart w:id="406" w:name="_PERM_MCCTEMPBM_CRPT84840045___2"/>
      <w:r>
        <w:t>SIP/2.0 180 Ringing</w:t>
      </w:r>
    </w:p>
    <w:p w14:paraId="53B53E8C"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1" w:right="284" w:hanging="284"/>
      </w:pPr>
      <w:r w:rsidRPr="002D639B">
        <w:t>Via: SIP/2.0/UDP pcscf2.visited2.net:5088;comp=sigcomp;branch=z9hG4bK361k21.1, SIP/2.0/UDP scscf</w:t>
      </w:r>
      <w:r>
        <w:t>2.home2.net;branch=z9hG4bK764XC12</w:t>
      </w:r>
      <w:r w:rsidRPr="002D639B">
        <w:t>.1,</w:t>
      </w:r>
      <w:r>
        <w:t xml:space="preserve"> SIP/2.0/UDP catas.home2.net;branch=z9hG4bK764Q32</w:t>
      </w:r>
      <w:r w:rsidRPr="002D639B">
        <w:t>.1, SIP/2.0/UDP scscf2.home2.net;branch=z9hG4bK764z87.1,</w:t>
      </w:r>
      <w:r>
        <w:t xml:space="preserve"> </w:t>
      </w:r>
      <w:r w:rsidRPr="002D639B">
        <w:t xml:space="preserve">SIP/2.0/UDP icscf2_s.home2.net;branch=z9hG4bK871y12.1, SIP/2.0/UDP scscf1.home1.net;branch=z9hG4bK332b23.1, SIP/2.0/UDP </w:t>
      </w:r>
      <w:r w:rsidRPr="002D639B">
        <w:lastRenderedPageBreak/>
        <w:t>pcscf1.visited1.net;branch=z9hG4bK240f3</w:t>
      </w:r>
      <w:r>
        <w:t xml:space="preserve">4.1, </w:t>
      </w:r>
      <w:r w:rsidRPr="002D639B">
        <w:t>SIP/2.0/UDP [5555::aaa:bbb:ccc:ddd]:1357;comp=sigcomp;branch=z9hG4bKnashds7</w:t>
      </w:r>
    </w:p>
    <w:p w14:paraId="6B2D63C3"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1" w:right="284" w:hanging="284"/>
      </w:pPr>
      <w:r w:rsidRPr="002D639B">
        <w:t>Record-Route: &lt;sip:pcscf2.visited2.net:5088;lr;comp=sigcomp&gt;, &lt;sip:scscf2.home2.net;lr&gt;, &lt;sip:scscf1.home1.net;lr&gt;, &lt;sip:pcscf1.visited1.net;lr&gt;</w:t>
      </w:r>
    </w:p>
    <w:p w14:paraId="4759270D"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bookmarkStart w:id="407" w:name="_PERM_MCCTEMPBM_CRPT84840046___2"/>
      <w:bookmarkEnd w:id="406"/>
      <w:r w:rsidRPr="002D639B">
        <w:t>From:</w:t>
      </w:r>
    </w:p>
    <w:p w14:paraId="423BF743"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r>
        <w:t>: &lt;tel:+1-212-555-2222&gt;;tag=6322</w:t>
      </w:r>
    </w:p>
    <w:p w14:paraId="1189A181"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6805955F" w14:textId="77777777" w:rsidR="00037FCA"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3940509A" w14:textId="77777777" w:rsidR="00037FCA" w:rsidRPr="002D639B" w:rsidRDefault="00037FCA" w:rsidP="00037FCA">
      <w:pPr>
        <w:pStyle w:val="PL"/>
        <w:keepNext/>
        <w:pBdr>
          <w:top w:val="single" w:sz="4" w:space="1" w:color="auto"/>
          <w:left w:val="single" w:sz="4" w:space="4" w:color="auto"/>
          <w:bottom w:val="single" w:sz="4" w:space="1" w:color="auto"/>
          <w:right w:val="single" w:sz="4" w:space="4" w:color="auto"/>
        </w:pBdr>
        <w:ind w:left="851" w:right="284" w:hanging="284"/>
      </w:pPr>
      <w:bookmarkStart w:id="408" w:name="_PERM_MCCTEMPBM_CRPT84840047___2"/>
      <w:bookmarkEnd w:id="407"/>
      <w:r w:rsidRPr="002D639B">
        <w:t>Require: 100rel, precondition</w:t>
      </w:r>
    </w:p>
    <w:p w14:paraId="7360FDC8" w14:textId="77777777" w:rsidR="00037FCA"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bookmarkStart w:id="409" w:name="_PERM_MCCTEMPBM_CRPT84840048___2"/>
      <w:bookmarkEnd w:id="408"/>
      <w:r w:rsidRPr="002D639B">
        <w:t>Allow: INVITE, ACK, CANCEL, BYE, PRACK, UPDATE, REFER, MESSAGE</w:t>
      </w:r>
    </w:p>
    <w:p w14:paraId="6AF4D9B0" w14:textId="77777777" w:rsidR="00037FCA" w:rsidRDefault="00037FCA" w:rsidP="00037FCA">
      <w:pPr>
        <w:pStyle w:val="PL"/>
        <w:keepNext/>
        <w:pBdr>
          <w:top w:val="single" w:sz="4" w:space="1" w:color="auto"/>
          <w:left w:val="single" w:sz="4" w:space="4" w:color="auto"/>
          <w:bottom w:val="single" w:sz="4" w:space="1" w:color="auto"/>
          <w:right w:val="single" w:sz="4" w:space="4" w:color="auto"/>
        </w:pBdr>
        <w:ind w:left="850" w:right="284" w:hanging="283"/>
      </w:pPr>
      <w:r w:rsidRPr="002D639B">
        <w:t>RSeq: 9021</w:t>
      </w:r>
    </w:p>
    <w:p w14:paraId="4E5034D7" w14:textId="77777777" w:rsidR="00037FCA" w:rsidRPr="00217A73" w:rsidRDefault="00037FCA" w:rsidP="00037FCA">
      <w:pPr>
        <w:pStyle w:val="PL"/>
        <w:keepNext/>
        <w:pBdr>
          <w:top w:val="single" w:sz="4" w:space="1" w:color="auto"/>
          <w:left w:val="single" w:sz="4" w:space="4" w:color="auto"/>
          <w:bottom w:val="single" w:sz="4" w:space="1" w:color="auto"/>
          <w:right w:val="single" w:sz="4" w:space="4" w:color="auto"/>
        </w:pBdr>
        <w:ind w:left="851" w:right="284" w:hanging="284"/>
      </w:pPr>
      <w:bookmarkStart w:id="410" w:name="_PERM_MCCTEMPBM_CRPT84840049___2"/>
      <w:bookmarkEnd w:id="409"/>
      <w:r w:rsidRPr="002D639B">
        <w:t>Contact: &lt;sip:</w:t>
      </w:r>
      <w:r w:rsidR="00487A39" w:rsidRPr="00A17C99">
        <w:rPr>
          <w:rFonts w:cs="Courier New"/>
          <w:szCs w:val="16"/>
          <w:lang w:val="en-US"/>
        </w:rPr>
        <w:t>use</w:t>
      </w:r>
      <w:r w:rsidR="00487A39" w:rsidRPr="00DA490C">
        <w:rPr>
          <w:rFonts w:cs="Courier New"/>
          <w:szCs w:val="16"/>
          <w:lang w:val="en-US"/>
        </w:rPr>
        <w:t>r2_public1@home2.net;gr=urn:uuid:2ad8950e-48a5-4a74-8d99-ad76cc7fc74</w:t>
      </w:r>
      <w:r w:rsidRPr="002D639B">
        <w:t>&gt;</w:t>
      </w:r>
      <w:r w:rsidR="00217A73">
        <w:t>;</w:t>
      </w:r>
      <w:r w:rsidR="00217A73" w:rsidRPr="00217A73">
        <w:t>+g.3gpp.icsi_ref="urn%3Aurn-7%3gpp-service.ims.icsi.mmtel"</w:t>
      </w:r>
    </w:p>
    <w:p w14:paraId="7607F857" w14:textId="77777777" w:rsidR="00037FCA" w:rsidRPr="002901F1"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411" w:name="_PERM_MCCTEMPBM_CRPT84840050___2"/>
      <w:bookmarkEnd w:id="410"/>
      <w:r w:rsidRPr="002901F1">
        <w:rPr>
          <w:snapToGrid w:val="0"/>
        </w:rPr>
        <w:t xml:space="preserve">Content-Type: application/sdp </w:t>
      </w:r>
    </w:p>
    <w:p w14:paraId="2ACF1273" w14:textId="77777777" w:rsidR="00037FCA" w:rsidRPr="002901F1"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2901F1">
        <w:rPr>
          <w:snapToGrid w:val="0"/>
        </w:rPr>
        <w:t>Content-Length: (…)</w:t>
      </w:r>
    </w:p>
    <w:p w14:paraId="65038E88" w14:textId="77777777" w:rsidR="00037FCA" w:rsidRPr="002901F1"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547FDF8E"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037FCA">
        <w:rPr>
          <w:lang w:val="it-IT"/>
        </w:rPr>
        <w:t>v=0</w:t>
      </w:r>
    </w:p>
    <w:p w14:paraId="48B036DB"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037FCA">
        <w:rPr>
          <w:lang w:val="it-IT"/>
        </w:rPr>
        <w:t>o=- 2987933615 2987933615 IN IP6 6666::eee:fff:aaa:bbb</w:t>
      </w:r>
    </w:p>
    <w:p w14:paraId="2B355B75"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037FCA">
        <w:rPr>
          <w:lang w:val="it-IT"/>
        </w:rPr>
        <w:t>s=-</w:t>
      </w:r>
    </w:p>
    <w:p w14:paraId="3902608F"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037FCA">
        <w:rPr>
          <w:lang w:val="it-IT"/>
        </w:rPr>
        <w:t>c=IN IP6 6666::eee:fff:aaa:bbb</w:t>
      </w:r>
    </w:p>
    <w:p w14:paraId="2B3F2B9C"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037FCA">
        <w:rPr>
          <w:lang w:val="it-IT"/>
        </w:rPr>
        <w:t>t=0 0</w:t>
      </w:r>
    </w:p>
    <w:p w14:paraId="3178DB76"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037FCA">
        <w:rPr>
          <w:lang w:val="it-IT"/>
        </w:rPr>
        <w:t>m=video 3400 RTP/AVP 98</w:t>
      </w:r>
    </w:p>
    <w:p w14:paraId="048804E7"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b=AS:75</w:t>
      </w:r>
    </w:p>
    <w:p w14:paraId="7130CCE2"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a=curr:qos local sendrecv</w:t>
      </w:r>
    </w:p>
    <w:p w14:paraId="7830F86D"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a=curr:qos remote none</w:t>
      </w:r>
    </w:p>
    <w:p w14:paraId="09B77765"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a=des:qos mandatory local sendrecv</w:t>
      </w:r>
    </w:p>
    <w:p w14:paraId="5E6C12AA"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a=des:qos mandatory remote sendrecv</w:t>
      </w:r>
    </w:p>
    <w:p w14:paraId="7314EDB4"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a=rtpmap:98 H263</w:t>
      </w:r>
    </w:p>
    <w:p w14:paraId="04F00C74" w14:textId="77777777" w:rsidR="00037FCA" w:rsidRPr="00895344"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081A6D93"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m=audio 3456 RTP/AVP 97 96</w:t>
      </w:r>
    </w:p>
    <w:p w14:paraId="78EA530D"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b=AS:25.4</w:t>
      </w:r>
    </w:p>
    <w:p w14:paraId="508111D5"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a=curr:qos local sendrecv</w:t>
      </w:r>
    </w:p>
    <w:p w14:paraId="0295F8D1"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a=curr:qos remote none</w:t>
      </w:r>
    </w:p>
    <w:p w14:paraId="4E7714A2"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a=des:qos mandatory local sendrecv</w:t>
      </w:r>
    </w:p>
    <w:p w14:paraId="495F7939"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a=des:qos mandatory remote none</w:t>
      </w:r>
    </w:p>
    <w:p w14:paraId="6EBA5F8A" w14:textId="77777777" w:rsidR="00037FCA" w:rsidRPr="00037FCA" w:rsidRDefault="00037FCA" w:rsidP="00037FCA">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037FCA">
        <w:rPr>
          <w:lang w:val="pt-BR"/>
        </w:rPr>
        <w:t xml:space="preserve">a=rtpmap:97 AMR </w:t>
      </w:r>
    </w:p>
    <w:p w14:paraId="7EF0172F" w14:textId="77777777" w:rsidR="00037FCA" w:rsidRPr="00895344" w:rsidRDefault="00037FCA" w:rsidP="00037FCA">
      <w:pPr>
        <w:pStyle w:val="PL"/>
        <w:keepNext/>
        <w:pBdr>
          <w:top w:val="single" w:sz="4" w:space="1" w:color="auto"/>
          <w:left w:val="single" w:sz="4" w:space="4" w:color="auto"/>
          <w:bottom w:val="single" w:sz="4" w:space="1" w:color="auto"/>
          <w:right w:val="single" w:sz="4" w:space="4" w:color="auto"/>
        </w:pBdr>
        <w:ind w:left="851" w:right="284" w:hanging="284"/>
        <w:rPr>
          <w:lang w:val="pt-BR"/>
        </w:rPr>
      </w:pPr>
      <w:bookmarkStart w:id="412" w:name="_PERM_MCCTEMPBM_CRPT84840051___2"/>
      <w:bookmarkEnd w:id="411"/>
      <w:r w:rsidRPr="00895344">
        <w:rPr>
          <w:lang w:val="pt-BR"/>
        </w:rPr>
        <w:t>a=fmtp:97 mode-set=0,2,5,7; maxframes</w:t>
      </w:r>
    </w:p>
    <w:p w14:paraId="5BB64F32" w14:textId="77777777" w:rsidR="00037FCA" w:rsidRPr="00895344" w:rsidRDefault="00037FCA" w:rsidP="00037FCA">
      <w:pPr>
        <w:pStyle w:val="B2"/>
        <w:ind w:left="567" w:firstLine="1"/>
        <w:rPr>
          <w:lang w:val="pt-BR"/>
        </w:rPr>
      </w:pPr>
      <w:bookmarkStart w:id="413" w:name="_PERM_MCCTEMPBM_CRPT84840052___2"/>
      <w:bookmarkEnd w:id="412"/>
    </w:p>
    <w:bookmarkEnd w:id="413"/>
    <w:p w14:paraId="7C092B5E" w14:textId="77777777" w:rsidR="00037FCA" w:rsidRPr="00311E5C" w:rsidRDefault="00037FCA" w:rsidP="00037FCA">
      <w:pPr>
        <w:pStyle w:val="EX"/>
        <w:keepLines w:val="0"/>
      </w:pPr>
      <w:r w:rsidRPr="002D639B">
        <w:rPr>
          <w:b/>
        </w:rPr>
        <w:t>SDP</w:t>
      </w:r>
      <w:r>
        <w:rPr>
          <w:b/>
        </w:rPr>
        <w:t>:</w:t>
      </w:r>
      <w:r w:rsidRPr="002D639B">
        <w:tab/>
        <w:t xml:space="preserve">The SDP </w:t>
      </w:r>
      <w:r>
        <w:t>answer (SDP_A) contains a set of codecs to be used for the session. The local preconditions are indicated as fulfilled.</w:t>
      </w:r>
    </w:p>
    <w:p w14:paraId="06D1BF2C" w14:textId="77777777" w:rsidR="00037FCA" w:rsidRDefault="00037FCA" w:rsidP="00037FCA">
      <w:pPr>
        <w:pStyle w:val="B1"/>
        <w:ind w:left="284" w:firstLine="0"/>
        <w:rPr>
          <w:b/>
          <w:bCs/>
        </w:rPr>
      </w:pPr>
      <w:bookmarkStart w:id="414" w:name="_PERM_MCCTEMPBM_CRPT84840053___2"/>
      <w:r>
        <w:rPr>
          <w:b/>
          <w:bCs/>
        </w:rPr>
        <w:t>13-14</w:t>
      </w:r>
      <w:r>
        <w:rPr>
          <w:b/>
          <w:bCs/>
        </w:rPr>
        <w:tab/>
        <w:t>183 (Session Progress) provisional response (CAT-AS to UE#1)</w:t>
      </w:r>
    </w:p>
    <w:bookmarkEnd w:id="414"/>
    <w:p w14:paraId="379F9E93" w14:textId="77777777" w:rsidR="00037FCA" w:rsidRDefault="00037FCA" w:rsidP="00037FCA">
      <w:pPr>
        <w:pStyle w:val="B1"/>
      </w:pPr>
      <w:r>
        <w:tab/>
        <w:t xml:space="preserve">The CAT-AS changes the response code to SIP 183 (Session Progress) </w:t>
      </w:r>
      <w:r w:rsidR="00267B4F">
        <w:t xml:space="preserve">response </w:t>
      </w:r>
      <w:r>
        <w:t>and forwards the SIP provisional response to UE#1.</w:t>
      </w:r>
    </w:p>
    <w:p w14:paraId="019351F6" w14:textId="77777777" w:rsidR="00037FCA" w:rsidRDefault="00037FCA" w:rsidP="00037FCA">
      <w:pPr>
        <w:pStyle w:val="B1"/>
      </w:pPr>
      <w:r>
        <w:tab/>
        <w:t>An early dialog (D2) is established between UE#1 and UE#2.</w:t>
      </w:r>
    </w:p>
    <w:p w14:paraId="0BBBF4B5" w14:textId="77777777" w:rsidR="00037FCA" w:rsidRDefault="00037FCA" w:rsidP="00037FCA">
      <w:pPr>
        <w:pStyle w:val="B1"/>
        <w:ind w:left="284" w:firstLine="0"/>
        <w:rPr>
          <w:b/>
          <w:bCs/>
        </w:rPr>
      </w:pPr>
      <w:bookmarkStart w:id="415" w:name="_PERM_MCCTEMPBM_CRPT84840054___2"/>
      <w:r>
        <w:rPr>
          <w:b/>
          <w:bCs/>
        </w:rPr>
        <w:t>15-16</w:t>
      </w:r>
      <w:r>
        <w:rPr>
          <w:b/>
          <w:bCs/>
        </w:rPr>
        <w:tab/>
        <w:t>PRACK request (UE#1 to UE#2)</w:t>
      </w:r>
    </w:p>
    <w:bookmarkEnd w:id="415"/>
    <w:p w14:paraId="44A768EB" w14:textId="77777777" w:rsidR="00037FCA" w:rsidRDefault="00037FCA" w:rsidP="00037FCA">
      <w:pPr>
        <w:pStyle w:val="B1"/>
      </w:pPr>
      <w:r>
        <w:tab/>
        <w:t>UE#1 sends a SIP PRACK request, which acknowledges the SIP 183 (Session Progress) provisional response, to UE#2.</w:t>
      </w:r>
    </w:p>
    <w:p w14:paraId="6570E84E" w14:textId="77777777" w:rsidR="00037FCA" w:rsidRDefault="00037FCA" w:rsidP="00037FCA">
      <w:pPr>
        <w:pStyle w:val="EX"/>
      </w:pPr>
      <w:r w:rsidRPr="002D639B">
        <w:rPr>
          <w:b/>
        </w:rPr>
        <w:t>SDP</w:t>
      </w:r>
      <w:r>
        <w:rPr>
          <w:b/>
        </w:rPr>
        <w:t>:</w:t>
      </w:r>
      <w:r w:rsidRPr="002D639B">
        <w:tab/>
      </w:r>
      <w:r>
        <w:t>The local preconditions are indicated as fulfilled, and media are set to "sendrecv</w:t>
      </w:r>
      <w:r w:rsidRPr="002D639B">
        <w:t>".</w:t>
      </w:r>
    </w:p>
    <w:p w14:paraId="378CF445" w14:textId="77777777" w:rsidR="00037FCA" w:rsidRDefault="00037FCA" w:rsidP="00037FCA">
      <w:pPr>
        <w:pStyle w:val="B1"/>
        <w:ind w:left="284" w:firstLine="0"/>
        <w:rPr>
          <w:b/>
          <w:bCs/>
        </w:rPr>
      </w:pPr>
      <w:bookmarkStart w:id="416" w:name="_PERM_MCCTEMPBM_CRPT84840055___2"/>
      <w:r>
        <w:rPr>
          <w:b/>
          <w:bCs/>
        </w:rPr>
        <w:t>17-18</w:t>
      </w:r>
      <w:r>
        <w:rPr>
          <w:b/>
          <w:bCs/>
        </w:rPr>
        <w:tab/>
        <w:t xml:space="preserve">200 (OK) response to PRACK </w:t>
      </w:r>
      <w:r w:rsidR="00267B4F">
        <w:rPr>
          <w:b/>
          <w:bCs/>
        </w:rPr>
        <w:t xml:space="preserve">request </w:t>
      </w:r>
      <w:r>
        <w:rPr>
          <w:b/>
          <w:bCs/>
        </w:rPr>
        <w:t>(UE#2 to UE#1)</w:t>
      </w:r>
    </w:p>
    <w:bookmarkEnd w:id="416"/>
    <w:p w14:paraId="3583BF2D" w14:textId="77777777" w:rsidR="00037FCA" w:rsidRDefault="00037FCA" w:rsidP="00037FCA">
      <w:pPr>
        <w:pStyle w:val="B1"/>
        <w:rPr>
          <w:b/>
          <w:bCs/>
        </w:rPr>
      </w:pPr>
      <w:r>
        <w:tab/>
        <w:t>UE#2 sends a SIP 200 (OK) response for the SIP PRACK request to UE#1.</w:t>
      </w:r>
    </w:p>
    <w:p w14:paraId="1A49FF76" w14:textId="77777777" w:rsidR="00037FCA" w:rsidRDefault="00037FCA" w:rsidP="00037FCA">
      <w:pPr>
        <w:pStyle w:val="B1"/>
        <w:ind w:left="284" w:firstLine="0"/>
        <w:rPr>
          <w:b/>
          <w:bCs/>
        </w:rPr>
      </w:pPr>
      <w:bookmarkStart w:id="417" w:name="_PERM_MCCTEMPBM_CRPT84840056___2"/>
      <w:r>
        <w:rPr>
          <w:b/>
          <w:bCs/>
        </w:rPr>
        <w:t>19-20</w:t>
      </w:r>
      <w:r>
        <w:rPr>
          <w:b/>
          <w:bCs/>
        </w:rPr>
        <w:tab/>
        <w:t xml:space="preserve">200 (OK) response to INVITE </w:t>
      </w:r>
      <w:r w:rsidR="00267B4F">
        <w:rPr>
          <w:b/>
          <w:bCs/>
        </w:rPr>
        <w:t xml:space="preserve">request </w:t>
      </w:r>
      <w:r>
        <w:rPr>
          <w:b/>
          <w:bCs/>
        </w:rPr>
        <w:t>(UE#2 to CAT-AS)</w:t>
      </w:r>
    </w:p>
    <w:bookmarkEnd w:id="417"/>
    <w:p w14:paraId="23DA0ABD" w14:textId="77777777" w:rsidR="00037FCA" w:rsidRDefault="00037FCA" w:rsidP="00037FCA">
      <w:pPr>
        <w:pStyle w:val="B1"/>
      </w:pPr>
      <w:r>
        <w:tab/>
        <w:t>The called party answers the call. UE#2 sends a SIP 200 (OK) final response for the SIP INVITE request to the CAT-AS.</w:t>
      </w:r>
    </w:p>
    <w:p w14:paraId="7EDAC953" w14:textId="77777777" w:rsidR="00037FCA" w:rsidRDefault="00037FCA" w:rsidP="00037FCA">
      <w:pPr>
        <w:pStyle w:val="B1"/>
        <w:ind w:left="284" w:firstLine="0"/>
        <w:rPr>
          <w:b/>
          <w:bCs/>
        </w:rPr>
      </w:pPr>
      <w:bookmarkStart w:id="418" w:name="_PERM_MCCTEMPBM_CRPT84840057___2"/>
      <w:r>
        <w:rPr>
          <w:b/>
          <w:bCs/>
        </w:rPr>
        <w:t>21-22</w:t>
      </w:r>
      <w:r>
        <w:rPr>
          <w:b/>
          <w:bCs/>
        </w:rPr>
        <w:tab/>
        <w:t xml:space="preserve">200 (OK) response to INVITE </w:t>
      </w:r>
      <w:r w:rsidR="00267B4F">
        <w:rPr>
          <w:b/>
          <w:bCs/>
        </w:rPr>
        <w:t xml:space="preserve">request </w:t>
      </w:r>
      <w:r>
        <w:rPr>
          <w:b/>
          <w:bCs/>
        </w:rPr>
        <w:t>(CAT-AS to UE#1)</w:t>
      </w:r>
    </w:p>
    <w:bookmarkEnd w:id="418"/>
    <w:p w14:paraId="2A6A7F19" w14:textId="77777777" w:rsidR="00037FCA" w:rsidRDefault="00037FCA" w:rsidP="00037FCA">
      <w:pPr>
        <w:pStyle w:val="B1"/>
      </w:pPr>
      <w:r>
        <w:tab/>
        <w:t>The CAT-AS forwards the SIP 200 (OK) response to UE#1.</w:t>
      </w:r>
    </w:p>
    <w:p w14:paraId="529AA4FE" w14:textId="77777777" w:rsidR="00037FCA" w:rsidRDefault="00037FCA" w:rsidP="00037FCA">
      <w:pPr>
        <w:pStyle w:val="B1"/>
      </w:pPr>
      <w:r>
        <w:tab/>
        <w:t>The CAT-AS instructs the MRF to stop CAT media.</w:t>
      </w:r>
    </w:p>
    <w:p w14:paraId="11B885FC" w14:textId="77777777" w:rsidR="00037FCA" w:rsidRDefault="00037FCA" w:rsidP="00037FCA">
      <w:pPr>
        <w:pStyle w:val="B1"/>
      </w:pPr>
      <w:r>
        <w:tab/>
        <w:t>The early dialog (D1) between UE#1 and the CAT-AS is terminated.</w:t>
      </w:r>
    </w:p>
    <w:p w14:paraId="6EF8C2A0" w14:textId="77777777" w:rsidR="00037FCA" w:rsidRDefault="00037FCA" w:rsidP="00037FCA">
      <w:pPr>
        <w:pStyle w:val="B1"/>
        <w:ind w:left="284" w:firstLine="0"/>
        <w:rPr>
          <w:b/>
          <w:bCs/>
        </w:rPr>
      </w:pPr>
      <w:bookmarkStart w:id="419" w:name="_PERM_MCCTEMPBM_CRPT84840058___2"/>
      <w:r>
        <w:rPr>
          <w:b/>
          <w:bCs/>
        </w:rPr>
        <w:lastRenderedPageBreak/>
        <w:t>23-24</w:t>
      </w:r>
      <w:r>
        <w:rPr>
          <w:b/>
          <w:bCs/>
        </w:rPr>
        <w:tab/>
        <w:t>ACK request (UE#1 to UE#2)</w:t>
      </w:r>
    </w:p>
    <w:bookmarkEnd w:id="419"/>
    <w:p w14:paraId="584F6929" w14:textId="77777777" w:rsidR="00037FCA" w:rsidRPr="00037FCA" w:rsidRDefault="00037FCA" w:rsidP="00037FCA">
      <w:pPr>
        <w:pStyle w:val="B1"/>
      </w:pPr>
      <w:r>
        <w:tab/>
        <w:t>UE#1 sends a SIP ACK request, which acknowledges the SIP 200 (OK) final response, to UE#2.</w:t>
      </w:r>
    </w:p>
    <w:p w14:paraId="79823F9B" w14:textId="77777777" w:rsidR="00CB4F50" w:rsidRDefault="00CB4F50" w:rsidP="00E41302">
      <w:pPr>
        <w:pStyle w:val="Heading2"/>
      </w:pPr>
      <w:bookmarkStart w:id="420" w:name="_Toc20131432"/>
      <w:bookmarkStart w:id="421" w:name="_Toc36122559"/>
      <w:bookmarkStart w:id="422" w:name="_Toc45183258"/>
      <w:bookmarkStart w:id="423" w:name="_Toc45696699"/>
      <w:bookmarkStart w:id="424" w:name="_Toc163140023"/>
      <w:r>
        <w:t>A.3.4</w:t>
      </w:r>
      <w:r>
        <w:tab/>
        <w:t>CAT when UE#1 has resources available while UE#2 does not have required resources available</w:t>
      </w:r>
      <w:bookmarkEnd w:id="420"/>
      <w:bookmarkEnd w:id="421"/>
      <w:bookmarkEnd w:id="422"/>
      <w:bookmarkEnd w:id="423"/>
      <w:bookmarkEnd w:id="424"/>
    </w:p>
    <w:p w14:paraId="14CF04DD" w14:textId="77777777" w:rsidR="00FF5413" w:rsidRPr="00FA21F8" w:rsidRDefault="00FF5413" w:rsidP="00FF5413"/>
    <w:bookmarkStart w:id="425" w:name="_MCCTEMPBM_CRPT84840059___7"/>
    <w:p w14:paraId="64FA46F5" w14:textId="77777777" w:rsidR="00FF5413" w:rsidRDefault="00267B4F" w:rsidP="00FF5413">
      <w:pPr>
        <w:pStyle w:val="TH"/>
      </w:pPr>
      <w:r>
        <w:object w:dxaOrig="12449" w:dyaOrig="16037" w14:anchorId="3C2607C3">
          <v:shape id="_x0000_i1029" type="#_x0000_t75" style="width:481.9pt;height:620.65pt" o:ole="">
            <v:imagedata r:id="rId17" o:title=""/>
          </v:shape>
          <o:OLEObject Type="Embed" ProgID="Visio.Drawing.11" ShapeID="_x0000_i1029" DrawAspect="Content" ObjectID="_1781410665" r:id="rId18"/>
        </w:object>
      </w:r>
    </w:p>
    <w:bookmarkEnd w:id="425"/>
    <w:p w14:paraId="70811971" w14:textId="77777777" w:rsidR="00FF5413" w:rsidRPr="002D639B" w:rsidRDefault="00FF5413" w:rsidP="00FF5413">
      <w:pPr>
        <w:pStyle w:val="TF"/>
      </w:pPr>
      <w:r w:rsidRPr="002D639B">
        <w:t>Figure</w:t>
      </w:r>
      <w:r w:rsidR="00E81604">
        <w:t> </w:t>
      </w:r>
      <w:r>
        <w:t>A.3.4-1: CAT, UE#2 does not have required resources available</w:t>
      </w:r>
    </w:p>
    <w:p w14:paraId="23B9E83B" w14:textId="77777777" w:rsidR="00FF5413" w:rsidRDefault="00FF5413" w:rsidP="00FF5413">
      <w:pPr>
        <w:pStyle w:val="B1"/>
        <w:ind w:left="285" w:firstLine="0"/>
        <w:rPr>
          <w:b/>
          <w:bCs/>
        </w:rPr>
      </w:pPr>
      <w:bookmarkStart w:id="426" w:name="_PERM_MCCTEMPBM_CRPT84840060___2"/>
      <w:r>
        <w:rPr>
          <w:b/>
        </w:rPr>
        <w:t>1</w:t>
      </w:r>
      <w:r>
        <w:rPr>
          <w:b/>
        </w:rPr>
        <w:tab/>
      </w:r>
      <w:r>
        <w:rPr>
          <w:b/>
        </w:rPr>
        <w:tab/>
        <w:t>INVITE request (UE#1 to CAT-AS) see example in table</w:t>
      </w:r>
      <w:r w:rsidR="00E81604">
        <w:rPr>
          <w:b/>
        </w:rPr>
        <w:t> </w:t>
      </w:r>
      <w:r>
        <w:rPr>
          <w:b/>
        </w:rPr>
        <w:t>A.3.4-1</w:t>
      </w:r>
    </w:p>
    <w:bookmarkEnd w:id="426"/>
    <w:p w14:paraId="2E0EF3BB" w14:textId="77777777" w:rsidR="00FF5413" w:rsidRDefault="00FF5413" w:rsidP="00FF5413">
      <w:pPr>
        <w:pStyle w:val="B1"/>
      </w:pPr>
      <w:r>
        <w:tab/>
        <w:t>UE#1 sends a SIP INVITE request to the intermediate IM CN subsystem.</w:t>
      </w:r>
    </w:p>
    <w:p w14:paraId="0EA90DAD" w14:textId="77777777" w:rsidR="00FF5413" w:rsidRPr="002D639B" w:rsidRDefault="00FF5413" w:rsidP="00FF5413">
      <w:pPr>
        <w:pStyle w:val="TH"/>
      </w:pPr>
      <w:r>
        <w:lastRenderedPageBreak/>
        <w:t>Table</w:t>
      </w:r>
      <w:r w:rsidR="00E81604">
        <w:t> </w:t>
      </w:r>
      <w:r>
        <w:t>A.3.4-1: INVITE request (UE#1 to CAT-AS</w:t>
      </w:r>
      <w:r w:rsidRPr="002D639B">
        <w:t>)</w:t>
      </w:r>
    </w:p>
    <w:p w14:paraId="067E56EE"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bookmarkStart w:id="427" w:name="_PERM_MCCTEMPBM_CRPT84840061___2"/>
      <w:r w:rsidRPr="002D639B">
        <w:t>INVITE tel:+1-212-555-2222 SIP/2.0</w:t>
      </w:r>
    </w:p>
    <w:p w14:paraId="37D99AF7"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Via: SIP/2.0/UDP [5555::aaa:bbb:ccc:ddd]:1357;comp=sigcomp;branch=z9hG4bKnashds7</w:t>
      </w:r>
    </w:p>
    <w:p w14:paraId="321AB98B"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Max-Forwards: 70</w:t>
      </w:r>
    </w:p>
    <w:p w14:paraId="464CCBBC"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Route: &lt;sip:pcscf1.visited1.net:7531;lr;comp=sigcomp&gt;, &lt;sip:scscf1.home1.net;lr&gt;</w:t>
      </w:r>
    </w:p>
    <w:p w14:paraId="0B30B4A8"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P-Preferred-Identity: "John Doe" &lt;sip:user1_public1@home1.net&gt;</w:t>
      </w:r>
    </w:p>
    <w:p w14:paraId="668F3DD6" w14:textId="77777777" w:rsidR="00FF5413"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 xml:space="preserve">P-Access-Network-Info: </w:t>
      </w:r>
      <w:r>
        <w:t>IEEE-802.11a</w:t>
      </w:r>
    </w:p>
    <w:p w14:paraId="20442C69" w14:textId="77777777" w:rsidR="00FF5413"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t>P-Preferred-Service</w:t>
      </w:r>
      <w:r w:rsidRPr="00C30487">
        <w:rPr>
          <w:rFonts w:cs="CG Times (WN)"/>
        </w:rPr>
        <w:t xml:space="preserve">: </w:t>
      </w:r>
      <w:r w:rsidRPr="00C30487">
        <w:t>urn:urn-</w:t>
      </w:r>
      <w:r w:rsidR="00487A39">
        <w:t>7</w:t>
      </w:r>
      <w:r w:rsidRPr="00C30487">
        <w:t>:3gpp-service.ims.icsi.mmtel</w:t>
      </w:r>
    </w:p>
    <w:p w14:paraId="726880AC"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t>Accept-Contact: *;+g.3gpp.icsi_ref="urn%3Aurn-</w:t>
      </w:r>
      <w:r w:rsidR="00487A39">
        <w:t>7</w:t>
      </w:r>
      <w:r>
        <w:t>%3gpp-service.ims.icsi.mmtel"</w:t>
      </w:r>
    </w:p>
    <w:p w14:paraId="2E1D4018" w14:textId="77777777" w:rsidR="00FF5413"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Privacy: none</w:t>
      </w:r>
    </w:p>
    <w:p w14:paraId="3330AB11"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t>P-Early-Media: supported</w:t>
      </w:r>
    </w:p>
    <w:p w14:paraId="6D1F768D"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From: &lt;sip:user1_public1@home1.net&gt;;tag=171828</w:t>
      </w:r>
    </w:p>
    <w:p w14:paraId="6B13F515"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To: &lt;tel:+1-212-555-2222&gt;</w:t>
      </w:r>
    </w:p>
    <w:p w14:paraId="77AE1C30"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 xml:space="preserve">Call-ID: cb03a0s09a2sdfglkj490333 </w:t>
      </w:r>
    </w:p>
    <w:p w14:paraId="6D7C5D7D"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Cseq: 127 INVITE</w:t>
      </w:r>
    </w:p>
    <w:p w14:paraId="571B6E95" w14:textId="77777777" w:rsidR="00FF5413"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Require: sec-agree</w:t>
      </w:r>
    </w:p>
    <w:p w14:paraId="526E32CE" w14:textId="77777777" w:rsidR="00FF5413" w:rsidRPr="002D639B" w:rsidRDefault="00904A56" w:rsidP="00FF5413">
      <w:pPr>
        <w:pStyle w:val="PL"/>
        <w:keepNext/>
        <w:pBdr>
          <w:top w:val="single" w:sz="4" w:space="1" w:color="auto"/>
          <w:left w:val="single" w:sz="4" w:space="4" w:color="auto"/>
          <w:bottom w:val="single" w:sz="4" w:space="1" w:color="auto"/>
          <w:right w:val="single" w:sz="4" w:space="4" w:color="auto"/>
        </w:pBdr>
        <w:ind w:left="850" w:right="284" w:hanging="283"/>
      </w:pPr>
      <w:r>
        <w:t>Recv-Info: infoDtmf</w:t>
      </w:r>
    </w:p>
    <w:p w14:paraId="689FD928"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1" w:right="284" w:hanging="284"/>
        <w:rPr>
          <w:snapToGrid w:val="0"/>
        </w:rPr>
      </w:pPr>
      <w:bookmarkStart w:id="428" w:name="_PERM_MCCTEMPBM_CRPT84840062___2"/>
      <w:bookmarkEnd w:id="427"/>
      <w:r w:rsidRPr="002D639B">
        <w:rPr>
          <w:snapToGrid w:val="0"/>
        </w:rPr>
        <w:t>Supported: precondition, 100rel</w:t>
      </w:r>
      <w:r>
        <w:rPr>
          <w:snapToGrid w:val="0"/>
        </w:rPr>
        <w:t>, gruu, 199</w:t>
      </w:r>
      <w:r w:rsidRPr="002D639B">
        <w:rPr>
          <w:snapToGrid w:val="0"/>
        </w:rPr>
        <w:t xml:space="preserve"> </w:t>
      </w:r>
    </w:p>
    <w:p w14:paraId="575AC8F1"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bookmarkStart w:id="429" w:name="_PERM_MCCTEMPBM_CRPT84840063___2"/>
      <w:bookmarkEnd w:id="428"/>
      <w:r w:rsidRPr="002D639B">
        <w:t>Proxy-Require: sec-agree</w:t>
      </w:r>
    </w:p>
    <w:p w14:paraId="50DBB797"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Security-Verify: ipsec-3gpp; q=0.1; alg=hmac-sha-1-96; spi-c=98765432; spi-s=87654321; port-c=8642; port-s=7531</w:t>
      </w:r>
    </w:p>
    <w:p w14:paraId="181F073B"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Contact:&lt;sip:</w:t>
      </w:r>
      <w:r w:rsidR="00487A39" w:rsidRPr="002D639B">
        <w:t>user1_public1@home1.net</w:t>
      </w:r>
      <w:r>
        <w:t>;</w:t>
      </w:r>
      <w:r w:rsidRPr="00FF5413">
        <w:rPr>
          <w:rFonts w:eastAsia="PMingLiU" w:cs="Courier New"/>
          <w:lang w:eastAsia="zh-TW"/>
        </w:rPr>
        <w:t>gr=urn:uuid:f81d4fae-7dec-11d0-a765-00a0c91e6bf6&gt;;</w:t>
      </w:r>
      <w:r>
        <w:t>+g.3gpp.icsi_ref="urn%3Aurn-</w:t>
      </w:r>
      <w:r w:rsidR="00487A39">
        <w:t>7</w:t>
      </w:r>
      <w:r>
        <w:t>%3gpp-service.ims.icsi.mmtel"</w:t>
      </w:r>
    </w:p>
    <w:p w14:paraId="79652112" w14:textId="77777777" w:rsidR="00487A39" w:rsidRDefault="00487A39" w:rsidP="00487A39">
      <w:pPr>
        <w:pStyle w:val="PL"/>
        <w:keepNext/>
        <w:pBdr>
          <w:top w:val="single" w:sz="4" w:space="1" w:color="auto"/>
          <w:left w:val="single" w:sz="4" w:space="4" w:color="auto"/>
          <w:bottom w:val="single" w:sz="4" w:space="1" w:color="auto"/>
          <w:right w:val="single" w:sz="4" w:space="4" w:color="auto"/>
        </w:pBdr>
        <w:ind w:left="850" w:right="284" w:hanging="283"/>
        <w:rPr>
          <w:rFonts w:eastAsia="MS Mincho"/>
        </w:rPr>
      </w:pPr>
      <w:r>
        <w:rPr>
          <w:rFonts w:eastAsia="MS Mincho"/>
        </w:rPr>
        <w:t xml:space="preserve">Accept:application/sdp, </w:t>
      </w:r>
      <w:r w:rsidRPr="00732BA0">
        <w:t>application/3gpp-ims+xml</w:t>
      </w:r>
    </w:p>
    <w:p w14:paraId="37B2AA0C"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rPr>
          <w:rFonts w:eastAsia="MS Mincho"/>
        </w:rPr>
      </w:pPr>
      <w:r w:rsidRPr="002D639B">
        <w:rPr>
          <w:rFonts w:eastAsia="MS Mincho"/>
        </w:rPr>
        <w:t>Allow: INVITE, ACK, CANCEL, BYE, PRACK, UPDATE, REFER, MESSAGE</w:t>
      </w:r>
    </w:p>
    <w:p w14:paraId="5C326799" w14:textId="77777777" w:rsidR="00FF5413" w:rsidRPr="002901F1"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901F1">
        <w:t xml:space="preserve">Content-Type: application/sdp </w:t>
      </w:r>
    </w:p>
    <w:p w14:paraId="14BD3F3D" w14:textId="77777777" w:rsidR="00FF5413" w:rsidRPr="002901F1"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901F1">
        <w:t>Content-Length: (…)</w:t>
      </w:r>
    </w:p>
    <w:p w14:paraId="3B2FB4CB" w14:textId="77777777" w:rsidR="00FF5413" w:rsidRPr="002901F1"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p>
    <w:p w14:paraId="30379AFA" w14:textId="77777777" w:rsidR="00FF5413" w:rsidRPr="00FF5413" w:rsidRDefault="00FF5413" w:rsidP="00FF5413">
      <w:pPr>
        <w:pStyle w:val="PL"/>
        <w:pBdr>
          <w:top w:val="single" w:sz="4" w:space="1" w:color="auto"/>
          <w:left w:val="single" w:sz="4" w:space="4" w:color="auto"/>
          <w:bottom w:val="single" w:sz="4" w:space="1" w:color="auto"/>
          <w:right w:val="single" w:sz="4" w:space="4" w:color="auto"/>
        </w:pBdr>
        <w:ind w:left="850" w:right="284" w:hanging="283"/>
        <w:rPr>
          <w:lang w:val="it-IT"/>
        </w:rPr>
      </w:pPr>
      <w:r w:rsidRPr="00FF5413">
        <w:rPr>
          <w:lang w:val="it-IT"/>
        </w:rPr>
        <w:t>v=0</w:t>
      </w:r>
    </w:p>
    <w:p w14:paraId="60412A62" w14:textId="77777777" w:rsidR="00FF5413" w:rsidRPr="00FF5413" w:rsidRDefault="00FF5413" w:rsidP="00FF5413">
      <w:pPr>
        <w:pStyle w:val="PL"/>
        <w:pBdr>
          <w:top w:val="single" w:sz="4" w:space="1" w:color="auto"/>
          <w:left w:val="single" w:sz="4" w:space="4" w:color="auto"/>
          <w:bottom w:val="single" w:sz="4" w:space="1" w:color="auto"/>
          <w:right w:val="single" w:sz="4" w:space="4" w:color="auto"/>
        </w:pBdr>
        <w:ind w:left="850" w:right="284" w:hanging="283"/>
        <w:rPr>
          <w:lang w:val="it-IT"/>
        </w:rPr>
      </w:pPr>
      <w:r w:rsidRPr="00FF5413">
        <w:rPr>
          <w:lang w:val="it-IT"/>
        </w:rPr>
        <w:t>o=- 2987933615 2987933615 IN IP6 6666::aaa:bbb:ccc:ddd</w:t>
      </w:r>
    </w:p>
    <w:p w14:paraId="3F03C8F8" w14:textId="77777777" w:rsidR="00FF5413" w:rsidRPr="002D639B" w:rsidRDefault="00FF5413" w:rsidP="00FF5413">
      <w:pPr>
        <w:pStyle w:val="PL"/>
        <w:pBdr>
          <w:top w:val="single" w:sz="4" w:space="1" w:color="auto"/>
          <w:left w:val="single" w:sz="4" w:space="4" w:color="auto"/>
          <w:bottom w:val="single" w:sz="4" w:space="1" w:color="auto"/>
          <w:right w:val="single" w:sz="4" w:space="4" w:color="auto"/>
        </w:pBdr>
        <w:ind w:left="850" w:right="284" w:hanging="283"/>
      </w:pPr>
      <w:r w:rsidRPr="002D639B">
        <w:t>s=-</w:t>
      </w:r>
    </w:p>
    <w:p w14:paraId="0F41A3FE" w14:textId="77777777" w:rsidR="00FF5413" w:rsidRPr="00FF5413" w:rsidRDefault="00FF5413" w:rsidP="00FF5413">
      <w:pPr>
        <w:pStyle w:val="PL"/>
        <w:pBdr>
          <w:top w:val="single" w:sz="4" w:space="1" w:color="auto"/>
          <w:left w:val="single" w:sz="4" w:space="4" w:color="auto"/>
          <w:bottom w:val="single" w:sz="4" w:space="1" w:color="auto"/>
          <w:right w:val="single" w:sz="4" w:space="4" w:color="auto"/>
        </w:pBdr>
        <w:ind w:left="850" w:right="284" w:hanging="283"/>
        <w:rPr>
          <w:lang w:val="en-US"/>
        </w:rPr>
      </w:pPr>
      <w:r w:rsidRPr="00FF5413">
        <w:rPr>
          <w:lang w:val="en-US"/>
        </w:rPr>
        <w:t xml:space="preserve">c=IN IP6 6666::aaa:bbb:ccc:ddd </w:t>
      </w:r>
    </w:p>
    <w:p w14:paraId="643D0F34" w14:textId="77777777" w:rsidR="00FF5413" w:rsidRPr="00143662" w:rsidRDefault="00FF5413" w:rsidP="00FF5413">
      <w:pPr>
        <w:pStyle w:val="PL"/>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157D261E" w14:textId="77777777" w:rsidR="00FF5413" w:rsidRPr="00143662" w:rsidRDefault="00FF5413" w:rsidP="00FF5413">
      <w:pPr>
        <w:pStyle w:val="PL"/>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 xml:space="preserve">m=video 3400 RTP/AVP 98 </w:t>
      </w:r>
    </w:p>
    <w:p w14:paraId="7D2C19C5" w14:textId="77777777" w:rsidR="00FF5413" w:rsidRPr="00895344" w:rsidRDefault="00FF5413" w:rsidP="00FF5413">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b=AS:75</w:t>
      </w:r>
    </w:p>
    <w:p w14:paraId="1FE5A8B5" w14:textId="77777777" w:rsidR="00FF5413" w:rsidRPr="00895344" w:rsidRDefault="00FF5413" w:rsidP="00FF5413">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sendrecv</w:t>
      </w:r>
    </w:p>
    <w:p w14:paraId="4885F142" w14:textId="77777777" w:rsidR="00FF5413" w:rsidRPr="00895344" w:rsidRDefault="00FF5413" w:rsidP="00FF5413">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remote none</w:t>
      </w:r>
    </w:p>
    <w:p w14:paraId="55855215" w14:textId="77777777" w:rsidR="00FF5413" w:rsidRPr="00895344" w:rsidRDefault="00FF5413" w:rsidP="00FF5413">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76AAD90D" w14:textId="77777777" w:rsidR="00FF5413" w:rsidRPr="00895344" w:rsidRDefault="00FF5413" w:rsidP="00FF5413">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none remote sendrecv</w:t>
      </w:r>
    </w:p>
    <w:p w14:paraId="1355B75E" w14:textId="77777777" w:rsidR="00FF5413" w:rsidRPr="00FF5413" w:rsidRDefault="00FF5413" w:rsidP="00FF5413">
      <w:pPr>
        <w:pStyle w:val="PL"/>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a=rtpmap:98 H263</w:t>
      </w:r>
    </w:p>
    <w:p w14:paraId="5A685D80" w14:textId="77777777" w:rsidR="00FF5413" w:rsidRPr="00FF5413" w:rsidRDefault="00FF5413" w:rsidP="00FF5413">
      <w:pPr>
        <w:pStyle w:val="PL"/>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m=audio 3456 RTP/AVP 97 96</w:t>
      </w:r>
    </w:p>
    <w:p w14:paraId="70D7D4DC" w14:textId="77777777" w:rsidR="00FF5413" w:rsidRPr="00FF5413" w:rsidRDefault="00FF5413" w:rsidP="00FF5413">
      <w:pPr>
        <w:pStyle w:val="PL"/>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b=AS:25.4</w:t>
      </w:r>
    </w:p>
    <w:p w14:paraId="230DE233" w14:textId="77777777" w:rsidR="00FF5413" w:rsidRPr="00FF5413" w:rsidRDefault="00FF5413" w:rsidP="00FF5413">
      <w:pPr>
        <w:pStyle w:val="PL"/>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a=curr:qos local sendrecv</w:t>
      </w:r>
    </w:p>
    <w:p w14:paraId="66AB961E" w14:textId="77777777" w:rsidR="00FF5413" w:rsidRPr="00FF5413" w:rsidRDefault="00FF5413" w:rsidP="00FF5413">
      <w:pPr>
        <w:pStyle w:val="PL"/>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a=curr:qos remote none</w:t>
      </w:r>
    </w:p>
    <w:p w14:paraId="5FAAE3B3" w14:textId="77777777" w:rsidR="00FF5413" w:rsidRPr="00FF5413" w:rsidRDefault="00FF5413" w:rsidP="00FF5413">
      <w:pPr>
        <w:pStyle w:val="PL"/>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a=des:qos mandatory local sendrecv</w:t>
      </w:r>
    </w:p>
    <w:p w14:paraId="39EE2BF6" w14:textId="77777777" w:rsidR="00FF5413" w:rsidRPr="00FF5413" w:rsidRDefault="00FF5413" w:rsidP="00FF5413">
      <w:pPr>
        <w:pStyle w:val="PL"/>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a=des:qos none remote sendrecv</w:t>
      </w:r>
    </w:p>
    <w:p w14:paraId="01193F5B" w14:textId="77777777" w:rsidR="00FF5413" w:rsidRPr="00FF5413" w:rsidRDefault="00FF5413" w:rsidP="00FF5413">
      <w:pPr>
        <w:pStyle w:val="PL"/>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 xml:space="preserve">a=rtpmap:97 AMR </w:t>
      </w:r>
    </w:p>
    <w:p w14:paraId="40A0485F" w14:textId="77777777" w:rsidR="00FF5413" w:rsidRPr="00E51BB5" w:rsidRDefault="00FF5413" w:rsidP="00FF5413">
      <w:pPr>
        <w:pStyle w:val="PL"/>
        <w:pBdr>
          <w:top w:val="single" w:sz="4" w:space="1" w:color="auto"/>
          <w:left w:val="single" w:sz="4" w:space="4" w:color="auto"/>
          <w:bottom w:val="single" w:sz="4" w:space="1" w:color="auto"/>
          <w:right w:val="single" w:sz="4" w:space="4" w:color="auto"/>
        </w:pBdr>
        <w:ind w:left="850" w:right="284" w:hanging="283"/>
        <w:rPr>
          <w:lang w:val="pt-BR"/>
        </w:rPr>
      </w:pPr>
      <w:r w:rsidRPr="00E51BB5">
        <w:rPr>
          <w:lang w:val="pt-BR"/>
        </w:rPr>
        <w:t>a=fmtp:97 mode-set=0,2,5,7; maxframes=2</w:t>
      </w:r>
    </w:p>
    <w:p w14:paraId="600534D6"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a=rtpmap:96 telephone-event</w:t>
      </w:r>
    </w:p>
    <w:bookmarkEnd w:id="429"/>
    <w:p w14:paraId="42C8D041" w14:textId="77777777" w:rsidR="00FF5413" w:rsidRDefault="00FF5413" w:rsidP="00FF5413"/>
    <w:p w14:paraId="2CEA37A3" w14:textId="77777777" w:rsidR="00FF5413" w:rsidRDefault="00FF5413" w:rsidP="00FF5413">
      <w:pPr>
        <w:pStyle w:val="EX"/>
        <w:keepLines w:val="0"/>
      </w:pPr>
      <w:r w:rsidRPr="002D639B">
        <w:rPr>
          <w:b/>
        </w:rPr>
        <w:t>Supported:</w:t>
      </w:r>
      <w:r>
        <w:tab/>
        <w:t xml:space="preserve">The UE indicates support </w:t>
      </w:r>
      <w:r w:rsidRPr="002D639B">
        <w:t xml:space="preserve">for </w:t>
      </w:r>
      <w:r>
        <w:t xml:space="preserve">preconditions, </w:t>
      </w:r>
      <w:r w:rsidRPr="002D639B">
        <w:t>reliable provisional responses</w:t>
      </w:r>
      <w:r>
        <w:t>, gruu and the 199 provisional response.</w:t>
      </w:r>
    </w:p>
    <w:p w14:paraId="306542E1" w14:textId="77777777" w:rsidR="00FF5413" w:rsidRDefault="00904A56" w:rsidP="00FF5413">
      <w:pPr>
        <w:pStyle w:val="EX"/>
        <w:keepLines w:val="0"/>
      </w:pPr>
      <w:r>
        <w:rPr>
          <w:b/>
        </w:rPr>
        <w:t>Recv-Info</w:t>
      </w:r>
      <w:r w:rsidRPr="002D639B">
        <w:rPr>
          <w:b/>
        </w:rPr>
        <w:t>:</w:t>
      </w:r>
      <w:r>
        <w:tab/>
        <w:t>The UE indicates willingness to receive DTMF Info Packages in INFO requests.</w:t>
      </w:r>
    </w:p>
    <w:p w14:paraId="37C38356" w14:textId="77777777" w:rsidR="00FF5413" w:rsidRDefault="00FF5413" w:rsidP="00FF5413">
      <w:pPr>
        <w:pStyle w:val="EX"/>
        <w:keepLines w:val="0"/>
      </w:pPr>
      <w:r>
        <w:rPr>
          <w:b/>
        </w:rPr>
        <w:t>P-Early-Media</w:t>
      </w:r>
      <w:r w:rsidRPr="002D639B">
        <w:rPr>
          <w:b/>
        </w:rPr>
        <w:t>:</w:t>
      </w:r>
      <w:r>
        <w:tab/>
        <w:t xml:space="preserve">The UE indicates support </w:t>
      </w:r>
      <w:r w:rsidRPr="002D639B">
        <w:t>fo</w:t>
      </w:r>
      <w:r>
        <w:t>r the P-Early-Media header.</w:t>
      </w:r>
    </w:p>
    <w:p w14:paraId="62924CA9" w14:textId="77777777" w:rsidR="00FF5413" w:rsidRDefault="00FF5413" w:rsidP="00FF5413">
      <w:pPr>
        <w:pStyle w:val="EX"/>
      </w:pPr>
      <w:r w:rsidRPr="002D639B">
        <w:rPr>
          <w:b/>
        </w:rPr>
        <w:t>SDP</w:t>
      </w:r>
      <w:r>
        <w:rPr>
          <w:b/>
        </w:rPr>
        <w:t>:</w:t>
      </w:r>
      <w:r w:rsidRPr="002D639B">
        <w:tab/>
        <w:t xml:space="preserve">The SDP </w:t>
      </w:r>
      <w:r>
        <w:t xml:space="preserve">offer (SDP_O) </w:t>
      </w:r>
      <w:r w:rsidRPr="002D639B">
        <w:t>contains a set of codecs supported by UE#1 and desired by the user at UE#1 for thi</w:t>
      </w:r>
      <w:r>
        <w:t>s session. The SDP contains an indication that the local preconditions are fulfilled.</w:t>
      </w:r>
    </w:p>
    <w:p w14:paraId="2193E81B" w14:textId="77777777" w:rsidR="00FF5413" w:rsidRDefault="00FF5413" w:rsidP="00FF5413">
      <w:pPr>
        <w:pStyle w:val="B1"/>
        <w:rPr>
          <w:b/>
          <w:bCs/>
        </w:rPr>
      </w:pPr>
      <w:r>
        <w:rPr>
          <w:b/>
          <w:bCs/>
        </w:rPr>
        <w:t>2</w:t>
      </w:r>
      <w:r>
        <w:rPr>
          <w:b/>
          <w:bCs/>
        </w:rPr>
        <w:tab/>
      </w:r>
      <w:r>
        <w:rPr>
          <w:b/>
          <w:bCs/>
        </w:rPr>
        <w:tab/>
        <w:t>INVITE request (S-CSCF to CAT-AS)</w:t>
      </w:r>
    </w:p>
    <w:p w14:paraId="423C1F30" w14:textId="77777777" w:rsidR="00FF5413" w:rsidRDefault="00FF5413" w:rsidP="00FF5413">
      <w:pPr>
        <w:pStyle w:val="B1"/>
      </w:pPr>
      <w:r>
        <w:tab/>
        <w:t>The S-CSCF forwards the SIP INVITE request to the CAT-AS.</w:t>
      </w:r>
    </w:p>
    <w:p w14:paraId="178543F0" w14:textId="77777777" w:rsidR="00FF5413" w:rsidRDefault="00FF5413" w:rsidP="00FF5413">
      <w:pPr>
        <w:pStyle w:val="B1"/>
      </w:pPr>
      <w:r>
        <w:tab/>
        <w:t>The CAT-AS instructs the MRF to reserve CAT resources.</w:t>
      </w:r>
    </w:p>
    <w:p w14:paraId="6E8C1D4F" w14:textId="77777777" w:rsidR="00FF5413" w:rsidRDefault="00FF5413" w:rsidP="00FF5413">
      <w:pPr>
        <w:pStyle w:val="B1"/>
        <w:ind w:left="285" w:firstLine="0"/>
        <w:rPr>
          <w:b/>
        </w:rPr>
      </w:pPr>
      <w:bookmarkStart w:id="430" w:name="_PERM_MCCTEMPBM_CRPT84840064___2"/>
      <w:r>
        <w:rPr>
          <w:b/>
        </w:rPr>
        <w:t>3-4</w:t>
      </w:r>
      <w:r w:rsidR="00895344">
        <w:rPr>
          <w:b/>
        </w:rPr>
        <w:tab/>
      </w:r>
      <w:r>
        <w:rPr>
          <w:b/>
        </w:rPr>
        <w:tab/>
        <w:t>INVITE request (CAT-AS to UE#2)</w:t>
      </w:r>
    </w:p>
    <w:bookmarkEnd w:id="430"/>
    <w:p w14:paraId="104D58B6" w14:textId="77777777" w:rsidR="00FF5413" w:rsidRPr="006335A8" w:rsidRDefault="00FF5413" w:rsidP="00FF5413">
      <w:pPr>
        <w:pStyle w:val="B1"/>
      </w:pPr>
      <w:r>
        <w:tab/>
        <w:t>The CAT-AS forwards the SIP INVITE request to UE#2.</w:t>
      </w:r>
    </w:p>
    <w:p w14:paraId="0250FF16" w14:textId="77777777" w:rsidR="00FF5413" w:rsidRDefault="00FF5413" w:rsidP="00FF5413">
      <w:pPr>
        <w:pStyle w:val="B1"/>
        <w:ind w:left="284" w:firstLine="0"/>
        <w:rPr>
          <w:b/>
          <w:bCs/>
        </w:rPr>
      </w:pPr>
      <w:bookmarkStart w:id="431" w:name="_PERM_MCCTEMPBM_CRPT84840065___2"/>
      <w:r>
        <w:rPr>
          <w:b/>
          <w:bCs/>
        </w:rPr>
        <w:t>5-6</w:t>
      </w:r>
      <w:r>
        <w:rPr>
          <w:b/>
          <w:bCs/>
        </w:rPr>
        <w:tab/>
      </w:r>
      <w:r>
        <w:rPr>
          <w:b/>
          <w:bCs/>
        </w:rPr>
        <w:tab/>
        <w:t>180 (Ringing) provisional response (UE#2 to CAT-AS) see example in table</w:t>
      </w:r>
      <w:r w:rsidR="00E81604">
        <w:rPr>
          <w:b/>
          <w:bCs/>
        </w:rPr>
        <w:t> </w:t>
      </w:r>
      <w:r>
        <w:rPr>
          <w:b/>
          <w:bCs/>
        </w:rPr>
        <w:t>A.3.4-2</w:t>
      </w:r>
    </w:p>
    <w:bookmarkEnd w:id="431"/>
    <w:p w14:paraId="78568E9C" w14:textId="77777777" w:rsidR="00FF5413" w:rsidRDefault="00FF5413" w:rsidP="00FF5413">
      <w:pPr>
        <w:pStyle w:val="B1"/>
      </w:pPr>
      <w:r>
        <w:lastRenderedPageBreak/>
        <w:tab/>
        <w:t>The called party is alerted. UE#2 sends a SIP 180 (Ringing) provisional response for the INVITE request to the CAT-AS.</w:t>
      </w:r>
    </w:p>
    <w:p w14:paraId="2BA9E98A" w14:textId="77777777" w:rsidR="00FF5413" w:rsidRPr="002D639B" w:rsidRDefault="00FF5413" w:rsidP="00FF5413">
      <w:pPr>
        <w:pStyle w:val="TH"/>
      </w:pPr>
      <w:r>
        <w:t>Table</w:t>
      </w:r>
      <w:r w:rsidR="00E81604">
        <w:t> </w:t>
      </w:r>
      <w:r>
        <w:t>A.3.4-2: 180 (Ringing) response (UE#2 to CAT-AS</w:t>
      </w:r>
      <w:r w:rsidRPr="002D639B">
        <w:t>)</w:t>
      </w:r>
    </w:p>
    <w:p w14:paraId="30712F12"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1" w:right="284" w:hanging="284"/>
      </w:pPr>
      <w:bookmarkStart w:id="432" w:name="_PERM_MCCTEMPBM_CRPT84840066___2"/>
      <w:r>
        <w:t>SIP/2.0 180 Ringing</w:t>
      </w:r>
    </w:p>
    <w:p w14:paraId="01279A83"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1" w:right="284" w:hanging="284"/>
      </w:pPr>
      <w:r w:rsidRPr="002D639B">
        <w:t>Via: SIP/2.0/UDP pcscf2.visited2.net:5088;comp=sigcomp;branch=z9hG4bK361k21.1, SIP/2.0/UDP scscf</w:t>
      </w:r>
      <w:r>
        <w:t>2.home2.net;branch=z9hG4bK764XC12</w:t>
      </w:r>
      <w:r w:rsidRPr="002D639B">
        <w:t>.1,</w:t>
      </w:r>
      <w:r>
        <w:t xml:space="preserve"> SIP/2.0/UDP catas.home2.net;branch=z9hG4bK764Q32</w:t>
      </w:r>
      <w:r w:rsidRPr="002D639B">
        <w:t>.1, SIP/2.0/UDP scscf2.home2.net;branch=z9hG4bK764z87.1,</w:t>
      </w:r>
      <w:r>
        <w:t xml:space="preserve"> </w:t>
      </w:r>
      <w:r w:rsidRPr="002D639B">
        <w:t>SIP/2.0/UDP icscf2_s.home2.net;branch=z9hG4bK871y12.1, SIP/2.0/UDP scscf1.home1.net;branch=z9hG4bK332b23.1, SIP/2.0/UDP pcscf1.visited1.net;branch=z9hG4bK240f3</w:t>
      </w:r>
      <w:r>
        <w:t xml:space="preserve">4.1, </w:t>
      </w:r>
      <w:r w:rsidRPr="002D639B">
        <w:t>SIP/2.0/UDP [5555::aaa:bbb:ccc:ddd]:1357;comp=sigcomp;branch=z9hG4bKnashds7</w:t>
      </w:r>
    </w:p>
    <w:p w14:paraId="675F4650"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1" w:right="284" w:hanging="284"/>
      </w:pPr>
      <w:r w:rsidRPr="002D639B">
        <w:t>Record-Route: &lt;sip:pcscf2.visited2.net:5088;lr;comp=sigcomp&gt;, &lt;sip:scscf2.home2.net;lr&gt;, &lt;sip:scscf1.home1.net;lr&gt;, &lt;sip:pcscf1.visited1.net;lr&gt;</w:t>
      </w:r>
    </w:p>
    <w:p w14:paraId="4D196A24"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bookmarkStart w:id="433" w:name="_PERM_MCCTEMPBM_CRPT84840067___2"/>
      <w:bookmarkEnd w:id="432"/>
      <w:r w:rsidRPr="002D639B">
        <w:t>From:</w:t>
      </w:r>
    </w:p>
    <w:p w14:paraId="6309CEC7"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r>
        <w:t>: &lt;tel:+1-212-555-2222&gt;;tag=6322</w:t>
      </w:r>
    </w:p>
    <w:p w14:paraId="0A4E911F"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03220A2A" w14:textId="77777777" w:rsidR="00FF5413"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4BEC8DB4"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1" w:right="284" w:hanging="284"/>
      </w:pPr>
      <w:bookmarkStart w:id="434" w:name="_PERM_MCCTEMPBM_CRPT84840068___2"/>
      <w:bookmarkEnd w:id="433"/>
      <w:r w:rsidRPr="002D639B">
        <w:t>Require: 100rel, precondition</w:t>
      </w:r>
    </w:p>
    <w:p w14:paraId="4D04FED2" w14:textId="77777777" w:rsidR="00FF5413"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bookmarkStart w:id="435" w:name="_PERM_MCCTEMPBM_CRPT84840069___2"/>
      <w:bookmarkEnd w:id="434"/>
      <w:r w:rsidRPr="002D639B">
        <w:t>Allow: INVITE, ACK, CANCEL, BYE, PRACK, UPDATE, REFER, MESSAGE</w:t>
      </w:r>
    </w:p>
    <w:p w14:paraId="53B09342" w14:textId="77777777" w:rsidR="00FF5413"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RSeq: 9021</w:t>
      </w:r>
    </w:p>
    <w:p w14:paraId="380E2411"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1" w:right="284" w:hanging="284"/>
      </w:pPr>
      <w:bookmarkStart w:id="436" w:name="_PERM_MCCTEMPBM_CRPT84840070___2"/>
      <w:bookmarkEnd w:id="435"/>
      <w:r w:rsidRPr="002D639B">
        <w:t>Contact: &lt;sip</w:t>
      </w:r>
      <w:r w:rsidR="00487A39" w:rsidRPr="00A17C99">
        <w:t>:</w:t>
      </w:r>
      <w:r w:rsidR="00487A39" w:rsidRPr="00A17C99">
        <w:rPr>
          <w:rFonts w:cs="Courier New"/>
          <w:szCs w:val="16"/>
          <w:lang w:val="en-US"/>
        </w:rPr>
        <w:t>use</w:t>
      </w:r>
      <w:r w:rsidR="00487A39" w:rsidRPr="00DA490C">
        <w:rPr>
          <w:rFonts w:cs="Courier New"/>
          <w:szCs w:val="16"/>
          <w:lang w:val="en-US"/>
        </w:rPr>
        <w:t>r2_public1@home2.net;gr=urn:uuid:2ad8950e-48a5-4a74-8d99-ad76cc7fc74</w:t>
      </w:r>
      <w:r w:rsidR="00487A39">
        <w:t>&gt;</w:t>
      </w:r>
      <w:r w:rsidR="00487A39" w:rsidRPr="003D793E">
        <w:rPr>
          <w:rFonts w:eastAsia="PMingLiU" w:cs="Courier New"/>
          <w:lang w:eastAsia="zh-TW"/>
        </w:rPr>
        <w:t>;</w:t>
      </w:r>
      <w:r w:rsidR="00487A39">
        <w:t>+g.3gpp.icsi_ref="urn%3Aurn-7%3gpp-service.ims.icsi.mmtel"</w:t>
      </w:r>
    </w:p>
    <w:p w14:paraId="118A78E5" w14:textId="77777777" w:rsidR="00FF5413" w:rsidRPr="002901F1"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437" w:name="_PERM_MCCTEMPBM_CRPT84840071___2"/>
      <w:bookmarkEnd w:id="436"/>
      <w:r w:rsidRPr="002901F1">
        <w:rPr>
          <w:snapToGrid w:val="0"/>
        </w:rPr>
        <w:t xml:space="preserve">Content-Type: application/sdp </w:t>
      </w:r>
    </w:p>
    <w:p w14:paraId="084C9F12" w14:textId="77777777" w:rsidR="00FF5413" w:rsidRPr="002901F1"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2901F1">
        <w:rPr>
          <w:snapToGrid w:val="0"/>
        </w:rPr>
        <w:t>Content-Length: (…)</w:t>
      </w:r>
    </w:p>
    <w:p w14:paraId="7E7F19A7" w14:textId="77777777" w:rsidR="00FF5413" w:rsidRPr="002901F1"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6D080AA2"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FF5413">
        <w:rPr>
          <w:lang w:val="it-IT"/>
        </w:rPr>
        <w:t>v=0</w:t>
      </w:r>
    </w:p>
    <w:p w14:paraId="688CE980"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FF5413">
        <w:rPr>
          <w:lang w:val="it-IT"/>
        </w:rPr>
        <w:t>o=- 2987933615 2987933615 IN IP6 6666::eee:fff:aaa:bbb</w:t>
      </w:r>
    </w:p>
    <w:p w14:paraId="00E6CF10"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FF5413">
        <w:rPr>
          <w:lang w:val="it-IT"/>
        </w:rPr>
        <w:t>s=-</w:t>
      </w:r>
    </w:p>
    <w:p w14:paraId="31A23A15"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FF5413">
        <w:rPr>
          <w:lang w:val="it-IT"/>
        </w:rPr>
        <w:t>c=IN IP6 6666::eee:fff:aaa:bbb</w:t>
      </w:r>
    </w:p>
    <w:p w14:paraId="379B03FC"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FF5413">
        <w:rPr>
          <w:lang w:val="it-IT"/>
        </w:rPr>
        <w:t>t=0 0</w:t>
      </w:r>
    </w:p>
    <w:p w14:paraId="50F49D0C"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FF5413">
        <w:rPr>
          <w:lang w:val="it-IT"/>
        </w:rPr>
        <w:t>m=video 3400 RTP/AVP 98</w:t>
      </w:r>
    </w:p>
    <w:p w14:paraId="5339A3E2"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b=AS:75</w:t>
      </w:r>
    </w:p>
    <w:p w14:paraId="6550FCBA"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a=curr:qos local sendrecv</w:t>
      </w:r>
    </w:p>
    <w:p w14:paraId="6EFC4D6D"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a=curr:qos remote sendrecv</w:t>
      </w:r>
    </w:p>
    <w:p w14:paraId="603330FA"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a=des:qos mandatory local sendrecv</w:t>
      </w:r>
    </w:p>
    <w:p w14:paraId="26EAD3B1"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a=des:qos mandatory remote sendrecv</w:t>
      </w:r>
    </w:p>
    <w:p w14:paraId="19C80438"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a=rtpmap:98 H263</w:t>
      </w:r>
    </w:p>
    <w:p w14:paraId="2956A6CC" w14:textId="77777777" w:rsidR="005F42C7" w:rsidRDefault="00FF5413" w:rsidP="005F42C7">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ja-JP"/>
        </w:rPr>
      </w:pPr>
      <w:r w:rsidRPr="00FF5413">
        <w:rPr>
          <w:lang w:val="pt-BR"/>
        </w:rPr>
        <w:t>a=fmtp:98 profile-level-id=0</w:t>
      </w:r>
    </w:p>
    <w:p w14:paraId="7C499A66" w14:textId="77777777" w:rsidR="00FF5413" w:rsidRPr="00FF5413" w:rsidRDefault="005F42C7" w:rsidP="005F42C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B37A2D">
        <w:rPr>
          <w:rFonts w:hint="eastAsia"/>
        </w:rPr>
        <w:t>a=content:g.3gpp.</w:t>
      </w:r>
      <w:r>
        <w:rPr>
          <w:rFonts w:hint="eastAsia"/>
          <w:lang w:eastAsia="ja-JP"/>
        </w:rPr>
        <w:t>cat</w:t>
      </w:r>
    </w:p>
    <w:p w14:paraId="2EB54766"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m=audio 3456 RTP/AVP 97 96</w:t>
      </w:r>
    </w:p>
    <w:p w14:paraId="7B80CFC5"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b=AS:25.4</w:t>
      </w:r>
    </w:p>
    <w:p w14:paraId="17AFAFDB"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a=curr:qos local sendrecv</w:t>
      </w:r>
    </w:p>
    <w:p w14:paraId="49FA1EA1"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a=curr:qos remote sendrecv</w:t>
      </w:r>
    </w:p>
    <w:p w14:paraId="1B75D790"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a=des:qos mandatory local sendrecv</w:t>
      </w:r>
    </w:p>
    <w:p w14:paraId="12DB7752"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a=des:qos mandatory remote none</w:t>
      </w:r>
    </w:p>
    <w:p w14:paraId="087D4DA0"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 xml:space="preserve">a=rtpmap:97 AMR </w:t>
      </w:r>
    </w:p>
    <w:p w14:paraId="4A179584" w14:textId="77777777" w:rsidR="005F42C7" w:rsidRDefault="00FF5413" w:rsidP="005F42C7">
      <w:pPr>
        <w:pStyle w:val="PL"/>
        <w:keepNext/>
        <w:pBdr>
          <w:top w:val="single" w:sz="4" w:space="1" w:color="auto"/>
          <w:left w:val="single" w:sz="4" w:space="4" w:color="auto"/>
          <w:bottom w:val="single" w:sz="4" w:space="1" w:color="auto"/>
          <w:right w:val="single" w:sz="4" w:space="4" w:color="auto"/>
        </w:pBdr>
        <w:ind w:left="851" w:right="284" w:hanging="284"/>
        <w:rPr>
          <w:lang w:val="pt-BR" w:eastAsia="ja-JP"/>
        </w:rPr>
      </w:pPr>
      <w:bookmarkStart w:id="438" w:name="_PERM_MCCTEMPBM_CRPT84840072___2"/>
      <w:bookmarkEnd w:id="437"/>
      <w:r w:rsidRPr="00FF5413">
        <w:rPr>
          <w:lang w:val="pt-BR"/>
        </w:rPr>
        <w:t>a=fmtp:97 mode-set=0,2,5,7; maxframes</w:t>
      </w:r>
    </w:p>
    <w:p w14:paraId="05CFD11B" w14:textId="77777777" w:rsidR="00FF5413" w:rsidRPr="00FF5413" w:rsidRDefault="005F42C7" w:rsidP="005F42C7">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B37A2D">
        <w:rPr>
          <w:rFonts w:hint="eastAsia"/>
        </w:rPr>
        <w:t>a=content:g.3gpp.</w:t>
      </w:r>
      <w:r>
        <w:rPr>
          <w:rFonts w:hint="eastAsia"/>
          <w:lang w:eastAsia="ja-JP"/>
        </w:rPr>
        <w:t>cat</w:t>
      </w:r>
    </w:p>
    <w:bookmarkEnd w:id="438"/>
    <w:p w14:paraId="1095BEB8" w14:textId="77777777" w:rsidR="00FF5413" w:rsidRPr="00FF5413" w:rsidRDefault="00FF5413" w:rsidP="00FF5413">
      <w:pPr>
        <w:rPr>
          <w:lang w:val="pt-BR"/>
        </w:rPr>
      </w:pPr>
    </w:p>
    <w:p w14:paraId="5BC25E60" w14:textId="77777777" w:rsidR="00FF5413" w:rsidRPr="00311E5C" w:rsidRDefault="00FF5413" w:rsidP="00FF5413">
      <w:pPr>
        <w:pStyle w:val="EX"/>
        <w:keepLines w:val="0"/>
      </w:pPr>
      <w:r w:rsidRPr="002D639B">
        <w:rPr>
          <w:b/>
        </w:rPr>
        <w:t>SDP</w:t>
      </w:r>
      <w:r>
        <w:rPr>
          <w:b/>
        </w:rPr>
        <w:t>:</w:t>
      </w:r>
      <w:r w:rsidRPr="002D639B">
        <w:tab/>
        <w:t xml:space="preserve">The SDP </w:t>
      </w:r>
      <w:r>
        <w:t>answer (SDP_A) contains a set of codecs to be used for the session</w:t>
      </w:r>
      <w:r w:rsidR="005F42C7">
        <w:rPr>
          <w:rFonts w:hint="eastAsia"/>
          <w:lang w:eastAsia="ja-JP"/>
        </w:rPr>
        <w:t xml:space="preserve"> and</w:t>
      </w:r>
      <w:r w:rsidR="005F42C7" w:rsidRPr="00601DFE">
        <w:rPr>
          <w:lang w:eastAsia="ja-JP"/>
        </w:rPr>
        <w:t>, in this example,</w:t>
      </w:r>
      <w:r w:rsidR="005F42C7">
        <w:rPr>
          <w:rFonts w:hint="eastAsia"/>
          <w:lang w:eastAsia="ja-JP"/>
        </w:rPr>
        <w:t xml:space="preserve"> includes a SDP </w:t>
      </w:r>
      <w:r w:rsidR="005F42C7">
        <w:rPr>
          <w:lang w:eastAsia="ja-JP"/>
        </w:rPr>
        <w:t>"</w:t>
      </w:r>
      <w:r w:rsidR="005F42C7">
        <w:rPr>
          <w:rFonts w:hint="eastAsia"/>
          <w:lang w:eastAsia="ja-JP"/>
        </w:rPr>
        <w:t>a=content</w:t>
      </w:r>
      <w:r w:rsidR="005F42C7">
        <w:rPr>
          <w:lang w:eastAsia="ja-JP"/>
        </w:rPr>
        <w:t>"</w:t>
      </w:r>
      <w:r w:rsidR="005F42C7">
        <w:rPr>
          <w:rFonts w:hint="eastAsia"/>
          <w:lang w:eastAsia="ja-JP"/>
        </w:rPr>
        <w:t xml:space="preserve"> attribute with a "g.3gpp.cat" value for each media description</w:t>
      </w:r>
      <w:r>
        <w:t>. The local preconditions are indicated as fulfilled.</w:t>
      </w:r>
    </w:p>
    <w:p w14:paraId="4AAB784B" w14:textId="77777777" w:rsidR="00FF5413" w:rsidRDefault="00FF5413" w:rsidP="00FF5413">
      <w:pPr>
        <w:pStyle w:val="B1"/>
        <w:ind w:left="284" w:firstLine="0"/>
        <w:rPr>
          <w:b/>
          <w:bCs/>
        </w:rPr>
      </w:pPr>
      <w:bookmarkStart w:id="439" w:name="_PERM_MCCTEMPBM_CRPT84840073___2"/>
      <w:r>
        <w:rPr>
          <w:b/>
          <w:bCs/>
        </w:rPr>
        <w:t>7-8</w:t>
      </w:r>
      <w:r>
        <w:rPr>
          <w:b/>
          <w:bCs/>
        </w:rPr>
        <w:tab/>
      </w:r>
      <w:r>
        <w:rPr>
          <w:b/>
          <w:bCs/>
        </w:rPr>
        <w:tab/>
        <w:t>183 (Session Progress) provisional response (CAT-AS to UE#1)</w:t>
      </w:r>
    </w:p>
    <w:bookmarkEnd w:id="439"/>
    <w:p w14:paraId="2F32B2E8" w14:textId="77777777" w:rsidR="00FF5413" w:rsidRDefault="00FF5413" w:rsidP="00FF5413">
      <w:pPr>
        <w:pStyle w:val="B1"/>
      </w:pPr>
      <w:r>
        <w:tab/>
        <w:t>The CAT-AS changes the response code to 183 (Session Progress)</w:t>
      </w:r>
      <w:r w:rsidR="00267B4F">
        <w:t xml:space="preserve"> response</w:t>
      </w:r>
      <w:r>
        <w:t>, and forwards the SIP provisional response to UE#1.</w:t>
      </w:r>
    </w:p>
    <w:p w14:paraId="47064A11" w14:textId="77777777" w:rsidR="00FF5413" w:rsidRDefault="00FF5413" w:rsidP="00FF5413">
      <w:pPr>
        <w:pStyle w:val="B1"/>
      </w:pPr>
      <w:r>
        <w:tab/>
        <w:t>An early dialog (D2) is established between UE#1 and UE#2.</w:t>
      </w:r>
    </w:p>
    <w:p w14:paraId="57545B92" w14:textId="77777777" w:rsidR="00FF5413" w:rsidRDefault="00FF5413" w:rsidP="00FF5413">
      <w:pPr>
        <w:pStyle w:val="B1"/>
        <w:ind w:left="284" w:firstLine="0"/>
        <w:rPr>
          <w:b/>
          <w:bCs/>
        </w:rPr>
      </w:pPr>
      <w:bookmarkStart w:id="440" w:name="_PERM_MCCTEMPBM_CRPT84840074___2"/>
      <w:r>
        <w:rPr>
          <w:b/>
          <w:bCs/>
        </w:rPr>
        <w:t>9-10</w:t>
      </w:r>
      <w:r>
        <w:rPr>
          <w:b/>
          <w:bCs/>
        </w:rPr>
        <w:tab/>
        <w:t>PRACK request (UE#1 to UE#2)</w:t>
      </w:r>
    </w:p>
    <w:bookmarkEnd w:id="440"/>
    <w:p w14:paraId="5A49D15F" w14:textId="77777777" w:rsidR="00FF5413" w:rsidRDefault="00FF5413" w:rsidP="00FF5413">
      <w:pPr>
        <w:pStyle w:val="B1"/>
      </w:pPr>
      <w:r>
        <w:tab/>
        <w:t>UE#1 sends a SIP PRACK request, which acknowledges the 183 (Session Progress) provisional response, to UE#2.</w:t>
      </w:r>
    </w:p>
    <w:p w14:paraId="5CF2017A" w14:textId="77777777" w:rsidR="00FF5413" w:rsidRDefault="00CE28E0" w:rsidP="00CE28E0">
      <w:pPr>
        <w:pStyle w:val="B1"/>
        <w:ind w:left="284" w:firstLine="0"/>
        <w:rPr>
          <w:b/>
          <w:bCs/>
        </w:rPr>
      </w:pPr>
      <w:bookmarkStart w:id="441" w:name="_PERM_MCCTEMPBM_CRPT84840075___2"/>
      <w:r>
        <w:rPr>
          <w:b/>
          <w:bCs/>
        </w:rPr>
        <w:t>11-12</w:t>
      </w:r>
      <w:r>
        <w:rPr>
          <w:b/>
          <w:bCs/>
        </w:rPr>
        <w:tab/>
      </w:r>
      <w:r w:rsidR="00FF5413">
        <w:rPr>
          <w:b/>
          <w:bCs/>
        </w:rPr>
        <w:t>200 (OK) response to PRACK (UE#2 to UE#1)</w:t>
      </w:r>
    </w:p>
    <w:bookmarkEnd w:id="441"/>
    <w:p w14:paraId="4B2F889A" w14:textId="77777777" w:rsidR="00FF5413" w:rsidRDefault="00FF5413" w:rsidP="00FF5413">
      <w:pPr>
        <w:pStyle w:val="B1"/>
        <w:rPr>
          <w:b/>
          <w:bCs/>
        </w:rPr>
      </w:pPr>
      <w:r>
        <w:tab/>
        <w:t>UE#2 sends a SIP 200 (OK) response for the SIP PRACK request to UE#1.</w:t>
      </w:r>
    </w:p>
    <w:p w14:paraId="79984945" w14:textId="77777777" w:rsidR="00FF5413" w:rsidRDefault="00FF5413" w:rsidP="00FF5413">
      <w:pPr>
        <w:pStyle w:val="B1"/>
        <w:ind w:left="284" w:firstLine="0"/>
        <w:rPr>
          <w:b/>
          <w:bCs/>
        </w:rPr>
      </w:pPr>
      <w:bookmarkStart w:id="442" w:name="_PERM_MCCTEMPBM_CRPT84840076___2"/>
      <w:r>
        <w:rPr>
          <w:b/>
          <w:bCs/>
        </w:rPr>
        <w:lastRenderedPageBreak/>
        <w:t>13-14</w:t>
      </w:r>
      <w:r>
        <w:rPr>
          <w:b/>
          <w:bCs/>
        </w:rPr>
        <w:tab/>
        <w:t>183 (Session Progress) provisional response (CAT-AS to UE#1) see example in table</w:t>
      </w:r>
      <w:r w:rsidR="00E81604">
        <w:rPr>
          <w:b/>
          <w:bCs/>
        </w:rPr>
        <w:t> </w:t>
      </w:r>
      <w:r>
        <w:rPr>
          <w:b/>
          <w:bCs/>
        </w:rPr>
        <w:t>A.3.3-3</w:t>
      </w:r>
    </w:p>
    <w:bookmarkEnd w:id="442"/>
    <w:p w14:paraId="623FC749" w14:textId="77777777" w:rsidR="00FF5413" w:rsidRDefault="00FF5413" w:rsidP="00FF5413">
      <w:pPr>
        <w:pStyle w:val="B1"/>
      </w:pPr>
      <w:r>
        <w:tab/>
        <w:t>The CAT-AS sends a reliable SIP 183 (Session Progress) provisional response to UE#2.</w:t>
      </w:r>
    </w:p>
    <w:p w14:paraId="43CD3906" w14:textId="77777777" w:rsidR="00FF5413" w:rsidRDefault="00FF5413" w:rsidP="00FF5413">
      <w:pPr>
        <w:pStyle w:val="B1"/>
      </w:pPr>
      <w:r>
        <w:tab/>
        <w:t>An early dialog (D1) is established between UE#1 and the CAT-AS.</w:t>
      </w:r>
    </w:p>
    <w:p w14:paraId="33117E89" w14:textId="77777777" w:rsidR="00FF5413" w:rsidRDefault="00FF5413" w:rsidP="00FF5413">
      <w:pPr>
        <w:pStyle w:val="NO"/>
      </w:pPr>
      <w:r w:rsidRPr="00144DB6">
        <w:t>NOTE:</w:t>
      </w:r>
      <w:r w:rsidR="00895344">
        <w:tab/>
      </w:r>
      <w:r w:rsidRPr="00144DB6">
        <w:t>As an alternative, the CAT-AS can send the SIP 183 (Session Progress) provisional response when the initial SIP INVITE request is received from UE#1.</w:t>
      </w:r>
    </w:p>
    <w:p w14:paraId="41302210" w14:textId="77777777" w:rsidR="00FF5413" w:rsidRPr="002D639B" w:rsidRDefault="00FF5413" w:rsidP="00FF5413">
      <w:pPr>
        <w:pStyle w:val="TH"/>
      </w:pPr>
      <w:r w:rsidRPr="002D639B">
        <w:t>Table</w:t>
      </w:r>
      <w:r w:rsidR="00E81604">
        <w:t> </w:t>
      </w:r>
      <w:r>
        <w:t>A.3</w:t>
      </w:r>
      <w:r w:rsidRPr="002D639B">
        <w:t>.</w:t>
      </w:r>
      <w:r>
        <w:t>3</w:t>
      </w:r>
      <w:r w:rsidRPr="002D639B">
        <w:t>-</w:t>
      </w:r>
      <w:r w:rsidR="00487A39">
        <w:t>4</w:t>
      </w:r>
      <w:r>
        <w:t>: 183 (Session Progress) response (CAT-AS to UE#1</w:t>
      </w:r>
      <w:r w:rsidRPr="002D639B">
        <w:t>)</w:t>
      </w:r>
    </w:p>
    <w:p w14:paraId="6E97A6E9"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1" w:right="284" w:hanging="284"/>
      </w:pPr>
      <w:bookmarkStart w:id="443" w:name="_PERM_MCCTEMPBM_CRPT84840077___2"/>
      <w:r>
        <w:t>SIP/2.0 183 Session Progress</w:t>
      </w:r>
    </w:p>
    <w:p w14:paraId="4AEB3673"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1" w:right="284" w:hanging="284"/>
      </w:pPr>
      <w:r w:rsidRPr="002D639B">
        <w:t>Via</w:t>
      </w:r>
      <w:r>
        <w:t xml:space="preserve">: </w:t>
      </w:r>
      <w:r w:rsidRPr="002D639B">
        <w:t>SIP/2.0/UDP scscf2.home2.net;branch=z9hG4bK764z87.1, SIP/2.0/UDP icscf2_s.home2.net;branch=z9hG4bK871y12.1, SIP/2.0/UDP scscf1.home1.net;branch=z9hG4bK332b23.1pcscf1.visited1.net;branch=z9hG4bK240f34.1</w:t>
      </w:r>
      <w:r>
        <w:t xml:space="preserve">, </w:t>
      </w:r>
      <w:r w:rsidRPr="002D639B">
        <w:t>SIP/2.0/UDP pcscf1.visited1.net;branch=z9hG4bK240f3</w:t>
      </w:r>
      <w:r>
        <w:t>4.1,</w:t>
      </w:r>
      <w:r w:rsidRPr="00E67661">
        <w:t xml:space="preserve"> </w:t>
      </w:r>
      <w:r w:rsidRPr="002D639B">
        <w:t>SIP/2.0/UDP [5555::aaa:bbb:ccc:ddd]:1357;comp=sigcomp;branch=z9hG4bKnashds7</w:t>
      </w:r>
    </w:p>
    <w:p w14:paraId="3C94B2B8"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1" w:right="284" w:hanging="284"/>
      </w:pPr>
      <w:r w:rsidRPr="002D639B">
        <w:t>Record-Route: &lt;sip:pcscf2.visited2.net:5088;lr;c</w:t>
      </w:r>
      <w:r>
        <w:t>omp=sigcomp&gt;</w:t>
      </w:r>
    </w:p>
    <w:p w14:paraId="2F9907A0"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bookmarkStart w:id="444" w:name="_PERM_MCCTEMPBM_CRPT84840078___2"/>
      <w:bookmarkEnd w:id="443"/>
      <w:r w:rsidRPr="002D639B">
        <w:t>From:</w:t>
      </w:r>
    </w:p>
    <w:p w14:paraId="1CC6433E"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To: &lt;tel:+1-212-555-2222&gt;;tag=2236</w:t>
      </w:r>
    </w:p>
    <w:p w14:paraId="7D0E6B40"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2D356C43"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75872379" w14:textId="77777777" w:rsidR="00FF5413"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Require: 100rel</w:t>
      </w:r>
    </w:p>
    <w:p w14:paraId="5C68D0B1" w14:textId="77777777" w:rsidR="00FF5413" w:rsidRPr="002D639B" w:rsidRDefault="00904A56" w:rsidP="00FF5413">
      <w:pPr>
        <w:pStyle w:val="PL"/>
        <w:keepNext/>
        <w:pBdr>
          <w:top w:val="single" w:sz="4" w:space="1" w:color="auto"/>
          <w:left w:val="single" w:sz="4" w:space="4" w:color="auto"/>
          <w:bottom w:val="single" w:sz="4" w:space="1" w:color="auto"/>
          <w:right w:val="single" w:sz="4" w:space="4" w:color="auto"/>
        </w:pBdr>
        <w:ind w:left="850" w:right="284" w:hanging="283"/>
      </w:pPr>
      <w:r>
        <w:t>Recv-Info: infoDtmf</w:t>
      </w:r>
    </w:p>
    <w:p w14:paraId="3C1AFA55"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Allow: INVITE, ACK, CANCEL, BYE, PRACK, UPDATE, REFER, MESSAGE</w:t>
      </w:r>
    </w:p>
    <w:p w14:paraId="72025529" w14:textId="77777777" w:rsidR="00FF5413"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rsidRPr="002D639B">
        <w:t>RSeq: 9022</w:t>
      </w:r>
    </w:p>
    <w:p w14:paraId="5E89EE45" w14:textId="77777777" w:rsidR="00FF5413" w:rsidRDefault="00FF5413" w:rsidP="00FF5413">
      <w:pPr>
        <w:pStyle w:val="PL"/>
        <w:keepNext/>
        <w:pBdr>
          <w:top w:val="single" w:sz="4" w:space="1" w:color="auto"/>
          <w:left w:val="single" w:sz="4" w:space="4" w:color="auto"/>
          <w:bottom w:val="single" w:sz="4" w:space="1" w:color="auto"/>
          <w:right w:val="single" w:sz="4" w:space="4" w:color="auto"/>
        </w:pBdr>
        <w:ind w:left="850" w:right="284" w:hanging="283"/>
      </w:pPr>
      <w:r>
        <w:t>P-Early-Media: sendrecv</w:t>
      </w:r>
    </w:p>
    <w:p w14:paraId="6C86A7F4" w14:textId="77777777" w:rsidR="00FF5413" w:rsidRPr="002D639B" w:rsidRDefault="00FF5413" w:rsidP="00FF5413">
      <w:pPr>
        <w:pStyle w:val="PL"/>
        <w:keepNext/>
        <w:pBdr>
          <w:top w:val="single" w:sz="4" w:space="1" w:color="auto"/>
          <w:left w:val="single" w:sz="4" w:space="4" w:color="auto"/>
          <w:bottom w:val="single" w:sz="4" w:space="1" w:color="auto"/>
          <w:right w:val="single" w:sz="4" w:space="4" w:color="auto"/>
        </w:pBdr>
        <w:ind w:left="851" w:right="284" w:hanging="284"/>
      </w:pPr>
      <w:bookmarkStart w:id="445" w:name="_PERM_MCCTEMPBM_CRPT84840079___2"/>
      <w:bookmarkEnd w:id="444"/>
      <w:r>
        <w:t>Contact: &lt;sip</w:t>
      </w:r>
      <w:r w:rsidR="00487A39">
        <w:t>:cat-as.home1.net</w:t>
      </w:r>
      <w:r w:rsidRPr="002D639B">
        <w:t>&gt;</w:t>
      </w:r>
      <w:r w:rsidR="00487A39" w:rsidRPr="003D793E">
        <w:rPr>
          <w:rFonts w:eastAsia="PMingLiU" w:cs="Courier New"/>
          <w:lang w:eastAsia="zh-TW"/>
        </w:rPr>
        <w:t>;</w:t>
      </w:r>
      <w:r w:rsidR="00487A39">
        <w:t>+g.3gpp.icsi_ref="urn%3Aurn-7%3gpp-service.ims.icsi.mmtel"</w:t>
      </w:r>
    </w:p>
    <w:p w14:paraId="04E62225" w14:textId="77777777" w:rsidR="00FF5413" w:rsidRPr="002901F1"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446" w:name="_PERM_MCCTEMPBM_CRPT84840080___2"/>
      <w:bookmarkEnd w:id="445"/>
      <w:r w:rsidRPr="002901F1">
        <w:rPr>
          <w:snapToGrid w:val="0"/>
        </w:rPr>
        <w:t xml:space="preserve">Content-Type: application/sdp </w:t>
      </w:r>
    </w:p>
    <w:p w14:paraId="0BB8AB81" w14:textId="77777777" w:rsidR="00FF5413" w:rsidRPr="002901F1"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2901F1">
        <w:rPr>
          <w:snapToGrid w:val="0"/>
        </w:rPr>
        <w:t>Content-Length: (…)</w:t>
      </w:r>
    </w:p>
    <w:p w14:paraId="469820F8" w14:textId="77777777" w:rsidR="00FF5413" w:rsidRPr="002901F1"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5535B145" w14:textId="77777777" w:rsidR="00FF5413" w:rsidRPr="00C61269"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v=0</w:t>
      </w:r>
    </w:p>
    <w:p w14:paraId="07DE827B" w14:textId="77777777" w:rsidR="00FF5413" w:rsidRPr="00C61269"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o=- 2987933615 2987933615 IN IP6 6666::eee:fff:bbb:aaa</w:t>
      </w:r>
    </w:p>
    <w:p w14:paraId="7E405710" w14:textId="77777777" w:rsidR="00FF5413" w:rsidRPr="00C61269"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s=-</w:t>
      </w:r>
    </w:p>
    <w:p w14:paraId="0558EB5D" w14:textId="77777777" w:rsidR="00FF5413" w:rsidRPr="00C61269"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c=IN IP6 6666::eee:fff:bbb:aaa</w:t>
      </w:r>
    </w:p>
    <w:p w14:paraId="3F4A0DA6" w14:textId="77777777" w:rsidR="00FF5413" w:rsidRPr="00143662"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16FA825B" w14:textId="77777777" w:rsidR="00FF5413" w:rsidRPr="00143662"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w:t>
      </w:r>
    </w:p>
    <w:p w14:paraId="2367A9DD"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b=AS:75</w:t>
      </w:r>
    </w:p>
    <w:p w14:paraId="5AEC3DBA"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a=curr:qos local sendrecv</w:t>
      </w:r>
    </w:p>
    <w:p w14:paraId="3408FC7C"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a=curr:qos remote sendrecv</w:t>
      </w:r>
    </w:p>
    <w:p w14:paraId="57CAFACF"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a=des:qos mandatory local sendrecv</w:t>
      </w:r>
    </w:p>
    <w:p w14:paraId="2104C845"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a=des:qos mandatory remote sendrecv</w:t>
      </w:r>
    </w:p>
    <w:p w14:paraId="4F83B637"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a=rtpmap:98 H263</w:t>
      </w:r>
    </w:p>
    <w:p w14:paraId="0AF229D6"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a=fmtp:98 profile-level-id=0</w:t>
      </w:r>
    </w:p>
    <w:p w14:paraId="073B9FA8"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m=audio 3456 RTP/AVP 97 96</w:t>
      </w:r>
    </w:p>
    <w:p w14:paraId="1568AA41"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b=AS:25.4</w:t>
      </w:r>
    </w:p>
    <w:p w14:paraId="6B583842"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a=curr:qos local sendrecv</w:t>
      </w:r>
    </w:p>
    <w:p w14:paraId="3273221B"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a=curr:qos remote sendrecv</w:t>
      </w:r>
    </w:p>
    <w:p w14:paraId="05F02F78"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a=des:qos mandatory local sendrecv</w:t>
      </w:r>
    </w:p>
    <w:p w14:paraId="6A59B0E9"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a=des:qos mandatory remote sendrecv</w:t>
      </w:r>
    </w:p>
    <w:p w14:paraId="0DE4BBD4" w14:textId="77777777" w:rsidR="00FF5413" w:rsidRPr="00FF5413" w:rsidRDefault="00FF5413" w:rsidP="00FF5413">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F5413">
        <w:rPr>
          <w:lang w:val="pt-BR"/>
        </w:rPr>
        <w:t xml:space="preserve">a=rtpmap:97 AMR </w:t>
      </w:r>
    </w:p>
    <w:p w14:paraId="1B067E0C" w14:textId="77777777" w:rsidR="00FF5413" w:rsidRPr="00FF5413" w:rsidRDefault="00FF5413" w:rsidP="00FF5413">
      <w:pPr>
        <w:pStyle w:val="PL"/>
        <w:keepNext/>
        <w:pBdr>
          <w:top w:val="single" w:sz="4" w:space="1" w:color="auto"/>
          <w:left w:val="single" w:sz="4" w:space="4" w:color="auto"/>
          <w:bottom w:val="single" w:sz="4" w:space="1" w:color="auto"/>
          <w:right w:val="single" w:sz="4" w:space="4" w:color="auto"/>
        </w:pBdr>
        <w:ind w:left="851" w:right="284" w:hanging="284"/>
        <w:rPr>
          <w:lang w:val="pt-BR"/>
        </w:rPr>
      </w:pPr>
      <w:bookmarkStart w:id="447" w:name="_PERM_MCCTEMPBM_CRPT84840081___2"/>
      <w:bookmarkEnd w:id="446"/>
      <w:r w:rsidRPr="00FF5413">
        <w:rPr>
          <w:lang w:val="pt-BR"/>
        </w:rPr>
        <w:t>a=fmtp:97 mode-set=0,2,5,7; maxframes</w:t>
      </w:r>
    </w:p>
    <w:bookmarkEnd w:id="447"/>
    <w:p w14:paraId="631E5784" w14:textId="77777777" w:rsidR="00FF5413" w:rsidRPr="00FF5413" w:rsidRDefault="00FF5413" w:rsidP="00FF5413">
      <w:pPr>
        <w:rPr>
          <w:lang w:val="pt-BR"/>
        </w:rPr>
      </w:pPr>
    </w:p>
    <w:p w14:paraId="1E1055E5" w14:textId="77777777" w:rsidR="00FF5413" w:rsidRDefault="00FF5413" w:rsidP="00FF5413">
      <w:pPr>
        <w:pStyle w:val="EX"/>
        <w:keepLines w:val="0"/>
        <w:rPr>
          <w:lang w:val="en-US"/>
        </w:rPr>
      </w:pPr>
      <w:r w:rsidRPr="00F627FA">
        <w:rPr>
          <w:b/>
          <w:lang w:val="en-US"/>
        </w:rPr>
        <w:t>P-Early-Media:</w:t>
      </w:r>
      <w:r w:rsidRPr="00F627FA">
        <w:rPr>
          <w:lang w:val="en-US"/>
        </w:rPr>
        <w:tab/>
        <w:t>The CAT-AS requests authorization for early media.</w:t>
      </w:r>
    </w:p>
    <w:p w14:paraId="73BBFE17" w14:textId="77777777" w:rsidR="00FF5413" w:rsidRPr="00F627FA" w:rsidRDefault="00904A56" w:rsidP="00FF5413">
      <w:pPr>
        <w:pStyle w:val="EX"/>
        <w:keepLines w:val="0"/>
        <w:rPr>
          <w:lang w:val="en-US"/>
        </w:rPr>
      </w:pPr>
      <w:r>
        <w:rPr>
          <w:b/>
        </w:rPr>
        <w:t>Recv-Info</w:t>
      </w:r>
      <w:r w:rsidRPr="002D639B">
        <w:rPr>
          <w:b/>
        </w:rPr>
        <w:t>:</w:t>
      </w:r>
      <w:r>
        <w:tab/>
        <w:t>The CAT-AS indicates willingness to receive DTMF Info Packages in INFO requests.</w:t>
      </w:r>
    </w:p>
    <w:p w14:paraId="0E0FB8A3" w14:textId="77777777" w:rsidR="00FF5413" w:rsidRDefault="00FF5413" w:rsidP="00FF5413">
      <w:pPr>
        <w:pStyle w:val="EX"/>
        <w:keepLines w:val="0"/>
      </w:pPr>
      <w:r w:rsidRPr="002D639B">
        <w:rPr>
          <w:b/>
        </w:rPr>
        <w:t>SDP</w:t>
      </w:r>
      <w:r>
        <w:rPr>
          <w:b/>
        </w:rPr>
        <w:t>:</w:t>
      </w:r>
      <w:r w:rsidRPr="002D639B">
        <w:tab/>
        <w:t xml:space="preserve">The SDP </w:t>
      </w:r>
      <w:r>
        <w:t xml:space="preserve">answer (SDP_A) </w:t>
      </w:r>
      <w:r w:rsidRPr="002D639B">
        <w:t>contains a</w:t>
      </w:r>
      <w:r>
        <w:t xml:space="preserve"> set of codecs supported to be used for CAT. The SDP content is based on information received from the MRF. The SDP contains an indication that the local preconditions are fulfilled.</w:t>
      </w:r>
    </w:p>
    <w:p w14:paraId="0C2AF77F" w14:textId="77777777" w:rsidR="00FF5413" w:rsidRDefault="00FF5413" w:rsidP="00FF5413">
      <w:pPr>
        <w:pStyle w:val="B1"/>
        <w:ind w:left="284" w:firstLine="0"/>
        <w:rPr>
          <w:b/>
          <w:bCs/>
        </w:rPr>
      </w:pPr>
      <w:bookmarkStart w:id="448" w:name="_PERM_MCCTEMPBM_CRPT84840082___2"/>
      <w:r>
        <w:rPr>
          <w:b/>
          <w:bCs/>
        </w:rPr>
        <w:t>15-16</w:t>
      </w:r>
      <w:r>
        <w:rPr>
          <w:b/>
          <w:bCs/>
        </w:rPr>
        <w:tab/>
        <w:t>PRACK request (UE#1 to CAT-AS)</w:t>
      </w:r>
    </w:p>
    <w:bookmarkEnd w:id="448"/>
    <w:p w14:paraId="6765720A" w14:textId="77777777" w:rsidR="00FF5413" w:rsidRDefault="00FF5413" w:rsidP="00FF5413">
      <w:pPr>
        <w:pStyle w:val="B1"/>
      </w:pPr>
      <w:r>
        <w:tab/>
        <w:t>UE#1 sends a SIP PRACK request, which acknowledges the SIP 183 (Session Progress) provisional response, to the CAT-AS.</w:t>
      </w:r>
    </w:p>
    <w:p w14:paraId="39D4DE99" w14:textId="77777777" w:rsidR="00FF5413" w:rsidRDefault="00FF5413" w:rsidP="00FF5413">
      <w:pPr>
        <w:pStyle w:val="B1"/>
      </w:pPr>
      <w:r>
        <w:tab/>
        <w:t>The CAT-AS instructs the MRF to start CAT media.</w:t>
      </w:r>
    </w:p>
    <w:p w14:paraId="366C5BD0" w14:textId="77777777" w:rsidR="00FF5413" w:rsidRDefault="00FF5413" w:rsidP="00FF5413">
      <w:pPr>
        <w:pStyle w:val="B1"/>
        <w:ind w:left="284" w:firstLine="0"/>
        <w:rPr>
          <w:b/>
          <w:bCs/>
        </w:rPr>
      </w:pPr>
      <w:bookmarkStart w:id="449" w:name="_PERM_MCCTEMPBM_CRPT84840083___2"/>
      <w:r>
        <w:rPr>
          <w:b/>
          <w:bCs/>
        </w:rPr>
        <w:t>17-18</w:t>
      </w:r>
      <w:r>
        <w:rPr>
          <w:b/>
          <w:bCs/>
        </w:rPr>
        <w:tab/>
        <w:t xml:space="preserve">200 (OK) response to PRACK </w:t>
      </w:r>
      <w:r w:rsidR="00267B4F">
        <w:rPr>
          <w:b/>
          <w:bCs/>
        </w:rPr>
        <w:t xml:space="preserve">request </w:t>
      </w:r>
      <w:r>
        <w:rPr>
          <w:b/>
          <w:bCs/>
        </w:rPr>
        <w:t>(CAT-AS to UE#1)</w:t>
      </w:r>
    </w:p>
    <w:bookmarkEnd w:id="449"/>
    <w:p w14:paraId="760B184B" w14:textId="77777777" w:rsidR="00FF5413" w:rsidRDefault="00FF5413" w:rsidP="00FF5413">
      <w:pPr>
        <w:pStyle w:val="B1"/>
        <w:rPr>
          <w:b/>
          <w:bCs/>
        </w:rPr>
      </w:pPr>
      <w:r>
        <w:tab/>
        <w:t>The CAT-AS sends a SIP 200 (OK) response for the SIP PRACK request to UE#1.</w:t>
      </w:r>
    </w:p>
    <w:p w14:paraId="22AFFE5E" w14:textId="77777777" w:rsidR="00FF5413" w:rsidRDefault="00FF5413" w:rsidP="00FF5413">
      <w:pPr>
        <w:pStyle w:val="B1"/>
        <w:ind w:left="284" w:firstLine="0"/>
        <w:rPr>
          <w:b/>
          <w:bCs/>
        </w:rPr>
      </w:pPr>
      <w:bookmarkStart w:id="450" w:name="_PERM_MCCTEMPBM_CRPT84840084___2"/>
      <w:r>
        <w:rPr>
          <w:b/>
          <w:bCs/>
        </w:rPr>
        <w:lastRenderedPageBreak/>
        <w:t>19-20</w:t>
      </w:r>
      <w:r>
        <w:rPr>
          <w:b/>
          <w:bCs/>
        </w:rPr>
        <w:tab/>
        <w:t>200 (OK) response to INVITE</w:t>
      </w:r>
      <w:r w:rsidR="00267B4F">
        <w:rPr>
          <w:b/>
          <w:bCs/>
        </w:rPr>
        <w:t xml:space="preserve"> request</w:t>
      </w:r>
      <w:r>
        <w:rPr>
          <w:b/>
          <w:bCs/>
        </w:rPr>
        <w:t xml:space="preserve"> (UE#2 to CAT-AS)</w:t>
      </w:r>
    </w:p>
    <w:bookmarkEnd w:id="450"/>
    <w:p w14:paraId="54BE1F35" w14:textId="77777777" w:rsidR="00FF5413" w:rsidRDefault="00FF5413" w:rsidP="00FF5413">
      <w:pPr>
        <w:pStyle w:val="B1"/>
      </w:pPr>
      <w:r>
        <w:tab/>
        <w:t>The called party answers the call. UE#2 sends a SIP 200 (OK) final response for the SIP INVITE request to the CAT-AS.</w:t>
      </w:r>
    </w:p>
    <w:p w14:paraId="1CC023E6" w14:textId="77777777" w:rsidR="00FF5413" w:rsidRDefault="00FF5413" w:rsidP="00FF5413">
      <w:pPr>
        <w:pStyle w:val="B1"/>
      </w:pPr>
      <w:r>
        <w:tab/>
        <w:t>The CAT-AS instructs the MRF to stop CAT media.</w:t>
      </w:r>
    </w:p>
    <w:p w14:paraId="122DFAC3" w14:textId="77777777" w:rsidR="00FF5413" w:rsidRDefault="00FF5413" w:rsidP="00FF5413">
      <w:pPr>
        <w:pStyle w:val="B1"/>
        <w:ind w:left="284" w:firstLine="0"/>
        <w:rPr>
          <w:b/>
          <w:bCs/>
        </w:rPr>
      </w:pPr>
      <w:bookmarkStart w:id="451" w:name="_PERM_MCCTEMPBM_CRPT84840085___2"/>
      <w:r>
        <w:rPr>
          <w:b/>
          <w:bCs/>
        </w:rPr>
        <w:t>21-22</w:t>
      </w:r>
      <w:r>
        <w:rPr>
          <w:b/>
          <w:bCs/>
        </w:rPr>
        <w:tab/>
        <w:t xml:space="preserve">200 (OK) response to INVITE </w:t>
      </w:r>
      <w:r w:rsidR="00267B4F">
        <w:rPr>
          <w:b/>
          <w:bCs/>
        </w:rPr>
        <w:t xml:space="preserve">request </w:t>
      </w:r>
      <w:r>
        <w:rPr>
          <w:b/>
          <w:bCs/>
        </w:rPr>
        <w:t>(CAT-AS to UE#1)</w:t>
      </w:r>
    </w:p>
    <w:bookmarkEnd w:id="451"/>
    <w:p w14:paraId="08F9B3E7" w14:textId="77777777" w:rsidR="00FF5413" w:rsidRDefault="00FF5413" w:rsidP="00FF5413">
      <w:pPr>
        <w:pStyle w:val="B1"/>
      </w:pPr>
      <w:r>
        <w:tab/>
        <w:t>The CAT-AS forwards the SIP 200 (OK) response to UE#1.</w:t>
      </w:r>
    </w:p>
    <w:p w14:paraId="6E776D12" w14:textId="77777777" w:rsidR="00FF5413" w:rsidRDefault="00FF5413" w:rsidP="00FF5413">
      <w:pPr>
        <w:pStyle w:val="B1"/>
      </w:pPr>
      <w:r>
        <w:tab/>
        <w:t>The early dialog (D1) between UE#1 and the CAT-AS is terminated.</w:t>
      </w:r>
    </w:p>
    <w:p w14:paraId="76A048AB" w14:textId="77777777" w:rsidR="00FF5413" w:rsidRDefault="00CE28E0" w:rsidP="00CE28E0">
      <w:pPr>
        <w:pStyle w:val="B1"/>
        <w:ind w:left="284" w:firstLine="0"/>
        <w:rPr>
          <w:b/>
          <w:bCs/>
        </w:rPr>
      </w:pPr>
      <w:bookmarkStart w:id="452" w:name="_PERM_MCCTEMPBM_CRPT84840086___2"/>
      <w:r>
        <w:rPr>
          <w:b/>
          <w:bCs/>
        </w:rPr>
        <w:t>23-24</w:t>
      </w:r>
      <w:r>
        <w:rPr>
          <w:b/>
          <w:bCs/>
        </w:rPr>
        <w:tab/>
      </w:r>
      <w:r w:rsidR="00FF5413">
        <w:rPr>
          <w:b/>
          <w:bCs/>
        </w:rPr>
        <w:t>ACK request (UE#1 to UE#2)</w:t>
      </w:r>
    </w:p>
    <w:bookmarkEnd w:id="452"/>
    <w:p w14:paraId="7E10AF25" w14:textId="77777777" w:rsidR="00FF5413" w:rsidRPr="00FF5413" w:rsidRDefault="00FF5413" w:rsidP="00FF5413">
      <w:pPr>
        <w:pStyle w:val="B1"/>
      </w:pPr>
      <w:r>
        <w:tab/>
        <w:t>UE#1 sends a SIP ACK request, which acknowledges the 200 (OK) final response, to UE#2.</w:t>
      </w:r>
    </w:p>
    <w:p w14:paraId="611C155A" w14:textId="77777777" w:rsidR="00CB4F50" w:rsidRDefault="00CB4F50" w:rsidP="00E41302">
      <w:pPr>
        <w:pStyle w:val="Heading1"/>
      </w:pPr>
      <w:bookmarkStart w:id="453" w:name="_Toc20131433"/>
      <w:bookmarkStart w:id="454" w:name="_Toc36122560"/>
      <w:bookmarkStart w:id="455" w:name="_Toc45183259"/>
      <w:bookmarkStart w:id="456" w:name="_Toc45696700"/>
      <w:bookmarkStart w:id="457" w:name="_Toc163140024"/>
      <w:r>
        <w:t>A.4</w:t>
      </w:r>
      <w:r>
        <w:tab/>
        <w:t>CAT early session model signalling flows</w:t>
      </w:r>
      <w:bookmarkEnd w:id="453"/>
      <w:bookmarkEnd w:id="454"/>
      <w:bookmarkEnd w:id="455"/>
      <w:bookmarkEnd w:id="456"/>
      <w:bookmarkEnd w:id="457"/>
    </w:p>
    <w:p w14:paraId="0D6C01BA" w14:textId="77777777" w:rsidR="00CB4F50" w:rsidRDefault="00CB4F50" w:rsidP="00E41302">
      <w:pPr>
        <w:pStyle w:val="Heading2"/>
      </w:pPr>
      <w:bookmarkStart w:id="458" w:name="_Toc20131434"/>
      <w:bookmarkStart w:id="459" w:name="_Toc36122561"/>
      <w:bookmarkStart w:id="460" w:name="_Toc45183260"/>
      <w:bookmarkStart w:id="461" w:name="_Toc45696701"/>
      <w:bookmarkStart w:id="462" w:name="_Toc163140025"/>
      <w:r>
        <w:t>A.4.1</w:t>
      </w:r>
      <w:r>
        <w:tab/>
        <w:t>Introduction</w:t>
      </w:r>
      <w:bookmarkEnd w:id="458"/>
      <w:bookmarkEnd w:id="459"/>
      <w:bookmarkEnd w:id="460"/>
      <w:bookmarkEnd w:id="461"/>
      <w:bookmarkEnd w:id="462"/>
    </w:p>
    <w:p w14:paraId="038B02DB" w14:textId="77777777" w:rsidR="00CB4F50" w:rsidRDefault="00CB4F50" w:rsidP="00CB4F50">
      <w:r>
        <w:t xml:space="preserve">The following flows show establishment of a session between UE#1 and UE#2, using the early session model described in </w:t>
      </w:r>
      <w:r w:rsidR="0002631C">
        <w:t>clause</w:t>
      </w:r>
      <w:r w:rsidR="00E81604">
        <w:t> </w:t>
      </w:r>
      <w:r>
        <w:t xml:space="preserve">4.5.5.3.3 to provide CAT to UE#1. </w:t>
      </w:r>
      <w:bookmarkStart w:id="463" w:name="DDE_LINK5"/>
      <w:r>
        <w:t>The following flows are included:</w:t>
      </w:r>
    </w:p>
    <w:p w14:paraId="06F94D93" w14:textId="77777777" w:rsidR="00CB4F50" w:rsidRDefault="00CB4F50" w:rsidP="009654FB">
      <w:pPr>
        <w:pStyle w:val="B1"/>
      </w:pPr>
      <w:r>
        <w:t>-</w:t>
      </w:r>
      <w:r>
        <w:tab/>
      </w:r>
      <w:bookmarkStart w:id="464" w:name="DDE_LINK11"/>
      <w:r w:rsidR="0002631C">
        <w:t>clause</w:t>
      </w:r>
      <w:r w:rsidR="00E81604">
        <w:t> </w:t>
      </w:r>
      <w:r>
        <w:t>A.4.2 shows CAT, using the early session model, when UE#1 and UE#2 have resources available;</w:t>
      </w:r>
      <w:bookmarkEnd w:id="464"/>
    </w:p>
    <w:p w14:paraId="2521B4DB" w14:textId="77777777" w:rsidR="00CB4F50" w:rsidRDefault="00CB4F50" w:rsidP="00CB4F50">
      <w:pPr>
        <w:pStyle w:val="B1"/>
      </w:pPr>
      <w:bookmarkStart w:id="465" w:name="DDE_LINK4"/>
      <w:bookmarkEnd w:id="465"/>
      <w:r>
        <w:t>-</w:t>
      </w:r>
      <w:r>
        <w:tab/>
      </w:r>
      <w:r w:rsidR="0002631C">
        <w:t>clause</w:t>
      </w:r>
      <w:r w:rsidR="00E81604">
        <w:t> </w:t>
      </w:r>
      <w:r>
        <w:t>A.4.3 shows CAT, using the e</w:t>
      </w:r>
      <w:r w:rsidR="009654FB">
        <w:t>arly session</w:t>
      </w:r>
      <w:r>
        <w:t xml:space="preserve"> model, when UE#1 does not have resources available;</w:t>
      </w:r>
    </w:p>
    <w:p w14:paraId="1923EEBB" w14:textId="77777777" w:rsidR="00CB4F50" w:rsidRDefault="00CB4F50" w:rsidP="009654FB">
      <w:pPr>
        <w:pStyle w:val="B1"/>
      </w:pPr>
      <w:r>
        <w:t>-</w:t>
      </w:r>
      <w:r>
        <w:tab/>
      </w:r>
      <w:r w:rsidR="0002631C">
        <w:t>clause</w:t>
      </w:r>
      <w:r w:rsidR="00E81604">
        <w:t> </w:t>
      </w:r>
      <w:r>
        <w:t>A.4.4 shows CAT, using the early session model, when UE#2 does not have resources available;</w:t>
      </w:r>
    </w:p>
    <w:p w14:paraId="128A461E" w14:textId="77777777" w:rsidR="00CB4F50" w:rsidRDefault="00CB4F50" w:rsidP="00E41302">
      <w:pPr>
        <w:pStyle w:val="Heading2"/>
      </w:pPr>
      <w:bookmarkStart w:id="466" w:name="_Toc20131435"/>
      <w:bookmarkStart w:id="467" w:name="_Toc36122562"/>
      <w:bookmarkStart w:id="468" w:name="_Toc45183261"/>
      <w:bookmarkStart w:id="469" w:name="_Toc45696702"/>
      <w:bookmarkStart w:id="470" w:name="_Toc163140026"/>
      <w:bookmarkEnd w:id="463"/>
      <w:r>
        <w:t>A.4.2</w:t>
      </w:r>
      <w:r>
        <w:tab/>
        <w:t>CAT when UE#1 and UE#2 have resources available</w:t>
      </w:r>
      <w:bookmarkEnd w:id="466"/>
      <w:bookmarkEnd w:id="467"/>
      <w:bookmarkEnd w:id="468"/>
      <w:bookmarkEnd w:id="469"/>
      <w:bookmarkEnd w:id="470"/>
    </w:p>
    <w:p w14:paraId="5DB099A1" w14:textId="77777777" w:rsidR="00804D41" w:rsidRDefault="00804D41" w:rsidP="00804D41"/>
    <w:bookmarkStart w:id="471" w:name="_MCCTEMPBM_CRPT84840087___7"/>
    <w:p w14:paraId="5B02A02F" w14:textId="77777777" w:rsidR="00804D41" w:rsidRDefault="00267B4F" w:rsidP="00804D41">
      <w:pPr>
        <w:pStyle w:val="TH"/>
      </w:pPr>
      <w:r>
        <w:object w:dxaOrig="11715" w:dyaOrig="11432" w14:anchorId="1A04A613">
          <v:shape id="_x0000_i1030" type="#_x0000_t75" style="width:481.5pt;height:469.9pt" o:ole="">
            <v:imagedata r:id="rId19" o:title=""/>
          </v:shape>
          <o:OLEObject Type="Embed" ProgID="Visio.Drawing.11" ShapeID="_x0000_i1030" DrawAspect="Content" ObjectID="_1781410666" r:id="rId20"/>
        </w:object>
      </w:r>
    </w:p>
    <w:bookmarkEnd w:id="471"/>
    <w:p w14:paraId="0EC81E18" w14:textId="77777777" w:rsidR="00804D41" w:rsidRPr="002D639B" w:rsidRDefault="00804D41" w:rsidP="00804D41">
      <w:pPr>
        <w:pStyle w:val="TF"/>
      </w:pPr>
      <w:r w:rsidRPr="002D639B">
        <w:t>Figure</w:t>
      </w:r>
      <w:r w:rsidR="00E81604">
        <w:t> </w:t>
      </w:r>
      <w:r>
        <w:t>A.</w:t>
      </w:r>
      <w:r>
        <w:rPr>
          <w:rFonts w:hint="eastAsia"/>
          <w:lang w:eastAsia="zh-CN"/>
        </w:rPr>
        <w:t>4</w:t>
      </w:r>
      <w:r>
        <w:t>.2-1: CAT</w:t>
      </w:r>
      <w:r w:rsidRPr="002D639B">
        <w:t>, no resource res</w:t>
      </w:r>
      <w:r>
        <w:t>ervation</w:t>
      </w:r>
    </w:p>
    <w:p w14:paraId="2E372B3A" w14:textId="77777777" w:rsidR="00804D41" w:rsidRDefault="00804D41" w:rsidP="00804D41">
      <w:pPr>
        <w:pStyle w:val="B1"/>
        <w:ind w:left="285"/>
        <w:rPr>
          <w:b/>
          <w:bCs/>
        </w:rPr>
      </w:pPr>
      <w:bookmarkStart w:id="472" w:name="_PERM_MCCTEMPBM_CRPT84840088___2"/>
      <w:r>
        <w:rPr>
          <w:b/>
        </w:rPr>
        <w:t>1</w:t>
      </w:r>
      <w:r>
        <w:rPr>
          <w:b/>
        </w:rPr>
        <w:tab/>
      </w:r>
      <w:r>
        <w:rPr>
          <w:b/>
        </w:rPr>
        <w:tab/>
        <w:t>INVITE request (UE#1 to S-CSCF) see example in table</w:t>
      </w:r>
      <w:r w:rsidR="00E81604">
        <w:rPr>
          <w:b/>
        </w:rPr>
        <w:t> </w:t>
      </w:r>
      <w:r>
        <w:rPr>
          <w:b/>
        </w:rPr>
        <w:t>A.</w:t>
      </w:r>
      <w:r>
        <w:rPr>
          <w:rFonts w:hint="eastAsia"/>
          <w:b/>
          <w:lang w:eastAsia="zh-CN"/>
        </w:rPr>
        <w:t>4</w:t>
      </w:r>
      <w:r>
        <w:rPr>
          <w:b/>
        </w:rPr>
        <w:t>.2-</w:t>
      </w:r>
      <w:r>
        <w:rPr>
          <w:rFonts w:hint="eastAsia"/>
          <w:b/>
          <w:lang w:eastAsia="zh-CN"/>
        </w:rPr>
        <w:t>1</w:t>
      </w:r>
    </w:p>
    <w:bookmarkEnd w:id="472"/>
    <w:p w14:paraId="158225DE" w14:textId="77777777" w:rsidR="00804D41" w:rsidRDefault="00804D41" w:rsidP="00804D41">
      <w:pPr>
        <w:pStyle w:val="B1"/>
      </w:pPr>
      <w:r>
        <w:tab/>
        <w:t>UE#1 sends a SIP INVITE request to the intermediate IM CN subsy</w:t>
      </w:r>
      <w:r w:rsidR="001237B8">
        <w:t>s</w:t>
      </w:r>
      <w:r>
        <w:t>tem.</w:t>
      </w:r>
    </w:p>
    <w:p w14:paraId="3CF3684D" w14:textId="77777777" w:rsidR="00804D41" w:rsidRPr="002D639B" w:rsidRDefault="00804D41" w:rsidP="00804D41">
      <w:pPr>
        <w:pStyle w:val="TH"/>
      </w:pPr>
      <w:r>
        <w:lastRenderedPageBreak/>
        <w:t>Table</w:t>
      </w:r>
      <w:r w:rsidR="00E81604">
        <w:t> </w:t>
      </w:r>
      <w:r>
        <w:t>A.</w:t>
      </w:r>
      <w:r>
        <w:rPr>
          <w:rFonts w:hint="eastAsia"/>
          <w:lang w:eastAsia="zh-CN"/>
        </w:rPr>
        <w:t>4</w:t>
      </w:r>
      <w:r>
        <w:t>.2-</w:t>
      </w:r>
      <w:r>
        <w:rPr>
          <w:rFonts w:hint="eastAsia"/>
          <w:lang w:eastAsia="zh-CN"/>
        </w:rPr>
        <w:t>1</w:t>
      </w:r>
      <w:r>
        <w:t xml:space="preserve">: INVITE request (UE#1 to </w:t>
      </w:r>
      <w:r>
        <w:rPr>
          <w:rFonts w:hint="eastAsia"/>
          <w:lang w:eastAsia="zh-CN"/>
        </w:rPr>
        <w:t>S-CSCF</w:t>
      </w:r>
      <w:r w:rsidRPr="002D639B">
        <w:t>)</w:t>
      </w:r>
    </w:p>
    <w:p w14:paraId="60F523B8"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bookmarkStart w:id="473" w:name="_PERM_MCCTEMPBM_CRPT84840089___2"/>
      <w:r w:rsidRPr="002D639B">
        <w:t>INVITE tel:+1-212-555-2222 SIP/2.0</w:t>
      </w:r>
    </w:p>
    <w:p w14:paraId="37682A34"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Via: SIP/2.0/UDP [5555::aaa:bbb:ccc:ddd]:1357;comp=sigcomp;branch=z9hG4bKnashds7</w:t>
      </w:r>
    </w:p>
    <w:p w14:paraId="3227D6FF"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Max-Forwards: 70</w:t>
      </w:r>
    </w:p>
    <w:p w14:paraId="3D6FC0C4"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Route: &lt;sip:pcscf1.visited1.net:7531;lr;comp=sigcomp&gt;, &lt;sip:</w:t>
      </w:r>
      <w:r>
        <w:rPr>
          <w:rFonts w:hint="eastAsia"/>
          <w:lang w:eastAsia="zh-CN"/>
        </w:rPr>
        <w:t>orig@</w:t>
      </w:r>
      <w:r w:rsidRPr="002D639B">
        <w:t>scscf1.home1.net;lr&gt;</w:t>
      </w:r>
    </w:p>
    <w:p w14:paraId="0342E7AA"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P-Preferred-Identity: "John Doe" &lt;sip:user1_public1@home1.net&gt;</w:t>
      </w:r>
    </w:p>
    <w:p w14:paraId="38BE0AAC"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P-Access-Network-Info: 3GPP-UTRAN-TDD; utran-cell-id-3gpp=234151D0FCE11</w:t>
      </w:r>
    </w:p>
    <w:p w14:paraId="6DAC3EE0"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Privacy: none</w:t>
      </w:r>
    </w:p>
    <w:p w14:paraId="03F518C8"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From: &lt;sip:user1_public1@home1.net&gt;;tag=171828</w:t>
      </w:r>
    </w:p>
    <w:p w14:paraId="6CC45871"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To: &lt;tel:+1-212-555-2222&gt;</w:t>
      </w:r>
    </w:p>
    <w:p w14:paraId="4381D233"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 xml:space="preserve">Call-ID: cb03a0s09a2sdfglkj490333 </w:t>
      </w:r>
    </w:p>
    <w:p w14:paraId="6669BEC6"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Cseq: 127 INVITE</w:t>
      </w:r>
    </w:p>
    <w:p w14:paraId="01C8A061" w14:textId="77777777" w:rsidR="003A3B67" w:rsidRDefault="00904A56" w:rsidP="00804D41">
      <w:pPr>
        <w:pStyle w:val="PL"/>
        <w:keepNext/>
        <w:pBdr>
          <w:top w:val="single" w:sz="4" w:space="1" w:color="auto"/>
          <w:left w:val="single" w:sz="4" w:space="4" w:color="auto"/>
          <w:bottom w:val="single" w:sz="4" w:space="1" w:color="auto"/>
          <w:right w:val="single" w:sz="4" w:space="4" w:color="auto"/>
        </w:pBdr>
        <w:ind w:left="851" w:right="284" w:hanging="284"/>
        <w:rPr>
          <w:snapToGrid w:val="0"/>
          <w:lang w:eastAsia="zh-CN"/>
        </w:rPr>
      </w:pPr>
      <w:bookmarkStart w:id="474" w:name="_PERM_MCCTEMPBM_CRPT84840090___2"/>
      <w:bookmarkEnd w:id="473"/>
      <w:r>
        <w:rPr>
          <w:snapToGrid w:val="0"/>
          <w:lang w:eastAsia="zh-CN"/>
        </w:rPr>
        <w:t>Recv-Info: infoDtmf</w:t>
      </w:r>
    </w:p>
    <w:p w14:paraId="08BD52AD"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rPr>
          <w:snapToGrid w:val="0"/>
          <w:lang w:eastAsia="zh-CN"/>
        </w:rPr>
      </w:pPr>
      <w:r w:rsidRPr="002D639B">
        <w:rPr>
          <w:snapToGrid w:val="0"/>
        </w:rPr>
        <w:t>Supported: precondition, 100rel</w:t>
      </w:r>
      <w:r>
        <w:rPr>
          <w:rFonts w:hint="eastAsia"/>
          <w:snapToGrid w:val="0"/>
          <w:lang w:eastAsia="zh-CN"/>
        </w:rPr>
        <w:t>, early-session</w:t>
      </w:r>
    </w:p>
    <w:p w14:paraId="62197B7C" w14:textId="77777777" w:rsidR="00804D41" w:rsidRPr="0088485C"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bookmarkStart w:id="475" w:name="_PERM_MCCTEMPBM_CRPT84840091___2"/>
      <w:bookmarkEnd w:id="474"/>
      <w:r w:rsidRPr="002D639B">
        <w:t>Security-Verify: ipsec-3gpp; q=0.1; alg=hmac-sha-1-96; spi-c=98765432; spi-s=87654321; port-c=8642; port-s=7531</w:t>
      </w:r>
    </w:p>
    <w:p w14:paraId="06A31D35" w14:textId="77777777" w:rsidR="00804D41" w:rsidRPr="005D6FF6"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5D6FF6">
        <w:t>Contact: &lt;sip:</w:t>
      </w:r>
      <w:r w:rsidR="00487A39" w:rsidRPr="005D6FF6">
        <w:t>user1_public1@home1.net;</w:t>
      </w:r>
      <w:r w:rsidR="00487A39" w:rsidRPr="005D6FF6">
        <w:rPr>
          <w:rFonts w:eastAsia="PMingLiU" w:cs="Courier New"/>
          <w:lang w:eastAsia="zh-TW"/>
        </w:rPr>
        <w:t>gr=urn:uuid:f81d4fae-7dec-11d0-a765-00a0c91e6bf6</w:t>
      </w:r>
      <w:r w:rsidRPr="005D6FF6">
        <w:rPr>
          <w:rFonts w:eastAsia="PMingLiU" w:cs="Courier New"/>
          <w:lang w:eastAsia="zh-TW"/>
        </w:rPr>
        <w:t>&gt;</w:t>
      </w:r>
      <w:r w:rsidR="00487A39" w:rsidRPr="005D6FF6">
        <w:rPr>
          <w:rFonts w:eastAsia="PMingLiU" w:cs="Courier New"/>
          <w:lang w:eastAsia="zh-TW"/>
        </w:rPr>
        <w:t>;</w:t>
      </w:r>
      <w:r w:rsidR="00487A39" w:rsidRPr="005D6FF6">
        <w:t>+g.3gpp.icsi_ref="urn%3Aurn-7%3gpp-service.ims.icsi.mmtel"</w:t>
      </w:r>
    </w:p>
    <w:p w14:paraId="3AA4244A" w14:textId="77777777" w:rsidR="00487A39" w:rsidRPr="00267B4F" w:rsidRDefault="00487A39" w:rsidP="00487A39">
      <w:pPr>
        <w:pStyle w:val="PL"/>
        <w:keepNext/>
        <w:pBdr>
          <w:top w:val="single" w:sz="4" w:space="1" w:color="auto"/>
          <w:left w:val="single" w:sz="4" w:space="4" w:color="auto"/>
          <w:bottom w:val="single" w:sz="4" w:space="1" w:color="auto"/>
          <w:right w:val="single" w:sz="4" w:space="4" w:color="auto"/>
        </w:pBdr>
        <w:ind w:left="850" w:right="284" w:hanging="283"/>
        <w:rPr>
          <w:rFonts w:eastAsia="MS Mincho"/>
          <w:lang w:val="fr-FR"/>
        </w:rPr>
      </w:pPr>
      <w:r w:rsidRPr="00267B4F">
        <w:rPr>
          <w:rFonts w:eastAsia="MS Mincho"/>
          <w:lang w:val="fr-FR"/>
        </w:rPr>
        <w:t xml:space="preserve">Accept:application/sdp, </w:t>
      </w:r>
      <w:r w:rsidRPr="00732BA0">
        <w:rPr>
          <w:lang w:val="fr-FR"/>
        </w:rPr>
        <w:t>application/3gpp-ims+xml</w:t>
      </w:r>
    </w:p>
    <w:p w14:paraId="461100E7" w14:textId="77777777" w:rsidR="00804D41" w:rsidRPr="00914D4D"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914D4D">
        <w:rPr>
          <w:lang w:val="fr-FR"/>
        </w:rPr>
        <w:t xml:space="preserve">Content-Type: application/sdp </w:t>
      </w:r>
    </w:p>
    <w:p w14:paraId="155C657A" w14:textId="77777777" w:rsidR="00804D41" w:rsidRPr="00914D4D"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fr-FR" w:eastAsia="zh-CN"/>
        </w:rPr>
      </w:pPr>
      <w:r w:rsidRPr="00914D4D">
        <w:rPr>
          <w:rFonts w:hint="eastAsia"/>
          <w:lang w:val="fr-FR" w:eastAsia="zh-CN"/>
        </w:rPr>
        <w:t>Content-Disposition: session</w:t>
      </w:r>
    </w:p>
    <w:p w14:paraId="14ADBEB5"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sidRPr="002D639B">
        <w:t>Content-Length: (…)</w:t>
      </w:r>
    </w:p>
    <w:p w14:paraId="6879E0DF"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p>
    <w:p w14:paraId="26B4B0EB"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v=0</w:t>
      </w:r>
    </w:p>
    <w:p w14:paraId="7CF3DC0B"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o=- 2987933615 2987933615 IN IP6 5555::aaa:bbb:ccc:ddd</w:t>
      </w:r>
    </w:p>
    <w:p w14:paraId="324D8670"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s=-</w:t>
      </w:r>
    </w:p>
    <w:p w14:paraId="632B34A7" w14:textId="77777777" w:rsidR="00804D41" w:rsidRPr="00914D4D"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914D4D">
        <w:rPr>
          <w:lang w:val="en-US"/>
        </w:rPr>
        <w:t xml:space="preserve">c=IN IP6 5555::aaa:bbb:ccc:ddd </w:t>
      </w:r>
    </w:p>
    <w:p w14:paraId="0B8FCCD4" w14:textId="77777777" w:rsidR="00804D41" w:rsidRPr="00C61269"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C61269">
        <w:rPr>
          <w:lang w:val="fr-FR"/>
        </w:rPr>
        <w:t>t=0 0</w:t>
      </w:r>
    </w:p>
    <w:p w14:paraId="26B1928C" w14:textId="77777777" w:rsidR="00804D41" w:rsidRPr="00C61269"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C61269">
        <w:rPr>
          <w:lang w:val="fr-FR"/>
        </w:rPr>
        <w:t>m=audio 3456 RTP/AVP 97 96</w:t>
      </w:r>
    </w:p>
    <w:p w14:paraId="054FBAD0" w14:textId="77777777" w:rsidR="00804D41" w:rsidRPr="00895344"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b=AS:25.4</w:t>
      </w:r>
    </w:p>
    <w:p w14:paraId="5EBE68A5" w14:textId="77777777" w:rsidR="00804D41" w:rsidRPr="00895344"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sendrecv</w:t>
      </w:r>
    </w:p>
    <w:p w14:paraId="49C16CCA" w14:textId="77777777" w:rsidR="00804D41" w:rsidRPr="00895344"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remote none</w:t>
      </w:r>
    </w:p>
    <w:p w14:paraId="1C775BF9" w14:textId="77777777" w:rsidR="00804D41" w:rsidRPr="00895344"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2A102A16" w14:textId="77777777" w:rsidR="00804D41" w:rsidRPr="00895344"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none remote sendrecv</w:t>
      </w:r>
    </w:p>
    <w:p w14:paraId="492B6489" w14:textId="77777777" w:rsidR="00804D41" w:rsidRPr="00895344"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 xml:space="preserve">a=rtpmap:97 AMR </w:t>
      </w:r>
    </w:p>
    <w:p w14:paraId="20BCADBE" w14:textId="77777777" w:rsidR="00804D41" w:rsidRPr="00895344"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a=fmtp:97 mode-set=0,2,5,7; maxframes=2</w:t>
      </w:r>
    </w:p>
    <w:p w14:paraId="016220ED"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a=rtpmap:96 telephone-event</w:t>
      </w:r>
    </w:p>
    <w:bookmarkEnd w:id="475"/>
    <w:p w14:paraId="2C95E1D7" w14:textId="77777777" w:rsidR="00804D41" w:rsidRPr="002D639B" w:rsidRDefault="00804D41" w:rsidP="00804D41"/>
    <w:p w14:paraId="0D05C25C" w14:textId="77777777" w:rsidR="00804D41" w:rsidRDefault="00804D41" w:rsidP="00804D41">
      <w:pPr>
        <w:pStyle w:val="EX"/>
        <w:keepLines w:val="0"/>
      </w:pPr>
      <w:r w:rsidRPr="002D639B">
        <w:rPr>
          <w:b/>
        </w:rPr>
        <w:t>Supported:</w:t>
      </w:r>
      <w:r>
        <w:tab/>
        <w:t xml:space="preserve">The UE indicates support </w:t>
      </w:r>
      <w:r w:rsidRPr="002D639B">
        <w:t xml:space="preserve">for </w:t>
      </w:r>
      <w:r>
        <w:t xml:space="preserve">preconditions, </w:t>
      </w:r>
      <w:r w:rsidRPr="002D639B">
        <w:t>reliable provisional responses</w:t>
      </w:r>
      <w:r>
        <w:t xml:space="preserve">, and </w:t>
      </w:r>
      <w:r>
        <w:rPr>
          <w:rFonts w:hint="eastAsia"/>
          <w:lang w:eastAsia="zh-CN"/>
        </w:rPr>
        <w:t>early-session SDP</w:t>
      </w:r>
      <w:r>
        <w:t>.</w:t>
      </w:r>
    </w:p>
    <w:p w14:paraId="30FE0CD1" w14:textId="77777777" w:rsidR="00804D41" w:rsidRDefault="00904A56" w:rsidP="00804D41">
      <w:pPr>
        <w:pStyle w:val="EX"/>
        <w:keepLines w:val="0"/>
      </w:pPr>
      <w:r>
        <w:rPr>
          <w:b/>
        </w:rPr>
        <w:t>Recv-Info</w:t>
      </w:r>
      <w:r w:rsidRPr="002D639B">
        <w:rPr>
          <w:b/>
        </w:rPr>
        <w:t>:</w:t>
      </w:r>
      <w:r>
        <w:tab/>
        <w:t>The UE indicates willingness to receive DTMF Info Packages in INFO requests.</w:t>
      </w:r>
    </w:p>
    <w:p w14:paraId="1D3E7167" w14:textId="77777777" w:rsidR="00804D41" w:rsidRDefault="00804D41" w:rsidP="00804D41">
      <w:pPr>
        <w:pStyle w:val="EX"/>
      </w:pPr>
      <w:r w:rsidRPr="005F169E">
        <w:rPr>
          <w:b/>
        </w:rPr>
        <w:t>SDP</w:t>
      </w:r>
      <w:r w:rsidRPr="005F169E">
        <w:rPr>
          <w:rFonts w:hint="eastAsia"/>
          <w:b/>
          <w:lang w:eastAsia="zh-CN"/>
        </w:rPr>
        <w:t>:</w:t>
      </w:r>
      <w:r w:rsidRPr="002D639B">
        <w:tab/>
        <w:t xml:space="preserve">The SDP </w:t>
      </w:r>
      <w:r>
        <w:t xml:space="preserve">offer (SDP_O) </w:t>
      </w:r>
      <w:r w:rsidRPr="002D639B">
        <w:t xml:space="preserve">contains a set of codecs supported by UE#1 and desired by the </w:t>
      </w:r>
      <w:r>
        <w:t xml:space="preserve">calling user </w:t>
      </w:r>
      <w:r w:rsidRPr="002D639B">
        <w:t>for this session.</w:t>
      </w:r>
      <w:r>
        <w:t xml:space="preserve"> </w:t>
      </w:r>
      <w:r>
        <w:rPr>
          <w:rFonts w:hint="eastAsia"/>
          <w:lang w:eastAsia="zh-CN"/>
        </w:rPr>
        <w:t>If preconditions are used, t</w:t>
      </w:r>
      <w:r>
        <w:t>he local preconditions are indicated as fulfilled.</w:t>
      </w:r>
    </w:p>
    <w:p w14:paraId="7F91327A" w14:textId="77777777" w:rsidR="00804D41" w:rsidRDefault="00804D41" w:rsidP="00804D41">
      <w:pPr>
        <w:pStyle w:val="B1"/>
        <w:rPr>
          <w:b/>
          <w:bCs/>
        </w:rPr>
      </w:pPr>
      <w:r>
        <w:rPr>
          <w:b/>
          <w:bCs/>
        </w:rPr>
        <w:t>2</w:t>
      </w:r>
      <w:r>
        <w:rPr>
          <w:b/>
          <w:bCs/>
        </w:rPr>
        <w:tab/>
      </w:r>
      <w:r>
        <w:rPr>
          <w:b/>
          <w:bCs/>
        </w:rPr>
        <w:tab/>
        <w:t>INVITE request (S-CSCF to CAT-AS)</w:t>
      </w:r>
    </w:p>
    <w:p w14:paraId="004A6168" w14:textId="77777777" w:rsidR="00804D41" w:rsidRDefault="00804D41" w:rsidP="00804D41">
      <w:pPr>
        <w:pStyle w:val="B1"/>
      </w:pPr>
      <w:r>
        <w:tab/>
        <w:t>The S-CSCF forwards the SIP INVITE request to the CAT-AS.</w:t>
      </w:r>
    </w:p>
    <w:p w14:paraId="40877E04" w14:textId="77777777" w:rsidR="00804D41" w:rsidRDefault="00804D41" w:rsidP="00804D41">
      <w:pPr>
        <w:pStyle w:val="B1"/>
      </w:pPr>
      <w:r>
        <w:tab/>
        <w:t>The CAT-AS instructs the MRF to reserve CAT resources.</w:t>
      </w:r>
    </w:p>
    <w:p w14:paraId="28FA31E1" w14:textId="77777777" w:rsidR="00804D41" w:rsidRPr="007F4782" w:rsidRDefault="00804D41" w:rsidP="00804D41">
      <w:pPr>
        <w:pStyle w:val="B1"/>
        <w:rPr>
          <w:b/>
          <w:bCs/>
        </w:rPr>
      </w:pPr>
      <w:r w:rsidRPr="007F4782">
        <w:rPr>
          <w:b/>
          <w:bCs/>
        </w:rPr>
        <w:t>3-4</w:t>
      </w:r>
      <w:r w:rsidRPr="007F4782">
        <w:rPr>
          <w:b/>
          <w:bCs/>
        </w:rPr>
        <w:tab/>
      </w:r>
      <w:r w:rsidRPr="007F4782">
        <w:rPr>
          <w:b/>
          <w:bCs/>
        </w:rPr>
        <w:tab/>
        <w:t>INVITE request (CAT-AS to UE#2)</w:t>
      </w:r>
    </w:p>
    <w:p w14:paraId="21583F1C" w14:textId="77777777" w:rsidR="00804D41" w:rsidRDefault="00804D41" w:rsidP="00804D41">
      <w:pPr>
        <w:pStyle w:val="B1"/>
      </w:pPr>
      <w:r>
        <w:tab/>
        <w:t>The CAT-AS forwards the request to UE#2.</w:t>
      </w:r>
    </w:p>
    <w:p w14:paraId="5179DBC1" w14:textId="77777777" w:rsidR="00804D41" w:rsidRPr="007F4782" w:rsidRDefault="00804D41" w:rsidP="00804D41">
      <w:pPr>
        <w:pStyle w:val="B1"/>
        <w:rPr>
          <w:b/>
          <w:bCs/>
        </w:rPr>
      </w:pPr>
      <w:r w:rsidRPr="007F4782">
        <w:rPr>
          <w:rFonts w:hint="eastAsia"/>
          <w:b/>
          <w:bCs/>
        </w:rPr>
        <w:t>5-6</w:t>
      </w:r>
      <w:r w:rsidR="00895344">
        <w:rPr>
          <w:b/>
          <w:bCs/>
        </w:rPr>
        <w:tab/>
      </w:r>
      <w:r w:rsidRPr="007F4782">
        <w:rPr>
          <w:b/>
          <w:bCs/>
        </w:rPr>
        <w:tab/>
      </w:r>
      <w:r w:rsidR="00267B4F">
        <w:rPr>
          <w:b/>
          <w:bCs/>
          <w:lang w:eastAsia="zh-CN"/>
        </w:rPr>
        <w:t>Reliable</w:t>
      </w:r>
      <w:r>
        <w:rPr>
          <w:rFonts w:hint="eastAsia"/>
          <w:b/>
          <w:bCs/>
          <w:lang w:eastAsia="zh-CN"/>
        </w:rPr>
        <w:t xml:space="preserve"> </w:t>
      </w:r>
      <w:r w:rsidRPr="007F4782">
        <w:rPr>
          <w:b/>
          <w:bCs/>
        </w:rPr>
        <w:t>180 (Ringing) provisional response (UE#2 to CAT-AS) see example in table</w:t>
      </w:r>
      <w:r w:rsidR="00E81604">
        <w:rPr>
          <w:b/>
          <w:bCs/>
        </w:rPr>
        <w:t> </w:t>
      </w:r>
      <w:r w:rsidRPr="007F4782">
        <w:rPr>
          <w:b/>
          <w:bCs/>
        </w:rPr>
        <w:t>A.</w:t>
      </w:r>
      <w:r w:rsidRPr="007F4782">
        <w:rPr>
          <w:rFonts w:hint="eastAsia"/>
          <w:b/>
          <w:bCs/>
        </w:rPr>
        <w:t>4</w:t>
      </w:r>
      <w:r w:rsidRPr="007F4782">
        <w:rPr>
          <w:b/>
          <w:bCs/>
        </w:rPr>
        <w:t>.2-</w:t>
      </w:r>
      <w:r w:rsidRPr="007F4782">
        <w:rPr>
          <w:rFonts w:hint="eastAsia"/>
          <w:b/>
          <w:bCs/>
        </w:rPr>
        <w:t>5</w:t>
      </w:r>
    </w:p>
    <w:p w14:paraId="4AF05900" w14:textId="77777777" w:rsidR="00804D41" w:rsidRDefault="00804D41" w:rsidP="00804D41">
      <w:pPr>
        <w:pStyle w:val="B1"/>
      </w:pPr>
      <w:r>
        <w:tab/>
        <w:t>The called party is alerted. UE#2 sends a SIP 180 (Ringing) provisional response for the INVITE request to the CAT-AS.</w:t>
      </w:r>
    </w:p>
    <w:p w14:paraId="01931F55" w14:textId="77777777" w:rsidR="00804D41" w:rsidRDefault="00804D41" w:rsidP="00804D41">
      <w:pPr>
        <w:pStyle w:val="B1"/>
        <w:rPr>
          <w:lang w:eastAsia="zh-CN"/>
        </w:rPr>
      </w:pPr>
      <w:r>
        <w:tab/>
        <w:t>The CAT-AS terminates the provisional response.</w:t>
      </w:r>
    </w:p>
    <w:p w14:paraId="0425BA8D" w14:textId="77777777" w:rsidR="00804D41" w:rsidRPr="002D639B" w:rsidRDefault="00804D41" w:rsidP="00804D41">
      <w:pPr>
        <w:pStyle w:val="TH"/>
      </w:pPr>
      <w:r w:rsidRPr="002D639B">
        <w:t>Table</w:t>
      </w:r>
      <w:r w:rsidR="00E81604">
        <w:t> </w:t>
      </w:r>
      <w:r>
        <w:t>A.</w:t>
      </w:r>
      <w:r>
        <w:rPr>
          <w:rFonts w:hint="eastAsia"/>
          <w:lang w:eastAsia="zh-CN"/>
        </w:rPr>
        <w:t>4</w:t>
      </w:r>
      <w:r w:rsidRPr="002D639B">
        <w:t>.</w:t>
      </w:r>
      <w:r>
        <w:t>2</w:t>
      </w:r>
      <w:r w:rsidRPr="002D639B">
        <w:t>-</w:t>
      </w:r>
      <w:r>
        <w:rPr>
          <w:rFonts w:hint="eastAsia"/>
          <w:lang w:eastAsia="zh-CN"/>
        </w:rPr>
        <w:t>5</w:t>
      </w:r>
      <w:r>
        <w:t>: 18</w:t>
      </w:r>
      <w:r>
        <w:rPr>
          <w:rFonts w:hint="eastAsia"/>
          <w:lang w:eastAsia="zh-CN"/>
        </w:rPr>
        <w:t>0</w:t>
      </w:r>
      <w:r>
        <w:t xml:space="preserve"> (</w:t>
      </w:r>
      <w:r>
        <w:rPr>
          <w:rFonts w:hint="eastAsia"/>
          <w:lang w:eastAsia="zh-CN"/>
        </w:rPr>
        <w:t>Ringing</w:t>
      </w:r>
      <w:r>
        <w:t>) response (</w:t>
      </w:r>
      <w:r>
        <w:rPr>
          <w:rFonts w:hint="eastAsia"/>
          <w:lang w:eastAsia="zh-CN"/>
        </w:rPr>
        <w:t xml:space="preserve">UE#2 to </w:t>
      </w:r>
      <w:r>
        <w:t>CAT-AS</w:t>
      </w:r>
      <w:r w:rsidRPr="002D639B">
        <w:t>)</w:t>
      </w:r>
    </w:p>
    <w:p w14:paraId="36726F51"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pPr>
      <w:bookmarkStart w:id="476" w:name="_PERM_MCCTEMPBM_CRPT84840092___2"/>
      <w:r>
        <w:t>SIP/2.0 18</w:t>
      </w:r>
      <w:r>
        <w:rPr>
          <w:rFonts w:hint="eastAsia"/>
          <w:lang w:eastAsia="zh-CN"/>
        </w:rPr>
        <w:t>0</w:t>
      </w:r>
      <w:r>
        <w:t xml:space="preserve"> </w:t>
      </w:r>
      <w:r>
        <w:rPr>
          <w:rFonts w:hint="eastAsia"/>
          <w:lang w:eastAsia="zh-CN"/>
        </w:rPr>
        <w:t>Ringing</w:t>
      </w:r>
    </w:p>
    <w:p w14:paraId="5F254F52"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pPr>
      <w:r w:rsidRPr="002D639B">
        <w:t>Via</w:t>
      </w:r>
      <w:r>
        <w:t xml:space="preserve">: </w:t>
      </w:r>
      <w:r w:rsidRPr="002D639B">
        <w:t>SIP/2.0/UDP pcscf2.visited2.net;branch=z9hG4bK</w:t>
      </w:r>
      <w:r>
        <w:rPr>
          <w:rFonts w:hint="eastAsia"/>
          <w:lang w:eastAsia="zh-CN"/>
        </w:rPr>
        <w:t>472a32</w:t>
      </w:r>
      <w:r w:rsidRPr="002D639B">
        <w:t>.1, SIP/2.0/UDP scscf2.home2.net;branch=z9hG4bK764z87.</w:t>
      </w:r>
      <w:r>
        <w:rPr>
          <w:rFonts w:hint="eastAsia"/>
          <w:lang w:eastAsia="zh-CN"/>
        </w:rPr>
        <w:t>2</w:t>
      </w:r>
      <w:r w:rsidRPr="002D639B">
        <w:t xml:space="preserve">, SIP/2.0/UDP </w:t>
      </w:r>
      <w:r>
        <w:rPr>
          <w:rFonts w:hint="eastAsia"/>
          <w:lang w:eastAsia="zh-CN"/>
        </w:rPr>
        <w:t>catas</w:t>
      </w:r>
      <w:r w:rsidRPr="002D639B">
        <w:t>.home2.net;branch=z9hG4bK871y12.1, SIP/2.0/UDP scscf2.home2.net;branch=z9hG4bK764z87.1, SIP/2.0/UDP scscf1.home1.net;branch=z9hG4bK332b23.1</w:t>
      </w:r>
      <w:r>
        <w:t xml:space="preserve">, </w:t>
      </w:r>
      <w:r w:rsidRPr="002D639B">
        <w:t xml:space="preserve">SIP/2.0/UDP </w:t>
      </w:r>
      <w:r w:rsidRPr="002D639B">
        <w:lastRenderedPageBreak/>
        <w:t>pcscf1.visited1.net;branch=z9hG4bK240f3</w:t>
      </w:r>
      <w:r>
        <w:t>4.1,</w:t>
      </w:r>
      <w:r w:rsidRPr="00E67661">
        <w:t xml:space="preserve"> </w:t>
      </w:r>
      <w:r w:rsidRPr="002D639B">
        <w:t>SIP/2.0/UDP [5555::aaa:bbb:ccc:ddd]:1357;comp=sigcomp;branch=z9hG4bKnashds7</w:t>
      </w:r>
    </w:p>
    <w:p w14:paraId="3560F606"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bookmarkStart w:id="477" w:name="_PERM_MCCTEMPBM_CRPT84840093___2"/>
      <w:bookmarkEnd w:id="476"/>
      <w:r w:rsidRPr="002D639B">
        <w:t>From:</w:t>
      </w:r>
    </w:p>
    <w:p w14:paraId="63CB19F9"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To: &lt;tel:+1-212-555-2222&gt;;tag=2236</w:t>
      </w:r>
    </w:p>
    <w:p w14:paraId="01B03E7A"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615979B4"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409ECEC0"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RSeq: 9022</w:t>
      </w:r>
    </w:p>
    <w:p w14:paraId="276E7CDC"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pPr>
      <w:bookmarkStart w:id="478" w:name="_PERM_MCCTEMPBM_CRPT84840094___2"/>
      <w:bookmarkEnd w:id="477"/>
      <w:r>
        <w:t>Contact: &lt;sip</w:t>
      </w:r>
      <w:r w:rsidR="00487A39" w:rsidRPr="009E5C20">
        <w:rPr>
          <w:rFonts w:cs="Courier New"/>
          <w:szCs w:val="16"/>
          <w:lang w:val="en-US"/>
        </w:rPr>
        <w:t>:user2_public1@home2.net;gr=urn:uuid:2ad8950e-48a5-4a74-8d99-ad76cc7fc74</w:t>
      </w:r>
      <w:r w:rsidRPr="002D639B">
        <w:t>&gt;</w:t>
      </w:r>
      <w:r w:rsidR="00487A39" w:rsidRPr="003D793E">
        <w:rPr>
          <w:rFonts w:eastAsia="PMingLiU" w:cs="Courier New"/>
          <w:lang w:eastAsia="zh-TW"/>
        </w:rPr>
        <w:t>;</w:t>
      </w:r>
      <w:r w:rsidR="00487A39">
        <w:t>+g.3gpp.icsi_ref="urn%3Aurn-7%3gpp-service.ims.icsi.mmtel"</w:t>
      </w:r>
    </w:p>
    <w:p w14:paraId="54B8C6FB"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lang w:eastAsia="zh-CN"/>
        </w:rPr>
      </w:pPr>
      <w:bookmarkStart w:id="479" w:name="_PERM_MCCTEMPBM_CRPT84840095___2"/>
      <w:bookmarkEnd w:id="478"/>
      <w:r>
        <w:rPr>
          <w:snapToGrid w:val="0"/>
        </w:rPr>
        <w:t xml:space="preserve">Content-Length: </w:t>
      </w:r>
      <w:r>
        <w:rPr>
          <w:rFonts w:hint="eastAsia"/>
          <w:snapToGrid w:val="0"/>
          <w:lang w:eastAsia="zh-CN"/>
        </w:rPr>
        <w:t>0</w:t>
      </w:r>
    </w:p>
    <w:bookmarkEnd w:id="479"/>
    <w:p w14:paraId="4FB67AD3" w14:textId="77777777" w:rsidR="00804D41" w:rsidRPr="002D639B" w:rsidRDefault="00804D41" w:rsidP="00804D41"/>
    <w:p w14:paraId="2692E338" w14:textId="77777777" w:rsidR="00804D41" w:rsidRDefault="00804D41" w:rsidP="00804D41">
      <w:pPr>
        <w:pStyle w:val="B1"/>
        <w:rPr>
          <w:b/>
          <w:bCs/>
        </w:rPr>
      </w:pPr>
      <w:r>
        <w:rPr>
          <w:b/>
          <w:bCs/>
        </w:rPr>
        <w:t>7-8</w:t>
      </w:r>
      <w:r>
        <w:rPr>
          <w:b/>
          <w:bCs/>
        </w:rPr>
        <w:tab/>
      </w:r>
      <w:r>
        <w:rPr>
          <w:b/>
          <w:bCs/>
        </w:rPr>
        <w:tab/>
        <w:t>183 (Session Progress) provisional response (CAT-AS to UE#1) see example in table</w:t>
      </w:r>
      <w:r w:rsidR="00E81604">
        <w:rPr>
          <w:b/>
          <w:bCs/>
        </w:rPr>
        <w:t> </w:t>
      </w:r>
      <w:r>
        <w:rPr>
          <w:b/>
          <w:bCs/>
        </w:rPr>
        <w:t>A.</w:t>
      </w:r>
      <w:r>
        <w:rPr>
          <w:rFonts w:hint="eastAsia"/>
          <w:b/>
          <w:bCs/>
        </w:rPr>
        <w:t>4</w:t>
      </w:r>
      <w:r>
        <w:rPr>
          <w:b/>
          <w:bCs/>
        </w:rPr>
        <w:t>.2-</w:t>
      </w:r>
      <w:r>
        <w:rPr>
          <w:rFonts w:hint="eastAsia"/>
          <w:b/>
          <w:bCs/>
        </w:rPr>
        <w:t>7</w:t>
      </w:r>
    </w:p>
    <w:p w14:paraId="6C23AAC4" w14:textId="77777777" w:rsidR="00804D41" w:rsidRDefault="00804D41" w:rsidP="00804D41">
      <w:pPr>
        <w:pStyle w:val="B1"/>
      </w:pPr>
      <w:r>
        <w:tab/>
        <w:t>The CAT-AS</w:t>
      </w:r>
      <w:r w:rsidRPr="002D639B">
        <w:t xml:space="preserve"> </w:t>
      </w:r>
      <w:r>
        <w:t>sends a reliable SIP 183 (Session Progress) provisional response to UE#1.</w:t>
      </w:r>
    </w:p>
    <w:p w14:paraId="2F5B0FB9" w14:textId="77777777" w:rsidR="00804D41" w:rsidRDefault="00804D41" w:rsidP="00804D41">
      <w:pPr>
        <w:pStyle w:val="B1"/>
      </w:pPr>
      <w:r>
        <w:tab/>
        <w:t>An early</w:t>
      </w:r>
      <w:r>
        <w:rPr>
          <w:rFonts w:hint="eastAsia"/>
          <w:lang w:eastAsia="zh-CN"/>
        </w:rPr>
        <w:t>-session SDP is sent to the</w:t>
      </w:r>
      <w:r>
        <w:t xml:space="preserve"> UE#1 </w:t>
      </w:r>
      <w:r>
        <w:rPr>
          <w:rFonts w:hint="eastAsia"/>
          <w:lang w:eastAsia="zh-CN"/>
        </w:rPr>
        <w:t>via the 183</w:t>
      </w:r>
      <w:r w:rsidR="00267B4F">
        <w:rPr>
          <w:lang w:eastAsia="zh-CN"/>
        </w:rPr>
        <w:t xml:space="preserve"> (Session Progress)</w:t>
      </w:r>
      <w:r>
        <w:rPr>
          <w:rFonts w:hint="eastAsia"/>
          <w:lang w:eastAsia="zh-CN"/>
        </w:rPr>
        <w:t xml:space="preserve"> provisional response</w:t>
      </w:r>
      <w:r>
        <w:t>.</w:t>
      </w:r>
    </w:p>
    <w:p w14:paraId="5377030C" w14:textId="77777777" w:rsidR="00804D41" w:rsidRPr="002D639B" w:rsidRDefault="00804D41" w:rsidP="00804D41">
      <w:pPr>
        <w:pStyle w:val="TH"/>
      </w:pPr>
      <w:r w:rsidRPr="002D639B">
        <w:t>Table</w:t>
      </w:r>
      <w:r w:rsidR="00E81604">
        <w:t> </w:t>
      </w:r>
      <w:r>
        <w:t>A.</w:t>
      </w:r>
      <w:r>
        <w:rPr>
          <w:rFonts w:hint="eastAsia"/>
          <w:lang w:eastAsia="zh-CN"/>
        </w:rPr>
        <w:t>4</w:t>
      </w:r>
      <w:r w:rsidRPr="002D639B">
        <w:t>.</w:t>
      </w:r>
      <w:r>
        <w:t>2</w:t>
      </w:r>
      <w:r w:rsidRPr="002D639B">
        <w:t>-</w:t>
      </w:r>
      <w:r>
        <w:rPr>
          <w:rFonts w:hint="eastAsia"/>
          <w:lang w:eastAsia="zh-CN"/>
        </w:rPr>
        <w:t>7</w:t>
      </w:r>
      <w:r>
        <w:t>: 183 (Session Progress) response (CAT-AS to UE#1</w:t>
      </w:r>
      <w:r w:rsidRPr="002D639B">
        <w:t>)</w:t>
      </w:r>
    </w:p>
    <w:p w14:paraId="17BCD135"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pPr>
      <w:bookmarkStart w:id="480" w:name="_PERM_MCCTEMPBM_CRPT84840096___2"/>
      <w:r>
        <w:t>SIP/2.0 183 Session Progress</w:t>
      </w:r>
    </w:p>
    <w:p w14:paraId="41B29CAB"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pPr>
      <w:r w:rsidRPr="002D639B">
        <w:t>Via</w:t>
      </w:r>
      <w:r>
        <w:t xml:space="preserve">: </w:t>
      </w:r>
      <w:r w:rsidRPr="002D639B">
        <w:t>SIP/2.0/UDP scscf2.home2.net;branch=z9hG4bK764z87.1, SIP/2.0/UDP scscf1.home1.net;branch=z9hG4bK332b23.1</w:t>
      </w:r>
      <w:r>
        <w:t xml:space="preserve">, </w:t>
      </w:r>
      <w:r w:rsidRPr="002D639B">
        <w:t>SIP/2.0/UDP pcscf1.visited1.net;branch=z9hG4bK240f3</w:t>
      </w:r>
      <w:r>
        <w:t>4.1,</w:t>
      </w:r>
      <w:r w:rsidRPr="00E67661">
        <w:t xml:space="preserve"> </w:t>
      </w:r>
      <w:r w:rsidRPr="002D639B">
        <w:t>SIP/2.0/UDP [5555::aaa:bbb:ccc:ddd]:1357;comp=sigcomp;branch=z9hG4bKnashds7</w:t>
      </w:r>
    </w:p>
    <w:p w14:paraId="7C3131B8"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bookmarkStart w:id="481" w:name="_PERM_MCCTEMPBM_CRPT84840097___2"/>
      <w:bookmarkEnd w:id="480"/>
      <w:r w:rsidRPr="002D639B">
        <w:t>From:</w:t>
      </w:r>
    </w:p>
    <w:p w14:paraId="064D6BBD"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p>
    <w:p w14:paraId="632AE9EE"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005D391D"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1364C55C"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sidRPr="002D639B">
        <w:t xml:space="preserve">Require: </w:t>
      </w:r>
      <w:r>
        <w:rPr>
          <w:rFonts w:hint="eastAsia"/>
          <w:lang w:eastAsia="zh-CN"/>
        </w:rPr>
        <w:t xml:space="preserve">precondition, </w:t>
      </w:r>
      <w:r w:rsidRPr="002D639B">
        <w:t>100rel</w:t>
      </w:r>
      <w:r>
        <w:rPr>
          <w:rFonts w:hint="eastAsia"/>
          <w:lang w:eastAsia="zh-CN"/>
        </w:rPr>
        <w:t>, early-session</w:t>
      </w:r>
    </w:p>
    <w:p w14:paraId="1BF41A44" w14:textId="77777777" w:rsidR="00804D41" w:rsidRPr="002D639B" w:rsidRDefault="00904A56" w:rsidP="00804D41">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Pr>
          <w:lang w:eastAsia="zh-CN"/>
        </w:rPr>
        <w:t>Recv-Info: dtmfInfo</w:t>
      </w:r>
    </w:p>
    <w:p w14:paraId="7EA05B40"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RSeq: 9022</w:t>
      </w:r>
    </w:p>
    <w:p w14:paraId="68D9B3A3"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pPr>
      <w:bookmarkStart w:id="482" w:name="_PERM_MCCTEMPBM_CRPT84840098___2"/>
      <w:bookmarkEnd w:id="481"/>
      <w:r>
        <w:t>Contact:</w:t>
      </w:r>
      <w:r w:rsidR="00487A39">
        <w:t>&lt;sip:cat-as.home1.net&gt;</w:t>
      </w:r>
      <w:r w:rsidR="00487A39" w:rsidRPr="00861C74">
        <w:rPr>
          <w:rFonts w:eastAsia="PMingLiU" w:cs="Courier New"/>
          <w:lang w:eastAsia="zh-TW"/>
        </w:rPr>
        <w:t>;</w:t>
      </w:r>
      <w:r w:rsidR="00487A39" w:rsidRPr="00861C74">
        <w:t>+g.3gpp.icsi_ref="urn</w:t>
      </w:r>
      <w:r w:rsidR="00487A39">
        <w:t>%3Aurn-7%3gpp-service.ims.icsi.mmtel"</w:t>
      </w:r>
    </w:p>
    <w:p w14:paraId="02CD6B21"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483" w:name="_PERM_MCCTEMPBM_CRPT84840099___2"/>
      <w:bookmarkEnd w:id="482"/>
      <w:r w:rsidRPr="002D639B">
        <w:rPr>
          <w:snapToGrid w:val="0"/>
        </w:rPr>
        <w:t xml:space="preserve">Content-Type: application/sdp </w:t>
      </w:r>
    </w:p>
    <w:p w14:paraId="1D938E95" w14:textId="77777777" w:rsidR="00804D41"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lang w:eastAsia="zh-CN"/>
        </w:rPr>
      </w:pPr>
      <w:r>
        <w:rPr>
          <w:rFonts w:hint="eastAsia"/>
          <w:snapToGrid w:val="0"/>
          <w:lang w:eastAsia="zh-CN"/>
        </w:rPr>
        <w:t>Content-Disposition: early-session</w:t>
      </w:r>
    </w:p>
    <w:p w14:paraId="40D1A972"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2D639B">
        <w:rPr>
          <w:snapToGrid w:val="0"/>
        </w:rPr>
        <w:t>Content-Length: (…)</w:t>
      </w:r>
    </w:p>
    <w:p w14:paraId="465E578D"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lang w:eastAsia="zh-CN"/>
        </w:rPr>
      </w:pPr>
    </w:p>
    <w:p w14:paraId="2C518D99"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v=0</w:t>
      </w:r>
    </w:p>
    <w:p w14:paraId="4FB1E419"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o=- 298793361</w:t>
      </w:r>
      <w:r>
        <w:rPr>
          <w:rFonts w:hint="eastAsia"/>
          <w:lang w:eastAsia="zh-CN"/>
        </w:rPr>
        <w:t>6</w:t>
      </w:r>
      <w:r w:rsidRPr="002D639B">
        <w:t xml:space="preserve"> 298793361</w:t>
      </w:r>
      <w:r>
        <w:rPr>
          <w:rFonts w:hint="eastAsia"/>
          <w:lang w:eastAsia="zh-CN"/>
        </w:rPr>
        <w:t>6</w:t>
      </w:r>
      <w:r w:rsidRPr="002D639B">
        <w:t xml:space="preserve"> IN IP6 5555::eee:fff:aaa:bbb</w:t>
      </w:r>
    </w:p>
    <w:p w14:paraId="768871CA"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s=-</w:t>
      </w:r>
    </w:p>
    <w:p w14:paraId="6B8242FF" w14:textId="77777777" w:rsidR="00804D41" w:rsidRPr="00914D4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914D4D">
        <w:rPr>
          <w:lang w:val="de-DE"/>
        </w:rPr>
        <w:t>c=IN IP6 5555::ccc:aaa:</w:t>
      </w:r>
      <w:r w:rsidRPr="00914D4D">
        <w:rPr>
          <w:rFonts w:hint="eastAsia"/>
          <w:lang w:val="de-DE" w:eastAsia="zh-CN"/>
        </w:rPr>
        <w:t>bbb</w:t>
      </w:r>
      <w:r w:rsidRPr="00914D4D">
        <w:rPr>
          <w:lang w:val="de-DE"/>
        </w:rPr>
        <w:t>:a</w:t>
      </w:r>
      <w:r w:rsidRPr="00914D4D">
        <w:rPr>
          <w:rFonts w:hint="eastAsia"/>
          <w:lang w:val="de-DE" w:eastAsia="zh-CN"/>
        </w:rPr>
        <w:t>cc</w:t>
      </w:r>
    </w:p>
    <w:p w14:paraId="7F513123" w14:textId="77777777" w:rsidR="00804D41" w:rsidRPr="00FF6742"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FF6742">
        <w:rPr>
          <w:lang w:val="de-DE"/>
        </w:rPr>
        <w:t>t=0 0</w:t>
      </w:r>
    </w:p>
    <w:p w14:paraId="68D6F955" w14:textId="77777777" w:rsidR="00804D41" w:rsidRPr="00895344"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895344">
        <w:rPr>
          <w:lang w:val="fr-FR"/>
        </w:rPr>
        <w:t>m=audio 3456 RTP/AVP 97</w:t>
      </w:r>
    </w:p>
    <w:p w14:paraId="1A282831" w14:textId="77777777" w:rsidR="00804D41" w:rsidRPr="00914D4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14D4D">
        <w:rPr>
          <w:lang w:val="pt-BR"/>
        </w:rPr>
        <w:t>b=AS:25.4</w:t>
      </w:r>
    </w:p>
    <w:p w14:paraId="119AB260" w14:textId="77777777" w:rsidR="00804D41" w:rsidRPr="00914D4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14D4D">
        <w:rPr>
          <w:lang w:val="pt-BR"/>
        </w:rPr>
        <w:t>a=curr:qos local sendrecv</w:t>
      </w:r>
    </w:p>
    <w:p w14:paraId="76B9C6CB" w14:textId="77777777" w:rsidR="00804D41" w:rsidRPr="00914D4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914D4D">
        <w:rPr>
          <w:lang w:val="pt-BR"/>
        </w:rPr>
        <w:t xml:space="preserve">a=curr:qos remote </w:t>
      </w:r>
      <w:r w:rsidRPr="00914D4D">
        <w:rPr>
          <w:rFonts w:hint="eastAsia"/>
          <w:lang w:val="pt-BR" w:eastAsia="zh-CN"/>
        </w:rPr>
        <w:t>none</w:t>
      </w:r>
    </w:p>
    <w:p w14:paraId="500C433F" w14:textId="77777777" w:rsidR="00804D41" w:rsidRPr="00914D4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14D4D">
        <w:rPr>
          <w:lang w:val="pt-BR"/>
        </w:rPr>
        <w:t>a=des:qos mandatory local sendrecv</w:t>
      </w:r>
    </w:p>
    <w:p w14:paraId="017C9824" w14:textId="77777777" w:rsidR="00804D41" w:rsidRPr="00914D4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14D4D">
        <w:rPr>
          <w:lang w:val="pt-BR"/>
        </w:rPr>
        <w:t>a=des:qos mandatory remote sendrecv</w:t>
      </w:r>
    </w:p>
    <w:p w14:paraId="23E53ECC" w14:textId="77777777" w:rsidR="00804D41" w:rsidRPr="00914D4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14D4D">
        <w:rPr>
          <w:lang w:val="pt-BR"/>
        </w:rPr>
        <w:t xml:space="preserve">a=rtpmap:97 AMR </w:t>
      </w:r>
    </w:p>
    <w:p w14:paraId="2CA6E7E9" w14:textId="77777777" w:rsidR="005F42C7" w:rsidRDefault="00804D41" w:rsidP="005F42C7">
      <w:pPr>
        <w:pStyle w:val="PL"/>
        <w:keepNext/>
        <w:pBdr>
          <w:top w:val="single" w:sz="4" w:space="1" w:color="auto"/>
          <w:left w:val="single" w:sz="4" w:space="4" w:color="auto"/>
          <w:bottom w:val="single" w:sz="4" w:space="1" w:color="auto"/>
          <w:right w:val="single" w:sz="4" w:space="4" w:color="auto"/>
        </w:pBdr>
        <w:ind w:left="851" w:right="284" w:hanging="284"/>
        <w:rPr>
          <w:lang w:val="pt-BR" w:eastAsia="ja-JP"/>
        </w:rPr>
      </w:pPr>
      <w:bookmarkStart w:id="484" w:name="_PERM_MCCTEMPBM_CRPT84840100___2"/>
      <w:bookmarkEnd w:id="483"/>
      <w:r w:rsidRPr="00914D4D">
        <w:rPr>
          <w:lang w:val="pt-BR"/>
        </w:rPr>
        <w:t>a=fmtp:97 mode-set=0,2,5,7; maxframes</w:t>
      </w:r>
    </w:p>
    <w:p w14:paraId="1A1BA5C8" w14:textId="77777777" w:rsidR="00804D41" w:rsidRPr="00914D4D" w:rsidRDefault="005F42C7" w:rsidP="005F42C7">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B37A2D">
        <w:rPr>
          <w:rFonts w:hint="eastAsia"/>
        </w:rPr>
        <w:t>a=content:g.3gpp.</w:t>
      </w:r>
      <w:r>
        <w:rPr>
          <w:rFonts w:hint="eastAsia"/>
          <w:lang w:eastAsia="ja-JP"/>
        </w:rPr>
        <w:t>cat</w:t>
      </w:r>
    </w:p>
    <w:bookmarkEnd w:id="484"/>
    <w:p w14:paraId="31B3BA78" w14:textId="77777777" w:rsidR="00804D41" w:rsidRPr="00914D4D" w:rsidRDefault="00804D41" w:rsidP="00804D41">
      <w:pPr>
        <w:rPr>
          <w:lang w:val="pt-BR"/>
        </w:rPr>
      </w:pPr>
    </w:p>
    <w:p w14:paraId="57055064" w14:textId="77777777" w:rsidR="00804D41" w:rsidRDefault="00804D41" w:rsidP="00804D41">
      <w:pPr>
        <w:pStyle w:val="EX"/>
        <w:keepLines w:val="0"/>
      </w:pPr>
      <w:r>
        <w:rPr>
          <w:rFonts w:hint="eastAsia"/>
          <w:b/>
          <w:lang w:eastAsia="zh-CN"/>
        </w:rPr>
        <w:t xml:space="preserve">early </w:t>
      </w:r>
      <w:r w:rsidRPr="002D639B">
        <w:rPr>
          <w:b/>
        </w:rPr>
        <w:t>SDP</w:t>
      </w:r>
      <w:r w:rsidRPr="002D639B">
        <w:tab/>
        <w:t xml:space="preserve">The </w:t>
      </w:r>
      <w:r>
        <w:rPr>
          <w:rFonts w:hint="eastAsia"/>
          <w:lang w:eastAsia="zh-CN"/>
        </w:rPr>
        <w:t xml:space="preserve">early-session </w:t>
      </w:r>
      <w:r w:rsidRPr="002D639B">
        <w:t xml:space="preserve">SDP </w:t>
      </w:r>
      <w:r>
        <w:rPr>
          <w:rFonts w:hint="eastAsia"/>
          <w:lang w:eastAsia="zh-CN"/>
        </w:rPr>
        <w:t>offer</w:t>
      </w:r>
      <w:r>
        <w:t xml:space="preserve"> (</w:t>
      </w:r>
      <w:r>
        <w:rPr>
          <w:rFonts w:hint="eastAsia"/>
          <w:lang w:eastAsia="zh-CN"/>
        </w:rPr>
        <w:t xml:space="preserve">early </w:t>
      </w:r>
      <w:r>
        <w:t>SDP_</w:t>
      </w:r>
      <w:r>
        <w:rPr>
          <w:rFonts w:hint="eastAsia"/>
          <w:lang w:eastAsia="zh-CN"/>
        </w:rPr>
        <w:t>O</w:t>
      </w:r>
      <w:r>
        <w:t xml:space="preserve">) </w:t>
      </w:r>
      <w:r w:rsidRPr="002D639B">
        <w:t>contains a</w:t>
      </w:r>
      <w:r>
        <w:t xml:space="preserve"> set of codecs supported to be used for CAT</w:t>
      </w:r>
      <w:r w:rsidR="005F42C7">
        <w:rPr>
          <w:rFonts w:hint="eastAsia"/>
          <w:lang w:eastAsia="ja-JP"/>
        </w:rPr>
        <w:t xml:space="preserve"> and</w:t>
      </w:r>
      <w:r w:rsidR="005F42C7" w:rsidRPr="00601DFE">
        <w:rPr>
          <w:lang w:eastAsia="ja-JP"/>
        </w:rPr>
        <w:t>, in this example,</w:t>
      </w:r>
      <w:r w:rsidR="005F42C7">
        <w:rPr>
          <w:rFonts w:hint="eastAsia"/>
          <w:lang w:eastAsia="ja-JP"/>
        </w:rPr>
        <w:t xml:space="preserve"> includes a SDP </w:t>
      </w:r>
      <w:r w:rsidR="005F42C7">
        <w:rPr>
          <w:lang w:eastAsia="ja-JP"/>
        </w:rPr>
        <w:t>"</w:t>
      </w:r>
      <w:r w:rsidR="005F42C7">
        <w:rPr>
          <w:rFonts w:hint="eastAsia"/>
          <w:lang w:eastAsia="ja-JP"/>
        </w:rPr>
        <w:t>a=content</w:t>
      </w:r>
      <w:r w:rsidR="005F42C7">
        <w:rPr>
          <w:lang w:eastAsia="ja-JP"/>
        </w:rPr>
        <w:t>"</w:t>
      </w:r>
      <w:r w:rsidR="005F42C7">
        <w:rPr>
          <w:rFonts w:hint="eastAsia"/>
          <w:lang w:eastAsia="ja-JP"/>
        </w:rPr>
        <w:t xml:space="preserve"> attribute with a "g.3gpp.cat" value for each media description</w:t>
      </w:r>
      <w:r>
        <w:t xml:space="preserve">. The </w:t>
      </w:r>
      <w:r>
        <w:rPr>
          <w:rFonts w:hint="eastAsia"/>
          <w:lang w:eastAsia="zh-CN"/>
        </w:rPr>
        <w:t xml:space="preserve">early-session </w:t>
      </w:r>
      <w:r>
        <w:t>SDP content is based on information received from the MRF. The local preconditions are indicated as fulfilled.</w:t>
      </w:r>
    </w:p>
    <w:p w14:paraId="01E9F6C5" w14:textId="77777777" w:rsidR="00804D41" w:rsidRDefault="00904A56" w:rsidP="00804D41">
      <w:pPr>
        <w:pStyle w:val="EX"/>
        <w:keepLines w:val="0"/>
      </w:pPr>
      <w:r>
        <w:rPr>
          <w:b/>
        </w:rPr>
        <w:t>Recv-Info</w:t>
      </w:r>
      <w:r w:rsidRPr="002D639B">
        <w:rPr>
          <w:b/>
        </w:rPr>
        <w:t>:</w:t>
      </w:r>
      <w:r>
        <w:tab/>
        <w:t>The CAT-AS indicates willingness to receive DTMF Info Packages in INFO requests.</w:t>
      </w:r>
    </w:p>
    <w:p w14:paraId="07AC84B0" w14:textId="77777777" w:rsidR="00804D41" w:rsidRDefault="00804D41" w:rsidP="00804D41">
      <w:pPr>
        <w:pStyle w:val="B1"/>
        <w:ind w:left="284" w:firstLine="0"/>
        <w:rPr>
          <w:b/>
          <w:bCs/>
          <w:lang w:eastAsia="zh-CN"/>
        </w:rPr>
      </w:pPr>
      <w:bookmarkStart w:id="485" w:name="_PERM_MCCTEMPBM_CRPT84840101___2"/>
      <w:r>
        <w:rPr>
          <w:b/>
          <w:bCs/>
        </w:rPr>
        <w:t>9-10</w:t>
      </w:r>
      <w:r>
        <w:rPr>
          <w:b/>
          <w:bCs/>
        </w:rPr>
        <w:tab/>
        <w:t>PRACK request (UE#1 to CAT-AS) see example in table</w:t>
      </w:r>
      <w:r w:rsidR="00E81604">
        <w:rPr>
          <w:b/>
          <w:bCs/>
        </w:rPr>
        <w:t> </w:t>
      </w:r>
      <w:r>
        <w:rPr>
          <w:b/>
          <w:bCs/>
        </w:rPr>
        <w:t>A.</w:t>
      </w:r>
      <w:r>
        <w:rPr>
          <w:rFonts w:hint="eastAsia"/>
          <w:b/>
          <w:bCs/>
          <w:lang w:eastAsia="zh-CN"/>
        </w:rPr>
        <w:t>4</w:t>
      </w:r>
      <w:r>
        <w:rPr>
          <w:b/>
          <w:bCs/>
        </w:rPr>
        <w:t>.2-</w:t>
      </w:r>
      <w:r>
        <w:rPr>
          <w:rFonts w:hint="eastAsia"/>
          <w:b/>
          <w:bCs/>
          <w:lang w:eastAsia="zh-CN"/>
        </w:rPr>
        <w:t>9</w:t>
      </w:r>
    </w:p>
    <w:bookmarkEnd w:id="485"/>
    <w:p w14:paraId="006B125C" w14:textId="77777777" w:rsidR="00804D41" w:rsidRDefault="00804D41" w:rsidP="00804D41">
      <w:pPr>
        <w:pStyle w:val="B1"/>
      </w:pPr>
      <w:r>
        <w:tab/>
        <w:t>UE#1 sends a SIP PRACK request</w:t>
      </w:r>
      <w:r>
        <w:rPr>
          <w:rFonts w:hint="eastAsia"/>
          <w:lang w:eastAsia="zh-CN"/>
        </w:rPr>
        <w:t xml:space="preserve"> with a early-session SDP answer</w:t>
      </w:r>
      <w:r>
        <w:t>, which acknowledges the SIP 183 (Session Progress) provisional response, to</w:t>
      </w:r>
      <w:r>
        <w:rPr>
          <w:rFonts w:hint="eastAsia"/>
          <w:lang w:eastAsia="zh-CN"/>
        </w:rPr>
        <w:t>wards</w:t>
      </w:r>
      <w:r>
        <w:t xml:space="preserve"> </w:t>
      </w:r>
      <w:r>
        <w:rPr>
          <w:rFonts w:hint="eastAsia"/>
          <w:lang w:eastAsia="zh-CN"/>
        </w:rPr>
        <w:t>UE#2</w:t>
      </w:r>
      <w:r>
        <w:t>.</w:t>
      </w:r>
    </w:p>
    <w:p w14:paraId="26AC034B" w14:textId="77777777" w:rsidR="00804D41" w:rsidRDefault="00804D41" w:rsidP="00804D41">
      <w:pPr>
        <w:pStyle w:val="B1"/>
      </w:pPr>
      <w:r>
        <w:tab/>
        <w:t>The CAT-AS instructs the MRF to play CAT media.</w:t>
      </w:r>
    </w:p>
    <w:p w14:paraId="30072174" w14:textId="77777777" w:rsidR="00804D41" w:rsidRPr="002D639B" w:rsidRDefault="00804D41" w:rsidP="00804D41">
      <w:pPr>
        <w:pStyle w:val="TH"/>
      </w:pPr>
      <w:r>
        <w:lastRenderedPageBreak/>
        <w:t>Table</w:t>
      </w:r>
      <w:r w:rsidR="00E81604">
        <w:t> </w:t>
      </w:r>
      <w:r>
        <w:t>A.</w:t>
      </w:r>
      <w:r>
        <w:rPr>
          <w:rFonts w:hint="eastAsia"/>
          <w:lang w:eastAsia="zh-CN"/>
        </w:rPr>
        <w:t>4</w:t>
      </w:r>
      <w:r>
        <w:t>.2-</w:t>
      </w:r>
      <w:r>
        <w:rPr>
          <w:rFonts w:hint="eastAsia"/>
          <w:lang w:eastAsia="zh-CN"/>
        </w:rPr>
        <w:t>9</w:t>
      </w:r>
      <w:r>
        <w:t xml:space="preserve">: </w:t>
      </w:r>
      <w:r>
        <w:rPr>
          <w:rFonts w:hint="eastAsia"/>
          <w:lang w:eastAsia="zh-CN"/>
        </w:rPr>
        <w:t>PRACK</w:t>
      </w:r>
      <w:r>
        <w:t xml:space="preserve"> request (UE#1 to CAT-AS</w:t>
      </w:r>
      <w:r w:rsidRPr="002D639B">
        <w:t>)</w:t>
      </w:r>
    </w:p>
    <w:p w14:paraId="1C9B28FC"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bookmarkStart w:id="486" w:name="_PERM_MCCTEMPBM_CRPT84840102___2"/>
      <w:r>
        <w:rPr>
          <w:rFonts w:hint="eastAsia"/>
          <w:lang w:eastAsia="zh-CN"/>
        </w:rPr>
        <w:t>PRACK</w:t>
      </w:r>
      <w:r w:rsidRPr="002D639B">
        <w:t xml:space="preserve"> </w:t>
      </w:r>
      <w:r>
        <w:t>sip:</w:t>
      </w:r>
      <w:r w:rsidR="00487A39">
        <w:t>cat-as.home1.net</w:t>
      </w:r>
      <w:r w:rsidRPr="002D639B">
        <w:t xml:space="preserve"> SIP/2.0</w:t>
      </w:r>
    </w:p>
    <w:p w14:paraId="07801278"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Via: SIP/2.0/UDP [5555::aaa:bbb:ccc:ddd]:1357;comp=sigcomp;branch=z9hG4bKnashds7</w:t>
      </w:r>
    </w:p>
    <w:p w14:paraId="5751494A"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Max-Forwards: 70</w:t>
      </w:r>
    </w:p>
    <w:p w14:paraId="64758D36"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Route: &lt;sip:pcscf1.visited1.net:7531;lr;comp=sigcomp&gt;, &lt;sip:</w:t>
      </w:r>
      <w:r>
        <w:rPr>
          <w:rFonts w:hint="eastAsia"/>
          <w:lang w:eastAsia="zh-CN"/>
        </w:rPr>
        <w:t>orig@</w:t>
      </w:r>
      <w:r w:rsidRPr="002D639B">
        <w:t>scscf1.home1.net;lr&gt;</w:t>
      </w:r>
    </w:p>
    <w:p w14:paraId="0CB73360"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P-Preferred-Identity: "John Doe" &lt;sip:user1_public1@home1.net&gt;</w:t>
      </w:r>
    </w:p>
    <w:p w14:paraId="6B3AACC9"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P-Access-Network-Info: 3GPP-UTRAN-TDD; utran-cell-id-3gpp=234151D0FCE11</w:t>
      </w:r>
    </w:p>
    <w:p w14:paraId="45037CBA"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Privacy: none</w:t>
      </w:r>
    </w:p>
    <w:p w14:paraId="31D4C004"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From:</w:t>
      </w:r>
    </w:p>
    <w:p w14:paraId="49D72821"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p>
    <w:p w14:paraId="5E2B4930"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 xml:space="preserve">Call-ID: </w:t>
      </w:r>
    </w:p>
    <w:p w14:paraId="3DA3900D"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Cseq: 12</w:t>
      </w:r>
      <w:r>
        <w:rPr>
          <w:rFonts w:hint="eastAsia"/>
          <w:lang w:eastAsia="zh-CN"/>
        </w:rPr>
        <w:t>8</w:t>
      </w:r>
      <w:r w:rsidRPr="002D639B">
        <w:t xml:space="preserve"> </w:t>
      </w:r>
      <w:r>
        <w:rPr>
          <w:rFonts w:hint="eastAsia"/>
          <w:lang w:eastAsia="zh-CN"/>
        </w:rPr>
        <w:t>PRACK</w:t>
      </w:r>
    </w:p>
    <w:p w14:paraId="46DA25DA"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Contact:</w:t>
      </w:r>
    </w:p>
    <w:p w14:paraId="39EB01F3"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 xml:space="preserve">Content-Type: application/sdp </w:t>
      </w:r>
    </w:p>
    <w:p w14:paraId="07B69462"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Pr>
          <w:rFonts w:hint="eastAsia"/>
          <w:lang w:eastAsia="zh-CN"/>
        </w:rPr>
        <w:t>Content-Disposition: early-session</w:t>
      </w:r>
    </w:p>
    <w:p w14:paraId="0267238F"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sidRPr="002D639B">
        <w:t>Content-Length: (…)</w:t>
      </w:r>
    </w:p>
    <w:p w14:paraId="49CBE204"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p>
    <w:p w14:paraId="2DAA8EB8"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v=0</w:t>
      </w:r>
    </w:p>
    <w:p w14:paraId="0331FC78"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o=- 298793361</w:t>
      </w:r>
      <w:r>
        <w:rPr>
          <w:rFonts w:hint="eastAsia"/>
          <w:lang w:eastAsia="zh-CN"/>
        </w:rPr>
        <w:t>6</w:t>
      </w:r>
      <w:r w:rsidRPr="002D639B">
        <w:t xml:space="preserve"> 298793361</w:t>
      </w:r>
      <w:r>
        <w:rPr>
          <w:rFonts w:hint="eastAsia"/>
          <w:lang w:eastAsia="zh-CN"/>
        </w:rPr>
        <w:t>6</w:t>
      </w:r>
      <w:r w:rsidRPr="002D639B">
        <w:t xml:space="preserve"> IN IP6 5555::aaa:bbb:ccc:ddd</w:t>
      </w:r>
    </w:p>
    <w:p w14:paraId="2FAF2FFB"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s=-</w:t>
      </w:r>
    </w:p>
    <w:p w14:paraId="6ED0865A" w14:textId="77777777" w:rsidR="00804D41" w:rsidRPr="00F627FA"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nl-NL"/>
        </w:rPr>
      </w:pPr>
      <w:r w:rsidRPr="00F627FA">
        <w:rPr>
          <w:lang w:val="nl-NL"/>
        </w:rPr>
        <w:t xml:space="preserve">c=IN IP6 5555::aaa:bbb:ccc:ddd </w:t>
      </w:r>
    </w:p>
    <w:p w14:paraId="50BF1731" w14:textId="77777777" w:rsidR="00804D41" w:rsidRPr="002901F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2901F1">
        <w:rPr>
          <w:lang w:val="fr-FR"/>
        </w:rPr>
        <w:t>t=0 0</w:t>
      </w:r>
    </w:p>
    <w:p w14:paraId="4DE98D3D" w14:textId="77777777" w:rsidR="00804D41" w:rsidRPr="002901F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2901F1">
        <w:rPr>
          <w:lang w:val="fr-FR"/>
        </w:rPr>
        <w:t>m=audio 34</w:t>
      </w:r>
      <w:r w:rsidRPr="002901F1">
        <w:rPr>
          <w:rFonts w:hint="eastAsia"/>
          <w:lang w:val="fr-FR" w:eastAsia="zh-CN"/>
        </w:rPr>
        <w:t>6</w:t>
      </w:r>
      <w:r w:rsidRPr="002901F1">
        <w:rPr>
          <w:lang w:val="fr-FR"/>
        </w:rPr>
        <w:t>6 RTP/AVP 97</w:t>
      </w:r>
    </w:p>
    <w:p w14:paraId="13DC4038" w14:textId="77777777" w:rsidR="00804D41" w:rsidRPr="00914D4D"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914D4D">
        <w:rPr>
          <w:lang w:val="pt-BR"/>
        </w:rPr>
        <w:t>b=AS:25.4</w:t>
      </w:r>
    </w:p>
    <w:p w14:paraId="03985CC5" w14:textId="77777777" w:rsidR="00804D41" w:rsidRPr="00914D4D"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914D4D">
        <w:rPr>
          <w:lang w:val="pt-BR"/>
        </w:rPr>
        <w:t>a=curr:qos local sendrecv</w:t>
      </w:r>
    </w:p>
    <w:p w14:paraId="072B9C6E" w14:textId="77777777" w:rsidR="00804D41" w:rsidRPr="00914D4D"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pt-BR" w:eastAsia="zh-CN"/>
        </w:rPr>
      </w:pPr>
      <w:r w:rsidRPr="00914D4D">
        <w:rPr>
          <w:lang w:val="pt-BR"/>
        </w:rPr>
        <w:t xml:space="preserve">a=curr:qos remote </w:t>
      </w:r>
      <w:r w:rsidRPr="00914D4D">
        <w:rPr>
          <w:rFonts w:hint="eastAsia"/>
          <w:lang w:val="pt-BR" w:eastAsia="zh-CN"/>
        </w:rPr>
        <w:t>sendrecv</w:t>
      </w:r>
    </w:p>
    <w:p w14:paraId="2F1CD78B" w14:textId="77777777" w:rsidR="00804D41" w:rsidRPr="00914D4D"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914D4D">
        <w:rPr>
          <w:lang w:val="pt-BR"/>
        </w:rPr>
        <w:t>a=des:qos mandatory local sendrecv</w:t>
      </w:r>
    </w:p>
    <w:p w14:paraId="0085B017" w14:textId="77777777" w:rsidR="00804D41" w:rsidRPr="00914D4D"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914D4D">
        <w:rPr>
          <w:lang w:val="pt-BR"/>
        </w:rPr>
        <w:t>a=des:qos none remote sendrecv</w:t>
      </w:r>
    </w:p>
    <w:p w14:paraId="23C10580" w14:textId="77777777" w:rsidR="00804D41" w:rsidRPr="00914D4D"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pt-BR" w:eastAsia="zh-CN"/>
        </w:rPr>
      </w:pPr>
      <w:r w:rsidRPr="00914D4D">
        <w:rPr>
          <w:lang w:val="pt-BR"/>
        </w:rPr>
        <w:t>a=rtpmap:97 AMR</w:t>
      </w:r>
    </w:p>
    <w:p w14:paraId="3EFCBA3F" w14:textId="77777777" w:rsidR="00804D41" w:rsidRPr="00914D4D"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pt-BR" w:eastAsia="zh-CN"/>
        </w:rPr>
      </w:pPr>
      <w:r w:rsidRPr="00914D4D">
        <w:rPr>
          <w:lang w:val="pt-BR"/>
        </w:rPr>
        <w:t>a=fmtp:97 mode-set=0,2,5,7; maxframes</w:t>
      </w:r>
    </w:p>
    <w:bookmarkEnd w:id="486"/>
    <w:p w14:paraId="0081D174" w14:textId="77777777" w:rsidR="00804D41" w:rsidRPr="00914D4D" w:rsidRDefault="00804D41" w:rsidP="00804D41">
      <w:pPr>
        <w:rPr>
          <w:lang w:val="pt-BR"/>
        </w:rPr>
      </w:pPr>
    </w:p>
    <w:p w14:paraId="0F4D00BF" w14:textId="77777777" w:rsidR="00804D41" w:rsidRDefault="00804D41" w:rsidP="00804D41">
      <w:pPr>
        <w:pStyle w:val="EX"/>
        <w:keepLines w:val="0"/>
        <w:rPr>
          <w:lang w:eastAsia="zh-CN"/>
        </w:rPr>
      </w:pPr>
      <w:r>
        <w:rPr>
          <w:rFonts w:hint="eastAsia"/>
          <w:b/>
          <w:lang w:eastAsia="zh-CN"/>
        </w:rPr>
        <w:t xml:space="preserve">early </w:t>
      </w:r>
      <w:r w:rsidRPr="002D639B">
        <w:rPr>
          <w:b/>
        </w:rPr>
        <w:t>SDP</w:t>
      </w:r>
      <w:r w:rsidRPr="002D639B">
        <w:tab/>
        <w:t xml:space="preserve">The </w:t>
      </w:r>
      <w:r>
        <w:rPr>
          <w:rFonts w:hint="eastAsia"/>
          <w:lang w:eastAsia="zh-CN"/>
        </w:rPr>
        <w:t xml:space="preserve">early-session </w:t>
      </w:r>
      <w:r w:rsidRPr="002D639B">
        <w:t xml:space="preserve">SDP </w:t>
      </w:r>
      <w:r>
        <w:rPr>
          <w:rFonts w:hint="eastAsia"/>
          <w:lang w:eastAsia="zh-CN"/>
        </w:rPr>
        <w:t>answer</w:t>
      </w:r>
      <w:r>
        <w:t xml:space="preserve"> (</w:t>
      </w:r>
      <w:r>
        <w:rPr>
          <w:rFonts w:hint="eastAsia"/>
          <w:lang w:eastAsia="zh-CN"/>
        </w:rPr>
        <w:t xml:space="preserve">early </w:t>
      </w:r>
      <w:r>
        <w:t>SDP_</w:t>
      </w:r>
      <w:r>
        <w:rPr>
          <w:rFonts w:hint="eastAsia"/>
          <w:lang w:eastAsia="zh-CN"/>
        </w:rPr>
        <w:t>A</w:t>
      </w:r>
      <w:r>
        <w:t xml:space="preserve">) </w:t>
      </w:r>
      <w:r w:rsidRPr="002D639B">
        <w:t>contains a</w:t>
      </w:r>
      <w:r>
        <w:t xml:space="preserve"> set of codecs supported </w:t>
      </w:r>
      <w:r w:rsidRPr="002D639B">
        <w:t xml:space="preserve">by UE#1 </w:t>
      </w:r>
      <w:r>
        <w:rPr>
          <w:rFonts w:hint="eastAsia"/>
          <w:lang w:eastAsia="zh-CN"/>
        </w:rPr>
        <w:t>to be used for CAT</w:t>
      </w:r>
      <w:r w:rsidRPr="002D639B">
        <w:t>.</w:t>
      </w:r>
      <w:r>
        <w:t xml:space="preserve"> The local preconditions are indicated as fulfilled.</w:t>
      </w:r>
    </w:p>
    <w:p w14:paraId="18225C4F" w14:textId="77777777" w:rsidR="00804D41" w:rsidRDefault="00804D41" w:rsidP="00804D41">
      <w:pPr>
        <w:pStyle w:val="B1"/>
        <w:ind w:left="284" w:firstLine="0"/>
        <w:rPr>
          <w:b/>
          <w:bCs/>
        </w:rPr>
      </w:pPr>
      <w:bookmarkStart w:id="487" w:name="_PERM_MCCTEMPBM_CRPT84840103___2"/>
      <w:r>
        <w:rPr>
          <w:b/>
          <w:bCs/>
        </w:rPr>
        <w:t>11-12</w:t>
      </w:r>
      <w:r>
        <w:rPr>
          <w:b/>
          <w:bCs/>
        </w:rPr>
        <w:tab/>
        <w:t>200 (OK) response to PRACK</w:t>
      </w:r>
      <w:r w:rsidR="00267B4F">
        <w:rPr>
          <w:b/>
          <w:bCs/>
        </w:rPr>
        <w:t xml:space="preserve"> request</w:t>
      </w:r>
      <w:r>
        <w:rPr>
          <w:b/>
          <w:bCs/>
        </w:rPr>
        <w:t xml:space="preserve"> (CAT-AS to UE#1)</w:t>
      </w:r>
    </w:p>
    <w:bookmarkEnd w:id="487"/>
    <w:p w14:paraId="793BF529" w14:textId="77777777" w:rsidR="00804D41" w:rsidRDefault="00804D41" w:rsidP="00804D41">
      <w:pPr>
        <w:pStyle w:val="B1"/>
        <w:rPr>
          <w:b/>
          <w:bCs/>
        </w:rPr>
      </w:pPr>
      <w:r>
        <w:tab/>
        <w:t>The CAT-AS sends a SIP 200 (OK) response for the SIP PRACK request to UE#1.</w:t>
      </w:r>
    </w:p>
    <w:p w14:paraId="0C391FC5" w14:textId="77777777" w:rsidR="00804D41" w:rsidRDefault="00804D41" w:rsidP="00804D41">
      <w:pPr>
        <w:pStyle w:val="B1"/>
        <w:ind w:left="284" w:firstLine="0"/>
        <w:rPr>
          <w:b/>
          <w:bCs/>
          <w:lang w:eastAsia="zh-CN"/>
        </w:rPr>
      </w:pPr>
      <w:bookmarkStart w:id="488" w:name="_PERM_MCCTEMPBM_CRPT84840104___2"/>
      <w:r>
        <w:rPr>
          <w:b/>
          <w:bCs/>
        </w:rPr>
        <w:t>13-14</w:t>
      </w:r>
      <w:r>
        <w:rPr>
          <w:b/>
          <w:bCs/>
        </w:rPr>
        <w:tab/>
        <w:t xml:space="preserve">200 (OK) response to INVITE </w:t>
      </w:r>
      <w:r w:rsidR="00267B4F">
        <w:rPr>
          <w:b/>
          <w:bCs/>
        </w:rPr>
        <w:t xml:space="preserve">request </w:t>
      </w:r>
      <w:r>
        <w:rPr>
          <w:b/>
          <w:bCs/>
        </w:rPr>
        <w:t>(UE#2 to CAT-AS) see example in table</w:t>
      </w:r>
      <w:r w:rsidR="00E81604">
        <w:rPr>
          <w:b/>
          <w:bCs/>
        </w:rPr>
        <w:t> </w:t>
      </w:r>
      <w:r>
        <w:rPr>
          <w:b/>
          <w:bCs/>
        </w:rPr>
        <w:t>A.</w:t>
      </w:r>
      <w:r>
        <w:rPr>
          <w:rFonts w:hint="eastAsia"/>
          <w:b/>
          <w:bCs/>
          <w:lang w:eastAsia="zh-CN"/>
        </w:rPr>
        <w:t>4</w:t>
      </w:r>
      <w:r>
        <w:rPr>
          <w:b/>
          <w:bCs/>
        </w:rPr>
        <w:t>.2-</w:t>
      </w:r>
      <w:r>
        <w:rPr>
          <w:rFonts w:hint="eastAsia"/>
          <w:b/>
          <w:bCs/>
          <w:lang w:eastAsia="zh-CN"/>
        </w:rPr>
        <w:t>13</w:t>
      </w:r>
    </w:p>
    <w:bookmarkEnd w:id="488"/>
    <w:p w14:paraId="068479CC" w14:textId="77777777" w:rsidR="00804D41" w:rsidRDefault="00804D41" w:rsidP="00804D41">
      <w:pPr>
        <w:pStyle w:val="B1"/>
      </w:pPr>
      <w:r>
        <w:tab/>
        <w:t>The called party answers the call. UE#2 sends a SIP 200 (OK) final response for the SIP INVITE request to</w:t>
      </w:r>
      <w:r>
        <w:rPr>
          <w:rFonts w:hint="eastAsia"/>
          <w:lang w:eastAsia="zh-CN"/>
        </w:rPr>
        <w:t>wards UE#1</w:t>
      </w:r>
      <w:r>
        <w:t>.</w:t>
      </w:r>
    </w:p>
    <w:p w14:paraId="2341478D" w14:textId="77777777" w:rsidR="00804D41" w:rsidRDefault="00804D41" w:rsidP="00804D41">
      <w:pPr>
        <w:pStyle w:val="B1"/>
      </w:pPr>
      <w:r>
        <w:tab/>
        <w:t>The CAT-AS instructs the MRF to stop CAT media.</w:t>
      </w:r>
    </w:p>
    <w:p w14:paraId="1A62A7CB" w14:textId="77777777" w:rsidR="00804D41" w:rsidRPr="002D639B" w:rsidRDefault="00804D41" w:rsidP="00804D41">
      <w:pPr>
        <w:pStyle w:val="TH"/>
      </w:pPr>
      <w:r>
        <w:t>Table</w:t>
      </w:r>
      <w:r w:rsidR="00E81604">
        <w:t> </w:t>
      </w:r>
      <w:r>
        <w:t>A.</w:t>
      </w:r>
      <w:r>
        <w:rPr>
          <w:rFonts w:hint="eastAsia"/>
          <w:lang w:eastAsia="zh-CN"/>
        </w:rPr>
        <w:t>4</w:t>
      </w:r>
      <w:r>
        <w:t>.2-</w:t>
      </w:r>
      <w:r>
        <w:rPr>
          <w:rFonts w:hint="eastAsia"/>
          <w:lang w:eastAsia="zh-CN"/>
        </w:rPr>
        <w:t>13</w:t>
      </w:r>
      <w:r>
        <w:t>: 200 (OK) response (UE#2 to CAT-AS</w:t>
      </w:r>
      <w:r w:rsidRPr="002D639B">
        <w:t>)</w:t>
      </w:r>
    </w:p>
    <w:p w14:paraId="55CBD9BB"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pPr>
      <w:bookmarkStart w:id="489" w:name="_PERM_MCCTEMPBM_CRPT84840105___2"/>
      <w:r>
        <w:t>SIP/2.0 200 OK</w:t>
      </w:r>
    </w:p>
    <w:p w14:paraId="086CC39D"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pPr>
      <w:r w:rsidRPr="002D639B">
        <w:t>Via: SIP/2.0/UDP pcscf2.visited2.net;branch=z9hG4bK361k21.1, SIP/2.0/UDP scscf</w:t>
      </w:r>
      <w:r>
        <w:t>2.home2.net;branch=z9hG4bK764XC12</w:t>
      </w:r>
      <w:r w:rsidRPr="002D639B">
        <w:t>.1,</w:t>
      </w:r>
      <w:r>
        <w:t xml:space="preserve"> SIP/2.0/UDP catas.home2.net;branch=z9hG4bK764Q32</w:t>
      </w:r>
      <w:r w:rsidRPr="002D639B">
        <w:t>.1, SIP/2.0/UDP scscf2.home2.net;branch=z9hG4bK764z87.1,</w:t>
      </w:r>
      <w:r>
        <w:t xml:space="preserve"> </w:t>
      </w:r>
      <w:r w:rsidRPr="002D639B">
        <w:t xml:space="preserve">SIP/2.0/UDP scscf1.home1.net;branch=z9hG4bK332b23.1, SIP/2.0/UDP </w:t>
      </w:r>
      <w:r w:rsidRPr="002D639B">
        <w:lastRenderedPageBreak/>
        <w:t>pcscf1.visited1.net;branch=z9hG4bK240f3</w:t>
      </w:r>
      <w:r>
        <w:t xml:space="preserve">4.1, </w:t>
      </w:r>
      <w:r w:rsidRPr="002D639B">
        <w:t>SIP/2.0/UDP [5555::aaa:bbb:ccc:ddd]:1357;comp=sigcomp;branch=z9hG4bKnashds7</w:t>
      </w:r>
    </w:p>
    <w:p w14:paraId="4F9907FF"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bookmarkStart w:id="490" w:name="_PERM_MCCTEMPBM_CRPT84840106___2"/>
      <w:bookmarkEnd w:id="489"/>
      <w:r w:rsidRPr="002D639B">
        <w:t>From:</w:t>
      </w:r>
    </w:p>
    <w:p w14:paraId="3CD490B0"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r>
        <w:t>:</w:t>
      </w:r>
    </w:p>
    <w:p w14:paraId="41BF7B9E"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69F62168"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226C77C9"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pPr>
      <w:bookmarkStart w:id="491" w:name="_PERM_MCCTEMPBM_CRPT84840107___2"/>
      <w:bookmarkEnd w:id="490"/>
      <w:r w:rsidRPr="002D639B">
        <w:t>Contact: &lt;sip:</w:t>
      </w:r>
      <w:r w:rsidR="00487A39" w:rsidRPr="003B01FD">
        <w:rPr>
          <w:rFonts w:cs="Courier New"/>
          <w:szCs w:val="16"/>
          <w:lang w:val="en-US"/>
        </w:rPr>
        <w:t>user2_public1@home2.net;gr=urn:uuid:2ad8950e-48a5-4a74-8d99-ad76cc7fc74</w:t>
      </w:r>
      <w:r w:rsidR="00487A39" w:rsidRPr="003B01FD" w:rsidDel="003B01FD">
        <w:t xml:space="preserve"> </w:t>
      </w:r>
      <w:r w:rsidRPr="002D639B">
        <w:t>&gt;</w:t>
      </w:r>
      <w:r w:rsidR="00487A39" w:rsidRPr="003B01FD">
        <w:rPr>
          <w:rFonts w:eastAsia="PMingLiU" w:cs="Courier New"/>
          <w:lang w:eastAsia="zh-TW"/>
        </w:rPr>
        <w:t>;</w:t>
      </w:r>
      <w:r w:rsidR="00487A39" w:rsidRPr="003B01FD">
        <w:t>+g</w:t>
      </w:r>
      <w:r w:rsidR="00487A39">
        <w:t>.3gpp.icsi_ref="urn%3Aurn-7%3gpp-service.ims.icsi.mmtel"</w:t>
      </w:r>
    </w:p>
    <w:p w14:paraId="363C2E2A" w14:textId="77777777" w:rsidR="00804D41" w:rsidRPr="00914D4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lang w:val="fr-FR" w:eastAsia="zh-CN"/>
        </w:rPr>
      </w:pPr>
      <w:bookmarkStart w:id="492" w:name="_PERM_MCCTEMPBM_CRPT84840108___2"/>
      <w:bookmarkEnd w:id="491"/>
      <w:r w:rsidRPr="00914D4D">
        <w:rPr>
          <w:snapToGrid w:val="0"/>
          <w:lang w:val="fr-FR"/>
        </w:rPr>
        <w:t>Content-Type: application/sdp</w:t>
      </w:r>
    </w:p>
    <w:p w14:paraId="3DC3DA6C" w14:textId="77777777" w:rsidR="00804D41" w:rsidRPr="00914D4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lang w:val="fr-FR" w:eastAsia="zh-CN"/>
        </w:rPr>
      </w:pPr>
      <w:r w:rsidRPr="00914D4D">
        <w:rPr>
          <w:rFonts w:hint="eastAsia"/>
          <w:snapToGrid w:val="0"/>
          <w:lang w:val="fr-FR" w:eastAsia="zh-CN"/>
        </w:rPr>
        <w:t>Content-Disposition: session</w:t>
      </w:r>
    </w:p>
    <w:p w14:paraId="1D9F40EC"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2D639B">
        <w:rPr>
          <w:snapToGrid w:val="0"/>
        </w:rPr>
        <w:t>Content-Length: (…)</w:t>
      </w:r>
    </w:p>
    <w:p w14:paraId="018A4F7E"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32183944"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v=0</w:t>
      </w:r>
    </w:p>
    <w:p w14:paraId="6659AAC9"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o=- 2987933615 2987933615 IN IP6 5555::eee:fff:aaa:bbb</w:t>
      </w:r>
    </w:p>
    <w:p w14:paraId="18F9D87F"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s=-</w:t>
      </w:r>
    </w:p>
    <w:p w14:paraId="43F3387C"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pPr>
      <w:r>
        <w:t>c=IN IP6 6666::eee:fff:aaa:bbb</w:t>
      </w:r>
    </w:p>
    <w:p w14:paraId="64CAB74D" w14:textId="77777777" w:rsidR="00804D41" w:rsidRPr="00C61269"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C61269">
        <w:rPr>
          <w:lang w:val="fr-FR"/>
        </w:rPr>
        <w:t>t=0 0</w:t>
      </w:r>
    </w:p>
    <w:p w14:paraId="4FE6DF09" w14:textId="77777777" w:rsidR="00804D41" w:rsidRPr="00C61269"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C61269">
        <w:rPr>
          <w:lang w:val="fr-FR"/>
        </w:rPr>
        <w:t>m=audio 3456 RTP/AVP 97 96</w:t>
      </w:r>
    </w:p>
    <w:p w14:paraId="670742D8" w14:textId="77777777" w:rsidR="00804D41" w:rsidRPr="00914D4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14D4D">
        <w:rPr>
          <w:lang w:val="pt-BR"/>
        </w:rPr>
        <w:t>b=AS:25.4</w:t>
      </w:r>
    </w:p>
    <w:p w14:paraId="1C9C4BDC" w14:textId="77777777" w:rsidR="00804D41" w:rsidRPr="00914D4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14D4D">
        <w:rPr>
          <w:lang w:val="pt-BR"/>
        </w:rPr>
        <w:t>a=curr:qos local sendrecv</w:t>
      </w:r>
    </w:p>
    <w:p w14:paraId="33170646" w14:textId="77777777" w:rsidR="00804D41" w:rsidRPr="00914D4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14D4D">
        <w:rPr>
          <w:lang w:val="pt-BR"/>
        </w:rPr>
        <w:t>a=curr:qos remote sendrecv</w:t>
      </w:r>
    </w:p>
    <w:p w14:paraId="15586C9F" w14:textId="77777777" w:rsidR="00804D41" w:rsidRPr="00914D4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14D4D">
        <w:rPr>
          <w:lang w:val="pt-BR"/>
        </w:rPr>
        <w:t>a=des:qos mandatory local sendrecv</w:t>
      </w:r>
    </w:p>
    <w:p w14:paraId="7C4BC448" w14:textId="77777777" w:rsidR="00804D41" w:rsidRPr="00914D4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14D4D">
        <w:rPr>
          <w:lang w:val="pt-BR"/>
        </w:rPr>
        <w:t>a=des:qos mandatory remote sendrecv</w:t>
      </w:r>
    </w:p>
    <w:p w14:paraId="01B60B07" w14:textId="77777777" w:rsidR="00804D41" w:rsidRPr="00914D4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14D4D">
        <w:rPr>
          <w:lang w:val="pt-BR"/>
        </w:rPr>
        <w:t xml:space="preserve">a=rtpmap:97 AMR </w:t>
      </w:r>
    </w:p>
    <w:p w14:paraId="3FD1AB3D" w14:textId="77777777" w:rsidR="00804D41" w:rsidRPr="00914D4D"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rPr>
          <w:lang w:val="pt-BR" w:eastAsia="zh-CN"/>
        </w:rPr>
      </w:pPr>
      <w:bookmarkStart w:id="493" w:name="_PERM_MCCTEMPBM_CRPT84840109___2"/>
      <w:bookmarkEnd w:id="492"/>
      <w:r w:rsidRPr="00914D4D">
        <w:rPr>
          <w:lang w:val="pt-BR"/>
        </w:rPr>
        <w:t>a=fmtp:97 mode-set=0,2,5,7; maxframes</w:t>
      </w:r>
      <w:r w:rsidRPr="00914D4D">
        <w:rPr>
          <w:rFonts w:hint="eastAsia"/>
          <w:lang w:val="pt-BR" w:eastAsia="zh-CN"/>
        </w:rPr>
        <w:t>=2</w:t>
      </w:r>
    </w:p>
    <w:p w14:paraId="69A316A1"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bookmarkStart w:id="494" w:name="_PERM_MCCTEMPBM_CRPT84840110___2"/>
      <w:bookmarkEnd w:id="493"/>
      <w:r w:rsidRPr="002D639B">
        <w:t>a=rtpmap:96 telephone-event</w:t>
      </w:r>
    </w:p>
    <w:bookmarkEnd w:id="494"/>
    <w:p w14:paraId="30A81CAB" w14:textId="77777777" w:rsidR="00804D41" w:rsidRDefault="00804D41" w:rsidP="00804D41"/>
    <w:p w14:paraId="3C60A177" w14:textId="77777777" w:rsidR="00804D41" w:rsidRPr="00311E5C" w:rsidRDefault="00804D41" w:rsidP="00804D41">
      <w:pPr>
        <w:pStyle w:val="EX"/>
        <w:keepLines w:val="0"/>
      </w:pPr>
      <w:r w:rsidRPr="002D639B">
        <w:rPr>
          <w:b/>
        </w:rPr>
        <w:t>SDP</w:t>
      </w:r>
      <w:r w:rsidRPr="002D639B">
        <w:tab/>
        <w:t xml:space="preserve">The SDP </w:t>
      </w:r>
      <w:r>
        <w:t>answer (SDP_A) contains a set of codecs to be used for the session. If preconditions are used, they are indicated as fulfilled.</w:t>
      </w:r>
    </w:p>
    <w:p w14:paraId="621F27CC" w14:textId="77777777" w:rsidR="00804D41" w:rsidRDefault="00804D41" w:rsidP="00804D41">
      <w:pPr>
        <w:pStyle w:val="B1"/>
        <w:ind w:left="284" w:firstLine="0"/>
        <w:rPr>
          <w:b/>
          <w:bCs/>
        </w:rPr>
      </w:pPr>
      <w:bookmarkStart w:id="495" w:name="_PERM_MCCTEMPBM_CRPT84840111___2"/>
      <w:r>
        <w:rPr>
          <w:b/>
          <w:bCs/>
        </w:rPr>
        <w:t>15-16</w:t>
      </w:r>
      <w:r>
        <w:rPr>
          <w:b/>
          <w:bCs/>
        </w:rPr>
        <w:tab/>
        <w:t xml:space="preserve">200 (OK) response to INVITE </w:t>
      </w:r>
      <w:r w:rsidR="00267B4F">
        <w:rPr>
          <w:b/>
          <w:bCs/>
        </w:rPr>
        <w:t xml:space="preserve">request </w:t>
      </w:r>
      <w:r>
        <w:rPr>
          <w:b/>
          <w:bCs/>
        </w:rPr>
        <w:t>(CAT-AS to UE#1)</w:t>
      </w:r>
    </w:p>
    <w:bookmarkEnd w:id="495"/>
    <w:p w14:paraId="6046A795" w14:textId="77777777" w:rsidR="00804D41" w:rsidRDefault="00804D41" w:rsidP="00804D41">
      <w:pPr>
        <w:pStyle w:val="B1"/>
      </w:pPr>
      <w:r>
        <w:tab/>
        <w:t>The CAT-AS forwards the SIP 200 (OK) response to UE#1.</w:t>
      </w:r>
    </w:p>
    <w:p w14:paraId="1197DD3E" w14:textId="77777777" w:rsidR="00804D41" w:rsidRDefault="00804D41" w:rsidP="00804D41">
      <w:pPr>
        <w:pStyle w:val="B1"/>
      </w:pPr>
      <w:r>
        <w:tab/>
        <w:t xml:space="preserve">A </w:t>
      </w:r>
      <w:r>
        <w:rPr>
          <w:rFonts w:hint="eastAsia"/>
          <w:lang w:eastAsia="zh-CN"/>
        </w:rPr>
        <w:t>regular session</w:t>
      </w:r>
      <w:r>
        <w:t xml:space="preserve"> is established between UE#1 and UE#2.</w:t>
      </w:r>
    </w:p>
    <w:p w14:paraId="0A0F4C66" w14:textId="77777777" w:rsidR="00804D41" w:rsidRDefault="00804D41" w:rsidP="00804D41">
      <w:pPr>
        <w:pStyle w:val="B1"/>
      </w:pPr>
      <w:r>
        <w:tab/>
        <w:t>The early</w:t>
      </w:r>
      <w:r>
        <w:rPr>
          <w:rFonts w:hint="eastAsia"/>
          <w:lang w:eastAsia="zh-CN"/>
        </w:rPr>
        <w:t xml:space="preserve"> session</w:t>
      </w:r>
      <w:r>
        <w:t xml:space="preserve"> between UE#1 and the CAT-AS is terminated.</w:t>
      </w:r>
    </w:p>
    <w:p w14:paraId="07F2935D" w14:textId="77777777" w:rsidR="00804D41" w:rsidRDefault="00CE28E0" w:rsidP="00CE28E0">
      <w:pPr>
        <w:pStyle w:val="B1"/>
        <w:ind w:left="284" w:firstLine="0"/>
        <w:rPr>
          <w:b/>
          <w:bCs/>
        </w:rPr>
      </w:pPr>
      <w:bookmarkStart w:id="496" w:name="_PERM_MCCTEMPBM_CRPT84840112___2"/>
      <w:r>
        <w:rPr>
          <w:b/>
          <w:bCs/>
        </w:rPr>
        <w:t>17 18</w:t>
      </w:r>
      <w:r>
        <w:rPr>
          <w:b/>
          <w:bCs/>
        </w:rPr>
        <w:tab/>
      </w:r>
      <w:r w:rsidR="00804D41">
        <w:rPr>
          <w:b/>
          <w:bCs/>
        </w:rPr>
        <w:t>ACK request (UE#1 to UE#2)</w:t>
      </w:r>
    </w:p>
    <w:bookmarkEnd w:id="496"/>
    <w:p w14:paraId="000C1401" w14:textId="77777777" w:rsidR="00804D41" w:rsidRPr="002D639B" w:rsidRDefault="00804D41" w:rsidP="00804D41">
      <w:pPr>
        <w:pStyle w:val="B1"/>
      </w:pPr>
      <w:r>
        <w:tab/>
        <w:t>UE#1 sends a SIP ACK request, which acknowledges the SIP 200 (OK) final response, to UE#2.</w:t>
      </w:r>
    </w:p>
    <w:p w14:paraId="6A682D32" w14:textId="77777777" w:rsidR="00804D41" w:rsidRPr="00804D41" w:rsidRDefault="00804D41" w:rsidP="00804D41"/>
    <w:p w14:paraId="399AD845" w14:textId="77777777" w:rsidR="00F9182F" w:rsidRDefault="00CB4F50" w:rsidP="00F9182F">
      <w:pPr>
        <w:pStyle w:val="Heading2"/>
      </w:pPr>
      <w:bookmarkStart w:id="497" w:name="_Toc20131436"/>
      <w:bookmarkStart w:id="498" w:name="_Toc36122563"/>
      <w:bookmarkStart w:id="499" w:name="_Toc45183262"/>
      <w:bookmarkStart w:id="500" w:name="_Toc45696703"/>
      <w:bookmarkStart w:id="501" w:name="_Toc163140027"/>
      <w:r>
        <w:t>A.4.3</w:t>
      </w:r>
      <w:r>
        <w:tab/>
        <w:t>CAT when UE#1 does not have required resources available while UE#2 has resources available</w:t>
      </w:r>
      <w:bookmarkEnd w:id="497"/>
      <w:bookmarkEnd w:id="498"/>
      <w:bookmarkEnd w:id="499"/>
      <w:bookmarkEnd w:id="500"/>
      <w:bookmarkEnd w:id="501"/>
    </w:p>
    <w:p w14:paraId="04678EE9" w14:textId="77777777" w:rsidR="00F9182F" w:rsidRPr="00F9182F" w:rsidRDefault="00F9182F" w:rsidP="00F9182F"/>
    <w:bookmarkStart w:id="502" w:name="_MCCTEMPBM_CRPT84840113___7"/>
    <w:p w14:paraId="13E22AD5" w14:textId="77777777" w:rsidR="00F9182F" w:rsidRDefault="00267B4F" w:rsidP="00F9182F">
      <w:pPr>
        <w:pStyle w:val="TH"/>
      </w:pPr>
      <w:r>
        <w:object w:dxaOrig="12097" w:dyaOrig="15683" w14:anchorId="3F63DF66">
          <v:shape id="_x0000_i1031" type="#_x0000_t75" style="width:481.5pt;height:624pt" o:ole="">
            <v:imagedata r:id="rId21" o:title=""/>
          </v:shape>
          <o:OLEObject Type="Embed" ProgID="Visio.Drawing.11" ShapeID="_x0000_i1031" DrawAspect="Content" ObjectID="_1781410667" r:id="rId22"/>
        </w:object>
      </w:r>
    </w:p>
    <w:bookmarkEnd w:id="502"/>
    <w:p w14:paraId="6691EAF8" w14:textId="77777777" w:rsidR="00F9182F" w:rsidRPr="002D639B" w:rsidRDefault="00F9182F" w:rsidP="00F9182F">
      <w:pPr>
        <w:pStyle w:val="TF"/>
      </w:pPr>
      <w:r w:rsidRPr="002D639B">
        <w:t>Figure</w:t>
      </w:r>
      <w:r w:rsidR="00E81604">
        <w:t> </w:t>
      </w:r>
      <w:r>
        <w:t>A.</w:t>
      </w:r>
      <w:r>
        <w:rPr>
          <w:rFonts w:hint="eastAsia"/>
          <w:lang w:eastAsia="zh-CN"/>
        </w:rPr>
        <w:t>4</w:t>
      </w:r>
      <w:r>
        <w:t>.</w:t>
      </w:r>
      <w:r>
        <w:rPr>
          <w:rFonts w:hint="eastAsia"/>
          <w:lang w:eastAsia="zh-CN"/>
        </w:rPr>
        <w:t>3</w:t>
      </w:r>
      <w:r>
        <w:t>-1: CAT, UE#</w:t>
      </w:r>
      <w:r>
        <w:rPr>
          <w:rFonts w:hint="eastAsia"/>
          <w:lang w:eastAsia="zh-CN"/>
        </w:rPr>
        <w:t>1</w:t>
      </w:r>
      <w:r>
        <w:t xml:space="preserve"> does not have resources available</w:t>
      </w:r>
    </w:p>
    <w:p w14:paraId="06F011C6" w14:textId="77777777" w:rsidR="00F9182F" w:rsidRDefault="00454B4A" w:rsidP="00454B4A">
      <w:pPr>
        <w:pStyle w:val="B1"/>
        <w:ind w:left="285"/>
        <w:rPr>
          <w:b/>
          <w:lang w:eastAsia="zh-CN"/>
        </w:rPr>
      </w:pPr>
      <w:bookmarkStart w:id="503" w:name="_PERM_MCCTEMPBM_CRPT84840114___2"/>
      <w:r w:rsidRPr="00454B4A">
        <w:rPr>
          <w:b/>
        </w:rPr>
        <w:t>1</w:t>
      </w:r>
      <w:r w:rsidRPr="00454B4A">
        <w:rPr>
          <w:rFonts w:hint="eastAsia"/>
          <w:b/>
          <w:lang w:eastAsia="zh-CN"/>
        </w:rPr>
        <w:t>-</w:t>
      </w:r>
      <w:r>
        <w:rPr>
          <w:b/>
        </w:rPr>
        <w:t>2</w:t>
      </w:r>
      <w:r>
        <w:rPr>
          <w:b/>
        </w:rPr>
        <w:tab/>
      </w:r>
      <w:r>
        <w:rPr>
          <w:b/>
        </w:rPr>
        <w:tab/>
      </w:r>
      <w:r w:rsidR="00F9182F">
        <w:rPr>
          <w:b/>
        </w:rPr>
        <w:t>INVITE request (UE#1 to CAT-AS) see example in table</w:t>
      </w:r>
      <w:r w:rsidR="00E81604">
        <w:rPr>
          <w:b/>
        </w:rPr>
        <w:t> </w:t>
      </w:r>
      <w:r w:rsidR="00F9182F">
        <w:rPr>
          <w:b/>
        </w:rPr>
        <w:t>A.</w:t>
      </w:r>
      <w:r w:rsidR="00F9182F">
        <w:rPr>
          <w:rFonts w:hint="eastAsia"/>
          <w:b/>
          <w:lang w:eastAsia="zh-CN"/>
        </w:rPr>
        <w:t>4</w:t>
      </w:r>
      <w:r w:rsidR="00F9182F">
        <w:rPr>
          <w:b/>
        </w:rPr>
        <w:t>.</w:t>
      </w:r>
      <w:r w:rsidR="00F9182F">
        <w:rPr>
          <w:rFonts w:hint="eastAsia"/>
          <w:b/>
          <w:lang w:eastAsia="zh-CN"/>
        </w:rPr>
        <w:t>3</w:t>
      </w:r>
      <w:r w:rsidR="00F9182F">
        <w:rPr>
          <w:b/>
        </w:rPr>
        <w:t>-</w:t>
      </w:r>
      <w:r w:rsidR="00F9182F">
        <w:rPr>
          <w:rFonts w:hint="eastAsia"/>
          <w:b/>
          <w:lang w:eastAsia="zh-CN"/>
        </w:rPr>
        <w:t>1</w:t>
      </w:r>
    </w:p>
    <w:bookmarkEnd w:id="503"/>
    <w:p w14:paraId="42E69F10" w14:textId="77777777" w:rsidR="00454B4A" w:rsidRPr="00454B4A" w:rsidRDefault="00454B4A" w:rsidP="00454B4A">
      <w:pPr>
        <w:pStyle w:val="B1"/>
      </w:pPr>
      <w:r>
        <w:tab/>
        <w:t>UE#1 sends a SIP INVITE request to the intermediate IM CN subsystem.</w:t>
      </w:r>
    </w:p>
    <w:p w14:paraId="24710341" w14:textId="77777777" w:rsidR="00F9182F" w:rsidRPr="002D639B" w:rsidRDefault="00F9182F" w:rsidP="00F9182F">
      <w:pPr>
        <w:pStyle w:val="TH"/>
      </w:pPr>
      <w:r>
        <w:lastRenderedPageBreak/>
        <w:t>Table</w:t>
      </w:r>
      <w:r w:rsidR="00E81604">
        <w:t> </w:t>
      </w:r>
      <w:r>
        <w:t>A.</w:t>
      </w:r>
      <w:r>
        <w:rPr>
          <w:rFonts w:hint="eastAsia"/>
          <w:lang w:eastAsia="zh-CN"/>
        </w:rPr>
        <w:t>4</w:t>
      </w:r>
      <w:r>
        <w:t>.</w:t>
      </w:r>
      <w:r>
        <w:rPr>
          <w:rFonts w:hint="eastAsia"/>
          <w:lang w:eastAsia="zh-CN"/>
        </w:rPr>
        <w:t>3</w:t>
      </w:r>
      <w:r>
        <w:t>-</w:t>
      </w:r>
      <w:r>
        <w:rPr>
          <w:rFonts w:hint="eastAsia"/>
          <w:lang w:eastAsia="zh-CN"/>
        </w:rPr>
        <w:t>1</w:t>
      </w:r>
      <w:r>
        <w:t xml:space="preserve">: INVITE request (UE#1 to </w:t>
      </w:r>
      <w:r>
        <w:rPr>
          <w:rFonts w:hint="eastAsia"/>
          <w:lang w:eastAsia="zh-CN"/>
        </w:rPr>
        <w:t>S-CSCF</w:t>
      </w:r>
      <w:r w:rsidRPr="002D639B">
        <w:t>)</w:t>
      </w:r>
    </w:p>
    <w:p w14:paraId="1E96914F"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bookmarkStart w:id="504" w:name="_PERM_MCCTEMPBM_CRPT84840115___2"/>
      <w:r w:rsidRPr="002D639B">
        <w:t>INVITE tel:+1-212-555-2222 SIP/2.0</w:t>
      </w:r>
    </w:p>
    <w:p w14:paraId="11513C20"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Via: SIP/2.0/UDP [5555::aaa:bbb:ccc:ddd]:1357;comp=sigcomp;branch=z9hG4bKnashds7</w:t>
      </w:r>
    </w:p>
    <w:p w14:paraId="747C427B"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Max-Forwards: 70</w:t>
      </w:r>
    </w:p>
    <w:p w14:paraId="5E0F64FD"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Route: &lt;sip:pcscf1.visited1.net:7531;lr;comp=sigcomp&gt;, &lt;sip:</w:t>
      </w:r>
      <w:r>
        <w:rPr>
          <w:rFonts w:hint="eastAsia"/>
          <w:lang w:eastAsia="zh-CN"/>
        </w:rPr>
        <w:t>orig@</w:t>
      </w:r>
      <w:r w:rsidRPr="002D639B">
        <w:t>scscf1.home1.net;lr&gt;</w:t>
      </w:r>
    </w:p>
    <w:p w14:paraId="0FA224F1"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P-Preferred-Identity: "John Doe" &lt;sip:user1_public1@home1.net&gt;</w:t>
      </w:r>
    </w:p>
    <w:p w14:paraId="5A6FDBA9"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P-Access-Network-Info: 3GPP-UTRAN-TDD; utran-cell-id-3gpp=234151D0FCE11</w:t>
      </w:r>
    </w:p>
    <w:p w14:paraId="104ABF62"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Privacy: none</w:t>
      </w:r>
    </w:p>
    <w:p w14:paraId="1E9CD60A"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From: &lt;sip:user1_public1@home1.net&gt;;tag=171828</w:t>
      </w:r>
    </w:p>
    <w:p w14:paraId="01CC0365"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To: &lt;tel:+1-212-555-2222&gt;</w:t>
      </w:r>
    </w:p>
    <w:p w14:paraId="0AAAF14B"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 xml:space="preserve">Call-ID: cb03a0s09a2sdfglkj490333 </w:t>
      </w:r>
    </w:p>
    <w:p w14:paraId="5AF7752E"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Cseq: 127 INVITE</w:t>
      </w:r>
    </w:p>
    <w:p w14:paraId="6257599D" w14:textId="77777777" w:rsidR="003A3B67" w:rsidRDefault="00904A56" w:rsidP="00F9182F">
      <w:pPr>
        <w:pStyle w:val="PL"/>
        <w:keepNext/>
        <w:pBdr>
          <w:top w:val="single" w:sz="4" w:space="1" w:color="auto"/>
          <w:left w:val="single" w:sz="4" w:space="4" w:color="auto"/>
          <w:bottom w:val="single" w:sz="4" w:space="1" w:color="auto"/>
          <w:right w:val="single" w:sz="4" w:space="4" w:color="auto"/>
        </w:pBdr>
        <w:ind w:left="851" w:right="284" w:hanging="284"/>
      </w:pPr>
      <w:bookmarkStart w:id="505" w:name="_PERM_MCCTEMPBM_CRPT84840116___2"/>
      <w:bookmarkEnd w:id="504"/>
      <w:r>
        <w:t>Recv-Info: infoDtmf</w:t>
      </w:r>
    </w:p>
    <w:p w14:paraId="4C15CCE0"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snapToGrid w:val="0"/>
          <w:lang w:eastAsia="zh-CN"/>
        </w:rPr>
      </w:pPr>
      <w:r w:rsidRPr="002D639B">
        <w:rPr>
          <w:snapToGrid w:val="0"/>
        </w:rPr>
        <w:t>Supported: precondition, 100rel</w:t>
      </w:r>
      <w:r>
        <w:rPr>
          <w:snapToGrid w:val="0"/>
        </w:rPr>
        <w:t xml:space="preserve">, </w:t>
      </w:r>
      <w:r>
        <w:rPr>
          <w:rFonts w:hint="eastAsia"/>
          <w:snapToGrid w:val="0"/>
          <w:lang w:eastAsia="zh-CN"/>
        </w:rPr>
        <w:t>early-session</w:t>
      </w:r>
    </w:p>
    <w:p w14:paraId="7B619C57"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bookmarkStart w:id="506" w:name="_PERM_MCCTEMPBM_CRPT84840117___2"/>
      <w:bookmarkEnd w:id="505"/>
      <w:r w:rsidRPr="002D639B">
        <w:t>Security-Verify: ipsec-3gpp; q=0.1; alg=hmac-sha-1-96; spi-c=98765432; spi-s=87654321; port-c=8642; port-s=7531</w:t>
      </w:r>
    </w:p>
    <w:p w14:paraId="6AB7B62E" w14:textId="77777777" w:rsidR="00F9182F" w:rsidRPr="005D6FF6"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sidRPr="005D6FF6">
        <w:t>Contact: &lt;sip:</w:t>
      </w:r>
      <w:r w:rsidR="00487A39" w:rsidRPr="005D6FF6">
        <w:t>user1_public1@home1.net;</w:t>
      </w:r>
      <w:r w:rsidR="00487A39" w:rsidRPr="005D6FF6">
        <w:rPr>
          <w:rFonts w:eastAsia="PMingLiU" w:cs="Courier New"/>
          <w:lang w:eastAsia="zh-TW"/>
        </w:rPr>
        <w:t>gr=urn:uuid:f81d4fae-7dec-11d0-a765-00a0c91e6bf6</w:t>
      </w:r>
      <w:r w:rsidRPr="005D6FF6">
        <w:rPr>
          <w:rFonts w:hint="eastAsia"/>
          <w:lang w:eastAsia="zh-CN"/>
        </w:rPr>
        <w:t>&gt;</w:t>
      </w:r>
      <w:r w:rsidR="00487A39" w:rsidRPr="005D6FF6">
        <w:rPr>
          <w:rFonts w:eastAsia="PMingLiU" w:cs="Courier New"/>
          <w:lang w:eastAsia="zh-TW"/>
        </w:rPr>
        <w:t>;</w:t>
      </w:r>
      <w:r w:rsidR="00487A39" w:rsidRPr="005D6FF6">
        <w:t>+g.3gpp.icsi_ref="urn%3Aurn-7%3gpp-service.ims.icsi.mmtel"</w:t>
      </w:r>
    </w:p>
    <w:p w14:paraId="24D4F73A" w14:textId="77777777" w:rsidR="00487A39" w:rsidRPr="00267B4F" w:rsidRDefault="00487A39" w:rsidP="00487A39">
      <w:pPr>
        <w:pStyle w:val="PL"/>
        <w:keepNext/>
        <w:pBdr>
          <w:top w:val="single" w:sz="4" w:space="1" w:color="auto"/>
          <w:left w:val="single" w:sz="4" w:space="4" w:color="auto"/>
          <w:bottom w:val="single" w:sz="4" w:space="1" w:color="auto"/>
          <w:right w:val="single" w:sz="4" w:space="4" w:color="auto"/>
        </w:pBdr>
        <w:ind w:left="850" w:right="284" w:hanging="283"/>
        <w:rPr>
          <w:rFonts w:eastAsia="MS Mincho"/>
          <w:lang w:val="fr-FR"/>
        </w:rPr>
      </w:pPr>
      <w:r w:rsidRPr="00267B4F">
        <w:rPr>
          <w:rFonts w:eastAsia="MS Mincho"/>
          <w:lang w:val="fr-FR"/>
        </w:rPr>
        <w:t xml:space="preserve">Accept:application/sdp, </w:t>
      </w:r>
      <w:r w:rsidRPr="00732BA0">
        <w:rPr>
          <w:lang w:val="fr-FR"/>
        </w:rPr>
        <w:t>application/3gpp-ims+xml</w:t>
      </w:r>
    </w:p>
    <w:p w14:paraId="191D30DB" w14:textId="77777777" w:rsidR="00F9182F" w:rsidRPr="00EB0AAD"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rPr>
          <w:lang w:val="fr-FR" w:eastAsia="zh-CN"/>
        </w:rPr>
      </w:pPr>
      <w:r w:rsidRPr="00EB0AAD">
        <w:rPr>
          <w:lang w:val="fr-FR"/>
        </w:rPr>
        <w:t>Content-Type: application/sdp</w:t>
      </w:r>
    </w:p>
    <w:p w14:paraId="0FE811A9" w14:textId="77777777" w:rsidR="00F9182F" w:rsidRPr="00EB0AAD"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rPr>
          <w:lang w:val="fr-FR" w:eastAsia="zh-CN"/>
        </w:rPr>
      </w:pPr>
      <w:r w:rsidRPr="00EB0AAD">
        <w:rPr>
          <w:rFonts w:hint="eastAsia"/>
          <w:lang w:val="fr-FR" w:eastAsia="zh-CN"/>
        </w:rPr>
        <w:t>Content-Disposition: session</w:t>
      </w:r>
    </w:p>
    <w:p w14:paraId="54FA3A8A"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Content-Length: (…)</w:t>
      </w:r>
    </w:p>
    <w:p w14:paraId="1EA4982D"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p>
    <w:p w14:paraId="2B6EBA3C" w14:textId="77777777" w:rsidR="00F9182F" w:rsidRPr="002D639B" w:rsidRDefault="00F9182F" w:rsidP="00F9182F">
      <w:pPr>
        <w:pStyle w:val="PL"/>
        <w:pBdr>
          <w:top w:val="single" w:sz="4" w:space="1" w:color="auto"/>
          <w:left w:val="single" w:sz="4" w:space="4" w:color="auto"/>
          <w:bottom w:val="single" w:sz="4" w:space="1" w:color="auto"/>
          <w:right w:val="single" w:sz="4" w:space="4" w:color="auto"/>
        </w:pBdr>
        <w:ind w:left="850" w:right="284" w:hanging="283"/>
      </w:pPr>
      <w:r w:rsidRPr="002D639B">
        <w:t>v=0</w:t>
      </w:r>
    </w:p>
    <w:p w14:paraId="51EB5900" w14:textId="77777777" w:rsidR="00F9182F" w:rsidRPr="002D639B" w:rsidRDefault="00F9182F" w:rsidP="00F9182F">
      <w:pPr>
        <w:pStyle w:val="PL"/>
        <w:pBdr>
          <w:top w:val="single" w:sz="4" w:space="1" w:color="auto"/>
          <w:left w:val="single" w:sz="4" w:space="4" w:color="auto"/>
          <w:bottom w:val="single" w:sz="4" w:space="1" w:color="auto"/>
          <w:right w:val="single" w:sz="4" w:space="4" w:color="auto"/>
        </w:pBdr>
        <w:ind w:left="850" w:right="284" w:hanging="283"/>
      </w:pPr>
      <w:r w:rsidRPr="002D639B">
        <w:t>o=- 2987933615 2987933615 IN IP6 5555::aaa:bbb:ccc:ddd</w:t>
      </w:r>
    </w:p>
    <w:p w14:paraId="4CC24099" w14:textId="77777777" w:rsidR="00F9182F" w:rsidRPr="002D639B" w:rsidRDefault="00F9182F" w:rsidP="00F9182F">
      <w:pPr>
        <w:pStyle w:val="PL"/>
        <w:pBdr>
          <w:top w:val="single" w:sz="4" w:space="1" w:color="auto"/>
          <w:left w:val="single" w:sz="4" w:space="4" w:color="auto"/>
          <w:bottom w:val="single" w:sz="4" w:space="1" w:color="auto"/>
          <w:right w:val="single" w:sz="4" w:space="4" w:color="auto"/>
        </w:pBdr>
        <w:ind w:left="850" w:right="284" w:hanging="283"/>
      </w:pPr>
      <w:r w:rsidRPr="002D639B">
        <w:t>s=-</w:t>
      </w:r>
    </w:p>
    <w:p w14:paraId="53350120"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en-US"/>
        </w:rPr>
      </w:pPr>
      <w:r w:rsidRPr="00EB0AAD">
        <w:rPr>
          <w:lang w:val="en-US"/>
        </w:rPr>
        <w:t xml:space="preserve">c=IN IP6 5555::aaa:bbb:ccc:ddd </w:t>
      </w:r>
    </w:p>
    <w:p w14:paraId="337916C5" w14:textId="77777777" w:rsidR="00F9182F" w:rsidRPr="00143662"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476B5DDB" w14:textId="77777777" w:rsidR="00F9182F" w:rsidRPr="00143662"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 xml:space="preserve">m=video 3400 RTP/AVP 98 </w:t>
      </w:r>
    </w:p>
    <w:p w14:paraId="7CFC6FAC" w14:textId="77777777" w:rsidR="00F9182F" w:rsidRPr="00895344"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b=AS:75</w:t>
      </w:r>
    </w:p>
    <w:p w14:paraId="7B5526DF" w14:textId="77777777" w:rsidR="00F9182F" w:rsidRPr="00895344"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eastAsia="zh-CN"/>
        </w:rPr>
      </w:pPr>
      <w:r w:rsidRPr="00895344">
        <w:rPr>
          <w:lang w:val="pt-BR"/>
        </w:rPr>
        <w:t xml:space="preserve">a=curr:qos local </w:t>
      </w:r>
      <w:r w:rsidRPr="00895344">
        <w:rPr>
          <w:rFonts w:hint="eastAsia"/>
          <w:lang w:val="pt-BR" w:eastAsia="zh-CN"/>
        </w:rPr>
        <w:t>none</w:t>
      </w:r>
    </w:p>
    <w:p w14:paraId="0CC12FED" w14:textId="77777777" w:rsidR="00F9182F" w:rsidRPr="00895344"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remote none</w:t>
      </w:r>
    </w:p>
    <w:p w14:paraId="6A5854C3" w14:textId="77777777" w:rsidR="00F9182F" w:rsidRPr="00895344"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59B8A97C" w14:textId="77777777" w:rsidR="00F9182F" w:rsidRPr="00895344"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none remote sendrecv</w:t>
      </w:r>
    </w:p>
    <w:p w14:paraId="1C4AE26D"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a=rtpmap:98 H263</w:t>
      </w:r>
    </w:p>
    <w:p w14:paraId="7FDD240B"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m=audio 3456 RTP/AVP 97 96</w:t>
      </w:r>
    </w:p>
    <w:p w14:paraId="61BCBFE4"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b=AS:25.4</w:t>
      </w:r>
    </w:p>
    <w:p w14:paraId="211A7E73"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sidRPr="00EB0AAD">
        <w:rPr>
          <w:rFonts w:hint="eastAsia"/>
          <w:lang w:val="pt-BR" w:eastAsia="zh-CN"/>
        </w:rPr>
        <w:t>none</w:t>
      </w:r>
    </w:p>
    <w:p w14:paraId="1071B57B"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a=curr:qos remote none</w:t>
      </w:r>
    </w:p>
    <w:p w14:paraId="754BEFE5"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7D3F1794" w14:textId="77777777" w:rsidR="00F9182F" w:rsidRPr="002901F1"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2901F1">
        <w:rPr>
          <w:lang w:val="pt-BR"/>
        </w:rPr>
        <w:t>a=des:qos none remote sendrecv</w:t>
      </w:r>
    </w:p>
    <w:p w14:paraId="78787E7A" w14:textId="77777777" w:rsidR="00F9182F" w:rsidRPr="002901F1"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eastAsia="zh-CN"/>
        </w:rPr>
      </w:pPr>
      <w:r w:rsidRPr="002901F1">
        <w:rPr>
          <w:lang w:val="pt-BR"/>
        </w:rPr>
        <w:t>a=rtpmap:97 AMR</w:t>
      </w:r>
    </w:p>
    <w:p w14:paraId="4198F5F2" w14:textId="77777777" w:rsidR="00F9182F" w:rsidRPr="002901F1"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2901F1">
        <w:rPr>
          <w:lang w:val="pt-BR"/>
        </w:rPr>
        <w:t>a=fmtp:97 mode-set=0,2,5,7; maxframes=2</w:t>
      </w:r>
    </w:p>
    <w:p w14:paraId="242026D9"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a=rtpmap:96 telephone-event</w:t>
      </w:r>
    </w:p>
    <w:bookmarkEnd w:id="506"/>
    <w:p w14:paraId="007F15D2" w14:textId="77777777" w:rsidR="00F9182F" w:rsidRDefault="00F9182F" w:rsidP="00F9182F"/>
    <w:p w14:paraId="2674DB9A" w14:textId="77777777" w:rsidR="00904A56" w:rsidRDefault="00F9182F" w:rsidP="00D05533">
      <w:pPr>
        <w:pStyle w:val="EX"/>
        <w:keepLines w:val="0"/>
      </w:pPr>
      <w:r w:rsidRPr="002D639B">
        <w:rPr>
          <w:b/>
        </w:rPr>
        <w:t>Supported:</w:t>
      </w:r>
      <w:r>
        <w:tab/>
        <w:t xml:space="preserve">The UE indicates support </w:t>
      </w:r>
      <w:r w:rsidRPr="002D639B">
        <w:t xml:space="preserve">for </w:t>
      </w:r>
      <w:r>
        <w:t xml:space="preserve">preconditions, </w:t>
      </w:r>
      <w:r w:rsidRPr="002D639B">
        <w:t>reliable provisional responses</w:t>
      </w:r>
      <w:r>
        <w:t xml:space="preserve">, and </w:t>
      </w:r>
      <w:r>
        <w:rPr>
          <w:rFonts w:hint="eastAsia"/>
          <w:lang w:eastAsia="zh-CN"/>
        </w:rPr>
        <w:t>early-session SDP</w:t>
      </w:r>
      <w:r>
        <w:t>.</w:t>
      </w:r>
    </w:p>
    <w:p w14:paraId="6C197344" w14:textId="77777777" w:rsidR="00F9182F" w:rsidRDefault="00904A56" w:rsidP="00F9182F">
      <w:pPr>
        <w:pStyle w:val="EX"/>
        <w:keepLines w:val="0"/>
      </w:pPr>
      <w:r>
        <w:rPr>
          <w:b/>
        </w:rPr>
        <w:t>Recv-Info</w:t>
      </w:r>
      <w:r w:rsidRPr="002D639B">
        <w:rPr>
          <w:b/>
        </w:rPr>
        <w:t>:</w:t>
      </w:r>
      <w:r>
        <w:tab/>
        <w:t>The UE indicates willingness to receive DTMF Info Packages in INFO requests.</w:t>
      </w:r>
    </w:p>
    <w:p w14:paraId="2767F89E" w14:textId="77777777" w:rsidR="00F9182F" w:rsidRDefault="00F9182F" w:rsidP="00F9182F">
      <w:pPr>
        <w:pStyle w:val="EX"/>
      </w:pPr>
      <w:r w:rsidRPr="001B5980">
        <w:rPr>
          <w:b/>
        </w:rPr>
        <w:t>SDP</w:t>
      </w:r>
      <w:r w:rsidRPr="002D639B">
        <w:tab/>
        <w:t xml:space="preserve">The SDP </w:t>
      </w:r>
      <w:r>
        <w:t>offer (SDP_O</w:t>
      </w:r>
      <w:r>
        <w:rPr>
          <w:rFonts w:hint="eastAsia"/>
          <w:lang w:eastAsia="zh-CN"/>
        </w:rPr>
        <w:t>1</w:t>
      </w:r>
      <w:r>
        <w:t xml:space="preserve">) </w:t>
      </w:r>
      <w:r w:rsidRPr="002D639B">
        <w:t>contains a set of codecs supported by UE#1 and desired by the user at UE#1 for thi</w:t>
      </w:r>
      <w:r>
        <w:t xml:space="preserve">s session. The SDP contains an indication that the local preconditions are </w:t>
      </w:r>
      <w:r>
        <w:rPr>
          <w:rFonts w:hint="eastAsia"/>
          <w:lang w:eastAsia="zh-CN"/>
        </w:rPr>
        <w:t>not fulfilled</w:t>
      </w:r>
      <w:r>
        <w:t>.</w:t>
      </w:r>
    </w:p>
    <w:p w14:paraId="5AB99FD6" w14:textId="77777777" w:rsidR="00F9182F" w:rsidRDefault="00F9182F" w:rsidP="00F9182F">
      <w:pPr>
        <w:pStyle w:val="B1"/>
        <w:rPr>
          <w:b/>
          <w:bCs/>
        </w:rPr>
      </w:pPr>
      <w:r>
        <w:rPr>
          <w:b/>
          <w:bCs/>
        </w:rPr>
        <w:t>2</w:t>
      </w:r>
      <w:r>
        <w:rPr>
          <w:b/>
          <w:bCs/>
        </w:rPr>
        <w:tab/>
      </w:r>
      <w:r>
        <w:rPr>
          <w:b/>
          <w:bCs/>
        </w:rPr>
        <w:tab/>
        <w:t>INVITE request (S-CSCF to CAT-AS)</w:t>
      </w:r>
    </w:p>
    <w:p w14:paraId="1E35B7CD" w14:textId="77777777" w:rsidR="00F9182F" w:rsidRDefault="00454B4A" w:rsidP="00454B4A">
      <w:pPr>
        <w:pStyle w:val="B1"/>
      </w:pPr>
      <w:r>
        <w:tab/>
      </w:r>
      <w:r w:rsidR="00F9182F">
        <w:t>The S-CSCF forwards the SIP INVITE request to the CAT-AS.</w:t>
      </w:r>
    </w:p>
    <w:p w14:paraId="0DD8EBE6" w14:textId="77777777" w:rsidR="00F9182F" w:rsidRDefault="00F9182F" w:rsidP="00F9182F">
      <w:pPr>
        <w:pStyle w:val="B1"/>
        <w:ind w:left="285" w:firstLine="0"/>
        <w:rPr>
          <w:b/>
        </w:rPr>
      </w:pPr>
      <w:bookmarkStart w:id="507" w:name="_PERM_MCCTEMPBM_CRPT84840118___2"/>
      <w:r>
        <w:rPr>
          <w:b/>
        </w:rPr>
        <w:t>3-4</w:t>
      </w:r>
      <w:r w:rsidR="00895344">
        <w:rPr>
          <w:b/>
        </w:rPr>
        <w:tab/>
      </w:r>
      <w:r>
        <w:rPr>
          <w:b/>
        </w:rPr>
        <w:tab/>
        <w:t>INVITE request (CAT-AS to UE#2)</w:t>
      </w:r>
    </w:p>
    <w:bookmarkEnd w:id="507"/>
    <w:p w14:paraId="55DE816A" w14:textId="77777777" w:rsidR="00F9182F" w:rsidRPr="006335A8" w:rsidRDefault="00454B4A" w:rsidP="00454B4A">
      <w:pPr>
        <w:pStyle w:val="B1"/>
      </w:pPr>
      <w:r>
        <w:tab/>
      </w:r>
      <w:r w:rsidR="00F9182F">
        <w:t>The CAT-AS forwards the SIP INVITE request to UE#2.</w:t>
      </w:r>
    </w:p>
    <w:p w14:paraId="54179573" w14:textId="77777777" w:rsidR="00F9182F" w:rsidRPr="00222DBA" w:rsidRDefault="00F9182F" w:rsidP="00F9182F">
      <w:pPr>
        <w:pStyle w:val="B1"/>
        <w:ind w:left="285" w:firstLine="0"/>
        <w:rPr>
          <w:b/>
        </w:rPr>
      </w:pPr>
      <w:bookmarkStart w:id="508" w:name="_PERM_MCCTEMPBM_CRPT84840119___2"/>
      <w:r w:rsidRPr="00222DBA">
        <w:rPr>
          <w:b/>
        </w:rPr>
        <w:t>5-6</w:t>
      </w:r>
      <w:r w:rsidRPr="00222DBA">
        <w:rPr>
          <w:b/>
        </w:rPr>
        <w:tab/>
      </w:r>
      <w:r w:rsidRPr="00222DBA">
        <w:rPr>
          <w:b/>
        </w:rPr>
        <w:tab/>
        <w:t>18</w:t>
      </w:r>
      <w:r w:rsidRPr="00222DBA">
        <w:rPr>
          <w:rFonts w:hint="eastAsia"/>
          <w:b/>
        </w:rPr>
        <w:t>3</w:t>
      </w:r>
      <w:r w:rsidRPr="00222DBA">
        <w:rPr>
          <w:b/>
        </w:rPr>
        <w:t xml:space="preserve"> (</w:t>
      </w:r>
      <w:r w:rsidRPr="00222DBA">
        <w:rPr>
          <w:rFonts w:hint="eastAsia"/>
          <w:b/>
        </w:rPr>
        <w:t>Session Progress</w:t>
      </w:r>
      <w:r w:rsidRPr="00222DBA">
        <w:rPr>
          <w:b/>
        </w:rPr>
        <w:t>) provisional response (UE#2 to CAT-AS) see example in table</w:t>
      </w:r>
      <w:r w:rsidR="00E81604">
        <w:rPr>
          <w:b/>
        </w:rPr>
        <w:t> </w:t>
      </w:r>
      <w:r w:rsidRPr="00222DBA">
        <w:rPr>
          <w:b/>
        </w:rPr>
        <w:t>A.4</w:t>
      </w:r>
      <w:r>
        <w:rPr>
          <w:rFonts w:hint="eastAsia"/>
          <w:b/>
          <w:lang w:eastAsia="zh-CN"/>
        </w:rPr>
        <w:t>.3</w:t>
      </w:r>
      <w:r w:rsidRPr="00222DBA">
        <w:rPr>
          <w:b/>
        </w:rPr>
        <w:t>-</w:t>
      </w:r>
      <w:r w:rsidRPr="00222DBA">
        <w:rPr>
          <w:rFonts w:hint="eastAsia"/>
          <w:b/>
        </w:rPr>
        <w:t>5</w:t>
      </w:r>
    </w:p>
    <w:bookmarkEnd w:id="508"/>
    <w:p w14:paraId="27CD43BB" w14:textId="77777777" w:rsidR="00F9182F" w:rsidRDefault="00454B4A" w:rsidP="00454B4A">
      <w:pPr>
        <w:pStyle w:val="B1"/>
      </w:pPr>
      <w:r>
        <w:tab/>
      </w:r>
      <w:r w:rsidR="00F9182F">
        <w:t>UE#2 sends a SIP 18</w:t>
      </w:r>
      <w:r w:rsidR="00F9182F">
        <w:rPr>
          <w:rFonts w:hint="eastAsia"/>
          <w:lang w:eastAsia="zh-CN"/>
        </w:rPr>
        <w:t>3</w:t>
      </w:r>
      <w:r w:rsidR="00F9182F">
        <w:t xml:space="preserve"> (</w:t>
      </w:r>
      <w:r w:rsidR="00F9182F">
        <w:rPr>
          <w:rFonts w:hint="eastAsia"/>
          <w:lang w:eastAsia="zh-CN"/>
        </w:rPr>
        <w:t>Session Progress</w:t>
      </w:r>
      <w:r w:rsidR="00F9182F">
        <w:t>) provisional response for the INVITE request to the CAT-AS.</w:t>
      </w:r>
    </w:p>
    <w:p w14:paraId="08AC2671" w14:textId="77777777" w:rsidR="00F9182F" w:rsidRPr="002D639B" w:rsidRDefault="00F9182F" w:rsidP="00F9182F">
      <w:pPr>
        <w:pStyle w:val="TH"/>
      </w:pPr>
      <w:r>
        <w:t>Table</w:t>
      </w:r>
      <w:r w:rsidR="00E81604">
        <w:t> </w:t>
      </w:r>
      <w:r>
        <w:t>A.4</w:t>
      </w:r>
      <w:r>
        <w:rPr>
          <w:rFonts w:hint="eastAsia"/>
          <w:lang w:eastAsia="zh-CN"/>
        </w:rPr>
        <w:t>.3</w:t>
      </w:r>
      <w:r>
        <w:t>-</w:t>
      </w:r>
      <w:r>
        <w:rPr>
          <w:rFonts w:hint="eastAsia"/>
          <w:lang w:eastAsia="zh-CN"/>
        </w:rPr>
        <w:t>5</w:t>
      </w:r>
      <w:r>
        <w:t>: 18</w:t>
      </w:r>
      <w:r>
        <w:rPr>
          <w:rFonts w:hint="eastAsia"/>
          <w:lang w:eastAsia="zh-CN"/>
        </w:rPr>
        <w:t>3</w:t>
      </w:r>
      <w:r>
        <w:t xml:space="preserve"> (</w:t>
      </w:r>
      <w:r>
        <w:rPr>
          <w:rFonts w:hint="eastAsia"/>
          <w:lang w:eastAsia="zh-CN"/>
        </w:rPr>
        <w:t>Session Progress</w:t>
      </w:r>
      <w:r>
        <w:t>) response (UE#2 to CAT-AS</w:t>
      </w:r>
      <w:r w:rsidRPr="002D639B">
        <w:t>)</w:t>
      </w:r>
    </w:p>
    <w:p w14:paraId="4F4B77CB"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pPr>
      <w:bookmarkStart w:id="509" w:name="_PERM_MCCTEMPBM_CRPT84840120___2"/>
      <w:r>
        <w:t>SIP/2.0 18</w:t>
      </w:r>
      <w:r>
        <w:rPr>
          <w:rFonts w:hint="eastAsia"/>
          <w:lang w:eastAsia="zh-CN"/>
        </w:rPr>
        <w:t>3</w:t>
      </w:r>
      <w:r>
        <w:t xml:space="preserve"> </w:t>
      </w:r>
      <w:r>
        <w:rPr>
          <w:rFonts w:hint="eastAsia"/>
          <w:lang w:eastAsia="zh-CN"/>
        </w:rPr>
        <w:t>Session Progress</w:t>
      </w:r>
    </w:p>
    <w:p w14:paraId="1D3F902C"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pPr>
      <w:r w:rsidRPr="002D639B">
        <w:t>Via: SIP/2.0/UDP pcscf2.visited2.net;branch=z9hG4bK361k21.1, SIP/2.0/UDP scscf</w:t>
      </w:r>
      <w:r>
        <w:t>2.home2.net;branch=z9hG4bK764XC12</w:t>
      </w:r>
      <w:r w:rsidRPr="002D639B">
        <w:t>.1,</w:t>
      </w:r>
      <w:r>
        <w:t xml:space="preserve"> SIP/2.0/UDP catas.home2.net;branch=z9hG4bK764Q32</w:t>
      </w:r>
      <w:r w:rsidRPr="002D639B">
        <w:t>.1, SIP/2.0/UDP scscf2.home2.net;branch=z9hG4bK764z87.1,</w:t>
      </w:r>
      <w:r>
        <w:t xml:space="preserve"> </w:t>
      </w:r>
      <w:r w:rsidRPr="002D639B">
        <w:t xml:space="preserve">SIP/2.0/UDP scscf1.home1.net;branch=z9hG4bK332b23.1, SIP/2.0/UDP </w:t>
      </w:r>
      <w:r w:rsidRPr="002D639B">
        <w:lastRenderedPageBreak/>
        <w:t>pcscf1.visited1.net;branch=z9hG4bK240f3</w:t>
      </w:r>
      <w:r>
        <w:t xml:space="preserve">4.1, </w:t>
      </w:r>
      <w:r w:rsidRPr="002D639B">
        <w:t>SIP/2.0/UDP [5555::aaa:bbb:ccc:ddd]:1357;comp=sigcomp;branch=z9hG4bKnashds7</w:t>
      </w:r>
    </w:p>
    <w:p w14:paraId="2A8AB144"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bookmarkStart w:id="510" w:name="_PERM_MCCTEMPBM_CRPT84840121___2"/>
      <w:bookmarkEnd w:id="509"/>
      <w:r w:rsidRPr="002D639B">
        <w:t>From:</w:t>
      </w:r>
    </w:p>
    <w:p w14:paraId="25BF49E8"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r>
        <w:t>: &lt;tel:+1-212-555-2222&gt;;tag=6322</w:t>
      </w:r>
    </w:p>
    <w:p w14:paraId="368318B5"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5E579FE9"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629E8469"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bookmarkStart w:id="511" w:name="_PERM_MCCTEMPBM_CRPT84840122___2"/>
      <w:bookmarkEnd w:id="510"/>
      <w:r w:rsidRPr="002D639B">
        <w:t>Require: 100rel, precondition</w:t>
      </w:r>
    </w:p>
    <w:p w14:paraId="764A9705"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bookmarkStart w:id="512" w:name="_PERM_MCCTEMPBM_CRPT84840123___2"/>
      <w:bookmarkEnd w:id="511"/>
      <w:r w:rsidRPr="002D639B">
        <w:t>RSeq: 9021</w:t>
      </w:r>
    </w:p>
    <w:p w14:paraId="269083B8"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pPr>
      <w:bookmarkStart w:id="513" w:name="_PERM_MCCTEMPBM_CRPT84840124___2"/>
      <w:bookmarkEnd w:id="512"/>
      <w:r w:rsidRPr="002D639B">
        <w:t>Contact: &lt;sip:</w:t>
      </w:r>
      <w:r w:rsidR="00487A39" w:rsidRPr="003B01FD">
        <w:rPr>
          <w:rFonts w:cs="Courier New"/>
          <w:szCs w:val="16"/>
          <w:lang w:val="en-US"/>
        </w:rPr>
        <w:t>user2_public1@home2.net;gr=urn:uuid:2ad8950e-48a5-4a74-8d99-ad76cc7fc74</w:t>
      </w:r>
      <w:r w:rsidRPr="002D639B">
        <w:t>&gt;</w:t>
      </w:r>
      <w:r w:rsidR="00487A39" w:rsidRPr="003B01FD">
        <w:rPr>
          <w:rFonts w:eastAsia="PMingLiU" w:cs="Courier New"/>
          <w:lang w:eastAsia="zh-TW"/>
        </w:rPr>
        <w:t>;</w:t>
      </w:r>
      <w:r w:rsidR="00487A39" w:rsidRPr="003B01FD">
        <w:t>+g.3gpp.icsi_ref="urn%3Aurn-7%3gpp-service.ims.</w:t>
      </w:r>
      <w:r w:rsidR="00487A39">
        <w:t>icsi.mmtel"</w:t>
      </w:r>
    </w:p>
    <w:p w14:paraId="1119E8B6"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lang w:val="fr-FR" w:eastAsia="zh-CN"/>
        </w:rPr>
      </w:pPr>
      <w:bookmarkStart w:id="514" w:name="_PERM_MCCTEMPBM_CRPT84840125___2"/>
      <w:bookmarkEnd w:id="513"/>
      <w:r w:rsidRPr="00EB0AAD">
        <w:rPr>
          <w:snapToGrid w:val="0"/>
          <w:lang w:val="fr-FR"/>
        </w:rPr>
        <w:t>Content-Type: application/sdp</w:t>
      </w:r>
    </w:p>
    <w:p w14:paraId="2A0150CE"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lang w:val="fr-FR" w:eastAsia="zh-CN"/>
        </w:rPr>
      </w:pPr>
      <w:r w:rsidRPr="00EB0AAD">
        <w:rPr>
          <w:rFonts w:hint="eastAsia"/>
          <w:snapToGrid w:val="0"/>
          <w:lang w:val="fr-FR" w:eastAsia="zh-CN"/>
        </w:rPr>
        <w:t>Content-Disposition: session</w:t>
      </w:r>
    </w:p>
    <w:p w14:paraId="0F85BBA4"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2D639B">
        <w:rPr>
          <w:snapToGrid w:val="0"/>
        </w:rPr>
        <w:t>Content-Length: (…)</w:t>
      </w:r>
    </w:p>
    <w:p w14:paraId="187C3D06"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713DDCBA"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v=0</w:t>
      </w:r>
    </w:p>
    <w:p w14:paraId="6D49CBB2"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o=- 2987933615 2987933615 IN IP6 5555::eee:fff:aaa:bbb</w:t>
      </w:r>
    </w:p>
    <w:p w14:paraId="43185CE1"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s=-</w:t>
      </w:r>
    </w:p>
    <w:p w14:paraId="18B00F43"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t xml:space="preserve">c=IN IP6 </w:t>
      </w:r>
      <w:r w:rsidRPr="002D639B">
        <w:t>5555::eee:fff:aaa:bbb</w:t>
      </w:r>
    </w:p>
    <w:p w14:paraId="354649EB" w14:textId="77777777" w:rsidR="00F9182F" w:rsidRPr="00143662"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648E8846" w14:textId="77777777" w:rsidR="00F9182F" w:rsidRPr="00143662"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w:t>
      </w:r>
    </w:p>
    <w:p w14:paraId="4B0EBF58"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b=AS:75</w:t>
      </w:r>
    </w:p>
    <w:p w14:paraId="0FCF6B9D"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Pr>
          <w:rFonts w:hint="eastAsia"/>
          <w:lang w:val="pt-BR" w:eastAsia="zh-CN"/>
        </w:rPr>
        <w:t>sendrecv</w:t>
      </w:r>
    </w:p>
    <w:p w14:paraId="236014F1"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remote </w:t>
      </w:r>
      <w:r w:rsidRPr="00EB0AAD">
        <w:rPr>
          <w:rFonts w:hint="eastAsia"/>
          <w:lang w:val="pt-BR" w:eastAsia="zh-CN"/>
        </w:rPr>
        <w:t>none</w:t>
      </w:r>
    </w:p>
    <w:p w14:paraId="38103027"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60141066"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remote sendrecv</w:t>
      </w:r>
    </w:p>
    <w:p w14:paraId="7CC5F6C9"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a=rtpmap:98 H263</w:t>
      </w:r>
    </w:p>
    <w:p w14:paraId="51998623" w14:textId="77777777" w:rsidR="005F42C7" w:rsidRDefault="00F9182F" w:rsidP="005F42C7">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ja-JP"/>
        </w:rPr>
      </w:pPr>
      <w:r w:rsidRPr="00895344">
        <w:rPr>
          <w:lang w:val="pt-BR"/>
        </w:rPr>
        <w:t>a=fmtp:98 profile-level-id=0</w:t>
      </w:r>
    </w:p>
    <w:p w14:paraId="09BBD625" w14:textId="77777777" w:rsidR="00F9182F" w:rsidRPr="00895344" w:rsidRDefault="005F42C7" w:rsidP="005F42C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B37A2D">
        <w:rPr>
          <w:rFonts w:hint="eastAsia"/>
        </w:rPr>
        <w:t>a=content:g.3gpp.</w:t>
      </w:r>
      <w:r>
        <w:rPr>
          <w:rFonts w:hint="eastAsia"/>
          <w:lang w:eastAsia="ja-JP"/>
        </w:rPr>
        <w:t>cat</w:t>
      </w:r>
    </w:p>
    <w:p w14:paraId="0612EC5D"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m=audio 3456 RTP/AVP 97 96</w:t>
      </w:r>
    </w:p>
    <w:p w14:paraId="1F0251A0"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b=AS:25.4</w:t>
      </w:r>
    </w:p>
    <w:p w14:paraId="3702368D"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Pr>
          <w:rFonts w:hint="eastAsia"/>
          <w:lang w:val="pt-BR" w:eastAsia="zh-CN"/>
        </w:rPr>
        <w:t>sendrecv</w:t>
      </w:r>
    </w:p>
    <w:p w14:paraId="6AF38760"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remote </w:t>
      </w:r>
      <w:r w:rsidRPr="00EB0AAD">
        <w:rPr>
          <w:rFonts w:hint="eastAsia"/>
          <w:lang w:val="pt-BR" w:eastAsia="zh-CN"/>
        </w:rPr>
        <w:t>none</w:t>
      </w:r>
    </w:p>
    <w:p w14:paraId="1B9D6B02"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011EEC65" w14:textId="77777777" w:rsidR="00F9182F" w:rsidRPr="00F15B82"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F15B82">
        <w:rPr>
          <w:lang w:val="pt-BR"/>
        </w:rPr>
        <w:t xml:space="preserve">a=des:qos mandatory remote </w:t>
      </w:r>
      <w:r w:rsidRPr="00F15B82">
        <w:rPr>
          <w:rFonts w:hint="eastAsia"/>
          <w:lang w:val="pt-BR" w:eastAsia="zh-CN"/>
        </w:rPr>
        <w:t>sendrecv</w:t>
      </w:r>
    </w:p>
    <w:p w14:paraId="1A5F88CE" w14:textId="77777777" w:rsidR="00F9182F" w:rsidRPr="00F15B82"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15B82">
        <w:rPr>
          <w:lang w:val="pt-BR"/>
        </w:rPr>
        <w:t xml:space="preserve">a=rtpmap:97 AMR </w:t>
      </w:r>
    </w:p>
    <w:p w14:paraId="5E0FFD75" w14:textId="77777777" w:rsidR="00F9182F" w:rsidRPr="00F15B82"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F15B82">
        <w:rPr>
          <w:lang w:val="pt-BR"/>
        </w:rPr>
        <w:t>a=fmtp:97 mode-set=0,2,5,7; maxframes=2</w:t>
      </w:r>
    </w:p>
    <w:p w14:paraId="267B66CE" w14:textId="77777777" w:rsidR="005F42C7" w:rsidRDefault="00F9182F" w:rsidP="005F42C7">
      <w:pPr>
        <w:pStyle w:val="PL"/>
        <w:keepNext/>
        <w:pBdr>
          <w:top w:val="single" w:sz="4" w:space="1" w:color="auto"/>
          <w:left w:val="single" w:sz="4" w:space="4" w:color="auto"/>
          <w:bottom w:val="single" w:sz="4" w:space="1" w:color="auto"/>
          <w:right w:val="single" w:sz="4" w:space="4" w:color="auto"/>
        </w:pBdr>
        <w:ind w:left="851" w:right="284" w:hanging="284"/>
        <w:rPr>
          <w:lang w:eastAsia="ja-JP"/>
        </w:rPr>
      </w:pPr>
      <w:bookmarkStart w:id="515" w:name="_PERM_MCCTEMPBM_CRPT84840126___2"/>
      <w:bookmarkEnd w:id="514"/>
      <w:r w:rsidRPr="002D639B">
        <w:t>a=rtpmap:96 telephone-event</w:t>
      </w:r>
    </w:p>
    <w:p w14:paraId="6723C134" w14:textId="77777777" w:rsidR="00F9182F" w:rsidRPr="002D639B" w:rsidRDefault="005F42C7" w:rsidP="005F42C7">
      <w:pPr>
        <w:pStyle w:val="PL"/>
        <w:keepNext/>
        <w:pBdr>
          <w:top w:val="single" w:sz="4" w:space="1" w:color="auto"/>
          <w:left w:val="single" w:sz="4" w:space="4" w:color="auto"/>
          <w:bottom w:val="single" w:sz="4" w:space="1" w:color="auto"/>
          <w:right w:val="single" w:sz="4" w:space="4" w:color="auto"/>
        </w:pBdr>
        <w:ind w:left="851" w:right="284" w:hanging="284"/>
      </w:pPr>
      <w:r w:rsidRPr="00B37A2D">
        <w:rPr>
          <w:rFonts w:hint="eastAsia"/>
        </w:rPr>
        <w:t>a=content:g.3gpp.</w:t>
      </w:r>
      <w:r>
        <w:rPr>
          <w:rFonts w:hint="eastAsia"/>
          <w:lang w:eastAsia="ja-JP"/>
        </w:rPr>
        <w:t>cat</w:t>
      </w:r>
    </w:p>
    <w:bookmarkEnd w:id="515"/>
    <w:p w14:paraId="61B7D5F5" w14:textId="77777777" w:rsidR="00F9182F" w:rsidRDefault="00F9182F" w:rsidP="00F9182F"/>
    <w:p w14:paraId="649811AF" w14:textId="77777777" w:rsidR="00F9182F" w:rsidRPr="00311E5C" w:rsidRDefault="00F9182F" w:rsidP="00F9182F">
      <w:pPr>
        <w:pStyle w:val="EX"/>
        <w:keepLines w:val="0"/>
      </w:pPr>
      <w:r w:rsidRPr="002D639B">
        <w:rPr>
          <w:b/>
        </w:rPr>
        <w:t>SDP</w:t>
      </w:r>
      <w:r w:rsidRPr="002D639B">
        <w:tab/>
        <w:t xml:space="preserve">The SDP </w:t>
      </w:r>
      <w:r>
        <w:t>answer (SDP_A</w:t>
      </w:r>
      <w:r>
        <w:rPr>
          <w:rFonts w:hint="eastAsia"/>
          <w:lang w:eastAsia="zh-CN"/>
        </w:rPr>
        <w:t>1</w:t>
      </w:r>
      <w:r>
        <w:t>) contains a set of codecs to be used for the session</w:t>
      </w:r>
      <w:r w:rsidR="005F42C7">
        <w:rPr>
          <w:rFonts w:hint="eastAsia"/>
          <w:lang w:eastAsia="ja-JP"/>
        </w:rPr>
        <w:t xml:space="preserve"> and</w:t>
      </w:r>
      <w:r w:rsidR="005F42C7" w:rsidRPr="00601DFE">
        <w:rPr>
          <w:lang w:eastAsia="ja-JP"/>
        </w:rPr>
        <w:t>, in this example,</w:t>
      </w:r>
      <w:r w:rsidR="005F42C7">
        <w:rPr>
          <w:rFonts w:hint="eastAsia"/>
          <w:lang w:eastAsia="ja-JP"/>
        </w:rPr>
        <w:t xml:space="preserve"> includes a SDP </w:t>
      </w:r>
      <w:r w:rsidR="005F42C7">
        <w:rPr>
          <w:lang w:eastAsia="ja-JP"/>
        </w:rPr>
        <w:t>"</w:t>
      </w:r>
      <w:r w:rsidR="005F42C7">
        <w:rPr>
          <w:rFonts w:hint="eastAsia"/>
          <w:lang w:eastAsia="ja-JP"/>
        </w:rPr>
        <w:t>a=content</w:t>
      </w:r>
      <w:r w:rsidR="005F42C7">
        <w:rPr>
          <w:lang w:eastAsia="ja-JP"/>
        </w:rPr>
        <w:t>"</w:t>
      </w:r>
      <w:r w:rsidR="005F42C7">
        <w:rPr>
          <w:rFonts w:hint="eastAsia"/>
          <w:lang w:eastAsia="ja-JP"/>
        </w:rPr>
        <w:t xml:space="preserve"> attribute with a "g.3gpp.cat" value for each media description</w:t>
      </w:r>
      <w:r>
        <w:t xml:space="preserve">. The </w:t>
      </w:r>
      <w:r>
        <w:rPr>
          <w:rFonts w:hint="eastAsia"/>
          <w:lang w:eastAsia="zh-CN"/>
        </w:rPr>
        <w:t xml:space="preserve">local </w:t>
      </w:r>
      <w:r>
        <w:t xml:space="preserve">preconditions are indicated as </w:t>
      </w:r>
      <w:r>
        <w:rPr>
          <w:rFonts w:hint="eastAsia"/>
          <w:lang w:eastAsia="zh-CN"/>
        </w:rPr>
        <w:t>fulfilled</w:t>
      </w:r>
      <w:r>
        <w:t>.</w:t>
      </w:r>
    </w:p>
    <w:p w14:paraId="38EB662E" w14:textId="77777777" w:rsidR="00F9182F" w:rsidRDefault="00F9182F" w:rsidP="00F9182F">
      <w:pPr>
        <w:pStyle w:val="B1"/>
        <w:ind w:left="284" w:firstLine="0"/>
        <w:rPr>
          <w:b/>
          <w:bCs/>
        </w:rPr>
      </w:pPr>
      <w:bookmarkStart w:id="516" w:name="_PERM_MCCTEMPBM_CRPT84840127___2"/>
      <w:r>
        <w:rPr>
          <w:b/>
          <w:bCs/>
        </w:rPr>
        <w:t>7-8</w:t>
      </w:r>
      <w:r>
        <w:rPr>
          <w:b/>
          <w:bCs/>
        </w:rPr>
        <w:tab/>
      </w:r>
      <w:r>
        <w:rPr>
          <w:b/>
          <w:bCs/>
        </w:rPr>
        <w:tab/>
        <w:t>183 (Session Progress) provisional response (CAT-AS to UE#1) see example in table</w:t>
      </w:r>
      <w:r w:rsidR="00E81604">
        <w:rPr>
          <w:b/>
          <w:bCs/>
        </w:rPr>
        <w:t> </w:t>
      </w:r>
      <w:r>
        <w:rPr>
          <w:b/>
          <w:bCs/>
        </w:rPr>
        <w:t>A.4</w:t>
      </w:r>
      <w:r>
        <w:rPr>
          <w:rFonts w:hint="eastAsia"/>
          <w:b/>
          <w:bCs/>
          <w:lang w:eastAsia="zh-CN"/>
        </w:rPr>
        <w:t>.3</w:t>
      </w:r>
      <w:r>
        <w:rPr>
          <w:b/>
          <w:bCs/>
        </w:rPr>
        <w:t>-</w:t>
      </w:r>
      <w:r>
        <w:rPr>
          <w:rFonts w:hint="eastAsia"/>
          <w:b/>
          <w:bCs/>
          <w:lang w:eastAsia="zh-CN"/>
        </w:rPr>
        <w:t>7</w:t>
      </w:r>
    </w:p>
    <w:bookmarkEnd w:id="516"/>
    <w:p w14:paraId="39BBB300" w14:textId="77777777" w:rsidR="00F9182F" w:rsidRDefault="00454B4A" w:rsidP="00454B4A">
      <w:pPr>
        <w:pStyle w:val="B1"/>
      </w:pPr>
      <w:r>
        <w:tab/>
      </w:r>
      <w:r w:rsidR="00F9182F">
        <w:t xml:space="preserve">The CAT-AS forwards the SIP </w:t>
      </w:r>
      <w:r w:rsidR="00F9182F">
        <w:rPr>
          <w:rFonts w:hint="eastAsia"/>
          <w:lang w:eastAsia="zh-CN"/>
        </w:rPr>
        <w:t>183</w:t>
      </w:r>
      <w:r w:rsidR="00267B4F">
        <w:rPr>
          <w:lang w:eastAsia="zh-CN"/>
        </w:rPr>
        <w:t xml:space="preserve"> (Session Progress)</w:t>
      </w:r>
      <w:r w:rsidR="00F9182F">
        <w:rPr>
          <w:rFonts w:hint="eastAsia"/>
          <w:lang w:eastAsia="zh-CN"/>
        </w:rPr>
        <w:t xml:space="preserve"> </w:t>
      </w:r>
      <w:r w:rsidR="00F9182F">
        <w:t xml:space="preserve">provisional response </w:t>
      </w:r>
      <w:r w:rsidR="00F9182F">
        <w:rPr>
          <w:rFonts w:hint="eastAsia"/>
          <w:lang w:eastAsia="zh-CN"/>
        </w:rPr>
        <w:t xml:space="preserve">with early-session SDP for CAT </w:t>
      </w:r>
      <w:r w:rsidR="00F9182F">
        <w:t>to UE#1.</w:t>
      </w:r>
    </w:p>
    <w:p w14:paraId="70CEDAFE" w14:textId="77777777" w:rsidR="00F9182F" w:rsidRPr="002D639B" w:rsidRDefault="00F9182F" w:rsidP="00F9182F">
      <w:pPr>
        <w:pStyle w:val="TH"/>
      </w:pPr>
      <w:r>
        <w:t>Table A.4</w:t>
      </w:r>
      <w:r>
        <w:rPr>
          <w:rFonts w:hint="eastAsia"/>
          <w:lang w:eastAsia="zh-CN"/>
        </w:rPr>
        <w:t>.3</w:t>
      </w:r>
      <w:r>
        <w:t>-</w:t>
      </w:r>
      <w:r>
        <w:rPr>
          <w:rFonts w:hint="eastAsia"/>
          <w:lang w:eastAsia="zh-CN"/>
        </w:rPr>
        <w:t>7</w:t>
      </w:r>
      <w:r>
        <w:t>:</w:t>
      </w:r>
      <w:r w:rsidR="00E81604">
        <w:t> </w:t>
      </w:r>
      <w:r>
        <w:t>18</w:t>
      </w:r>
      <w:r>
        <w:rPr>
          <w:rFonts w:hint="eastAsia"/>
          <w:lang w:eastAsia="zh-CN"/>
        </w:rPr>
        <w:t>3</w:t>
      </w:r>
      <w:r>
        <w:t xml:space="preserve"> (</w:t>
      </w:r>
      <w:r>
        <w:rPr>
          <w:rFonts w:hint="eastAsia"/>
          <w:lang w:eastAsia="zh-CN"/>
        </w:rPr>
        <w:t>Session Progress</w:t>
      </w:r>
      <w:r>
        <w:t>) response (CAT-AS</w:t>
      </w:r>
      <w:r>
        <w:rPr>
          <w:rFonts w:hint="eastAsia"/>
          <w:lang w:eastAsia="zh-CN"/>
        </w:rPr>
        <w:t xml:space="preserve"> to UE#1</w:t>
      </w:r>
      <w:r w:rsidRPr="002D639B">
        <w:t>)</w:t>
      </w:r>
    </w:p>
    <w:p w14:paraId="4AB433DD"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pPr>
      <w:bookmarkStart w:id="517" w:name="_PERM_MCCTEMPBM_CRPT84840128___2"/>
      <w:r>
        <w:t>SIP/2.0 18</w:t>
      </w:r>
      <w:r>
        <w:rPr>
          <w:rFonts w:hint="eastAsia"/>
          <w:lang w:eastAsia="zh-CN"/>
        </w:rPr>
        <w:t>3</w:t>
      </w:r>
      <w:r>
        <w:t xml:space="preserve"> </w:t>
      </w:r>
      <w:r>
        <w:rPr>
          <w:rFonts w:hint="eastAsia"/>
          <w:lang w:eastAsia="zh-CN"/>
        </w:rPr>
        <w:t>Session Progress</w:t>
      </w:r>
    </w:p>
    <w:p w14:paraId="7E368D35"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pPr>
      <w:r w:rsidRPr="002D639B">
        <w:t>Via: SIP/2.0/UDP scscf2.home2.net;branch=z9hG4bK764z87.1,</w:t>
      </w:r>
      <w:r>
        <w:t xml:space="preserve"> </w:t>
      </w:r>
      <w:r w:rsidRPr="002D639B">
        <w:t xml:space="preserve">SIP/2.0/UDP scscf1.home1.net;branch=z9hG4bK332b23.1, SIP/2.0/UDP </w:t>
      </w:r>
      <w:r w:rsidRPr="002D639B">
        <w:lastRenderedPageBreak/>
        <w:t>pcscf1.visited1.net;branch=z9hG4bK240f3</w:t>
      </w:r>
      <w:r>
        <w:t xml:space="preserve">4.1, </w:t>
      </w:r>
      <w:r w:rsidRPr="002D639B">
        <w:t>SIP/2.0/UDP [5555::aaa:bbb:ccc:ddd]:1357;comp=sigcomp;branch=z9hG4bKnashds7</w:t>
      </w:r>
    </w:p>
    <w:p w14:paraId="0DD427FD"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bookmarkStart w:id="518" w:name="_PERM_MCCTEMPBM_CRPT84840129___2"/>
      <w:bookmarkEnd w:id="517"/>
      <w:r w:rsidRPr="002D639B">
        <w:t>From:</w:t>
      </w:r>
    </w:p>
    <w:p w14:paraId="1F0EC098"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r>
        <w:t>:</w:t>
      </w:r>
    </w:p>
    <w:p w14:paraId="13FF5D17"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46A2F4FA"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749CE871"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bookmarkStart w:id="519" w:name="_PERM_MCCTEMPBM_CRPT84840130___2"/>
      <w:bookmarkEnd w:id="518"/>
      <w:r w:rsidRPr="002D639B">
        <w:t>Require: 100rel, precondition</w:t>
      </w:r>
      <w:r>
        <w:rPr>
          <w:rFonts w:hint="eastAsia"/>
          <w:lang w:eastAsia="zh-CN"/>
        </w:rPr>
        <w:t>, early-session</w:t>
      </w:r>
    </w:p>
    <w:p w14:paraId="428E3E26"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bookmarkStart w:id="520" w:name="_PERM_MCCTEMPBM_CRPT84840131___2"/>
      <w:bookmarkEnd w:id="519"/>
      <w:r w:rsidRPr="002D639B">
        <w:t>RSeq: 9021</w:t>
      </w:r>
    </w:p>
    <w:p w14:paraId="65F2FE76"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pPr>
      <w:bookmarkStart w:id="521" w:name="_PERM_MCCTEMPBM_CRPT84840132___2"/>
      <w:bookmarkEnd w:id="520"/>
      <w:r w:rsidRPr="002D639B">
        <w:t>Contact:</w:t>
      </w:r>
    </w:p>
    <w:p w14:paraId="3618D9B9"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lang w:eastAsia="zh-CN"/>
        </w:rPr>
      </w:pPr>
      <w:bookmarkStart w:id="522" w:name="_PERM_MCCTEMPBM_CRPT84840133___2"/>
      <w:bookmarkEnd w:id="521"/>
      <w:r>
        <w:rPr>
          <w:snapToGrid w:val="0"/>
        </w:rPr>
        <w:t xml:space="preserve">Content-Type: </w:t>
      </w:r>
      <w:r w:rsidRPr="00EB0AAD">
        <w:rPr>
          <w:rFonts w:cs="Courier New"/>
          <w:color w:val="000000"/>
          <w:lang w:val="en-US" w:eastAsia="zh-CN"/>
        </w:rPr>
        <w:t>multipart/mixed; boundary="boundary1"</w:t>
      </w:r>
    </w:p>
    <w:p w14:paraId="72655469"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2D639B">
        <w:rPr>
          <w:snapToGrid w:val="0"/>
        </w:rPr>
        <w:t>Content-Length: (…)</w:t>
      </w:r>
    </w:p>
    <w:p w14:paraId="346447EA"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0627BAF2"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r>
        <w:rPr>
          <w:rFonts w:hint="eastAsia"/>
          <w:lang w:eastAsia="zh-CN"/>
        </w:rPr>
        <w:t>--boundary1</w:t>
      </w:r>
    </w:p>
    <w:p w14:paraId="3D3B8EB6"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r>
        <w:rPr>
          <w:rFonts w:hint="eastAsia"/>
          <w:lang w:eastAsia="zh-CN"/>
        </w:rPr>
        <w:t>Content-Type: application/sdp</w:t>
      </w:r>
    </w:p>
    <w:p w14:paraId="30DEA9D2"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r>
        <w:rPr>
          <w:rFonts w:hint="eastAsia"/>
          <w:lang w:eastAsia="zh-CN"/>
        </w:rPr>
        <w:t>Content-Disposition: session</w:t>
      </w:r>
    </w:p>
    <w:p w14:paraId="69259EA0"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p>
    <w:p w14:paraId="634348F3"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v=0</w:t>
      </w:r>
    </w:p>
    <w:p w14:paraId="2752708A"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o=- 2987933615 2987933615 IN IP6 5555::eee:fff:aaa:bbb</w:t>
      </w:r>
    </w:p>
    <w:p w14:paraId="20B424F1"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s=-</w:t>
      </w:r>
    </w:p>
    <w:p w14:paraId="39F9FDFA"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t>c=IN IP6 6666::eee:fff:aaa:bbb</w:t>
      </w:r>
    </w:p>
    <w:p w14:paraId="46914426" w14:textId="77777777" w:rsidR="00F9182F" w:rsidRPr="00A461BC"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A461BC">
        <w:rPr>
          <w:lang w:val="de-DE"/>
        </w:rPr>
        <w:t>t=0 0</w:t>
      </w:r>
    </w:p>
    <w:p w14:paraId="4DF047F6" w14:textId="77777777" w:rsidR="00F9182F" w:rsidRPr="00A461BC"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A461BC">
        <w:rPr>
          <w:lang w:val="de-DE"/>
        </w:rPr>
        <w:t>m=video 3400 RTP/AVP 98</w:t>
      </w:r>
    </w:p>
    <w:p w14:paraId="16058043"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b=AS:75</w:t>
      </w:r>
    </w:p>
    <w:p w14:paraId="6C164049"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Pr>
          <w:rFonts w:hint="eastAsia"/>
          <w:lang w:val="pt-BR" w:eastAsia="zh-CN"/>
        </w:rPr>
        <w:t>sendrecv</w:t>
      </w:r>
    </w:p>
    <w:p w14:paraId="2CAD2855"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remote </w:t>
      </w:r>
      <w:r w:rsidRPr="00EB0AAD">
        <w:rPr>
          <w:rFonts w:hint="eastAsia"/>
          <w:lang w:val="pt-BR" w:eastAsia="zh-CN"/>
        </w:rPr>
        <w:t>none</w:t>
      </w:r>
    </w:p>
    <w:p w14:paraId="09F10971"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7F03EF3E"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remote sendrecv</w:t>
      </w:r>
    </w:p>
    <w:p w14:paraId="54FE0A65"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a=rtpmap:98 H263</w:t>
      </w:r>
    </w:p>
    <w:p w14:paraId="30E19BAF"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5A1E5DFE"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m=audio 3456 RTP/AVP 97 96</w:t>
      </w:r>
    </w:p>
    <w:p w14:paraId="5A08B5CF"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b=AS:25.4</w:t>
      </w:r>
    </w:p>
    <w:p w14:paraId="1B33AC8E"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Pr>
          <w:rFonts w:hint="eastAsia"/>
          <w:lang w:val="pt-BR" w:eastAsia="zh-CN"/>
        </w:rPr>
        <w:t>sendrecv</w:t>
      </w:r>
    </w:p>
    <w:p w14:paraId="286F7BB6"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remote </w:t>
      </w:r>
      <w:r w:rsidRPr="00EB0AAD">
        <w:rPr>
          <w:rFonts w:hint="eastAsia"/>
          <w:lang w:val="pt-BR" w:eastAsia="zh-CN"/>
        </w:rPr>
        <w:t>none</w:t>
      </w:r>
    </w:p>
    <w:p w14:paraId="57E9AA77"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3A3D7DA8" w14:textId="77777777" w:rsidR="00F9182F" w:rsidRPr="00F15B82"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F15B82">
        <w:rPr>
          <w:lang w:val="pt-BR"/>
        </w:rPr>
        <w:t xml:space="preserve">a=des:qos mandatory remote </w:t>
      </w:r>
      <w:r w:rsidRPr="00F15B82">
        <w:rPr>
          <w:rFonts w:hint="eastAsia"/>
          <w:lang w:val="pt-BR" w:eastAsia="zh-CN"/>
        </w:rPr>
        <w:t>sendrecv</w:t>
      </w:r>
    </w:p>
    <w:p w14:paraId="640A7B7B" w14:textId="77777777" w:rsidR="00F9182F" w:rsidRPr="00F15B82"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15B82">
        <w:rPr>
          <w:lang w:val="pt-BR"/>
        </w:rPr>
        <w:t xml:space="preserve">a=rtpmap:97 AMR </w:t>
      </w:r>
    </w:p>
    <w:p w14:paraId="01301BA4" w14:textId="77777777" w:rsidR="00F9182F" w:rsidRPr="00F15B82"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F15B82">
        <w:rPr>
          <w:lang w:val="pt-BR"/>
        </w:rPr>
        <w:t>a=fmtp:97 mode-set=0,2,5,7; maxframes=2</w:t>
      </w:r>
    </w:p>
    <w:p w14:paraId="2DA12305"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bookmarkStart w:id="523" w:name="_PERM_MCCTEMPBM_CRPT84840134___2"/>
      <w:bookmarkEnd w:id="522"/>
      <w:r w:rsidRPr="002D639B">
        <w:t>a=rtpmap:96 telephone-event</w:t>
      </w:r>
    </w:p>
    <w:p w14:paraId="19C93263"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p>
    <w:p w14:paraId="569ECE74"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r>
        <w:rPr>
          <w:rFonts w:hint="eastAsia"/>
          <w:lang w:eastAsia="zh-CN"/>
        </w:rPr>
        <w:t>--boundary1</w:t>
      </w:r>
    </w:p>
    <w:p w14:paraId="2563091A"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bookmarkStart w:id="524" w:name="_PERM_MCCTEMPBM_CRPT84840135___2"/>
      <w:bookmarkEnd w:id="523"/>
      <w:r>
        <w:rPr>
          <w:rFonts w:hint="eastAsia"/>
          <w:lang w:eastAsia="zh-CN"/>
        </w:rPr>
        <w:t>Content-Type: application/sdp</w:t>
      </w:r>
    </w:p>
    <w:p w14:paraId="6360FB37"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r>
        <w:rPr>
          <w:rFonts w:hint="eastAsia"/>
          <w:lang w:eastAsia="zh-CN"/>
        </w:rPr>
        <w:t>Content-Disposition: early-session</w:t>
      </w:r>
    </w:p>
    <w:p w14:paraId="1A9265D8"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p>
    <w:p w14:paraId="7D59C26B"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v=0</w:t>
      </w:r>
    </w:p>
    <w:p w14:paraId="7784707D"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o=- 298793361</w:t>
      </w:r>
      <w:r>
        <w:rPr>
          <w:rFonts w:hint="eastAsia"/>
          <w:lang w:eastAsia="zh-CN"/>
        </w:rPr>
        <w:t>6</w:t>
      </w:r>
      <w:r w:rsidRPr="002D639B">
        <w:t xml:space="preserve"> 298793361</w:t>
      </w:r>
      <w:r>
        <w:rPr>
          <w:rFonts w:hint="eastAsia"/>
          <w:lang w:eastAsia="zh-CN"/>
        </w:rPr>
        <w:t>6</w:t>
      </w:r>
      <w:r w:rsidRPr="002D639B">
        <w:t xml:space="preserve"> IN IP6 </w:t>
      </w:r>
      <w:r>
        <w:t>5555::ccc:aaa:</w:t>
      </w:r>
      <w:r>
        <w:rPr>
          <w:rFonts w:hint="eastAsia"/>
          <w:lang w:eastAsia="zh-CN"/>
        </w:rPr>
        <w:t>bbb</w:t>
      </w:r>
      <w:r>
        <w:t>:a</w:t>
      </w:r>
      <w:r>
        <w:rPr>
          <w:rFonts w:hint="eastAsia"/>
          <w:lang w:eastAsia="zh-CN"/>
        </w:rPr>
        <w:t>cc</w:t>
      </w:r>
    </w:p>
    <w:p w14:paraId="2EDC61B9"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s=-</w:t>
      </w:r>
    </w:p>
    <w:p w14:paraId="579DC8DA"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t>c=IN IP6 5555::ccc:aaa:</w:t>
      </w:r>
      <w:r>
        <w:rPr>
          <w:rFonts w:hint="eastAsia"/>
          <w:lang w:eastAsia="zh-CN"/>
        </w:rPr>
        <w:t>bbb</w:t>
      </w:r>
      <w:r>
        <w:t>:a</w:t>
      </w:r>
      <w:r>
        <w:rPr>
          <w:rFonts w:hint="eastAsia"/>
          <w:lang w:eastAsia="zh-CN"/>
        </w:rPr>
        <w:t>cc</w:t>
      </w:r>
    </w:p>
    <w:p w14:paraId="5B2F3A72" w14:textId="77777777" w:rsidR="00F9182F" w:rsidRPr="00143662"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3DE20CCB" w14:textId="77777777" w:rsidR="00F9182F" w:rsidRPr="00143662"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w:t>
      </w:r>
    </w:p>
    <w:p w14:paraId="2411985F"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b=AS:75</w:t>
      </w:r>
    </w:p>
    <w:p w14:paraId="520F3912"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895344">
        <w:rPr>
          <w:lang w:val="pt-BR"/>
        </w:rPr>
        <w:t xml:space="preserve">a=curr:qos local </w:t>
      </w:r>
      <w:r w:rsidRPr="00895344">
        <w:rPr>
          <w:rFonts w:hint="eastAsia"/>
          <w:lang w:val="pt-BR" w:eastAsia="zh-CN"/>
        </w:rPr>
        <w:t>none</w:t>
      </w:r>
    </w:p>
    <w:p w14:paraId="2D0D4919"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895344">
        <w:rPr>
          <w:lang w:val="pt-BR"/>
        </w:rPr>
        <w:t xml:space="preserve">a=curr:qos remote </w:t>
      </w:r>
      <w:r w:rsidRPr="00895344">
        <w:rPr>
          <w:rFonts w:hint="eastAsia"/>
          <w:lang w:val="pt-BR" w:eastAsia="zh-CN"/>
        </w:rPr>
        <w:t>none</w:t>
      </w:r>
    </w:p>
    <w:p w14:paraId="71BA0A96"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093519C7"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remote sendrecv</w:t>
      </w:r>
    </w:p>
    <w:p w14:paraId="552A8F61"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a=rtpmap:98 H263</w:t>
      </w:r>
    </w:p>
    <w:p w14:paraId="5CCB5CE5"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00B7A32C"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895344">
        <w:rPr>
          <w:lang w:val="pt-BR"/>
        </w:rPr>
        <w:t>m=audio 3456 RTP/AVP 97</w:t>
      </w:r>
    </w:p>
    <w:p w14:paraId="1FFB8AA1"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b=AS:25.4</w:t>
      </w:r>
    </w:p>
    <w:p w14:paraId="10020C72"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895344">
        <w:rPr>
          <w:lang w:val="pt-BR"/>
        </w:rPr>
        <w:t xml:space="preserve">a=curr:qos local </w:t>
      </w:r>
      <w:r w:rsidRPr="00895344">
        <w:rPr>
          <w:rFonts w:hint="eastAsia"/>
          <w:lang w:val="pt-BR" w:eastAsia="zh-CN"/>
        </w:rPr>
        <w:t>none</w:t>
      </w:r>
    </w:p>
    <w:p w14:paraId="39A43B1B"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 xml:space="preserve">a=curr:qos remote </w:t>
      </w:r>
      <w:r w:rsidRPr="00895344">
        <w:rPr>
          <w:rFonts w:hint="eastAsia"/>
          <w:lang w:val="pt-BR" w:eastAsia="zh-CN"/>
        </w:rPr>
        <w:t>none</w:t>
      </w:r>
    </w:p>
    <w:p w14:paraId="6C7C5A27"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799B7C81" w14:textId="77777777" w:rsidR="00F9182F" w:rsidRPr="00732BA0"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32BA0">
        <w:rPr>
          <w:lang w:val="pt-BR"/>
        </w:rPr>
        <w:t>a=des:qos mandatory remote sendrecv</w:t>
      </w:r>
    </w:p>
    <w:p w14:paraId="5D046842"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r>
        <w:t>a=rtpmap:97 AMR</w:t>
      </w:r>
    </w:p>
    <w:p w14:paraId="0D208E83"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bookmarkStart w:id="525" w:name="_PERM_MCCTEMPBM_CRPT84840136___2"/>
      <w:bookmarkEnd w:id="524"/>
      <w:r w:rsidRPr="002D639B">
        <w:t>a=fmtp:97 mode-set=0,2,5,7; maxframes</w:t>
      </w:r>
    </w:p>
    <w:p w14:paraId="3507E599"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p>
    <w:p w14:paraId="0AFFE64B"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r>
        <w:rPr>
          <w:rFonts w:hint="eastAsia"/>
          <w:lang w:eastAsia="zh-CN"/>
        </w:rPr>
        <w:t>--boundary1</w:t>
      </w:r>
    </w:p>
    <w:bookmarkEnd w:id="525"/>
    <w:p w14:paraId="16327835" w14:textId="77777777" w:rsidR="00F9182F" w:rsidRDefault="00F9182F" w:rsidP="00F9182F"/>
    <w:p w14:paraId="293A3C22" w14:textId="77777777" w:rsidR="00F9182F" w:rsidRPr="00311E5C" w:rsidRDefault="00F9182F" w:rsidP="00F9182F">
      <w:pPr>
        <w:pStyle w:val="EX"/>
        <w:keepLines w:val="0"/>
      </w:pPr>
      <w:r>
        <w:rPr>
          <w:rFonts w:hint="eastAsia"/>
          <w:b/>
          <w:lang w:eastAsia="zh-CN"/>
        </w:rPr>
        <w:t xml:space="preserve">early </w:t>
      </w:r>
      <w:r w:rsidRPr="002D639B">
        <w:rPr>
          <w:b/>
        </w:rPr>
        <w:t>SDP</w:t>
      </w:r>
      <w:r w:rsidRPr="002D639B">
        <w:tab/>
        <w:t xml:space="preserve">The </w:t>
      </w:r>
      <w:r>
        <w:rPr>
          <w:rFonts w:hint="eastAsia"/>
          <w:lang w:eastAsia="zh-CN"/>
        </w:rPr>
        <w:t xml:space="preserve">early-session </w:t>
      </w:r>
      <w:r w:rsidRPr="002D639B">
        <w:t xml:space="preserve">SDP </w:t>
      </w:r>
      <w:r>
        <w:rPr>
          <w:rFonts w:hint="eastAsia"/>
          <w:lang w:eastAsia="zh-CN"/>
        </w:rPr>
        <w:t>offer</w:t>
      </w:r>
      <w:r>
        <w:t xml:space="preserve"> (</w:t>
      </w:r>
      <w:r>
        <w:rPr>
          <w:rFonts w:hint="eastAsia"/>
          <w:lang w:eastAsia="zh-CN"/>
        </w:rPr>
        <w:t xml:space="preserve">early </w:t>
      </w:r>
      <w:r>
        <w:t>SDP_</w:t>
      </w:r>
      <w:r>
        <w:rPr>
          <w:rFonts w:hint="eastAsia"/>
          <w:lang w:eastAsia="zh-CN"/>
        </w:rPr>
        <w:t>O1</w:t>
      </w:r>
      <w:r>
        <w:t xml:space="preserve">) contains a set of codecs to be used for </w:t>
      </w:r>
      <w:r>
        <w:rPr>
          <w:rFonts w:hint="eastAsia"/>
          <w:lang w:eastAsia="zh-CN"/>
        </w:rPr>
        <w:t>CAT</w:t>
      </w:r>
      <w:r>
        <w:t>. The preconditions are indicated as</w:t>
      </w:r>
      <w:r>
        <w:rPr>
          <w:rFonts w:hint="eastAsia"/>
          <w:lang w:eastAsia="zh-CN"/>
        </w:rPr>
        <w:t xml:space="preserve"> not fulfilled</w:t>
      </w:r>
      <w:r>
        <w:t>.</w:t>
      </w:r>
    </w:p>
    <w:p w14:paraId="3A21A4A4" w14:textId="77777777" w:rsidR="00F9182F" w:rsidRDefault="00F9182F" w:rsidP="00F9182F">
      <w:pPr>
        <w:pStyle w:val="B1"/>
        <w:ind w:left="284" w:firstLine="0"/>
        <w:rPr>
          <w:b/>
          <w:bCs/>
        </w:rPr>
      </w:pPr>
      <w:bookmarkStart w:id="526" w:name="_PERM_MCCTEMPBM_CRPT84840137___2"/>
      <w:r>
        <w:rPr>
          <w:b/>
          <w:bCs/>
        </w:rPr>
        <w:t>9-10</w:t>
      </w:r>
      <w:r>
        <w:rPr>
          <w:b/>
          <w:bCs/>
        </w:rPr>
        <w:tab/>
        <w:t xml:space="preserve">PRACK request (UE#1 to </w:t>
      </w:r>
      <w:r>
        <w:rPr>
          <w:rFonts w:hint="eastAsia"/>
          <w:b/>
          <w:bCs/>
          <w:lang w:eastAsia="zh-CN"/>
        </w:rPr>
        <w:t>CAT-AS</w:t>
      </w:r>
      <w:r>
        <w:rPr>
          <w:b/>
          <w:bCs/>
        </w:rPr>
        <w:t xml:space="preserve">) see example in table </w:t>
      </w:r>
      <w:smartTag w:uri="urn:schemas-microsoft-com:office:smarttags" w:element="chsdate">
        <w:smartTagPr>
          <w:attr w:name="Year" w:val="1899"/>
          <w:attr w:name="Month" w:val="12"/>
          <w:attr w:name="Day" w:val="30"/>
          <w:attr w:name="IsLunarDate" w:val="False"/>
          <w:attr w:name="IsROCDate" w:val="False"/>
        </w:smartTagPr>
        <w:r>
          <w:rPr>
            <w:b/>
            <w:bCs/>
          </w:rPr>
          <w:t>A.4</w:t>
        </w:r>
        <w:r>
          <w:rPr>
            <w:rFonts w:hint="eastAsia"/>
            <w:b/>
            <w:bCs/>
            <w:lang w:eastAsia="zh-CN"/>
          </w:rPr>
          <w:t>.3</w:t>
        </w:r>
      </w:smartTag>
      <w:r>
        <w:rPr>
          <w:b/>
          <w:bCs/>
        </w:rPr>
        <w:t>-</w:t>
      </w:r>
      <w:r>
        <w:rPr>
          <w:rFonts w:hint="eastAsia"/>
          <w:b/>
          <w:bCs/>
          <w:lang w:eastAsia="zh-CN"/>
        </w:rPr>
        <w:t>9</w:t>
      </w:r>
    </w:p>
    <w:bookmarkEnd w:id="526"/>
    <w:p w14:paraId="37B5FB93" w14:textId="77777777" w:rsidR="00F9182F" w:rsidRDefault="00454B4A" w:rsidP="00454B4A">
      <w:pPr>
        <w:pStyle w:val="B1"/>
      </w:pPr>
      <w:r>
        <w:tab/>
      </w:r>
      <w:r w:rsidR="00F9182F">
        <w:t>UE#1 sends a SIP PRACK request</w:t>
      </w:r>
      <w:r w:rsidR="00F9182F">
        <w:rPr>
          <w:rFonts w:hint="eastAsia"/>
          <w:lang w:eastAsia="zh-CN"/>
        </w:rPr>
        <w:t xml:space="preserve"> with early-session SDP answer</w:t>
      </w:r>
      <w:r w:rsidR="00F9182F">
        <w:t>, which acknowledges the 183 (Session Progress) provisional response, to</w:t>
      </w:r>
      <w:r w:rsidR="00F9182F">
        <w:rPr>
          <w:rFonts w:hint="eastAsia"/>
          <w:lang w:eastAsia="zh-CN"/>
        </w:rPr>
        <w:t>wards</w:t>
      </w:r>
      <w:r w:rsidR="00F9182F">
        <w:t xml:space="preserve"> UE#2.</w:t>
      </w:r>
    </w:p>
    <w:p w14:paraId="5B8101A1" w14:textId="77777777" w:rsidR="00F9182F" w:rsidRPr="002D639B" w:rsidRDefault="00F9182F" w:rsidP="00F9182F">
      <w:pPr>
        <w:pStyle w:val="TH"/>
      </w:pPr>
      <w:r>
        <w:lastRenderedPageBreak/>
        <w:t>Table</w:t>
      </w:r>
      <w:r w:rsidR="00E81604">
        <w:t> </w:t>
      </w:r>
      <w:r>
        <w:t>A.</w:t>
      </w:r>
      <w:r>
        <w:rPr>
          <w:rFonts w:hint="eastAsia"/>
          <w:lang w:eastAsia="zh-CN"/>
        </w:rPr>
        <w:t>4</w:t>
      </w:r>
      <w:r>
        <w:t>.</w:t>
      </w:r>
      <w:r>
        <w:rPr>
          <w:rFonts w:hint="eastAsia"/>
          <w:lang w:eastAsia="zh-CN"/>
        </w:rPr>
        <w:t>3</w:t>
      </w:r>
      <w:r>
        <w:t>-</w:t>
      </w:r>
      <w:r>
        <w:rPr>
          <w:rFonts w:hint="eastAsia"/>
          <w:lang w:eastAsia="zh-CN"/>
        </w:rPr>
        <w:t>9</w:t>
      </w:r>
      <w:r>
        <w:t xml:space="preserve">: </w:t>
      </w:r>
      <w:r>
        <w:rPr>
          <w:rFonts w:hint="eastAsia"/>
          <w:lang w:eastAsia="zh-CN"/>
        </w:rPr>
        <w:t>PRACK</w:t>
      </w:r>
      <w:r>
        <w:t xml:space="preserve"> request (UE#1 to CAT-AS</w:t>
      </w:r>
      <w:r w:rsidRPr="002D639B">
        <w:t>)</w:t>
      </w:r>
    </w:p>
    <w:p w14:paraId="7F286569"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bookmarkStart w:id="527" w:name="_PERM_MCCTEMPBM_CRPT84840138___2"/>
      <w:r>
        <w:rPr>
          <w:rFonts w:hint="eastAsia"/>
          <w:lang w:eastAsia="zh-CN"/>
        </w:rPr>
        <w:t>PRACK</w:t>
      </w:r>
      <w:r w:rsidRPr="002D639B">
        <w:t xml:space="preserve"> sip:</w:t>
      </w:r>
      <w:r w:rsidR="00487A39" w:rsidRPr="002F15D3">
        <w:rPr>
          <w:rFonts w:cs="Courier New"/>
          <w:szCs w:val="16"/>
          <w:lang w:val="en-US"/>
        </w:rPr>
        <w:t>user2_public1@home2.net;gr=urn:uuid:2ad8950e-48a5-4a74-8d99-</w:t>
      </w:r>
      <w:r w:rsidR="00487A39" w:rsidRPr="00A84575">
        <w:rPr>
          <w:rFonts w:cs="Courier New"/>
          <w:szCs w:val="16"/>
          <w:lang w:val="en-US"/>
        </w:rPr>
        <w:t>ad76cc7fc74</w:t>
      </w:r>
      <w:r w:rsidRPr="002D639B">
        <w:t xml:space="preserve"> SIP/2.0</w:t>
      </w:r>
    </w:p>
    <w:p w14:paraId="4BC76AE0"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Via: SIP/2.0/UDP [5555::aaa:bbb:ccc:ddd]:1357;comp=sigcomp;branch=z9hG4bKna</w:t>
      </w:r>
      <w:r>
        <w:rPr>
          <w:rFonts w:hint="eastAsia"/>
          <w:lang w:eastAsia="zh-CN"/>
        </w:rPr>
        <w:t>234</w:t>
      </w:r>
      <w:r w:rsidRPr="002D639B">
        <w:t>s7</w:t>
      </w:r>
    </w:p>
    <w:p w14:paraId="3C5BE56C"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Max-Forwards: 70</w:t>
      </w:r>
    </w:p>
    <w:p w14:paraId="2C7D361B"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Route: &lt;sip:pcscf1.visited1.net:7531;lr;comp=sigcomp&gt;, &lt;sip:</w:t>
      </w:r>
      <w:r>
        <w:rPr>
          <w:rFonts w:hint="eastAsia"/>
          <w:lang w:eastAsia="zh-CN"/>
        </w:rPr>
        <w:t>orig@</w:t>
      </w:r>
      <w:r w:rsidRPr="002D639B">
        <w:t>scscf1.home1.net;lr&gt;</w:t>
      </w:r>
    </w:p>
    <w:p w14:paraId="5A91636D"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P-Preferred-Identity: "John Doe" &lt;sip:user1_public1@home1.net&gt;</w:t>
      </w:r>
    </w:p>
    <w:p w14:paraId="16A04097"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P-Access-Network-Info: 3GPP-UTRAN-TDD; utran-cell-id-3gpp=234151D0FCE11</w:t>
      </w:r>
    </w:p>
    <w:p w14:paraId="1CDA9B3A"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Privacy: none</w:t>
      </w:r>
    </w:p>
    <w:p w14:paraId="0981C6A8"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From:</w:t>
      </w:r>
    </w:p>
    <w:p w14:paraId="52AED28D"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p>
    <w:p w14:paraId="17D05BEB"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2F63010B"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Cseq: 12</w:t>
      </w:r>
      <w:r>
        <w:rPr>
          <w:rFonts w:hint="eastAsia"/>
          <w:lang w:eastAsia="zh-CN"/>
        </w:rPr>
        <w:t>8</w:t>
      </w:r>
      <w:r w:rsidRPr="002D639B">
        <w:t xml:space="preserve"> </w:t>
      </w:r>
      <w:r>
        <w:rPr>
          <w:rFonts w:hint="eastAsia"/>
          <w:lang w:eastAsia="zh-CN"/>
        </w:rPr>
        <w:t>PRACK</w:t>
      </w:r>
    </w:p>
    <w:p w14:paraId="042BBF18"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sidRPr="002D639B">
        <w:t>Contact:</w:t>
      </w:r>
    </w:p>
    <w:p w14:paraId="1D4EA2C2"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sidRPr="002D639B">
        <w:t>Content-Type</w:t>
      </w:r>
      <w:r>
        <w:t>: application/sdp</w:t>
      </w:r>
    </w:p>
    <w:p w14:paraId="6CC6B84D"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Pr>
          <w:rFonts w:hint="eastAsia"/>
          <w:lang w:eastAsia="zh-CN"/>
        </w:rPr>
        <w:t>Content-Disposition: early-session</w:t>
      </w:r>
    </w:p>
    <w:p w14:paraId="1E995B49"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Content-Length: (…)</w:t>
      </w:r>
    </w:p>
    <w:p w14:paraId="7C4FB5FD"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p>
    <w:p w14:paraId="1905AD23" w14:textId="77777777" w:rsidR="00F9182F" w:rsidRPr="002D639B" w:rsidRDefault="00F9182F" w:rsidP="00F9182F">
      <w:pPr>
        <w:pStyle w:val="PL"/>
        <w:pBdr>
          <w:top w:val="single" w:sz="4" w:space="1" w:color="auto"/>
          <w:left w:val="single" w:sz="4" w:space="4" w:color="auto"/>
          <w:bottom w:val="single" w:sz="4" w:space="1" w:color="auto"/>
          <w:right w:val="single" w:sz="4" w:space="4" w:color="auto"/>
        </w:pBdr>
        <w:ind w:left="850" w:right="284" w:hanging="283"/>
      </w:pPr>
      <w:r w:rsidRPr="002D639B">
        <w:t>v=0</w:t>
      </w:r>
    </w:p>
    <w:p w14:paraId="09CFE5DE" w14:textId="77777777" w:rsidR="00F9182F" w:rsidRPr="002D639B" w:rsidRDefault="00F9182F" w:rsidP="00F9182F">
      <w:pPr>
        <w:pStyle w:val="PL"/>
        <w:pBdr>
          <w:top w:val="single" w:sz="4" w:space="1" w:color="auto"/>
          <w:left w:val="single" w:sz="4" w:space="4" w:color="auto"/>
          <w:bottom w:val="single" w:sz="4" w:space="1" w:color="auto"/>
          <w:right w:val="single" w:sz="4" w:space="4" w:color="auto"/>
        </w:pBdr>
        <w:ind w:left="850" w:right="284" w:hanging="283"/>
      </w:pPr>
      <w:r w:rsidRPr="002D639B">
        <w:t>o=- 298793361</w:t>
      </w:r>
      <w:r>
        <w:rPr>
          <w:rFonts w:hint="eastAsia"/>
          <w:lang w:eastAsia="zh-CN"/>
        </w:rPr>
        <w:t>6</w:t>
      </w:r>
      <w:r w:rsidRPr="002D639B">
        <w:t xml:space="preserve"> 298793361</w:t>
      </w:r>
      <w:r>
        <w:rPr>
          <w:rFonts w:hint="eastAsia"/>
          <w:lang w:eastAsia="zh-CN"/>
        </w:rPr>
        <w:t>6</w:t>
      </w:r>
      <w:r w:rsidRPr="002D639B">
        <w:t xml:space="preserve"> IN IP6 5555::aaa:bbb:ccc:ddd</w:t>
      </w:r>
    </w:p>
    <w:p w14:paraId="07B23A70" w14:textId="77777777" w:rsidR="00F9182F" w:rsidRPr="002D639B" w:rsidRDefault="00F9182F" w:rsidP="00F9182F">
      <w:pPr>
        <w:pStyle w:val="PL"/>
        <w:pBdr>
          <w:top w:val="single" w:sz="4" w:space="1" w:color="auto"/>
          <w:left w:val="single" w:sz="4" w:space="4" w:color="auto"/>
          <w:bottom w:val="single" w:sz="4" w:space="1" w:color="auto"/>
          <w:right w:val="single" w:sz="4" w:space="4" w:color="auto"/>
        </w:pBdr>
        <w:ind w:left="850" w:right="284" w:hanging="283"/>
      </w:pPr>
      <w:r w:rsidRPr="002D639B">
        <w:t>s=-</w:t>
      </w:r>
    </w:p>
    <w:p w14:paraId="5B78846C" w14:textId="77777777" w:rsidR="00F9182F" w:rsidRPr="00F9182F"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nl-NL"/>
        </w:rPr>
      </w:pPr>
      <w:r w:rsidRPr="00F9182F">
        <w:rPr>
          <w:lang w:val="nl-NL"/>
        </w:rPr>
        <w:t xml:space="preserve">c=IN IP6 5555::aaa:bbb:ccc:ddd </w:t>
      </w:r>
    </w:p>
    <w:p w14:paraId="397D03BE" w14:textId="77777777" w:rsidR="00F9182F" w:rsidRPr="009711B8"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de-DE"/>
        </w:rPr>
      </w:pPr>
      <w:r w:rsidRPr="009711B8">
        <w:rPr>
          <w:lang w:val="de-DE"/>
        </w:rPr>
        <w:t>t=0 0</w:t>
      </w:r>
    </w:p>
    <w:p w14:paraId="0C056811"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de-DE"/>
        </w:rPr>
      </w:pPr>
      <w:r w:rsidRPr="00EB0AAD">
        <w:rPr>
          <w:lang w:val="de-DE"/>
        </w:rPr>
        <w:t>m=video 3</w:t>
      </w:r>
      <w:r w:rsidRPr="00EB0AAD">
        <w:rPr>
          <w:rFonts w:hint="eastAsia"/>
          <w:lang w:val="de-DE" w:eastAsia="zh-CN"/>
        </w:rPr>
        <w:t>5</w:t>
      </w:r>
      <w:r w:rsidRPr="00EB0AAD">
        <w:rPr>
          <w:lang w:val="de-DE"/>
        </w:rPr>
        <w:t xml:space="preserve">00 RTP/AVP 98 </w:t>
      </w:r>
    </w:p>
    <w:p w14:paraId="46761810"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b=AS:75</w:t>
      </w:r>
    </w:p>
    <w:p w14:paraId="3B85E705"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sidRPr="00EB0AAD">
        <w:rPr>
          <w:rFonts w:hint="eastAsia"/>
          <w:lang w:val="pt-BR" w:eastAsia="zh-CN"/>
        </w:rPr>
        <w:t>none</w:t>
      </w:r>
    </w:p>
    <w:p w14:paraId="1AFC700E"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a=curr:qos remote none</w:t>
      </w:r>
    </w:p>
    <w:p w14:paraId="61637644"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3FBCFCD9"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none remote sendrecv</w:t>
      </w:r>
    </w:p>
    <w:p w14:paraId="503CEB1F"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a=rtpmap:98 H263</w:t>
      </w:r>
    </w:p>
    <w:p w14:paraId="4C14D961"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m=audio 3</w:t>
      </w:r>
      <w:r w:rsidRPr="00EB0AAD">
        <w:rPr>
          <w:rFonts w:hint="eastAsia"/>
          <w:lang w:val="pt-BR" w:eastAsia="zh-CN"/>
        </w:rPr>
        <w:t>5</w:t>
      </w:r>
      <w:r w:rsidRPr="00EB0AAD">
        <w:rPr>
          <w:lang w:val="pt-BR"/>
        </w:rPr>
        <w:t>56 RTP/AVP 97</w:t>
      </w:r>
    </w:p>
    <w:p w14:paraId="56E44543"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b=AS:25.4</w:t>
      </w:r>
    </w:p>
    <w:p w14:paraId="0E42122E"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sidRPr="00EB0AAD">
        <w:rPr>
          <w:rFonts w:hint="eastAsia"/>
          <w:lang w:val="pt-BR" w:eastAsia="zh-CN"/>
        </w:rPr>
        <w:t>none</w:t>
      </w:r>
    </w:p>
    <w:p w14:paraId="17C02556"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a=curr:qos remote none</w:t>
      </w:r>
    </w:p>
    <w:p w14:paraId="416517AE"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5E4A33F8"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none remote sendrecv</w:t>
      </w:r>
    </w:p>
    <w:p w14:paraId="5FB88F0D" w14:textId="77777777" w:rsidR="00F9182F" w:rsidRPr="00F627FA"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eastAsia="zh-CN"/>
        </w:rPr>
      </w:pPr>
      <w:r w:rsidRPr="00F627FA">
        <w:rPr>
          <w:lang w:val="pt-BR"/>
        </w:rPr>
        <w:t>a=rtpmap:97 AMR</w:t>
      </w:r>
    </w:p>
    <w:p w14:paraId="4654DD62" w14:textId="77777777" w:rsidR="00F9182F" w:rsidRPr="00F627FA"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eastAsia="zh-CN"/>
        </w:rPr>
      </w:pPr>
      <w:r w:rsidRPr="00F627FA">
        <w:rPr>
          <w:lang w:val="pt-BR"/>
        </w:rPr>
        <w:t>a=fmtp:97 mode-set=0,2,5,7; maxframes</w:t>
      </w:r>
    </w:p>
    <w:bookmarkEnd w:id="527"/>
    <w:p w14:paraId="40BDD583" w14:textId="77777777" w:rsidR="00F9182F" w:rsidRPr="00F627FA" w:rsidRDefault="00F9182F" w:rsidP="00F9182F">
      <w:pPr>
        <w:rPr>
          <w:lang w:val="pt-BR"/>
        </w:rPr>
      </w:pPr>
    </w:p>
    <w:p w14:paraId="4DB4E56B" w14:textId="77777777" w:rsidR="00F9182F" w:rsidRPr="00311E5C" w:rsidRDefault="00F9182F" w:rsidP="00F9182F">
      <w:pPr>
        <w:pStyle w:val="EX"/>
        <w:keepLines w:val="0"/>
      </w:pPr>
      <w:r>
        <w:rPr>
          <w:rFonts w:hint="eastAsia"/>
          <w:b/>
          <w:lang w:eastAsia="zh-CN"/>
        </w:rPr>
        <w:t xml:space="preserve">early </w:t>
      </w:r>
      <w:r w:rsidRPr="002D639B">
        <w:rPr>
          <w:b/>
        </w:rPr>
        <w:t>SDP</w:t>
      </w:r>
      <w:r w:rsidRPr="002D639B">
        <w:tab/>
        <w:t xml:space="preserve">The </w:t>
      </w:r>
      <w:r>
        <w:rPr>
          <w:rFonts w:hint="eastAsia"/>
          <w:lang w:eastAsia="zh-CN"/>
        </w:rPr>
        <w:t xml:space="preserve">early-session </w:t>
      </w:r>
      <w:r w:rsidRPr="002D639B">
        <w:t xml:space="preserve">SDP </w:t>
      </w:r>
      <w:r>
        <w:rPr>
          <w:rFonts w:hint="eastAsia"/>
          <w:lang w:eastAsia="zh-CN"/>
        </w:rPr>
        <w:t>answer</w:t>
      </w:r>
      <w:r>
        <w:t xml:space="preserve"> (</w:t>
      </w:r>
      <w:r>
        <w:rPr>
          <w:rFonts w:hint="eastAsia"/>
          <w:lang w:eastAsia="zh-CN"/>
        </w:rPr>
        <w:t xml:space="preserve">early </w:t>
      </w:r>
      <w:r>
        <w:t>SDP_</w:t>
      </w:r>
      <w:r>
        <w:rPr>
          <w:rFonts w:hint="eastAsia"/>
          <w:lang w:eastAsia="zh-CN"/>
        </w:rPr>
        <w:t>A1</w:t>
      </w:r>
      <w:r>
        <w:t xml:space="preserve">) contains a set of codecs supported </w:t>
      </w:r>
      <w:r w:rsidRPr="002D639B">
        <w:t>by UE#1</w:t>
      </w:r>
      <w:r>
        <w:rPr>
          <w:rFonts w:hint="eastAsia"/>
          <w:lang w:eastAsia="zh-CN"/>
        </w:rPr>
        <w:t xml:space="preserve"> </w:t>
      </w:r>
      <w:r>
        <w:t xml:space="preserve">to be used for </w:t>
      </w:r>
      <w:r>
        <w:rPr>
          <w:rFonts w:hint="eastAsia"/>
          <w:lang w:eastAsia="zh-CN"/>
        </w:rPr>
        <w:t>CAT</w:t>
      </w:r>
      <w:r>
        <w:t>. The preconditions are indicated as</w:t>
      </w:r>
      <w:r>
        <w:rPr>
          <w:rFonts w:hint="eastAsia"/>
          <w:lang w:eastAsia="zh-CN"/>
        </w:rPr>
        <w:t xml:space="preserve"> not fulfilled</w:t>
      </w:r>
      <w:r>
        <w:t>.</w:t>
      </w:r>
    </w:p>
    <w:p w14:paraId="2FD22A1D" w14:textId="77777777" w:rsidR="00F9182F" w:rsidRDefault="00F9182F" w:rsidP="00F9182F">
      <w:pPr>
        <w:pStyle w:val="B1"/>
        <w:ind w:left="284" w:firstLine="0"/>
        <w:rPr>
          <w:b/>
          <w:bCs/>
          <w:lang w:eastAsia="zh-CN"/>
        </w:rPr>
      </w:pPr>
      <w:bookmarkStart w:id="528" w:name="_PERM_MCCTEMPBM_CRPT84840139___2"/>
      <w:r>
        <w:rPr>
          <w:rFonts w:hint="eastAsia"/>
          <w:b/>
          <w:bCs/>
          <w:lang w:eastAsia="zh-CN"/>
        </w:rPr>
        <w:t>11-12</w:t>
      </w:r>
      <w:r>
        <w:rPr>
          <w:rFonts w:hint="eastAsia"/>
          <w:b/>
          <w:bCs/>
          <w:lang w:eastAsia="zh-CN"/>
        </w:rPr>
        <w:tab/>
      </w:r>
      <w:r>
        <w:rPr>
          <w:b/>
          <w:bCs/>
        </w:rPr>
        <w:t>PRACK request (</w:t>
      </w:r>
      <w:r>
        <w:rPr>
          <w:rFonts w:hint="eastAsia"/>
          <w:b/>
          <w:bCs/>
          <w:lang w:eastAsia="zh-CN"/>
        </w:rPr>
        <w:t>CAT-AS to UE#2</w:t>
      </w:r>
      <w:r>
        <w:rPr>
          <w:b/>
          <w:bCs/>
        </w:rPr>
        <w:t>) see example in table</w:t>
      </w:r>
      <w:r w:rsidR="00E81604">
        <w:rPr>
          <w:b/>
          <w:bCs/>
        </w:rPr>
        <w:t> </w:t>
      </w:r>
      <w:r>
        <w:rPr>
          <w:b/>
          <w:bCs/>
        </w:rPr>
        <w:t>A.4</w:t>
      </w:r>
      <w:r>
        <w:rPr>
          <w:rFonts w:hint="eastAsia"/>
          <w:b/>
          <w:bCs/>
          <w:lang w:eastAsia="zh-CN"/>
        </w:rPr>
        <w:t>.3</w:t>
      </w:r>
      <w:r>
        <w:rPr>
          <w:b/>
          <w:bCs/>
        </w:rPr>
        <w:t>-</w:t>
      </w:r>
      <w:r>
        <w:rPr>
          <w:rFonts w:hint="eastAsia"/>
          <w:b/>
          <w:bCs/>
          <w:lang w:eastAsia="zh-CN"/>
        </w:rPr>
        <w:t>11</w:t>
      </w:r>
    </w:p>
    <w:bookmarkEnd w:id="528"/>
    <w:p w14:paraId="2CA6781F" w14:textId="77777777" w:rsidR="00F9182F" w:rsidRDefault="00454B4A" w:rsidP="00454B4A">
      <w:pPr>
        <w:pStyle w:val="B1"/>
      </w:pPr>
      <w:r>
        <w:rPr>
          <w:lang w:eastAsia="zh-CN"/>
        </w:rPr>
        <w:tab/>
      </w:r>
      <w:r w:rsidR="00F9182F">
        <w:rPr>
          <w:rFonts w:hint="eastAsia"/>
          <w:lang w:eastAsia="zh-CN"/>
        </w:rPr>
        <w:t>CAT-AS forwards the</w:t>
      </w:r>
      <w:r w:rsidR="00F9182F">
        <w:t xml:space="preserve"> SIP PRACK request</w:t>
      </w:r>
      <w:r w:rsidR="00F9182F">
        <w:rPr>
          <w:rFonts w:hint="eastAsia"/>
          <w:lang w:eastAsia="zh-CN"/>
        </w:rPr>
        <w:t xml:space="preserve"> without early-session SDP answer</w:t>
      </w:r>
      <w:r w:rsidR="00F9182F">
        <w:t xml:space="preserve"> to UE#2.</w:t>
      </w:r>
    </w:p>
    <w:p w14:paraId="095B1216" w14:textId="77777777" w:rsidR="00F9182F" w:rsidRPr="002D639B" w:rsidRDefault="00F9182F" w:rsidP="00F9182F">
      <w:pPr>
        <w:pStyle w:val="TH"/>
      </w:pPr>
      <w:r>
        <w:t>Table</w:t>
      </w:r>
      <w:r w:rsidR="00E81604">
        <w:t> </w:t>
      </w:r>
      <w:r>
        <w:t>A.</w:t>
      </w:r>
      <w:r>
        <w:rPr>
          <w:rFonts w:hint="eastAsia"/>
          <w:lang w:eastAsia="zh-CN"/>
        </w:rPr>
        <w:t>4</w:t>
      </w:r>
      <w:r>
        <w:t>.</w:t>
      </w:r>
      <w:r>
        <w:rPr>
          <w:rFonts w:hint="eastAsia"/>
          <w:lang w:eastAsia="zh-CN"/>
        </w:rPr>
        <w:t>3</w:t>
      </w:r>
      <w:r>
        <w:t>-</w:t>
      </w:r>
      <w:r>
        <w:rPr>
          <w:rFonts w:hint="eastAsia"/>
          <w:lang w:eastAsia="zh-CN"/>
        </w:rPr>
        <w:t>11</w:t>
      </w:r>
      <w:r>
        <w:t xml:space="preserve">: </w:t>
      </w:r>
      <w:r>
        <w:rPr>
          <w:rFonts w:hint="eastAsia"/>
          <w:lang w:eastAsia="zh-CN"/>
        </w:rPr>
        <w:t>PRACK</w:t>
      </w:r>
      <w:r>
        <w:t xml:space="preserve"> request (</w:t>
      </w:r>
      <w:r>
        <w:rPr>
          <w:rFonts w:hint="eastAsia"/>
          <w:lang w:eastAsia="zh-CN"/>
        </w:rPr>
        <w:t xml:space="preserve">CAT-AS to </w:t>
      </w:r>
      <w:r>
        <w:t>UE#</w:t>
      </w:r>
      <w:r>
        <w:rPr>
          <w:rFonts w:hint="eastAsia"/>
          <w:lang w:eastAsia="zh-CN"/>
        </w:rPr>
        <w:t>2</w:t>
      </w:r>
      <w:r w:rsidRPr="002D639B">
        <w:t>)</w:t>
      </w:r>
    </w:p>
    <w:p w14:paraId="05D17AC9"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bookmarkStart w:id="529" w:name="_PERM_MCCTEMPBM_CRPT84840140___2"/>
      <w:r>
        <w:rPr>
          <w:rFonts w:hint="eastAsia"/>
          <w:lang w:eastAsia="zh-CN"/>
        </w:rPr>
        <w:t>PRACK</w:t>
      </w:r>
      <w:r w:rsidRPr="002D639B">
        <w:t xml:space="preserve"> sip:</w:t>
      </w:r>
      <w:r w:rsidR="00487A39" w:rsidRPr="002D639B">
        <w:t>user1_public1@home1.net</w:t>
      </w:r>
      <w:r w:rsidR="00487A39">
        <w:t>;</w:t>
      </w:r>
      <w:r w:rsidR="00487A39" w:rsidRPr="00037FCA">
        <w:rPr>
          <w:rFonts w:eastAsia="PMingLiU" w:cs="Courier New"/>
          <w:lang w:eastAsia="zh-TW"/>
        </w:rPr>
        <w:t>gr=urn:uuid:f81d4fae-7dec-11d0-a765-00a0c91e6bf6</w:t>
      </w:r>
      <w:r w:rsidR="00487A39" w:rsidRPr="002D639B" w:rsidDel="008E06BE">
        <w:t xml:space="preserve"> </w:t>
      </w:r>
      <w:r w:rsidRPr="002D639B">
        <w:t xml:space="preserve"> SIP/2.0</w:t>
      </w:r>
    </w:p>
    <w:p w14:paraId="50602B9D"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 xml:space="preserve">Via: </w:t>
      </w:r>
      <w:r>
        <w:t>SIP/2.0/UDP catas.home2.net;branch=z9hG4bK6</w:t>
      </w:r>
      <w:r>
        <w:rPr>
          <w:rFonts w:hint="eastAsia"/>
          <w:lang w:eastAsia="zh-CN"/>
        </w:rPr>
        <w:t>1</w:t>
      </w:r>
      <w:r>
        <w:t>4Q</w:t>
      </w:r>
      <w:r>
        <w:rPr>
          <w:rFonts w:hint="eastAsia"/>
          <w:lang w:eastAsia="zh-CN"/>
        </w:rPr>
        <w:t>63</w:t>
      </w:r>
      <w:r w:rsidRPr="002D639B">
        <w:t>.1</w:t>
      </w:r>
      <w:r>
        <w:rPr>
          <w:rFonts w:hint="eastAsia"/>
          <w:lang w:eastAsia="zh-CN"/>
        </w:rPr>
        <w:t xml:space="preserve">, </w:t>
      </w:r>
      <w:r w:rsidRPr="002D639B">
        <w:t>SIP/2.0/UDP scscf2.home2.net;branch=z9hG4bK</w:t>
      </w:r>
      <w:r>
        <w:rPr>
          <w:rFonts w:hint="eastAsia"/>
          <w:lang w:eastAsia="zh-CN"/>
        </w:rPr>
        <w:t>4</w:t>
      </w:r>
      <w:r>
        <w:t>64z</w:t>
      </w:r>
      <w:r w:rsidRPr="002D639B">
        <w:t>7</w:t>
      </w:r>
      <w:r>
        <w:rPr>
          <w:rFonts w:hint="eastAsia"/>
          <w:lang w:eastAsia="zh-CN"/>
        </w:rPr>
        <w:t>3</w:t>
      </w:r>
      <w:r w:rsidRPr="002D639B">
        <w:t>.1,</w:t>
      </w:r>
      <w:r>
        <w:t xml:space="preserve"> </w:t>
      </w:r>
      <w:r w:rsidRPr="002D639B">
        <w:t>SIP/2.0/UDP scscf1.home1.net;branch=z9hG4bK3</w:t>
      </w:r>
      <w:r>
        <w:rPr>
          <w:rFonts w:hint="eastAsia"/>
          <w:lang w:eastAsia="zh-CN"/>
        </w:rPr>
        <w:t>51</w:t>
      </w:r>
      <w:r w:rsidRPr="002D639B">
        <w:t>b</w:t>
      </w:r>
      <w:r>
        <w:rPr>
          <w:rFonts w:hint="eastAsia"/>
          <w:lang w:eastAsia="zh-CN"/>
        </w:rPr>
        <w:t>51</w:t>
      </w:r>
      <w:r w:rsidRPr="002D639B">
        <w:t>.1, SIP/2.0/UDP pcscf1.visited1.net;branch=z9hG4bK</w:t>
      </w:r>
      <w:r>
        <w:rPr>
          <w:rFonts w:hint="eastAsia"/>
          <w:lang w:eastAsia="zh-CN"/>
        </w:rPr>
        <w:t>58</w:t>
      </w:r>
      <w:r w:rsidRPr="002D639B">
        <w:t>2f</w:t>
      </w:r>
      <w:r>
        <w:rPr>
          <w:rFonts w:hint="eastAsia"/>
          <w:lang w:eastAsia="zh-CN"/>
        </w:rPr>
        <w:t>12</w:t>
      </w:r>
      <w:r>
        <w:t xml:space="preserve">.1, </w:t>
      </w:r>
      <w:r w:rsidRPr="002D639B">
        <w:t>SIP/2.0/UDP [5555::aaa:bbb:ccc:ddd]:1357;comp=sigcomp;branch=z9hG4bKna</w:t>
      </w:r>
      <w:r>
        <w:rPr>
          <w:rFonts w:hint="eastAsia"/>
          <w:lang w:eastAsia="zh-CN"/>
        </w:rPr>
        <w:t>234</w:t>
      </w:r>
      <w:r w:rsidRPr="002D639B">
        <w:t>s7</w:t>
      </w:r>
    </w:p>
    <w:p w14:paraId="14760187"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sidRPr="002D639B">
        <w:t xml:space="preserve">Max-Forwards: </w:t>
      </w:r>
      <w:r>
        <w:rPr>
          <w:rFonts w:hint="eastAsia"/>
          <w:lang w:eastAsia="zh-CN"/>
        </w:rPr>
        <w:t>66</w:t>
      </w:r>
    </w:p>
    <w:p w14:paraId="0E254334"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Privacy:</w:t>
      </w:r>
    </w:p>
    <w:p w14:paraId="468FED58"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From:</w:t>
      </w:r>
    </w:p>
    <w:p w14:paraId="1A911F70"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p>
    <w:p w14:paraId="4C6FD6B1"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798C1751"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Cseq: 12</w:t>
      </w:r>
      <w:r>
        <w:rPr>
          <w:rFonts w:hint="eastAsia"/>
          <w:lang w:eastAsia="zh-CN"/>
        </w:rPr>
        <w:t>8</w:t>
      </w:r>
      <w:r w:rsidRPr="002D639B">
        <w:t xml:space="preserve"> </w:t>
      </w:r>
      <w:r>
        <w:rPr>
          <w:rFonts w:hint="eastAsia"/>
          <w:lang w:eastAsia="zh-CN"/>
        </w:rPr>
        <w:t>PRACK</w:t>
      </w:r>
    </w:p>
    <w:p w14:paraId="0E678886"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sidRPr="002D639B">
        <w:t>Contact:</w:t>
      </w:r>
    </w:p>
    <w:p w14:paraId="34ED272A"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t xml:space="preserve">Content-Length: </w:t>
      </w:r>
      <w:r>
        <w:rPr>
          <w:rFonts w:hint="eastAsia"/>
          <w:lang w:eastAsia="zh-CN"/>
        </w:rPr>
        <w:t>0</w:t>
      </w:r>
    </w:p>
    <w:bookmarkEnd w:id="529"/>
    <w:p w14:paraId="09044FBA" w14:textId="77777777" w:rsidR="00F9182F" w:rsidRDefault="00F9182F" w:rsidP="00F9182F"/>
    <w:p w14:paraId="05734168" w14:textId="77777777" w:rsidR="00F9182F" w:rsidRDefault="00F9182F" w:rsidP="00F9182F">
      <w:pPr>
        <w:pStyle w:val="B1"/>
        <w:ind w:left="284" w:firstLine="0"/>
        <w:rPr>
          <w:b/>
          <w:bCs/>
        </w:rPr>
      </w:pPr>
      <w:bookmarkStart w:id="530" w:name="_PERM_MCCTEMPBM_CRPT84840141___2"/>
      <w:r>
        <w:rPr>
          <w:rFonts w:hint="eastAsia"/>
          <w:b/>
          <w:bCs/>
          <w:lang w:eastAsia="zh-CN"/>
        </w:rPr>
        <w:t>13-16</w:t>
      </w:r>
      <w:r>
        <w:rPr>
          <w:rFonts w:hint="eastAsia"/>
          <w:b/>
          <w:bCs/>
          <w:lang w:eastAsia="zh-CN"/>
        </w:rPr>
        <w:tab/>
      </w:r>
      <w:r>
        <w:rPr>
          <w:b/>
          <w:bCs/>
        </w:rPr>
        <w:t>200 (OK) response to PRACK</w:t>
      </w:r>
      <w:r w:rsidR="00267B4F">
        <w:rPr>
          <w:b/>
          <w:bCs/>
        </w:rPr>
        <w:t xml:space="preserve"> request</w:t>
      </w:r>
      <w:r>
        <w:rPr>
          <w:b/>
          <w:bCs/>
        </w:rPr>
        <w:t xml:space="preserve"> (UE#2 to UE#1)</w:t>
      </w:r>
    </w:p>
    <w:bookmarkEnd w:id="530"/>
    <w:p w14:paraId="31A0D40D" w14:textId="77777777" w:rsidR="00F9182F" w:rsidRDefault="00454B4A" w:rsidP="00454B4A">
      <w:pPr>
        <w:pStyle w:val="B1"/>
      </w:pPr>
      <w:r>
        <w:tab/>
      </w:r>
      <w:r w:rsidR="00F9182F">
        <w:t>UE#2 sends a SIP 200 (OK) response for the SIP PRACK request to UE#1.</w:t>
      </w:r>
    </w:p>
    <w:p w14:paraId="01F3C314" w14:textId="77777777" w:rsidR="00F9182F" w:rsidRPr="00A81D94" w:rsidRDefault="00F9182F" w:rsidP="00F9182F">
      <w:pPr>
        <w:pStyle w:val="B1"/>
        <w:ind w:left="284" w:firstLine="0"/>
        <w:rPr>
          <w:b/>
          <w:bCs/>
          <w:lang w:eastAsia="zh-CN"/>
        </w:rPr>
      </w:pPr>
      <w:bookmarkStart w:id="531" w:name="_PERM_MCCTEMPBM_CRPT84840142___2"/>
      <w:r w:rsidRPr="00A81D94">
        <w:rPr>
          <w:rFonts w:hint="eastAsia"/>
          <w:b/>
          <w:bCs/>
        </w:rPr>
        <w:t>17-18</w:t>
      </w:r>
      <w:r>
        <w:rPr>
          <w:rFonts w:hint="eastAsia"/>
          <w:b/>
          <w:bCs/>
          <w:lang w:eastAsia="zh-CN"/>
        </w:rPr>
        <w:tab/>
        <w:t>UPDATE request (UE#1 to CAT-AS)</w:t>
      </w:r>
      <w:r>
        <w:rPr>
          <w:b/>
          <w:bCs/>
        </w:rPr>
        <w:t xml:space="preserve"> see example in table</w:t>
      </w:r>
      <w:r w:rsidR="00E81604">
        <w:rPr>
          <w:b/>
          <w:bCs/>
        </w:rPr>
        <w:t> </w:t>
      </w:r>
      <w:r>
        <w:rPr>
          <w:b/>
          <w:bCs/>
        </w:rPr>
        <w:t>A.4</w:t>
      </w:r>
      <w:r>
        <w:rPr>
          <w:rFonts w:hint="eastAsia"/>
          <w:b/>
          <w:bCs/>
          <w:lang w:eastAsia="zh-CN"/>
        </w:rPr>
        <w:t>.3</w:t>
      </w:r>
      <w:r>
        <w:rPr>
          <w:b/>
          <w:bCs/>
        </w:rPr>
        <w:t>-</w:t>
      </w:r>
      <w:r>
        <w:rPr>
          <w:rFonts w:hint="eastAsia"/>
          <w:b/>
          <w:bCs/>
          <w:lang w:eastAsia="zh-CN"/>
        </w:rPr>
        <w:t>17</w:t>
      </w:r>
    </w:p>
    <w:bookmarkEnd w:id="531"/>
    <w:p w14:paraId="7F8F8D42" w14:textId="77777777" w:rsidR="00F9182F" w:rsidRPr="00F13260" w:rsidRDefault="00454B4A" w:rsidP="00454B4A">
      <w:pPr>
        <w:pStyle w:val="B1"/>
      </w:pPr>
      <w:r>
        <w:tab/>
      </w:r>
      <w:r w:rsidR="00F9182F" w:rsidRPr="00F13260">
        <w:rPr>
          <w:rFonts w:hint="eastAsia"/>
        </w:rPr>
        <w:t>UE</w:t>
      </w:r>
      <w:r w:rsidR="00F9182F">
        <w:rPr>
          <w:rFonts w:hint="eastAsia"/>
        </w:rPr>
        <w:t>#1 reserved resources for regular session and early session, it sends an SIP UPDATE request with session SDP offer and early-session SDP offer towards UE#2.</w:t>
      </w:r>
    </w:p>
    <w:p w14:paraId="412B299F" w14:textId="77777777" w:rsidR="00F9182F" w:rsidRPr="002D639B" w:rsidRDefault="00F9182F" w:rsidP="00F9182F">
      <w:pPr>
        <w:pStyle w:val="TH"/>
      </w:pPr>
      <w:r>
        <w:lastRenderedPageBreak/>
        <w:t>Table</w:t>
      </w:r>
      <w:r w:rsidR="00E81604">
        <w:t> </w:t>
      </w:r>
      <w:r>
        <w:t>A.</w:t>
      </w:r>
      <w:r>
        <w:rPr>
          <w:rFonts w:hint="eastAsia"/>
          <w:lang w:eastAsia="zh-CN"/>
        </w:rPr>
        <w:t>4</w:t>
      </w:r>
      <w:r>
        <w:t>.</w:t>
      </w:r>
      <w:r>
        <w:rPr>
          <w:rFonts w:hint="eastAsia"/>
          <w:lang w:eastAsia="zh-CN"/>
        </w:rPr>
        <w:t>3</w:t>
      </w:r>
      <w:r>
        <w:t>-</w:t>
      </w:r>
      <w:r>
        <w:rPr>
          <w:rFonts w:hint="eastAsia"/>
          <w:lang w:eastAsia="zh-CN"/>
        </w:rPr>
        <w:t>17</w:t>
      </w:r>
      <w:r>
        <w:t xml:space="preserve">: </w:t>
      </w:r>
      <w:r>
        <w:rPr>
          <w:rFonts w:hint="eastAsia"/>
          <w:lang w:eastAsia="zh-CN"/>
        </w:rPr>
        <w:t>UPDATE</w:t>
      </w:r>
      <w:r>
        <w:t xml:space="preserve"> request (UE#1 to CAT-AS</w:t>
      </w:r>
      <w:r w:rsidRPr="002D639B">
        <w:t>)</w:t>
      </w:r>
    </w:p>
    <w:p w14:paraId="2FE880EB" w14:textId="77777777" w:rsidR="00F9182F" w:rsidRPr="00732BA0"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rPr>
          <w:lang w:val="nb-NO"/>
        </w:rPr>
      </w:pPr>
      <w:bookmarkStart w:id="532" w:name="_PERM_MCCTEMPBM_CRPT84840143___2"/>
      <w:r w:rsidRPr="00732BA0">
        <w:rPr>
          <w:rFonts w:hint="eastAsia"/>
          <w:lang w:val="nb-NO" w:eastAsia="zh-CN"/>
        </w:rPr>
        <w:t>UPDATE</w:t>
      </w:r>
      <w:r w:rsidRPr="00732BA0">
        <w:rPr>
          <w:lang w:val="nb-NO"/>
        </w:rPr>
        <w:t xml:space="preserve"> sip:</w:t>
      </w:r>
      <w:r w:rsidR="00487A39" w:rsidRPr="00732BA0">
        <w:rPr>
          <w:rFonts w:cs="Courier New"/>
          <w:szCs w:val="16"/>
          <w:lang w:val="nb-NO"/>
        </w:rPr>
        <w:t>user2_public1@home2.net;gr=urn:uuid:2ad8950e-48a5-4a74-8d99-ad76cc7fc74</w:t>
      </w:r>
      <w:r w:rsidRPr="00732BA0">
        <w:rPr>
          <w:lang w:val="nb-NO"/>
        </w:rPr>
        <w:t xml:space="preserve"> SIP/2.0</w:t>
      </w:r>
    </w:p>
    <w:p w14:paraId="05A68E24" w14:textId="77777777" w:rsidR="00F9182F" w:rsidRPr="00732BA0"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rPr>
          <w:lang w:val="nb-NO"/>
        </w:rPr>
      </w:pPr>
      <w:r w:rsidRPr="00732BA0">
        <w:rPr>
          <w:lang w:val="nb-NO"/>
        </w:rPr>
        <w:t>Via: SIP/2.0/UDP [5555::aaa:bbb:ccc:ddd]:1357;comp=sigcomp;branch=z9hG4bKna</w:t>
      </w:r>
      <w:r w:rsidRPr="00732BA0">
        <w:rPr>
          <w:rFonts w:hint="eastAsia"/>
          <w:lang w:val="nb-NO" w:eastAsia="zh-CN"/>
        </w:rPr>
        <w:t>234</w:t>
      </w:r>
      <w:r w:rsidRPr="00732BA0">
        <w:rPr>
          <w:lang w:val="nb-NO"/>
        </w:rPr>
        <w:t>s7</w:t>
      </w:r>
    </w:p>
    <w:p w14:paraId="61A7BB97"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Max-Forwards: 70</w:t>
      </w:r>
    </w:p>
    <w:p w14:paraId="7AD478C0"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Route: &lt;sip:pcscf1.visited1.net:7531;lr;comp=sigcomp&gt;, &lt;sip:</w:t>
      </w:r>
      <w:r>
        <w:rPr>
          <w:rFonts w:hint="eastAsia"/>
          <w:lang w:eastAsia="zh-CN"/>
        </w:rPr>
        <w:t>orig@</w:t>
      </w:r>
      <w:r w:rsidRPr="002D639B">
        <w:t>scscf1.home1.net;lr&gt;</w:t>
      </w:r>
    </w:p>
    <w:p w14:paraId="44296957"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P-Preferred-Identity: "John Doe" &lt;sip:user1_public1@home1.net&gt;</w:t>
      </w:r>
    </w:p>
    <w:p w14:paraId="03BB17BC"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P-Access-Network-Info: 3GPP-UTRAN-TDD; utran-cell-id-3gpp=234151D0FCE11</w:t>
      </w:r>
    </w:p>
    <w:p w14:paraId="3B8A34B4"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Privacy: none</w:t>
      </w:r>
    </w:p>
    <w:p w14:paraId="4014BA14"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From:</w:t>
      </w:r>
    </w:p>
    <w:p w14:paraId="76335F30"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p>
    <w:p w14:paraId="2BD7B10B"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0CAFCF89"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Cseq: 12</w:t>
      </w:r>
      <w:r>
        <w:rPr>
          <w:rFonts w:hint="eastAsia"/>
          <w:lang w:eastAsia="zh-CN"/>
        </w:rPr>
        <w:t>9</w:t>
      </w:r>
      <w:r w:rsidRPr="002D639B">
        <w:t xml:space="preserve"> </w:t>
      </w:r>
      <w:r>
        <w:rPr>
          <w:rFonts w:hint="eastAsia"/>
          <w:lang w:eastAsia="zh-CN"/>
        </w:rPr>
        <w:t>UPDATE</w:t>
      </w:r>
    </w:p>
    <w:p w14:paraId="4FB97AC2"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sidRPr="002D639B">
        <w:t>Contact:</w:t>
      </w:r>
    </w:p>
    <w:p w14:paraId="19A742F7"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lang w:eastAsia="zh-CN"/>
        </w:rPr>
      </w:pPr>
      <w:r>
        <w:rPr>
          <w:snapToGrid w:val="0"/>
        </w:rPr>
        <w:t xml:space="preserve">Content-Type: </w:t>
      </w:r>
      <w:r w:rsidRPr="00EB0AAD">
        <w:rPr>
          <w:rFonts w:cs="Courier New"/>
          <w:color w:val="000000"/>
          <w:lang w:val="en-US" w:eastAsia="zh-CN"/>
        </w:rPr>
        <w:t>multipart/mixed; boundary="boundary1"</w:t>
      </w:r>
    </w:p>
    <w:p w14:paraId="40C0B314"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2D639B">
        <w:rPr>
          <w:snapToGrid w:val="0"/>
        </w:rPr>
        <w:t>Content-Length: (…)</w:t>
      </w:r>
    </w:p>
    <w:p w14:paraId="3BA2ECB1"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745F27C0"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r>
        <w:rPr>
          <w:rFonts w:hint="eastAsia"/>
          <w:lang w:eastAsia="zh-CN"/>
        </w:rPr>
        <w:t>--boundary1</w:t>
      </w:r>
    </w:p>
    <w:p w14:paraId="0184EEB5"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r>
        <w:rPr>
          <w:rFonts w:hint="eastAsia"/>
          <w:lang w:eastAsia="zh-CN"/>
        </w:rPr>
        <w:t>Content-Type: application/sdp</w:t>
      </w:r>
    </w:p>
    <w:p w14:paraId="63C65644"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r>
        <w:rPr>
          <w:rFonts w:hint="eastAsia"/>
          <w:lang w:eastAsia="zh-CN"/>
        </w:rPr>
        <w:t>Content-Disposition: session</w:t>
      </w:r>
    </w:p>
    <w:p w14:paraId="4AE8579B"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p>
    <w:p w14:paraId="4E759FA3"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v=0</w:t>
      </w:r>
    </w:p>
    <w:p w14:paraId="117A1140"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o=- 2987933615 2987933615 IN IP6 5555::aaa:bbb:ccc:ddd</w:t>
      </w:r>
    </w:p>
    <w:p w14:paraId="12F48058"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s=-</w:t>
      </w:r>
    </w:p>
    <w:p w14:paraId="48EC7D5F" w14:textId="77777777" w:rsidR="00F9182F" w:rsidRP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F9182F">
        <w:t>c=IN IP6 5555::aaa:bbb:ccc:ddd</w:t>
      </w:r>
    </w:p>
    <w:p w14:paraId="33927157" w14:textId="77777777" w:rsidR="00F9182F" w:rsidRPr="00143662"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1412E98E" w14:textId="77777777" w:rsidR="00F9182F" w:rsidRPr="00143662"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w:t>
      </w:r>
    </w:p>
    <w:p w14:paraId="3496A2FC"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b=AS:75</w:t>
      </w:r>
    </w:p>
    <w:p w14:paraId="11F77272"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sidRPr="00EB0AAD">
        <w:rPr>
          <w:rFonts w:hint="eastAsia"/>
          <w:lang w:val="pt-BR" w:eastAsia="zh-CN"/>
        </w:rPr>
        <w:t>sendrecv</w:t>
      </w:r>
    </w:p>
    <w:p w14:paraId="5CEE2B2C"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remote </w:t>
      </w:r>
      <w:r>
        <w:rPr>
          <w:rFonts w:hint="eastAsia"/>
          <w:lang w:val="pt-BR" w:eastAsia="zh-CN"/>
        </w:rPr>
        <w:t>sendrecv</w:t>
      </w:r>
    </w:p>
    <w:p w14:paraId="37FB13D2"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36343B27"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remote sendrecv</w:t>
      </w:r>
    </w:p>
    <w:p w14:paraId="0CCE152C"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a=rtpmap:98 H263</w:t>
      </w:r>
    </w:p>
    <w:p w14:paraId="590EEFD5"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a=fmtp:98 profile-level-id=0</w:t>
      </w:r>
    </w:p>
    <w:p w14:paraId="2D1396B9"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m=audio 3456 RTP/AVP 97 96</w:t>
      </w:r>
    </w:p>
    <w:p w14:paraId="6389F09A"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b=AS:25.4</w:t>
      </w:r>
    </w:p>
    <w:p w14:paraId="3DE02308"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sidRPr="00EB0AAD">
        <w:rPr>
          <w:rFonts w:hint="eastAsia"/>
          <w:lang w:val="pt-BR" w:eastAsia="zh-CN"/>
        </w:rPr>
        <w:t>sendrecv</w:t>
      </w:r>
    </w:p>
    <w:p w14:paraId="5AACB0A3"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remote </w:t>
      </w:r>
      <w:r>
        <w:rPr>
          <w:rFonts w:hint="eastAsia"/>
          <w:lang w:val="pt-BR" w:eastAsia="zh-CN"/>
        </w:rPr>
        <w:t>sendrecv</w:t>
      </w:r>
    </w:p>
    <w:p w14:paraId="2E01490A"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025BC6B9"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 xml:space="preserve">a=des:qos mandatory remote </w:t>
      </w:r>
      <w:r w:rsidRPr="00EB0AAD">
        <w:rPr>
          <w:rFonts w:hint="eastAsia"/>
          <w:lang w:val="pt-BR" w:eastAsia="zh-CN"/>
        </w:rPr>
        <w:t>sendrecv</w:t>
      </w:r>
    </w:p>
    <w:p w14:paraId="15E362A1"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 xml:space="preserve">a=rtpmap:97 AMR </w:t>
      </w:r>
    </w:p>
    <w:p w14:paraId="4F4B6F8A"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a=fmtp:97 mode-set=0,2,5,7; maxframes=2</w:t>
      </w:r>
    </w:p>
    <w:p w14:paraId="1C02E2B1"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bookmarkStart w:id="533" w:name="_PERM_MCCTEMPBM_CRPT84840144___2"/>
      <w:bookmarkEnd w:id="532"/>
      <w:r w:rsidRPr="002D639B">
        <w:t>a=rtpmap:96 telephone-event</w:t>
      </w:r>
    </w:p>
    <w:p w14:paraId="35BF66CF"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p>
    <w:p w14:paraId="0AD7EA1F"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r>
        <w:rPr>
          <w:rFonts w:hint="eastAsia"/>
          <w:lang w:eastAsia="zh-CN"/>
        </w:rPr>
        <w:t>--boundary1</w:t>
      </w:r>
    </w:p>
    <w:p w14:paraId="183D4F5A"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bookmarkStart w:id="534" w:name="_PERM_MCCTEMPBM_CRPT84840145___2"/>
      <w:bookmarkEnd w:id="533"/>
      <w:r>
        <w:rPr>
          <w:rFonts w:hint="eastAsia"/>
          <w:lang w:eastAsia="zh-CN"/>
        </w:rPr>
        <w:t>Content-Type: application/sdp</w:t>
      </w:r>
    </w:p>
    <w:p w14:paraId="0319E9FE"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r>
        <w:rPr>
          <w:rFonts w:hint="eastAsia"/>
          <w:lang w:eastAsia="zh-CN"/>
        </w:rPr>
        <w:t>Content-Disposition: early-session</w:t>
      </w:r>
    </w:p>
    <w:p w14:paraId="143274E4"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p>
    <w:p w14:paraId="6EBB0A79"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v=0</w:t>
      </w:r>
    </w:p>
    <w:p w14:paraId="188DA4EB"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o=- 298793361</w:t>
      </w:r>
      <w:r>
        <w:rPr>
          <w:rFonts w:hint="eastAsia"/>
          <w:lang w:eastAsia="zh-CN"/>
        </w:rPr>
        <w:t>6</w:t>
      </w:r>
      <w:r w:rsidRPr="002D639B">
        <w:t xml:space="preserve"> 298793361</w:t>
      </w:r>
      <w:r>
        <w:rPr>
          <w:rFonts w:hint="eastAsia"/>
          <w:lang w:eastAsia="zh-CN"/>
        </w:rPr>
        <w:t>6</w:t>
      </w:r>
      <w:r w:rsidRPr="002D639B">
        <w:t xml:space="preserve"> IN IP6 5555::aaa:bbb:ccc:ddd</w:t>
      </w:r>
    </w:p>
    <w:p w14:paraId="0CFC80A6"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s=-</w:t>
      </w:r>
    </w:p>
    <w:p w14:paraId="4DE01966"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t xml:space="preserve">c=IN IP6 </w:t>
      </w:r>
      <w:r w:rsidRPr="002D639B">
        <w:t>5555::aaa:bbb:ccc:ddd</w:t>
      </w:r>
    </w:p>
    <w:p w14:paraId="293B47A1" w14:textId="77777777" w:rsidR="00F9182F" w:rsidRPr="00143662"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6237C2B4" w14:textId="77777777" w:rsidR="00F9182F" w:rsidRPr="00143662"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w:t>
      </w:r>
      <w:r w:rsidRPr="00143662">
        <w:rPr>
          <w:rFonts w:hint="eastAsia"/>
          <w:lang w:val="fr-FR" w:eastAsia="zh-CN"/>
        </w:rPr>
        <w:t>5</w:t>
      </w:r>
      <w:r w:rsidRPr="00143662">
        <w:rPr>
          <w:lang w:val="fr-FR"/>
        </w:rPr>
        <w:t>00 RTP/AVP 98</w:t>
      </w:r>
    </w:p>
    <w:p w14:paraId="10355DB8"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b=AS:75</w:t>
      </w:r>
    </w:p>
    <w:p w14:paraId="6A5905A7"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sendrecv</w:t>
      </w:r>
    </w:p>
    <w:p w14:paraId="743ABF24"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895344">
        <w:rPr>
          <w:lang w:val="pt-BR"/>
        </w:rPr>
        <w:t xml:space="preserve">a=curr:qos remote </w:t>
      </w:r>
      <w:r w:rsidRPr="00895344">
        <w:rPr>
          <w:rFonts w:hint="eastAsia"/>
          <w:lang w:val="pt-BR" w:eastAsia="zh-CN"/>
        </w:rPr>
        <w:t>none</w:t>
      </w:r>
    </w:p>
    <w:p w14:paraId="0CC3C25D"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4D042E0B"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remote sendrecv</w:t>
      </w:r>
    </w:p>
    <w:p w14:paraId="3467480B"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a=rtpmap:98 H263</w:t>
      </w:r>
    </w:p>
    <w:p w14:paraId="7943A4FC"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331D5354"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895344">
        <w:rPr>
          <w:lang w:val="pt-BR"/>
        </w:rPr>
        <w:t>m=audio 3</w:t>
      </w:r>
      <w:r w:rsidRPr="00895344">
        <w:rPr>
          <w:rFonts w:hint="eastAsia"/>
          <w:lang w:val="pt-BR" w:eastAsia="zh-CN"/>
        </w:rPr>
        <w:t>5</w:t>
      </w:r>
      <w:r w:rsidRPr="00895344">
        <w:rPr>
          <w:lang w:val="pt-BR"/>
        </w:rPr>
        <w:t>56 RTP/AVP 97</w:t>
      </w:r>
    </w:p>
    <w:p w14:paraId="07129A0E"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b=AS:25.4</w:t>
      </w:r>
    </w:p>
    <w:p w14:paraId="6FACCB12"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sendrecv</w:t>
      </w:r>
    </w:p>
    <w:p w14:paraId="52F77663"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 xml:space="preserve">a=curr:qos remote </w:t>
      </w:r>
      <w:r w:rsidRPr="00895344">
        <w:rPr>
          <w:rFonts w:hint="eastAsia"/>
          <w:lang w:val="pt-BR" w:eastAsia="zh-CN"/>
        </w:rPr>
        <w:t>none</w:t>
      </w:r>
    </w:p>
    <w:p w14:paraId="7A858FC0"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70E8A625"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remote sendrecv</w:t>
      </w:r>
    </w:p>
    <w:p w14:paraId="283ABAC6"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895344">
        <w:rPr>
          <w:lang w:val="pt-BR"/>
        </w:rPr>
        <w:t>a=rtpmap:97 AMR</w:t>
      </w:r>
    </w:p>
    <w:p w14:paraId="701C15F8" w14:textId="77777777" w:rsidR="00F9182F" w:rsidRPr="00895344"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val="pt-BR" w:eastAsia="zh-CN"/>
        </w:rPr>
      </w:pPr>
      <w:bookmarkStart w:id="535" w:name="_PERM_MCCTEMPBM_CRPT84840146___2"/>
      <w:bookmarkEnd w:id="534"/>
      <w:r w:rsidRPr="00895344">
        <w:rPr>
          <w:lang w:val="pt-BR"/>
        </w:rPr>
        <w:t>a=fmtp:97 mode-set=0,2,5,7; maxframes</w:t>
      </w:r>
    </w:p>
    <w:p w14:paraId="0083B559" w14:textId="77777777" w:rsidR="00F9182F" w:rsidRPr="00895344"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val="pt-BR" w:eastAsia="zh-CN"/>
        </w:rPr>
      </w:pPr>
    </w:p>
    <w:p w14:paraId="57D0BA53"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r>
        <w:rPr>
          <w:rFonts w:hint="eastAsia"/>
          <w:lang w:eastAsia="zh-CN"/>
        </w:rPr>
        <w:t>--boundary1</w:t>
      </w:r>
    </w:p>
    <w:bookmarkEnd w:id="535"/>
    <w:p w14:paraId="7D88D552" w14:textId="77777777" w:rsidR="00F9182F" w:rsidRDefault="00F9182F" w:rsidP="00F9182F"/>
    <w:p w14:paraId="056CA7EC" w14:textId="77777777" w:rsidR="00F9182F" w:rsidRPr="0009778C" w:rsidRDefault="00F9182F" w:rsidP="00F9182F">
      <w:pPr>
        <w:pStyle w:val="EX"/>
        <w:keepLines w:val="0"/>
        <w:rPr>
          <w:b/>
          <w:lang w:eastAsia="zh-CN"/>
        </w:rPr>
      </w:pPr>
      <w:r w:rsidRPr="0009778C">
        <w:rPr>
          <w:rFonts w:hint="eastAsia"/>
          <w:b/>
        </w:rPr>
        <w:t>SDP</w:t>
      </w:r>
      <w:r w:rsidRPr="0009778C">
        <w:rPr>
          <w:rFonts w:hint="eastAsia"/>
        </w:rPr>
        <w:tab/>
      </w:r>
      <w:r w:rsidRPr="0009778C">
        <w:rPr>
          <w:rFonts w:hint="eastAsia"/>
          <w:lang w:eastAsia="zh-CN"/>
        </w:rPr>
        <w:t>The</w:t>
      </w:r>
      <w:r w:rsidRPr="002D639B">
        <w:t xml:space="preserve"> </w:t>
      </w:r>
      <w:r>
        <w:t>offer (SDP_O</w:t>
      </w:r>
      <w:r>
        <w:rPr>
          <w:rFonts w:hint="eastAsia"/>
          <w:lang w:eastAsia="zh-CN"/>
        </w:rPr>
        <w:t>2</w:t>
      </w:r>
      <w:r>
        <w:t xml:space="preserve">) </w:t>
      </w:r>
      <w:r w:rsidRPr="002D639B">
        <w:t>contains a set of codecs supported by UE#1 and desired by the user at UE#1 for thi</w:t>
      </w:r>
      <w:r>
        <w:t xml:space="preserve">s session. The SDP contains an indication that the preconditions are </w:t>
      </w:r>
      <w:r>
        <w:rPr>
          <w:rFonts w:hint="eastAsia"/>
          <w:lang w:eastAsia="zh-CN"/>
        </w:rPr>
        <w:t>fulfilled</w:t>
      </w:r>
      <w:r>
        <w:t>.</w:t>
      </w:r>
    </w:p>
    <w:p w14:paraId="3472C966" w14:textId="77777777" w:rsidR="00F9182F" w:rsidRPr="00311E5C" w:rsidRDefault="00F9182F" w:rsidP="00F9182F">
      <w:pPr>
        <w:pStyle w:val="EX"/>
        <w:keepLines w:val="0"/>
      </w:pPr>
      <w:r>
        <w:rPr>
          <w:rFonts w:hint="eastAsia"/>
          <w:b/>
          <w:lang w:eastAsia="zh-CN"/>
        </w:rPr>
        <w:lastRenderedPageBreak/>
        <w:t xml:space="preserve">early </w:t>
      </w:r>
      <w:r w:rsidRPr="002D639B">
        <w:rPr>
          <w:b/>
        </w:rPr>
        <w:t>SDP</w:t>
      </w:r>
      <w:r w:rsidRPr="002D639B">
        <w:tab/>
        <w:t xml:space="preserve">The </w:t>
      </w:r>
      <w:r>
        <w:rPr>
          <w:rFonts w:hint="eastAsia"/>
          <w:lang w:eastAsia="zh-CN"/>
        </w:rPr>
        <w:t xml:space="preserve">early-session </w:t>
      </w:r>
      <w:r w:rsidRPr="002D639B">
        <w:t xml:space="preserve">SDP </w:t>
      </w:r>
      <w:r>
        <w:rPr>
          <w:rFonts w:hint="eastAsia"/>
          <w:lang w:eastAsia="zh-CN"/>
        </w:rPr>
        <w:t>offer</w:t>
      </w:r>
      <w:r>
        <w:t xml:space="preserve"> (</w:t>
      </w:r>
      <w:r>
        <w:rPr>
          <w:rFonts w:hint="eastAsia"/>
          <w:lang w:eastAsia="zh-CN"/>
        </w:rPr>
        <w:t xml:space="preserve">early </w:t>
      </w:r>
      <w:r>
        <w:t>SDP_</w:t>
      </w:r>
      <w:r>
        <w:rPr>
          <w:rFonts w:hint="eastAsia"/>
          <w:lang w:eastAsia="zh-CN"/>
        </w:rPr>
        <w:t>O2</w:t>
      </w:r>
      <w:r>
        <w:t xml:space="preserve">) contains a set of codecs supported </w:t>
      </w:r>
      <w:r w:rsidRPr="002D639B">
        <w:t>by UE#1</w:t>
      </w:r>
      <w:r>
        <w:rPr>
          <w:rFonts w:hint="eastAsia"/>
          <w:lang w:eastAsia="zh-CN"/>
        </w:rPr>
        <w:t xml:space="preserve"> </w:t>
      </w:r>
      <w:r>
        <w:t xml:space="preserve">to be used for </w:t>
      </w:r>
      <w:r>
        <w:rPr>
          <w:rFonts w:hint="eastAsia"/>
          <w:lang w:eastAsia="zh-CN"/>
        </w:rPr>
        <w:t>CAT</w:t>
      </w:r>
      <w:r>
        <w:t xml:space="preserve">. The </w:t>
      </w:r>
      <w:r>
        <w:rPr>
          <w:rFonts w:hint="eastAsia"/>
          <w:lang w:eastAsia="zh-CN"/>
        </w:rPr>
        <w:t>local</w:t>
      </w:r>
      <w:r>
        <w:t xml:space="preserve"> preconditions are indicated as</w:t>
      </w:r>
      <w:r>
        <w:rPr>
          <w:rFonts w:hint="eastAsia"/>
          <w:lang w:eastAsia="zh-CN"/>
        </w:rPr>
        <w:t xml:space="preserve"> fulfilled</w:t>
      </w:r>
      <w:r>
        <w:t>.</w:t>
      </w:r>
    </w:p>
    <w:p w14:paraId="32A51E87" w14:textId="77777777" w:rsidR="00F9182F" w:rsidRPr="00A81D94" w:rsidRDefault="00F9182F" w:rsidP="00F9182F">
      <w:pPr>
        <w:pStyle w:val="B1"/>
        <w:ind w:left="284" w:firstLine="0"/>
        <w:rPr>
          <w:b/>
          <w:bCs/>
          <w:lang w:eastAsia="zh-CN"/>
        </w:rPr>
      </w:pPr>
      <w:bookmarkStart w:id="536" w:name="_PERM_MCCTEMPBM_CRPT84840147___2"/>
      <w:r w:rsidRPr="00A81D94">
        <w:rPr>
          <w:rFonts w:hint="eastAsia"/>
          <w:b/>
          <w:bCs/>
        </w:rPr>
        <w:t>1</w:t>
      </w:r>
      <w:r>
        <w:rPr>
          <w:rFonts w:hint="eastAsia"/>
          <w:b/>
          <w:bCs/>
          <w:lang w:eastAsia="zh-CN"/>
        </w:rPr>
        <w:t>9</w:t>
      </w:r>
      <w:r w:rsidRPr="00A81D94">
        <w:rPr>
          <w:rFonts w:hint="eastAsia"/>
          <w:b/>
          <w:bCs/>
        </w:rPr>
        <w:t>-</w:t>
      </w:r>
      <w:r>
        <w:rPr>
          <w:rFonts w:hint="eastAsia"/>
          <w:b/>
          <w:bCs/>
          <w:lang w:eastAsia="zh-CN"/>
        </w:rPr>
        <w:t>20</w:t>
      </w:r>
      <w:r>
        <w:rPr>
          <w:rFonts w:hint="eastAsia"/>
          <w:b/>
          <w:bCs/>
          <w:lang w:eastAsia="zh-CN"/>
        </w:rPr>
        <w:tab/>
        <w:t>UPDATE request (CAT-AS to UE#2)</w:t>
      </w:r>
      <w:r>
        <w:rPr>
          <w:b/>
          <w:bCs/>
        </w:rPr>
        <w:t xml:space="preserve"> see example in table</w:t>
      </w:r>
      <w:r w:rsidR="00E81604">
        <w:rPr>
          <w:b/>
          <w:bCs/>
        </w:rPr>
        <w:t> </w:t>
      </w:r>
      <w:r>
        <w:rPr>
          <w:b/>
          <w:bCs/>
        </w:rPr>
        <w:t>A.4</w:t>
      </w:r>
      <w:r>
        <w:rPr>
          <w:rFonts w:hint="eastAsia"/>
          <w:b/>
          <w:bCs/>
          <w:lang w:eastAsia="zh-CN"/>
        </w:rPr>
        <w:t>.3</w:t>
      </w:r>
      <w:r>
        <w:rPr>
          <w:b/>
          <w:bCs/>
        </w:rPr>
        <w:t>-</w:t>
      </w:r>
      <w:r>
        <w:rPr>
          <w:rFonts w:hint="eastAsia"/>
          <w:b/>
          <w:bCs/>
          <w:lang w:eastAsia="zh-CN"/>
        </w:rPr>
        <w:t>19</w:t>
      </w:r>
    </w:p>
    <w:bookmarkEnd w:id="536"/>
    <w:p w14:paraId="0390FE08" w14:textId="77777777" w:rsidR="00F9182F" w:rsidRDefault="00454B4A" w:rsidP="00454B4A">
      <w:pPr>
        <w:pStyle w:val="B1"/>
        <w:rPr>
          <w:lang w:eastAsia="zh-CN"/>
        </w:rPr>
      </w:pPr>
      <w:r>
        <w:rPr>
          <w:lang w:eastAsia="zh-CN"/>
        </w:rPr>
        <w:tab/>
      </w:r>
      <w:r w:rsidR="00F9182F">
        <w:rPr>
          <w:rFonts w:hint="eastAsia"/>
          <w:lang w:eastAsia="zh-CN"/>
        </w:rPr>
        <w:t xml:space="preserve">CAT-AS forwards the SIP UPDATE request towards </w:t>
      </w:r>
      <w:r w:rsidR="00F9182F" w:rsidRPr="00F13260">
        <w:rPr>
          <w:rFonts w:hint="eastAsia"/>
        </w:rPr>
        <w:t>UE</w:t>
      </w:r>
      <w:r w:rsidR="00F9182F">
        <w:rPr>
          <w:rFonts w:hint="eastAsia"/>
        </w:rPr>
        <w:t>#</w:t>
      </w:r>
      <w:r w:rsidR="00F9182F">
        <w:rPr>
          <w:rFonts w:hint="eastAsia"/>
          <w:lang w:eastAsia="zh-CN"/>
        </w:rPr>
        <w:t>2</w:t>
      </w:r>
      <w:r w:rsidR="00F9182F">
        <w:rPr>
          <w:rFonts w:hint="eastAsia"/>
        </w:rPr>
        <w:t xml:space="preserve"> </w:t>
      </w:r>
      <w:r w:rsidR="00F9182F">
        <w:rPr>
          <w:rFonts w:hint="eastAsia"/>
          <w:lang w:eastAsia="zh-CN"/>
        </w:rPr>
        <w:t>without early-session SDP</w:t>
      </w:r>
      <w:r w:rsidR="00F9182F">
        <w:rPr>
          <w:rFonts w:hint="eastAsia"/>
        </w:rPr>
        <w:t>.</w:t>
      </w:r>
    </w:p>
    <w:p w14:paraId="6C6E3C57" w14:textId="77777777" w:rsidR="00F9182F" w:rsidRDefault="00454B4A" w:rsidP="00454B4A">
      <w:pPr>
        <w:pStyle w:val="B1"/>
      </w:pPr>
      <w:r>
        <w:tab/>
      </w:r>
      <w:r w:rsidR="00F9182F">
        <w:t>The CAT-AS instructs the MRF to reserve CAT resources.</w:t>
      </w:r>
    </w:p>
    <w:p w14:paraId="5C0DC1BA" w14:textId="77777777" w:rsidR="00F9182F" w:rsidRPr="002D639B" w:rsidRDefault="00F9182F" w:rsidP="00F9182F">
      <w:pPr>
        <w:pStyle w:val="TH"/>
      </w:pPr>
      <w:r>
        <w:t>Table</w:t>
      </w:r>
      <w:r w:rsidR="00E81604">
        <w:t> </w:t>
      </w:r>
      <w:r>
        <w:t>A.</w:t>
      </w:r>
      <w:r>
        <w:rPr>
          <w:rFonts w:hint="eastAsia"/>
          <w:lang w:eastAsia="zh-CN"/>
        </w:rPr>
        <w:t>4</w:t>
      </w:r>
      <w:r>
        <w:t>.</w:t>
      </w:r>
      <w:r>
        <w:rPr>
          <w:rFonts w:hint="eastAsia"/>
          <w:lang w:eastAsia="zh-CN"/>
        </w:rPr>
        <w:t>3</w:t>
      </w:r>
      <w:r>
        <w:t>-</w:t>
      </w:r>
      <w:r>
        <w:rPr>
          <w:rFonts w:hint="eastAsia"/>
          <w:lang w:eastAsia="zh-CN"/>
        </w:rPr>
        <w:t>19</w:t>
      </w:r>
      <w:r>
        <w:t xml:space="preserve">: </w:t>
      </w:r>
      <w:r>
        <w:rPr>
          <w:rFonts w:hint="eastAsia"/>
          <w:lang w:eastAsia="zh-CN"/>
        </w:rPr>
        <w:t xml:space="preserve">UPDATE </w:t>
      </w:r>
      <w:r>
        <w:t>request (</w:t>
      </w:r>
      <w:r>
        <w:rPr>
          <w:rFonts w:hint="eastAsia"/>
          <w:lang w:eastAsia="zh-CN"/>
        </w:rPr>
        <w:t xml:space="preserve">CAT-AS to </w:t>
      </w:r>
      <w:r>
        <w:t>UE#</w:t>
      </w:r>
      <w:r>
        <w:rPr>
          <w:rFonts w:hint="eastAsia"/>
          <w:lang w:eastAsia="zh-CN"/>
        </w:rPr>
        <w:t>2</w:t>
      </w:r>
      <w:r w:rsidRPr="002D639B">
        <w:t>)</w:t>
      </w:r>
    </w:p>
    <w:p w14:paraId="16CDDA9C" w14:textId="77777777" w:rsidR="00F9182F" w:rsidRPr="00732BA0"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rPr>
          <w:lang w:val="nb-NO"/>
        </w:rPr>
      </w:pPr>
      <w:bookmarkStart w:id="537" w:name="_PERM_MCCTEMPBM_CRPT84840148___2"/>
      <w:r w:rsidRPr="00732BA0">
        <w:rPr>
          <w:rFonts w:hint="eastAsia"/>
          <w:lang w:val="nb-NO" w:eastAsia="zh-CN"/>
        </w:rPr>
        <w:t>UPDATE</w:t>
      </w:r>
      <w:r w:rsidRPr="00732BA0">
        <w:rPr>
          <w:lang w:val="nb-NO"/>
        </w:rPr>
        <w:t xml:space="preserve"> sip:</w:t>
      </w:r>
      <w:r w:rsidR="00487A39" w:rsidRPr="00732BA0">
        <w:rPr>
          <w:rFonts w:cs="Courier New"/>
          <w:szCs w:val="16"/>
          <w:lang w:val="nb-NO"/>
        </w:rPr>
        <w:t>user2_public1@home2.net;gr=urn:uuid:2ad8950e-48a5-4a74-8d99-ad76cc7fc74</w:t>
      </w:r>
      <w:r w:rsidRPr="00732BA0">
        <w:rPr>
          <w:lang w:val="nb-NO"/>
        </w:rPr>
        <w:t xml:space="preserve"> SIP/2.0</w:t>
      </w:r>
    </w:p>
    <w:p w14:paraId="72484492" w14:textId="77777777" w:rsidR="00F9182F" w:rsidRPr="00732BA0"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rPr>
          <w:lang w:val="nb-NO"/>
        </w:rPr>
      </w:pPr>
      <w:r w:rsidRPr="00732BA0">
        <w:rPr>
          <w:lang w:val="nb-NO"/>
        </w:rPr>
        <w:t>Via: SIP/2.0/UDP catas.home2.net;branch=z9hG4bK</w:t>
      </w:r>
      <w:r w:rsidRPr="00732BA0">
        <w:rPr>
          <w:rFonts w:hint="eastAsia"/>
          <w:lang w:val="nb-NO" w:eastAsia="zh-CN"/>
        </w:rPr>
        <w:t>1</w:t>
      </w:r>
      <w:r w:rsidRPr="00732BA0">
        <w:rPr>
          <w:lang w:val="nb-NO"/>
        </w:rPr>
        <w:t>64Q</w:t>
      </w:r>
      <w:r w:rsidRPr="00732BA0">
        <w:rPr>
          <w:rFonts w:hint="eastAsia"/>
          <w:lang w:val="nb-NO" w:eastAsia="zh-CN"/>
        </w:rPr>
        <w:t>63</w:t>
      </w:r>
      <w:r w:rsidRPr="00732BA0">
        <w:rPr>
          <w:lang w:val="nb-NO"/>
        </w:rPr>
        <w:t>.1</w:t>
      </w:r>
      <w:r w:rsidRPr="00732BA0">
        <w:rPr>
          <w:rFonts w:hint="eastAsia"/>
          <w:lang w:val="nb-NO" w:eastAsia="zh-CN"/>
        </w:rPr>
        <w:t xml:space="preserve">, </w:t>
      </w:r>
      <w:r w:rsidRPr="00732BA0">
        <w:rPr>
          <w:lang w:val="nb-NO"/>
        </w:rPr>
        <w:t>SIP/2.0/UDP scscf2.home2.net;branch=z9hG4bK</w:t>
      </w:r>
      <w:r w:rsidRPr="00732BA0">
        <w:rPr>
          <w:rFonts w:hint="eastAsia"/>
          <w:lang w:val="nb-NO" w:eastAsia="zh-CN"/>
        </w:rPr>
        <w:t>4</w:t>
      </w:r>
      <w:r w:rsidRPr="00732BA0">
        <w:rPr>
          <w:lang w:val="nb-NO"/>
        </w:rPr>
        <w:t>4</w:t>
      </w:r>
      <w:r w:rsidRPr="00732BA0">
        <w:rPr>
          <w:rFonts w:hint="eastAsia"/>
          <w:lang w:val="nb-NO" w:eastAsia="zh-CN"/>
        </w:rPr>
        <w:t>2</w:t>
      </w:r>
      <w:r w:rsidRPr="00732BA0">
        <w:rPr>
          <w:lang w:val="nb-NO"/>
        </w:rPr>
        <w:t>z7</w:t>
      </w:r>
      <w:r w:rsidRPr="00732BA0">
        <w:rPr>
          <w:rFonts w:hint="eastAsia"/>
          <w:lang w:val="nb-NO" w:eastAsia="zh-CN"/>
        </w:rPr>
        <w:t>3</w:t>
      </w:r>
      <w:r w:rsidRPr="00732BA0">
        <w:rPr>
          <w:lang w:val="nb-NO"/>
        </w:rPr>
        <w:t>.1, SIP/2.0/UDP scscf1.home1.net;branch=z9hG4bK</w:t>
      </w:r>
      <w:r w:rsidRPr="00732BA0">
        <w:rPr>
          <w:rFonts w:hint="eastAsia"/>
          <w:lang w:val="nb-NO" w:eastAsia="zh-CN"/>
        </w:rPr>
        <w:t>514</w:t>
      </w:r>
      <w:r w:rsidRPr="00732BA0">
        <w:rPr>
          <w:lang w:val="nb-NO"/>
        </w:rPr>
        <w:t>b</w:t>
      </w:r>
      <w:r w:rsidRPr="00732BA0">
        <w:rPr>
          <w:rFonts w:hint="eastAsia"/>
          <w:lang w:val="nb-NO" w:eastAsia="zh-CN"/>
        </w:rPr>
        <w:t>51</w:t>
      </w:r>
      <w:r w:rsidRPr="00732BA0">
        <w:rPr>
          <w:lang w:val="nb-NO"/>
        </w:rPr>
        <w:t>.1, SIP/2.0/UDP pcscf1.visited1.net;branch=z9hG4bK</w:t>
      </w:r>
      <w:r w:rsidRPr="00732BA0">
        <w:rPr>
          <w:rFonts w:hint="eastAsia"/>
          <w:lang w:val="nb-NO" w:eastAsia="zh-CN"/>
        </w:rPr>
        <w:t>81</w:t>
      </w:r>
      <w:r w:rsidRPr="00732BA0">
        <w:rPr>
          <w:lang w:val="nb-NO"/>
        </w:rPr>
        <w:t>2f</w:t>
      </w:r>
      <w:r w:rsidRPr="00732BA0">
        <w:rPr>
          <w:rFonts w:hint="eastAsia"/>
          <w:lang w:val="nb-NO" w:eastAsia="zh-CN"/>
        </w:rPr>
        <w:t>12</w:t>
      </w:r>
      <w:r w:rsidRPr="00732BA0">
        <w:rPr>
          <w:lang w:val="nb-NO"/>
        </w:rPr>
        <w:t>.1, SIP/2.0/UDP [5555::aaa:bbb:ccc:ddd]:1357;comp=sigcomp;branch=z9hG4bKna</w:t>
      </w:r>
      <w:r w:rsidRPr="00732BA0">
        <w:rPr>
          <w:rFonts w:hint="eastAsia"/>
          <w:lang w:val="nb-NO" w:eastAsia="zh-CN"/>
        </w:rPr>
        <w:t>234</w:t>
      </w:r>
      <w:r w:rsidRPr="00732BA0">
        <w:rPr>
          <w:lang w:val="nb-NO"/>
        </w:rPr>
        <w:t>s7</w:t>
      </w:r>
    </w:p>
    <w:p w14:paraId="597B9431"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sidRPr="002D639B">
        <w:t xml:space="preserve">Max-Forwards: </w:t>
      </w:r>
      <w:r>
        <w:rPr>
          <w:rFonts w:hint="eastAsia"/>
          <w:lang w:eastAsia="zh-CN"/>
        </w:rPr>
        <w:t>66</w:t>
      </w:r>
    </w:p>
    <w:p w14:paraId="74F0FF14"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Privacy:</w:t>
      </w:r>
    </w:p>
    <w:p w14:paraId="5C7695F4"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From:</w:t>
      </w:r>
    </w:p>
    <w:p w14:paraId="4C639CDD"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p>
    <w:p w14:paraId="2485A15B"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358BD615"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Cseq: 12</w:t>
      </w:r>
      <w:r>
        <w:rPr>
          <w:rFonts w:hint="eastAsia"/>
          <w:lang w:eastAsia="zh-CN"/>
        </w:rPr>
        <w:t>9</w:t>
      </w:r>
      <w:r w:rsidRPr="002D639B">
        <w:t xml:space="preserve"> </w:t>
      </w:r>
      <w:r>
        <w:rPr>
          <w:rFonts w:hint="eastAsia"/>
          <w:lang w:eastAsia="zh-CN"/>
        </w:rPr>
        <w:t>UPDATE</w:t>
      </w:r>
    </w:p>
    <w:p w14:paraId="50A0BC0B"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sidRPr="002D639B">
        <w:t>Contact:</w:t>
      </w:r>
    </w:p>
    <w:p w14:paraId="415AD8B9"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fr-FR" w:eastAsia="zh-CN"/>
        </w:rPr>
      </w:pPr>
      <w:r w:rsidRPr="00EB0AAD">
        <w:rPr>
          <w:rFonts w:hint="eastAsia"/>
          <w:lang w:val="fr-FR" w:eastAsia="zh-CN"/>
        </w:rPr>
        <w:t>Content-Type: application/sdp</w:t>
      </w:r>
    </w:p>
    <w:p w14:paraId="55390C2B"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fr-FR" w:eastAsia="zh-CN"/>
        </w:rPr>
      </w:pPr>
      <w:r w:rsidRPr="00EB0AAD">
        <w:rPr>
          <w:rFonts w:hint="eastAsia"/>
          <w:lang w:val="fr-FR" w:eastAsia="zh-CN"/>
        </w:rPr>
        <w:t>Content-Disposition: session</w:t>
      </w:r>
    </w:p>
    <w:p w14:paraId="0894BB18"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2D639B">
        <w:rPr>
          <w:snapToGrid w:val="0"/>
        </w:rPr>
        <w:t>Content-Length: (…)</w:t>
      </w:r>
    </w:p>
    <w:p w14:paraId="4CDA49A8"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6D4885E0"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v=0</w:t>
      </w:r>
    </w:p>
    <w:p w14:paraId="1244C608"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o=- 2987933615 2987933615 IN IP6 5555::aaa:bbb:ccc:ddd</w:t>
      </w:r>
    </w:p>
    <w:p w14:paraId="736DEADC"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s=-</w:t>
      </w:r>
    </w:p>
    <w:p w14:paraId="5AD7DE79"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t xml:space="preserve">c=IN IP6 </w:t>
      </w:r>
      <w:r w:rsidRPr="002D639B">
        <w:t>5555::aaa:bbb:ccc:ddd</w:t>
      </w:r>
    </w:p>
    <w:p w14:paraId="267EBF2B" w14:textId="77777777" w:rsidR="00F9182F" w:rsidRPr="00143662"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6778AE15" w14:textId="77777777" w:rsidR="00F9182F" w:rsidRPr="00143662"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w:t>
      </w:r>
    </w:p>
    <w:p w14:paraId="1BBB5730"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b=AS:75</w:t>
      </w:r>
    </w:p>
    <w:p w14:paraId="7D0C9411"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895344">
        <w:rPr>
          <w:lang w:val="pt-BR"/>
        </w:rPr>
        <w:t xml:space="preserve">a=curr:qos local </w:t>
      </w:r>
      <w:r w:rsidRPr="00895344">
        <w:rPr>
          <w:rFonts w:hint="eastAsia"/>
          <w:lang w:val="pt-BR" w:eastAsia="zh-CN"/>
        </w:rPr>
        <w:t>sendrecv</w:t>
      </w:r>
    </w:p>
    <w:p w14:paraId="669942E4"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895344">
        <w:rPr>
          <w:lang w:val="pt-BR"/>
        </w:rPr>
        <w:t xml:space="preserve">a=curr:qos remote </w:t>
      </w:r>
      <w:r w:rsidRPr="00895344">
        <w:rPr>
          <w:rFonts w:hint="eastAsia"/>
          <w:lang w:val="pt-BR" w:eastAsia="zh-CN"/>
        </w:rPr>
        <w:t>sendrecv</w:t>
      </w:r>
    </w:p>
    <w:p w14:paraId="20A80244"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686BB195"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remote sendrecv</w:t>
      </w:r>
    </w:p>
    <w:p w14:paraId="06889AE4"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a=rtpmap:98 H263</w:t>
      </w:r>
    </w:p>
    <w:p w14:paraId="41AAD6AC"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51FA6704"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m=audio 3456 RTP/AVP 97 96</w:t>
      </w:r>
    </w:p>
    <w:p w14:paraId="0E4ED8D3"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b=AS:25.4</w:t>
      </w:r>
    </w:p>
    <w:p w14:paraId="01E0DE5D"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895344">
        <w:rPr>
          <w:lang w:val="pt-BR"/>
        </w:rPr>
        <w:t xml:space="preserve">a=curr:qos local </w:t>
      </w:r>
      <w:r w:rsidRPr="00895344">
        <w:rPr>
          <w:rFonts w:hint="eastAsia"/>
          <w:lang w:val="pt-BR" w:eastAsia="zh-CN"/>
        </w:rPr>
        <w:t>sendrecv</w:t>
      </w:r>
    </w:p>
    <w:p w14:paraId="2ABF42BE"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895344">
        <w:rPr>
          <w:lang w:val="pt-BR"/>
        </w:rPr>
        <w:t xml:space="preserve">a=curr:qos remote </w:t>
      </w:r>
      <w:r w:rsidRPr="00895344">
        <w:rPr>
          <w:rFonts w:hint="eastAsia"/>
          <w:lang w:val="pt-BR" w:eastAsia="zh-CN"/>
        </w:rPr>
        <w:t>sendrecv</w:t>
      </w:r>
    </w:p>
    <w:p w14:paraId="06704C45"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1D2AA3FF"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 xml:space="preserve">a=des:qos mandatory remote </w:t>
      </w:r>
      <w:r w:rsidRPr="00895344">
        <w:rPr>
          <w:rFonts w:hint="eastAsia"/>
          <w:lang w:val="pt-BR" w:eastAsia="zh-CN"/>
        </w:rPr>
        <w:t>sendrecv</w:t>
      </w:r>
    </w:p>
    <w:p w14:paraId="07E23892"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 xml:space="preserve">a=rtpmap:97 AMR </w:t>
      </w:r>
    </w:p>
    <w:p w14:paraId="0CA0DEBB" w14:textId="77777777" w:rsidR="00F9182F" w:rsidRPr="00895344"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a=fmtp:97 mode-set=0,2,5,7; maxframes=2</w:t>
      </w:r>
    </w:p>
    <w:p w14:paraId="128D6D6D"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bookmarkStart w:id="538" w:name="_PERM_MCCTEMPBM_CRPT84840149___2"/>
      <w:bookmarkEnd w:id="537"/>
      <w:r w:rsidRPr="002D639B">
        <w:t>a=rtpmap:96 telephone-event</w:t>
      </w:r>
    </w:p>
    <w:bookmarkEnd w:id="538"/>
    <w:p w14:paraId="56AB98A2" w14:textId="77777777" w:rsidR="00F9182F" w:rsidRDefault="00F9182F" w:rsidP="00F9182F"/>
    <w:p w14:paraId="100B54DF" w14:textId="77777777" w:rsidR="00F9182F" w:rsidRDefault="00F9182F" w:rsidP="00F9182F">
      <w:pPr>
        <w:pStyle w:val="B1"/>
        <w:ind w:left="284" w:firstLine="0"/>
        <w:rPr>
          <w:b/>
          <w:bCs/>
        </w:rPr>
      </w:pPr>
      <w:bookmarkStart w:id="539" w:name="_PERM_MCCTEMPBM_CRPT84840150___2"/>
      <w:r>
        <w:rPr>
          <w:rFonts w:hint="eastAsia"/>
          <w:b/>
          <w:bCs/>
          <w:lang w:eastAsia="zh-CN"/>
        </w:rPr>
        <w:t>2</w:t>
      </w:r>
      <w:r>
        <w:rPr>
          <w:b/>
          <w:bCs/>
        </w:rPr>
        <w:t>1-2</w:t>
      </w:r>
      <w:r>
        <w:rPr>
          <w:rFonts w:hint="eastAsia"/>
          <w:b/>
          <w:bCs/>
          <w:lang w:eastAsia="zh-CN"/>
        </w:rPr>
        <w:t>2</w:t>
      </w:r>
      <w:r>
        <w:rPr>
          <w:b/>
          <w:bCs/>
        </w:rPr>
        <w:tab/>
        <w:t xml:space="preserve">200 (OK) response to </w:t>
      </w:r>
      <w:r>
        <w:rPr>
          <w:rFonts w:hint="eastAsia"/>
          <w:b/>
          <w:bCs/>
          <w:lang w:eastAsia="zh-CN"/>
        </w:rPr>
        <w:t>UPDATE</w:t>
      </w:r>
      <w:r>
        <w:rPr>
          <w:b/>
          <w:bCs/>
        </w:rPr>
        <w:t xml:space="preserve"> </w:t>
      </w:r>
      <w:r w:rsidR="00267B4F">
        <w:rPr>
          <w:b/>
          <w:bCs/>
        </w:rPr>
        <w:t xml:space="preserve">request </w:t>
      </w:r>
      <w:r>
        <w:rPr>
          <w:b/>
          <w:bCs/>
        </w:rPr>
        <w:t>(UE#2 to CAT-AS) see example in table</w:t>
      </w:r>
      <w:r w:rsidR="00E81604">
        <w:rPr>
          <w:b/>
          <w:bCs/>
        </w:rPr>
        <w:t> </w:t>
      </w:r>
      <w:r>
        <w:rPr>
          <w:b/>
          <w:bCs/>
        </w:rPr>
        <w:t>A.4</w:t>
      </w:r>
      <w:r>
        <w:rPr>
          <w:rFonts w:hint="eastAsia"/>
          <w:b/>
          <w:bCs/>
          <w:lang w:eastAsia="zh-CN"/>
        </w:rPr>
        <w:t>.3</w:t>
      </w:r>
      <w:r>
        <w:rPr>
          <w:b/>
          <w:bCs/>
        </w:rPr>
        <w:t>-</w:t>
      </w:r>
      <w:r>
        <w:rPr>
          <w:rFonts w:hint="eastAsia"/>
          <w:b/>
          <w:bCs/>
          <w:lang w:eastAsia="zh-CN"/>
        </w:rPr>
        <w:t>21</w:t>
      </w:r>
    </w:p>
    <w:bookmarkEnd w:id="539"/>
    <w:p w14:paraId="1DC3B692" w14:textId="77777777" w:rsidR="00F9182F" w:rsidRDefault="00454B4A" w:rsidP="00454B4A">
      <w:pPr>
        <w:pStyle w:val="B1"/>
      </w:pPr>
      <w:r>
        <w:tab/>
      </w:r>
      <w:r w:rsidR="00F9182F">
        <w:t xml:space="preserve">UE#2 sends a SIP 200 (OK) for the SIP </w:t>
      </w:r>
      <w:r w:rsidR="00F9182F">
        <w:rPr>
          <w:rFonts w:hint="eastAsia"/>
          <w:lang w:eastAsia="zh-CN"/>
        </w:rPr>
        <w:t>UPDATE</w:t>
      </w:r>
      <w:r w:rsidR="00F9182F">
        <w:t xml:space="preserve"> request to the CAT-AS.</w:t>
      </w:r>
    </w:p>
    <w:p w14:paraId="783FC46B" w14:textId="77777777" w:rsidR="00F9182F" w:rsidRPr="002D639B" w:rsidRDefault="00F9182F" w:rsidP="00F9182F">
      <w:pPr>
        <w:pStyle w:val="TH"/>
      </w:pPr>
      <w:r>
        <w:t>Table</w:t>
      </w:r>
      <w:r w:rsidR="00E81604">
        <w:t> </w:t>
      </w:r>
      <w:r>
        <w:t>A.4</w:t>
      </w:r>
      <w:r>
        <w:rPr>
          <w:rFonts w:hint="eastAsia"/>
          <w:lang w:eastAsia="zh-CN"/>
        </w:rPr>
        <w:t>.3</w:t>
      </w:r>
      <w:r>
        <w:t>-</w:t>
      </w:r>
      <w:r>
        <w:rPr>
          <w:rFonts w:hint="eastAsia"/>
          <w:lang w:eastAsia="zh-CN"/>
        </w:rPr>
        <w:t>21</w:t>
      </w:r>
      <w:r>
        <w:t xml:space="preserve">: </w:t>
      </w:r>
      <w:r>
        <w:rPr>
          <w:rFonts w:hint="eastAsia"/>
          <w:lang w:eastAsia="zh-CN"/>
        </w:rPr>
        <w:t>200</w:t>
      </w:r>
      <w:r>
        <w:t xml:space="preserve"> </w:t>
      </w:r>
      <w:r>
        <w:rPr>
          <w:rFonts w:hint="eastAsia"/>
          <w:lang w:eastAsia="zh-CN"/>
        </w:rPr>
        <w:t xml:space="preserve">(OK) </w:t>
      </w:r>
      <w:r>
        <w:t>response (UE#2 to CAT-AS</w:t>
      </w:r>
      <w:r w:rsidRPr="002D639B">
        <w:t>)</w:t>
      </w:r>
    </w:p>
    <w:p w14:paraId="415F44B7"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pPr>
      <w:bookmarkStart w:id="540" w:name="_PERM_MCCTEMPBM_CRPT84840151___2"/>
      <w:r>
        <w:t xml:space="preserve">SIP/2.0 </w:t>
      </w:r>
      <w:r>
        <w:rPr>
          <w:rFonts w:hint="eastAsia"/>
          <w:lang w:eastAsia="zh-CN"/>
        </w:rPr>
        <w:t>200</w:t>
      </w:r>
      <w:r>
        <w:t xml:space="preserve"> </w:t>
      </w:r>
      <w:r>
        <w:rPr>
          <w:rFonts w:hint="eastAsia"/>
          <w:lang w:eastAsia="zh-CN"/>
        </w:rPr>
        <w:t>OK</w:t>
      </w:r>
    </w:p>
    <w:p w14:paraId="7EDC0674"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pPr>
      <w:r w:rsidRPr="002D639B">
        <w:t>Via: SIP/2.0/UDP pcscf2.visited2.net;branch=z9hG4bK6</w:t>
      </w:r>
      <w:r>
        <w:rPr>
          <w:rFonts w:hint="eastAsia"/>
          <w:lang w:eastAsia="zh-CN"/>
        </w:rPr>
        <w:t>1</w:t>
      </w:r>
      <w:r w:rsidRPr="002D639B">
        <w:t>1k21.1, SIP/2.0/UDP scscf</w:t>
      </w:r>
      <w:r>
        <w:t>2.home2.net;branch=z9hG4bK764K</w:t>
      </w:r>
      <w:r>
        <w:rPr>
          <w:rFonts w:hint="eastAsia"/>
          <w:lang w:eastAsia="zh-CN"/>
        </w:rPr>
        <w:t>S</w:t>
      </w:r>
      <w:r>
        <w:t>12</w:t>
      </w:r>
      <w:r w:rsidRPr="002D639B">
        <w:t>.1,</w:t>
      </w:r>
      <w:r>
        <w:t xml:space="preserve"> SIP/2.0/UDP catas.home2.net;branch=z9hG4bK</w:t>
      </w:r>
      <w:r>
        <w:rPr>
          <w:rFonts w:hint="eastAsia"/>
          <w:lang w:eastAsia="zh-CN"/>
        </w:rPr>
        <w:t>1</w:t>
      </w:r>
      <w:r>
        <w:t>64Q</w:t>
      </w:r>
      <w:r>
        <w:rPr>
          <w:rFonts w:hint="eastAsia"/>
          <w:lang w:eastAsia="zh-CN"/>
        </w:rPr>
        <w:t>63</w:t>
      </w:r>
      <w:r w:rsidRPr="002D639B">
        <w:t>.1</w:t>
      </w:r>
      <w:r>
        <w:rPr>
          <w:rFonts w:hint="eastAsia"/>
          <w:lang w:eastAsia="zh-CN"/>
        </w:rPr>
        <w:t xml:space="preserve">, </w:t>
      </w:r>
      <w:r w:rsidRPr="002D639B">
        <w:t>SIP/2.0/UDP scscf2.home2.net;branch=z9hG4bK</w:t>
      </w:r>
      <w:r>
        <w:rPr>
          <w:rFonts w:hint="eastAsia"/>
          <w:lang w:eastAsia="zh-CN"/>
        </w:rPr>
        <w:t>4</w:t>
      </w:r>
      <w:r>
        <w:t>4</w:t>
      </w:r>
      <w:r>
        <w:rPr>
          <w:rFonts w:hint="eastAsia"/>
          <w:lang w:eastAsia="zh-CN"/>
        </w:rPr>
        <w:t>2</w:t>
      </w:r>
      <w:r>
        <w:t>z</w:t>
      </w:r>
      <w:r w:rsidRPr="002D639B">
        <w:t>7</w:t>
      </w:r>
      <w:r>
        <w:rPr>
          <w:rFonts w:hint="eastAsia"/>
          <w:lang w:eastAsia="zh-CN"/>
        </w:rPr>
        <w:t>3</w:t>
      </w:r>
      <w:r w:rsidRPr="002D639B">
        <w:t>.1,</w:t>
      </w:r>
      <w:r>
        <w:t xml:space="preserve"> </w:t>
      </w:r>
      <w:r w:rsidRPr="002D639B">
        <w:t xml:space="preserve">SIP/2.0/UDP </w:t>
      </w:r>
      <w:r>
        <w:t>scscf1.home1.net;branch=z9hG4bK</w:t>
      </w:r>
      <w:r>
        <w:rPr>
          <w:rFonts w:hint="eastAsia"/>
          <w:lang w:eastAsia="zh-CN"/>
        </w:rPr>
        <w:t>514</w:t>
      </w:r>
      <w:r w:rsidRPr="002D639B">
        <w:t>b</w:t>
      </w:r>
      <w:r>
        <w:rPr>
          <w:rFonts w:hint="eastAsia"/>
          <w:lang w:eastAsia="zh-CN"/>
        </w:rPr>
        <w:t>51</w:t>
      </w:r>
      <w:r w:rsidRPr="002D639B">
        <w:t xml:space="preserve">.1, SIP/2.0/UDP </w:t>
      </w:r>
      <w:r w:rsidRPr="002D639B">
        <w:lastRenderedPageBreak/>
        <w:t>pcscf1.visited1.net;branch=z9hG4bK</w:t>
      </w:r>
      <w:r>
        <w:rPr>
          <w:rFonts w:hint="eastAsia"/>
          <w:lang w:eastAsia="zh-CN"/>
        </w:rPr>
        <w:t>81</w:t>
      </w:r>
      <w:r w:rsidRPr="002D639B">
        <w:t>2f</w:t>
      </w:r>
      <w:r>
        <w:rPr>
          <w:rFonts w:hint="eastAsia"/>
          <w:lang w:eastAsia="zh-CN"/>
        </w:rPr>
        <w:t>12</w:t>
      </w:r>
      <w:r>
        <w:t xml:space="preserve">.1, </w:t>
      </w:r>
      <w:r w:rsidRPr="002D639B">
        <w:t>SIP/2.0/UDP [5555::aaa:bbb:ccc:ddd]:1357;comp=sigcomp;branch=z9hG4bKna</w:t>
      </w:r>
      <w:r>
        <w:rPr>
          <w:rFonts w:hint="eastAsia"/>
          <w:lang w:eastAsia="zh-CN"/>
        </w:rPr>
        <w:t>234</w:t>
      </w:r>
      <w:r w:rsidRPr="002D639B">
        <w:t>s7</w:t>
      </w:r>
    </w:p>
    <w:p w14:paraId="59F09882"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bookmarkStart w:id="541" w:name="_PERM_MCCTEMPBM_CRPT84840152___2"/>
      <w:bookmarkEnd w:id="540"/>
      <w:r w:rsidRPr="002D639B">
        <w:t>From:</w:t>
      </w:r>
    </w:p>
    <w:p w14:paraId="7E17A38A"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r>
        <w:t>:</w:t>
      </w:r>
    </w:p>
    <w:p w14:paraId="6BE9F00C"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08AAF393"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214F0195" w14:textId="77777777" w:rsidR="00F9182F" w:rsidRPr="00EB0AAD"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val="fr-FR"/>
        </w:rPr>
      </w:pPr>
      <w:bookmarkStart w:id="542" w:name="_PERM_MCCTEMPBM_CRPT84840153___2"/>
      <w:bookmarkEnd w:id="541"/>
      <w:r w:rsidRPr="00EB0AAD">
        <w:rPr>
          <w:lang w:val="fr-FR"/>
        </w:rPr>
        <w:t>Contact:</w:t>
      </w:r>
    </w:p>
    <w:p w14:paraId="6EFC66ED"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lang w:val="fr-FR" w:eastAsia="zh-CN"/>
        </w:rPr>
      </w:pPr>
      <w:bookmarkStart w:id="543" w:name="_PERM_MCCTEMPBM_CRPT84840154___2"/>
      <w:bookmarkEnd w:id="542"/>
      <w:r w:rsidRPr="00EB0AAD">
        <w:rPr>
          <w:snapToGrid w:val="0"/>
          <w:lang w:val="fr-FR"/>
        </w:rPr>
        <w:t>Content-Type: application/sdp</w:t>
      </w:r>
    </w:p>
    <w:p w14:paraId="64057BF8"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lang w:val="fr-FR" w:eastAsia="zh-CN"/>
        </w:rPr>
      </w:pPr>
      <w:r w:rsidRPr="00EB0AAD">
        <w:rPr>
          <w:rFonts w:hint="eastAsia"/>
          <w:snapToGrid w:val="0"/>
          <w:lang w:val="fr-FR" w:eastAsia="zh-CN"/>
        </w:rPr>
        <w:t>Content-Disposition: session</w:t>
      </w:r>
    </w:p>
    <w:p w14:paraId="4171CC42"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2D639B">
        <w:rPr>
          <w:snapToGrid w:val="0"/>
        </w:rPr>
        <w:t>Content-Length: (…)</w:t>
      </w:r>
    </w:p>
    <w:p w14:paraId="45B5E0C9"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6D7D4C91"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v=0</w:t>
      </w:r>
    </w:p>
    <w:p w14:paraId="7AEF56CD"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o=- 2987933615 2987933615 IN IP6 5555::eee:fff:aaa:bbb</w:t>
      </w:r>
    </w:p>
    <w:p w14:paraId="4AE1E7B0"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s=-</w:t>
      </w:r>
    </w:p>
    <w:p w14:paraId="57823675"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t xml:space="preserve">c=IN IP6 </w:t>
      </w:r>
      <w:r w:rsidRPr="002D639B">
        <w:t>5555::eee:fff:aaa:bbb</w:t>
      </w:r>
    </w:p>
    <w:p w14:paraId="39701972" w14:textId="77777777" w:rsidR="00F9182F" w:rsidRPr="00143662"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1C8CF652" w14:textId="77777777" w:rsidR="00F9182F" w:rsidRPr="00143662"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w:t>
      </w:r>
    </w:p>
    <w:p w14:paraId="66D25B56"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b=AS:75</w:t>
      </w:r>
    </w:p>
    <w:p w14:paraId="2F06F13F"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sidRPr="00EB0AAD">
        <w:rPr>
          <w:rFonts w:hint="eastAsia"/>
          <w:lang w:val="pt-BR" w:eastAsia="zh-CN"/>
        </w:rPr>
        <w:t>sendrecv</w:t>
      </w:r>
    </w:p>
    <w:p w14:paraId="3861D328"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remote </w:t>
      </w:r>
      <w:r w:rsidRPr="00EB0AAD">
        <w:rPr>
          <w:rFonts w:hint="eastAsia"/>
          <w:lang w:val="pt-BR" w:eastAsia="zh-CN"/>
        </w:rPr>
        <w:t>sendrecv</w:t>
      </w:r>
    </w:p>
    <w:p w14:paraId="1BEE7422"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25EA0496"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remote sendrecv</w:t>
      </w:r>
    </w:p>
    <w:p w14:paraId="1DBEA5DE"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a=rtpmap:98 H263</w:t>
      </w:r>
    </w:p>
    <w:p w14:paraId="35EDF20B"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a=fmtp:98 profile-level-id=0</w:t>
      </w:r>
    </w:p>
    <w:p w14:paraId="046B52E9"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m=audio 3456 RTP/AVP 97 96</w:t>
      </w:r>
    </w:p>
    <w:p w14:paraId="24586FFD"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b=AS:25.4</w:t>
      </w:r>
    </w:p>
    <w:p w14:paraId="6FCD115A"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sidRPr="00EB0AAD">
        <w:rPr>
          <w:rFonts w:hint="eastAsia"/>
          <w:lang w:val="pt-BR" w:eastAsia="zh-CN"/>
        </w:rPr>
        <w:t>sendrecv</w:t>
      </w:r>
    </w:p>
    <w:p w14:paraId="291F9EBC"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remote </w:t>
      </w:r>
      <w:r w:rsidRPr="00EB0AAD">
        <w:rPr>
          <w:rFonts w:hint="eastAsia"/>
          <w:lang w:val="pt-BR" w:eastAsia="zh-CN"/>
        </w:rPr>
        <w:t>sendrecv</w:t>
      </w:r>
    </w:p>
    <w:p w14:paraId="3D1961A5"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11C3DE7F"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a=des:qos mandatory remote </w:t>
      </w:r>
      <w:r w:rsidRPr="00EB0AAD">
        <w:rPr>
          <w:rFonts w:hint="eastAsia"/>
          <w:lang w:val="pt-BR" w:eastAsia="zh-CN"/>
        </w:rPr>
        <w:t>sendrecv</w:t>
      </w:r>
    </w:p>
    <w:p w14:paraId="223B62AA"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 xml:space="preserve">a=rtpmap:97 AMR </w:t>
      </w:r>
    </w:p>
    <w:p w14:paraId="5B44D3E5"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a=fmtp:97 mode-set=0,2,5,7; maxframes=2</w:t>
      </w:r>
    </w:p>
    <w:p w14:paraId="7A81E49C"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pPr>
      <w:bookmarkStart w:id="544" w:name="_PERM_MCCTEMPBM_CRPT84840155___2"/>
      <w:bookmarkEnd w:id="543"/>
      <w:r w:rsidRPr="002D639B">
        <w:t>a=rtpmap:96 telephone-event</w:t>
      </w:r>
    </w:p>
    <w:bookmarkEnd w:id="544"/>
    <w:p w14:paraId="642C2E81" w14:textId="77777777" w:rsidR="00F9182F" w:rsidRDefault="00F9182F" w:rsidP="00F9182F"/>
    <w:p w14:paraId="0E00F231" w14:textId="77777777" w:rsidR="00F9182F" w:rsidRPr="00311E5C" w:rsidRDefault="00F9182F" w:rsidP="00F9182F">
      <w:pPr>
        <w:pStyle w:val="EX"/>
        <w:keepLines w:val="0"/>
      </w:pPr>
      <w:r w:rsidRPr="002D639B">
        <w:rPr>
          <w:b/>
        </w:rPr>
        <w:t>SDP</w:t>
      </w:r>
      <w:r w:rsidRPr="002D639B">
        <w:tab/>
        <w:t xml:space="preserve">The SDP </w:t>
      </w:r>
      <w:r>
        <w:t>answer (SDP_A</w:t>
      </w:r>
      <w:r>
        <w:rPr>
          <w:rFonts w:hint="eastAsia"/>
          <w:lang w:eastAsia="zh-CN"/>
        </w:rPr>
        <w:t>2</w:t>
      </w:r>
      <w:r>
        <w:t xml:space="preserve">) contains a set of codecs to be used for the session. The preconditions are indicated as </w:t>
      </w:r>
      <w:r>
        <w:rPr>
          <w:rFonts w:hint="eastAsia"/>
          <w:lang w:eastAsia="zh-CN"/>
        </w:rPr>
        <w:t>fulfilled</w:t>
      </w:r>
      <w:r>
        <w:t>.</w:t>
      </w:r>
    </w:p>
    <w:p w14:paraId="555807C8" w14:textId="77777777" w:rsidR="00F9182F" w:rsidRDefault="00F9182F" w:rsidP="00F9182F">
      <w:pPr>
        <w:pStyle w:val="B1"/>
        <w:ind w:left="284" w:firstLine="0"/>
        <w:rPr>
          <w:b/>
          <w:bCs/>
        </w:rPr>
      </w:pPr>
      <w:bookmarkStart w:id="545" w:name="_PERM_MCCTEMPBM_CRPT84840156___2"/>
      <w:r>
        <w:rPr>
          <w:rFonts w:hint="eastAsia"/>
          <w:b/>
          <w:bCs/>
          <w:lang w:eastAsia="zh-CN"/>
        </w:rPr>
        <w:t>23</w:t>
      </w:r>
      <w:r>
        <w:rPr>
          <w:b/>
          <w:bCs/>
        </w:rPr>
        <w:t>-2</w:t>
      </w:r>
      <w:r>
        <w:rPr>
          <w:rFonts w:hint="eastAsia"/>
          <w:b/>
          <w:bCs/>
          <w:lang w:eastAsia="zh-CN"/>
        </w:rPr>
        <w:t>4</w:t>
      </w:r>
      <w:r>
        <w:rPr>
          <w:b/>
          <w:bCs/>
        </w:rPr>
        <w:tab/>
        <w:t xml:space="preserve">200 (OK) response to </w:t>
      </w:r>
      <w:r>
        <w:rPr>
          <w:rFonts w:hint="eastAsia"/>
          <w:b/>
          <w:bCs/>
          <w:lang w:eastAsia="zh-CN"/>
        </w:rPr>
        <w:t>UPDATE</w:t>
      </w:r>
      <w:r w:rsidR="00267B4F">
        <w:rPr>
          <w:b/>
          <w:bCs/>
          <w:lang w:eastAsia="zh-CN"/>
        </w:rPr>
        <w:t xml:space="preserve"> request</w:t>
      </w:r>
      <w:r>
        <w:rPr>
          <w:b/>
          <w:bCs/>
        </w:rPr>
        <w:t xml:space="preserve"> (CAT-AS</w:t>
      </w:r>
      <w:r>
        <w:rPr>
          <w:rFonts w:hint="eastAsia"/>
          <w:b/>
          <w:bCs/>
          <w:lang w:eastAsia="zh-CN"/>
        </w:rPr>
        <w:t xml:space="preserve"> to UE#1</w:t>
      </w:r>
      <w:r>
        <w:rPr>
          <w:b/>
          <w:bCs/>
        </w:rPr>
        <w:t>) see example in table</w:t>
      </w:r>
      <w:r w:rsidR="00A21D6E">
        <w:rPr>
          <w:b/>
          <w:bCs/>
        </w:rPr>
        <w:t> </w:t>
      </w:r>
      <w:r>
        <w:rPr>
          <w:b/>
          <w:bCs/>
        </w:rPr>
        <w:t>A.4</w:t>
      </w:r>
      <w:r>
        <w:rPr>
          <w:rFonts w:hint="eastAsia"/>
          <w:b/>
          <w:bCs/>
          <w:lang w:eastAsia="zh-CN"/>
        </w:rPr>
        <w:t>.3</w:t>
      </w:r>
      <w:r>
        <w:rPr>
          <w:b/>
          <w:bCs/>
        </w:rPr>
        <w:t>-</w:t>
      </w:r>
      <w:r>
        <w:rPr>
          <w:rFonts w:hint="eastAsia"/>
          <w:b/>
          <w:bCs/>
          <w:lang w:eastAsia="zh-CN"/>
        </w:rPr>
        <w:t>23</w:t>
      </w:r>
    </w:p>
    <w:bookmarkEnd w:id="545"/>
    <w:p w14:paraId="2D2F7686" w14:textId="77777777" w:rsidR="00F9182F" w:rsidRDefault="00454B4A" w:rsidP="00454B4A">
      <w:pPr>
        <w:pStyle w:val="B1"/>
      </w:pPr>
      <w:r>
        <w:rPr>
          <w:lang w:eastAsia="zh-CN"/>
        </w:rPr>
        <w:tab/>
      </w:r>
      <w:r w:rsidR="00F9182F">
        <w:rPr>
          <w:rFonts w:hint="eastAsia"/>
          <w:lang w:eastAsia="zh-CN"/>
        </w:rPr>
        <w:t>CAT-AS forward</w:t>
      </w:r>
      <w:r w:rsidR="00F9182F">
        <w:t xml:space="preserve">s </w:t>
      </w:r>
      <w:r w:rsidR="00F9182F">
        <w:rPr>
          <w:rFonts w:hint="eastAsia"/>
          <w:lang w:eastAsia="zh-CN"/>
        </w:rPr>
        <w:t>the</w:t>
      </w:r>
      <w:r w:rsidR="00F9182F">
        <w:t xml:space="preserve"> SIP 200 (OK) for the SIP </w:t>
      </w:r>
      <w:r w:rsidR="00F9182F">
        <w:rPr>
          <w:rFonts w:hint="eastAsia"/>
          <w:lang w:eastAsia="zh-CN"/>
        </w:rPr>
        <w:t>UPDATE</w:t>
      </w:r>
      <w:r w:rsidR="00F9182F">
        <w:t xml:space="preserve"> request to </w:t>
      </w:r>
      <w:r w:rsidR="00F9182F">
        <w:rPr>
          <w:rFonts w:hint="eastAsia"/>
          <w:lang w:eastAsia="zh-CN"/>
        </w:rPr>
        <w:t>UE#1</w:t>
      </w:r>
      <w:r w:rsidR="00F9182F">
        <w:t>.</w:t>
      </w:r>
    </w:p>
    <w:p w14:paraId="10E2B79E" w14:textId="77777777" w:rsidR="00F9182F" w:rsidRPr="002D639B" w:rsidRDefault="00F9182F" w:rsidP="00F9182F">
      <w:pPr>
        <w:pStyle w:val="TH"/>
      </w:pPr>
      <w:r>
        <w:t>Table</w:t>
      </w:r>
      <w:r w:rsidR="00E81604">
        <w:t> </w:t>
      </w:r>
      <w:r>
        <w:t>A.4</w:t>
      </w:r>
      <w:r>
        <w:rPr>
          <w:rFonts w:hint="eastAsia"/>
          <w:lang w:eastAsia="zh-CN"/>
        </w:rPr>
        <w:t>.3</w:t>
      </w:r>
      <w:r>
        <w:t>-</w:t>
      </w:r>
      <w:r>
        <w:rPr>
          <w:rFonts w:hint="eastAsia"/>
          <w:lang w:eastAsia="zh-CN"/>
        </w:rPr>
        <w:t>23</w:t>
      </w:r>
      <w:r>
        <w:t xml:space="preserve">: </w:t>
      </w:r>
      <w:r>
        <w:rPr>
          <w:rFonts w:hint="eastAsia"/>
          <w:lang w:eastAsia="zh-CN"/>
        </w:rPr>
        <w:t>200</w:t>
      </w:r>
      <w:r>
        <w:t xml:space="preserve"> </w:t>
      </w:r>
      <w:r>
        <w:rPr>
          <w:rFonts w:hint="eastAsia"/>
          <w:lang w:eastAsia="zh-CN"/>
        </w:rPr>
        <w:t xml:space="preserve">(OK) </w:t>
      </w:r>
      <w:r>
        <w:t>response (CAT-AS</w:t>
      </w:r>
      <w:r>
        <w:rPr>
          <w:rFonts w:hint="eastAsia"/>
          <w:lang w:eastAsia="zh-CN"/>
        </w:rPr>
        <w:t xml:space="preserve"> to UE#1</w:t>
      </w:r>
      <w:r w:rsidRPr="002D639B">
        <w:t>)</w:t>
      </w:r>
    </w:p>
    <w:p w14:paraId="64AAE011"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pPr>
      <w:bookmarkStart w:id="546" w:name="_PERM_MCCTEMPBM_CRPT84840157___2"/>
      <w:r>
        <w:t xml:space="preserve">SIP/2.0 </w:t>
      </w:r>
      <w:r>
        <w:rPr>
          <w:rFonts w:hint="eastAsia"/>
          <w:lang w:eastAsia="zh-CN"/>
        </w:rPr>
        <w:t>200</w:t>
      </w:r>
      <w:r>
        <w:t xml:space="preserve"> </w:t>
      </w:r>
      <w:r>
        <w:rPr>
          <w:rFonts w:hint="eastAsia"/>
          <w:lang w:eastAsia="zh-CN"/>
        </w:rPr>
        <w:t>OK</w:t>
      </w:r>
    </w:p>
    <w:p w14:paraId="0A62EACF"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pPr>
      <w:r w:rsidRPr="002D639B">
        <w:t xml:space="preserve">Via: </w:t>
      </w:r>
      <w:r>
        <w:t>SIP/2.0/UDP catas.home2.net;branch=z9hG4bK</w:t>
      </w:r>
      <w:r>
        <w:rPr>
          <w:rFonts w:hint="eastAsia"/>
          <w:lang w:eastAsia="zh-CN"/>
        </w:rPr>
        <w:t>1</w:t>
      </w:r>
      <w:r>
        <w:t>64Q</w:t>
      </w:r>
      <w:r>
        <w:rPr>
          <w:rFonts w:hint="eastAsia"/>
          <w:lang w:eastAsia="zh-CN"/>
        </w:rPr>
        <w:t>63</w:t>
      </w:r>
      <w:r w:rsidRPr="002D639B">
        <w:t>.1</w:t>
      </w:r>
      <w:r>
        <w:rPr>
          <w:rFonts w:hint="eastAsia"/>
          <w:lang w:eastAsia="zh-CN"/>
        </w:rPr>
        <w:t xml:space="preserve">, </w:t>
      </w:r>
      <w:r w:rsidRPr="002D639B">
        <w:t>SIP/2.0/UDP scscf2.home2.net;branch=z9hG4bK</w:t>
      </w:r>
      <w:r>
        <w:rPr>
          <w:rFonts w:hint="eastAsia"/>
          <w:lang w:eastAsia="zh-CN"/>
        </w:rPr>
        <w:t>4</w:t>
      </w:r>
      <w:r>
        <w:t>4</w:t>
      </w:r>
      <w:r>
        <w:rPr>
          <w:rFonts w:hint="eastAsia"/>
          <w:lang w:eastAsia="zh-CN"/>
        </w:rPr>
        <w:t>2</w:t>
      </w:r>
      <w:r>
        <w:t>z</w:t>
      </w:r>
      <w:r w:rsidRPr="002D639B">
        <w:t>7</w:t>
      </w:r>
      <w:r>
        <w:rPr>
          <w:rFonts w:hint="eastAsia"/>
          <w:lang w:eastAsia="zh-CN"/>
        </w:rPr>
        <w:t>3</w:t>
      </w:r>
      <w:r w:rsidRPr="002D639B">
        <w:t>.1,</w:t>
      </w:r>
      <w:r>
        <w:t xml:space="preserve"> </w:t>
      </w:r>
      <w:r w:rsidRPr="002D639B">
        <w:t xml:space="preserve">SIP/2.0/UDP </w:t>
      </w:r>
      <w:r>
        <w:t>scscf1.home1.net;branch=z9hG4bK</w:t>
      </w:r>
      <w:r>
        <w:rPr>
          <w:rFonts w:hint="eastAsia"/>
          <w:lang w:eastAsia="zh-CN"/>
        </w:rPr>
        <w:t>514</w:t>
      </w:r>
      <w:r w:rsidRPr="002D639B">
        <w:t>b</w:t>
      </w:r>
      <w:r>
        <w:rPr>
          <w:rFonts w:hint="eastAsia"/>
          <w:lang w:eastAsia="zh-CN"/>
        </w:rPr>
        <w:t>51</w:t>
      </w:r>
      <w:r w:rsidRPr="002D639B">
        <w:t xml:space="preserve">.1, SIP/2.0/UDP </w:t>
      </w:r>
      <w:r w:rsidRPr="002D639B">
        <w:lastRenderedPageBreak/>
        <w:t>pcscf1.visited1.net;branch=z9hG4bK</w:t>
      </w:r>
      <w:r>
        <w:rPr>
          <w:rFonts w:hint="eastAsia"/>
          <w:lang w:eastAsia="zh-CN"/>
        </w:rPr>
        <w:t>81</w:t>
      </w:r>
      <w:r w:rsidRPr="002D639B">
        <w:t>2f</w:t>
      </w:r>
      <w:r>
        <w:rPr>
          <w:rFonts w:hint="eastAsia"/>
          <w:lang w:eastAsia="zh-CN"/>
        </w:rPr>
        <w:t>12</w:t>
      </w:r>
      <w:r>
        <w:t xml:space="preserve">.1, </w:t>
      </w:r>
      <w:r w:rsidRPr="002D639B">
        <w:t>SIP/2.0/UDP [5555::aaa:bbb:ccc:ddd]:1357;comp=sigcomp;branch=z9hG4bKna</w:t>
      </w:r>
      <w:r>
        <w:rPr>
          <w:rFonts w:hint="eastAsia"/>
          <w:lang w:eastAsia="zh-CN"/>
        </w:rPr>
        <w:t>234</w:t>
      </w:r>
      <w:r w:rsidRPr="002D639B">
        <w:t>s7</w:t>
      </w:r>
    </w:p>
    <w:p w14:paraId="0FD6B9A1"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bookmarkStart w:id="547" w:name="_PERM_MCCTEMPBM_CRPT84840158___2"/>
      <w:bookmarkEnd w:id="546"/>
      <w:r w:rsidRPr="002D639B">
        <w:t>From:</w:t>
      </w:r>
    </w:p>
    <w:p w14:paraId="3B9C1255"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r>
        <w:t>:</w:t>
      </w:r>
    </w:p>
    <w:p w14:paraId="6D780D3C"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31A0A624"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7B1289EB" w14:textId="77777777" w:rsidR="00F9182F" w:rsidRPr="002D639B"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pPr>
      <w:bookmarkStart w:id="548" w:name="_PERM_MCCTEMPBM_CRPT84840159___2"/>
      <w:bookmarkEnd w:id="547"/>
      <w:r w:rsidRPr="002D639B">
        <w:t>Contact:</w:t>
      </w:r>
    </w:p>
    <w:p w14:paraId="1141EA38"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lang w:eastAsia="zh-CN"/>
        </w:rPr>
      </w:pPr>
      <w:bookmarkStart w:id="549" w:name="_PERM_MCCTEMPBM_CRPT84840160___2"/>
      <w:bookmarkEnd w:id="548"/>
      <w:r>
        <w:rPr>
          <w:snapToGrid w:val="0"/>
        </w:rPr>
        <w:t xml:space="preserve">Content-Type: </w:t>
      </w:r>
      <w:r w:rsidRPr="00EB0AAD">
        <w:rPr>
          <w:rFonts w:cs="Courier New"/>
          <w:color w:val="000000"/>
          <w:lang w:val="en-US" w:eastAsia="zh-CN"/>
        </w:rPr>
        <w:t>multipart/mixed; boundary="boundary1"</w:t>
      </w:r>
    </w:p>
    <w:p w14:paraId="28C324E9"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2D639B">
        <w:rPr>
          <w:snapToGrid w:val="0"/>
        </w:rPr>
        <w:t>Content-Length: (…)</w:t>
      </w:r>
    </w:p>
    <w:p w14:paraId="616BCBD2"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7F771492"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r>
        <w:rPr>
          <w:rFonts w:hint="eastAsia"/>
          <w:lang w:eastAsia="zh-CN"/>
        </w:rPr>
        <w:t>--boundary1</w:t>
      </w:r>
    </w:p>
    <w:p w14:paraId="165D2AB7"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r>
        <w:rPr>
          <w:rFonts w:hint="eastAsia"/>
          <w:lang w:eastAsia="zh-CN"/>
        </w:rPr>
        <w:t>Content-Type: application/sdp</w:t>
      </w:r>
    </w:p>
    <w:p w14:paraId="0F3C63C2"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r>
        <w:rPr>
          <w:rFonts w:hint="eastAsia"/>
          <w:lang w:eastAsia="zh-CN"/>
        </w:rPr>
        <w:t>Content-Disposition: session</w:t>
      </w:r>
    </w:p>
    <w:p w14:paraId="1ACBC293"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p>
    <w:p w14:paraId="15F4449E"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v=0</w:t>
      </w:r>
    </w:p>
    <w:p w14:paraId="56F91240"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o=- 2987933615 2987933615 IN IP6 5555::eee:fff:aaa:bbb</w:t>
      </w:r>
    </w:p>
    <w:p w14:paraId="2C3E0B93"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s=-</w:t>
      </w:r>
    </w:p>
    <w:p w14:paraId="634ED693"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t xml:space="preserve">c=IN IP6 </w:t>
      </w:r>
      <w:r w:rsidRPr="002D639B">
        <w:t>5555::eee:fff:aaa:bbb</w:t>
      </w:r>
    </w:p>
    <w:p w14:paraId="628AACE0" w14:textId="77777777" w:rsidR="00F9182F" w:rsidRPr="00A461BC"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A461BC">
        <w:rPr>
          <w:lang w:val="de-DE"/>
        </w:rPr>
        <w:t>t=0 0</w:t>
      </w:r>
    </w:p>
    <w:p w14:paraId="7D1707A8" w14:textId="77777777" w:rsidR="00F9182F" w:rsidRPr="00A461BC"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A461BC">
        <w:rPr>
          <w:lang w:val="de-DE"/>
        </w:rPr>
        <w:t>m=video 3</w:t>
      </w:r>
      <w:r>
        <w:rPr>
          <w:rFonts w:hint="eastAsia"/>
          <w:lang w:val="de-DE" w:eastAsia="zh-CN"/>
        </w:rPr>
        <w:t>4</w:t>
      </w:r>
      <w:r w:rsidRPr="00A461BC">
        <w:rPr>
          <w:lang w:val="de-DE"/>
        </w:rPr>
        <w:t>00 RTP/AVP 98</w:t>
      </w:r>
    </w:p>
    <w:p w14:paraId="778DA2A7"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b=AS:75</w:t>
      </w:r>
    </w:p>
    <w:p w14:paraId="0FA5CCCB"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sidRPr="00EB0AAD">
        <w:rPr>
          <w:rFonts w:hint="eastAsia"/>
          <w:lang w:val="pt-BR" w:eastAsia="zh-CN"/>
        </w:rPr>
        <w:t>sendrecv</w:t>
      </w:r>
    </w:p>
    <w:p w14:paraId="66AE3F6A"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remote </w:t>
      </w:r>
      <w:r w:rsidRPr="00EB0AAD">
        <w:rPr>
          <w:rFonts w:hint="eastAsia"/>
          <w:lang w:val="pt-BR" w:eastAsia="zh-CN"/>
        </w:rPr>
        <w:t>sendrecv</w:t>
      </w:r>
    </w:p>
    <w:p w14:paraId="45C3C423"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02484B82"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remote sendrecv</w:t>
      </w:r>
    </w:p>
    <w:p w14:paraId="2A857712"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a=rtpmap:98 H263</w:t>
      </w:r>
    </w:p>
    <w:p w14:paraId="5D35B3E6"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a=fmtp:98 profile-level-id=0</w:t>
      </w:r>
    </w:p>
    <w:p w14:paraId="70435E89"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m=audio 3456 RTP/AVP 97 96</w:t>
      </w:r>
    </w:p>
    <w:p w14:paraId="638EA1C2"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b=AS:25.4</w:t>
      </w:r>
    </w:p>
    <w:p w14:paraId="71E07035"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sidRPr="00EB0AAD">
        <w:rPr>
          <w:rFonts w:hint="eastAsia"/>
          <w:lang w:val="pt-BR" w:eastAsia="zh-CN"/>
        </w:rPr>
        <w:t>sendrecv</w:t>
      </w:r>
    </w:p>
    <w:p w14:paraId="4A3D8E33"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remote </w:t>
      </w:r>
      <w:r>
        <w:rPr>
          <w:rFonts w:hint="eastAsia"/>
          <w:lang w:val="pt-BR" w:eastAsia="zh-CN"/>
        </w:rPr>
        <w:t>sendrecv</w:t>
      </w:r>
    </w:p>
    <w:p w14:paraId="36851890"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2B0C2494"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 xml:space="preserve">a=des:qos mandatory remote </w:t>
      </w:r>
      <w:r w:rsidRPr="00EB0AAD">
        <w:rPr>
          <w:rFonts w:hint="eastAsia"/>
          <w:lang w:val="pt-BR" w:eastAsia="zh-CN"/>
        </w:rPr>
        <w:t>sendrecv</w:t>
      </w:r>
    </w:p>
    <w:p w14:paraId="0BE41A8F" w14:textId="77777777" w:rsidR="00F9182F" w:rsidRPr="00EB0AAD"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 xml:space="preserve">a=rtpmap:97 AMR </w:t>
      </w:r>
    </w:p>
    <w:p w14:paraId="48DB9CCA" w14:textId="77777777" w:rsidR="00F9182F" w:rsidRPr="00EB0AAD" w:rsidRDefault="00F9182F" w:rsidP="00F9182F">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a=fmtp:97 mode-set=0,2,5,7; maxframes=2</w:t>
      </w:r>
    </w:p>
    <w:p w14:paraId="2C1ADE1B"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bookmarkStart w:id="550" w:name="_PERM_MCCTEMPBM_CRPT84840161___2"/>
      <w:bookmarkEnd w:id="549"/>
      <w:r w:rsidRPr="002D639B">
        <w:t>a=rtpmap:96 telephone-event</w:t>
      </w:r>
    </w:p>
    <w:p w14:paraId="1DC77ACB"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p>
    <w:p w14:paraId="08BE6E14" w14:textId="77777777" w:rsidR="00F9182F"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r>
        <w:rPr>
          <w:rFonts w:hint="eastAsia"/>
          <w:lang w:eastAsia="zh-CN"/>
        </w:rPr>
        <w:t>--boundary1</w:t>
      </w:r>
    </w:p>
    <w:p w14:paraId="0C91AED0"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bookmarkStart w:id="551" w:name="_PERM_MCCTEMPBM_CRPT84840162___2"/>
      <w:bookmarkEnd w:id="550"/>
      <w:r>
        <w:rPr>
          <w:rFonts w:hint="eastAsia"/>
          <w:lang w:eastAsia="zh-CN"/>
        </w:rPr>
        <w:t>Content-Type: application/sdp</w:t>
      </w:r>
    </w:p>
    <w:p w14:paraId="4BEC2838"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r>
        <w:rPr>
          <w:rFonts w:hint="eastAsia"/>
          <w:lang w:eastAsia="zh-CN"/>
        </w:rPr>
        <w:t>Content-Disposition: early-session</w:t>
      </w:r>
    </w:p>
    <w:p w14:paraId="3DCFD133" w14:textId="77777777" w:rsidR="00F9182F"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p>
    <w:p w14:paraId="689957BC"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v=0</w:t>
      </w:r>
    </w:p>
    <w:p w14:paraId="5DC7A8B4"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o=- 298793361</w:t>
      </w:r>
      <w:r>
        <w:rPr>
          <w:rFonts w:hint="eastAsia"/>
          <w:lang w:eastAsia="zh-CN"/>
        </w:rPr>
        <w:t>6</w:t>
      </w:r>
      <w:r w:rsidRPr="002D639B">
        <w:t xml:space="preserve"> 298793361</w:t>
      </w:r>
      <w:r>
        <w:rPr>
          <w:rFonts w:hint="eastAsia"/>
          <w:lang w:eastAsia="zh-CN"/>
        </w:rPr>
        <w:t>6</w:t>
      </w:r>
      <w:r w:rsidRPr="002D639B">
        <w:t xml:space="preserve"> IN IP6 </w:t>
      </w:r>
      <w:r>
        <w:t>5555::ccc:aaa:</w:t>
      </w:r>
      <w:r>
        <w:rPr>
          <w:rFonts w:hint="eastAsia"/>
          <w:lang w:eastAsia="zh-CN"/>
        </w:rPr>
        <w:t>bbb</w:t>
      </w:r>
      <w:r>
        <w:t>:a</w:t>
      </w:r>
      <w:r>
        <w:rPr>
          <w:rFonts w:hint="eastAsia"/>
          <w:lang w:eastAsia="zh-CN"/>
        </w:rPr>
        <w:t>cc</w:t>
      </w:r>
    </w:p>
    <w:p w14:paraId="4F9FE053"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s=-</w:t>
      </w:r>
    </w:p>
    <w:p w14:paraId="436DAF50" w14:textId="77777777" w:rsidR="00F9182F" w:rsidRPr="002D639B"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pPr>
      <w:r>
        <w:t>c=IN IP6 5555::ccc:aaa:</w:t>
      </w:r>
      <w:r>
        <w:rPr>
          <w:rFonts w:hint="eastAsia"/>
          <w:lang w:eastAsia="zh-CN"/>
        </w:rPr>
        <w:t>bbb</w:t>
      </w:r>
      <w:r>
        <w:t>:a</w:t>
      </w:r>
      <w:r>
        <w:rPr>
          <w:rFonts w:hint="eastAsia"/>
          <w:lang w:eastAsia="zh-CN"/>
        </w:rPr>
        <w:t>cc</w:t>
      </w:r>
    </w:p>
    <w:p w14:paraId="61EB5DC3" w14:textId="77777777" w:rsidR="00F9182F" w:rsidRPr="00143662"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1D78E98B" w14:textId="77777777" w:rsidR="00F9182F" w:rsidRPr="00143662"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w:t>
      </w:r>
      <w:r w:rsidRPr="00143662">
        <w:rPr>
          <w:rFonts w:hint="eastAsia"/>
          <w:lang w:val="fr-FR" w:eastAsia="zh-CN"/>
        </w:rPr>
        <w:t>4</w:t>
      </w:r>
      <w:r w:rsidRPr="00143662">
        <w:rPr>
          <w:lang w:val="fr-FR"/>
        </w:rPr>
        <w:t>00 RTP/AVP 98</w:t>
      </w:r>
    </w:p>
    <w:p w14:paraId="42A43BF5"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b=AS:75</w:t>
      </w:r>
    </w:p>
    <w:p w14:paraId="319D0444"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sendrecv</w:t>
      </w:r>
    </w:p>
    <w:p w14:paraId="6FB96B82"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895344">
        <w:rPr>
          <w:lang w:val="pt-BR"/>
        </w:rPr>
        <w:t xml:space="preserve">a=curr:qos remote </w:t>
      </w:r>
      <w:r w:rsidRPr="00895344">
        <w:rPr>
          <w:rFonts w:hint="eastAsia"/>
          <w:lang w:val="pt-BR" w:eastAsia="zh-CN"/>
        </w:rPr>
        <w:t>sendrecv</w:t>
      </w:r>
    </w:p>
    <w:p w14:paraId="375E4D04"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37BD76C8"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remote sendrecv</w:t>
      </w:r>
    </w:p>
    <w:p w14:paraId="7A82B8CF"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a=rtpmap:98 H263</w:t>
      </w:r>
    </w:p>
    <w:p w14:paraId="03F8DB75"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7D07CD86"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895344">
        <w:rPr>
          <w:lang w:val="pt-BR"/>
        </w:rPr>
        <w:t>m=audio 3456 RTP/AVP 97</w:t>
      </w:r>
    </w:p>
    <w:p w14:paraId="2F648C76"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b=AS:25.4</w:t>
      </w:r>
    </w:p>
    <w:p w14:paraId="3F6D4B3B"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sendrecv</w:t>
      </w:r>
    </w:p>
    <w:p w14:paraId="5EEBF165"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 xml:space="preserve">a=curr:qos remote </w:t>
      </w:r>
      <w:r w:rsidRPr="00895344">
        <w:rPr>
          <w:rFonts w:hint="eastAsia"/>
          <w:lang w:val="pt-BR" w:eastAsia="zh-CN"/>
        </w:rPr>
        <w:t>sendrecv</w:t>
      </w:r>
    </w:p>
    <w:p w14:paraId="1C989D2A"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25D21632"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remote sendrecv</w:t>
      </w:r>
    </w:p>
    <w:p w14:paraId="07AA5003" w14:textId="77777777" w:rsidR="00F9182F" w:rsidRPr="00895344" w:rsidRDefault="00F9182F" w:rsidP="00F9182F">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895344">
        <w:rPr>
          <w:lang w:val="pt-BR"/>
        </w:rPr>
        <w:t>a=rtpmap:97 AMR</w:t>
      </w:r>
    </w:p>
    <w:p w14:paraId="2BCC4062" w14:textId="77777777" w:rsidR="00F9182F" w:rsidRPr="00895344"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val="pt-BR" w:eastAsia="zh-CN"/>
        </w:rPr>
      </w:pPr>
      <w:bookmarkStart w:id="552" w:name="_PERM_MCCTEMPBM_CRPT84840163___2"/>
      <w:bookmarkEnd w:id="551"/>
      <w:r w:rsidRPr="00895344">
        <w:rPr>
          <w:lang w:val="pt-BR"/>
        </w:rPr>
        <w:t>a=fmtp:97 mode-set=0,2,5,7; maxframes</w:t>
      </w:r>
    </w:p>
    <w:p w14:paraId="55CEB968" w14:textId="77777777" w:rsidR="00F9182F" w:rsidRPr="00895344"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val="pt-BR" w:eastAsia="zh-CN"/>
        </w:rPr>
      </w:pPr>
    </w:p>
    <w:p w14:paraId="76ABA165" w14:textId="77777777" w:rsidR="00F9182F" w:rsidRPr="00F627FA" w:rsidRDefault="00F9182F" w:rsidP="00F9182F">
      <w:pPr>
        <w:pStyle w:val="PL"/>
        <w:keepNext/>
        <w:pBdr>
          <w:top w:val="single" w:sz="4" w:space="1" w:color="auto"/>
          <w:left w:val="single" w:sz="4" w:space="4" w:color="auto"/>
          <w:bottom w:val="single" w:sz="4" w:space="1" w:color="auto"/>
          <w:right w:val="single" w:sz="4" w:space="4" w:color="auto"/>
        </w:pBdr>
        <w:ind w:left="851" w:right="284" w:hanging="284"/>
        <w:rPr>
          <w:lang w:val="en-US" w:eastAsia="zh-CN"/>
        </w:rPr>
      </w:pPr>
      <w:r w:rsidRPr="00F627FA">
        <w:rPr>
          <w:rFonts w:hint="eastAsia"/>
          <w:lang w:val="en-US" w:eastAsia="zh-CN"/>
        </w:rPr>
        <w:t>--boundary1</w:t>
      </w:r>
    </w:p>
    <w:bookmarkEnd w:id="552"/>
    <w:p w14:paraId="315B9EFF" w14:textId="77777777" w:rsidR="00F9182F" w:rsidRPr="00F627FA" w:rsidRDefault="00F9182F" w:rsidP="00F9182F">
      <w:pPr>
        <w:rPr>
          <w:lang w:val="en-US"/>
        </w:rPr>
      </w:pPr>
    </w:p>
    <w:p w14:paraId="22EF677E" w14:textId="77777777" w:rsidR="00F9182F" w:rsidRPr="00311E5C" w:rsidRDefault="00F9182F" w:rsidP="00F9182F">
      <w:pPr>
        <w:pStyle w:val="EX"/>
        <w:keepLines w:val="0"/>
      </w:pPr>
      <w:r>
        <w:rPr>
          <w:rFonts w:hint="eastAsia"/>
          <w:b/>
          <w:lang w:eastAsia="zh-CN"/>
        </w:rPr>
        <w:t xml:space="preserve">early </w:t>
      </w:r>
      <w:r w:rsidRPr="002D639B">
        <w:rPr>
          <w:b/>
        </w:rPr>
        <w:t>SDP</w:t>
      </w:r>
      <w:r w:rsidRPr="002D639B">
        <w:tab/>
        <w:t xml:space="preserve">The </w:t>
      </w:r>
      <w:r>
        <w:rPr>
          <w:rFonts w:hint="eastAsia"/>
          <w:lang w:eastAsia="zh-CN"/>
        </w:rPr>
        <w:t xml:space="preserve">early-session </w:t>
      </w:r>
      <w:r w:rsidRPr="002D639B">
        <w:t xml:space="preserve">SDP </w:t>
      </w:r>
      <w:r>
        <w:rPr>
          <w:rFonts w:hint="eastAsia"/>
          <w:lang w:eastAsia="zh-CN"/>
        </w:rPr>
        <w:t>answer</w:t>
      </w:r>
      <w:r>
        <w:t xml:space="preserve"> (</w:t>
      </w:r>
      <w:r>
        <w:rPr>
          <w:rFonts w:hint="eastAsia"/>
          <w:lang w:eastAsia="zh-CN"/>
        </w:rPr>
        <w:t xml:space="preserve">early </w:t>
      </w:r>
      <w:r>
        <w:t>SDP_</w:t>
      </w:r>
      <w:r>
        <w:rPr>
          <w:rFonts w:hint="eastAsia"/>
          <w:lang w:eastAsia="zh-CN"/>
        </w:rPr>
        <w:t>A2</w:t>
      </w:r>
      <w:r>
        <w:t xml:space="preserve">) contains a set of codecs supported </w:t>
      </w:r>
      <w:r w:rsidRPr="002D639B">
        <w:t>by UE#1</w:t>
      </w:r>
      <w:r>
        <w:rPr>
          <w:rFonts w:hint="eastAsia"/>
          <w:lang w:eastAsia="zh-CN"/>
        </w:rPr>
        <w:t xml:space="preserve"> </w:t>
      </w:r>
      <w:r>
        <w:t xml:space="preserve">to be used for </w:t>
      </w:r>
      <w:r>
        <w:rPr>
          <w:rFonts w:hint="eastAsia"/>
          <w:lang w:eastAsia="zh-CN"/>
        </w:rPr>
        <w:t>CAT</w:t>
      </w:r>
      <w:r>
        <w:t xml:space="preserve">. The </w:t>
      </w:r>
      <w:r>
        <w:rPr>
          <w:rFonts w:hint="eastAsia"/>
          <w:lang w:eastAsia="zh-CN"/>
        </w:rPr>
        <w:t xml:space="preserve">early-session </w:t>
      </w:r>
      <w:r>
        <w:t>SDP content is based on information received from the MRF</w:t>
      </w:r>
      <w:r>
        <w:rPr>
          <w:rFonts w:hint="eastAsia"/>
          <w:lang w:eastAsia="zh-CN"/>
        </w:rPr>
        <w:t xml:space="preserve">. </w:t>
      </w:r>
      <w:r>
        <w:t>The preconditions are indicated as</w:t>
      </w:r>
      <w:r>
        <w:rPr>
          <w:rFonts w:hint="eastAsia"/>
          <w:lang w:eastAsia="zh-CN"/>
        </w:rPr>
        <w:t xml:space="preserve"> fulfilled</w:t>
      </w:r>
      <w:r>
        <w:t>.</w:t>
      </w:r>
    </w:p>
    <w:p w14:paraId="556211DB" w14:textId="77777777" w:rsidR="00F9182F" w:rsidRDefault="00F9182F" w:rsidP="00F9182F">
      <w:pPr>
        <w:pStyle w:val="B1"/>
        <w:ind w:left="284" w:firstLine="0"/>
        <w:rPr>
          <w:b/>
          <w:bCs/>
          <w:lang w:eastAsia="zh-CN"/>
        </w:rPr>
      </w:pPr>
      <w:bookmarkStart w:id="553" w:name="_PERM_MCCTEMPBM_CRPT84840164___2"/>
      <w:r>
        <w:rPr>
          <w:rFonts w:hint="eastAsia"/>
          <w:b/>
          <w:bCs/>
          <w:lang w:eastAsia="zh-CN"/>
        </w:rPr>
        <w:t>25</w:t>
      </w:r>
      <w:r>
        <w:rPr>
          <w:b/>
          <w:bCs/>
        </w:rPr>
        <w:t>-2</w:t>
      </w:r>
      <w:r>
        <w:rPr>
          <w:rFonts w:hint="eastAsia"/>
          <w:b/>
          <w:bCs/>
          <w:lang w:eastAsia="zh-CN"/>
        </w:rPr>
        <w:t>6</w:t>
      </w:r>
      <w:r>
        <w:rPr>
          <w:b/>
          <w:bCs/>
        </w:rPr>
        <w:tab/>
      </w:r>
      <w:r>
        <w:rPr>
          <w:rFonts w:hint="eastAsia"/>
          <w:b/>
          <w:bCs/>
          <w:lang w:eastAsia="zh-CN"/>
        </w:rPr>
        <w:t>180</w:t>
      </w:r>
      <w:r>
        <w:rPr>
          <w:b/>
          <w:bCs/>
        </w:rPr>
        <w:t xml:space="preserve"> (</w:t>
      </w:r>
      <w:r>
        <w:rPr>
          <w:rFonts w:hint="eastAsia"/>
          <w:b/>
          <w:bCs/>
          <w:lang w:eastAsia="zh-CN"/>
        </w:rPr>
        <w:t>Ringing</w:t>
      </w:r>
      <w:r>
        <w:rPr>
          <w:b/>
          <w:bCs/>
        </w:rPr>
        <w:t xml:space="preserve">) response to INVITE </w:t>
      </w:r>
      <w:r w:rsidR="00267B4F">
        <w:rPr>
          <w:b/>
          <w:bCs/>
        </w:rPr>
        <w:t xml:space="preserve">request </w:t>
      </w:r>
      <w:r>
        <w:rPr>
          <w:b/>
          <w:bCs/>
        </w:rPr>
        <w:t>(UE#2 to CAT-AS)</w:t>
      </w:r>
    </w:p>
    <w:bookmarkEnd w:id="553"/>
    <w:p w14:paraId="2E53EA88" w14:textId="77777777" w:rsidR="00F9182F" w:rsidRDefault="00454B4A" w:rsidP="00454B4A">
      <w:pPr>
        <w:pStyle w:val="B1"/>
      </w:pPr>
      <w:r>
        <w:tab/>
      </w:r>
      <w:r w:rsidR="00F9182F">
        <w:t>The called party is alerted. UE#2 sends a SIP 180 (Ringing) provisional response for the INVITE request to</w:t>
      </w:r>
      <w:r w:rsidR="00F9182F">
        <w:rPr>
          <w:rFonts w:hint="eastAsia"/>
          <w:lang w:eastAsia="zh-CN"/>
        </w:rPr>
        <w:t>wards UE#1</w:t>
      </w:r>
      <w:r w:rsidR="00F9182F">
        <w:t>.</w:t>
      </w:r>
    </w:p>
    <w:p w14:paraId="6459336E" w14:textId="77777777" w:rsidR="00F9182F" w:rsidRDefault="00454B4A" w:rsidP="00454B4A">
      <w:pPr>
        <w:pStyle w:val="B1"/>
        <w:rPr>
          <w:lang w:eastAsia="zh-CN"/>
        </w:rPr>
      </w:pPr>
      <w:r>
        <w:tab/>
      </w:r>
      <w:r w:rsidR="00F9182F">
        <w:t>The CAT-AS terminates the provisional response.</w:t>
      </w:r>
    </w:p>
    <w:p w14:paraId="4D16DC80" w14:textId="77777777" w:rsidR="00F9182F" w:rsidRPr="002D639B" w:rsidRDefault="00454B4A" w:rsidP="00454B4A">
      <w:pPr>
        <w:pStyle w:val="B1"/>
        <w:rPr>
          <w:lang w:eastAsia="zh-CN"/>
        </w:rPr>
      </w:pPr>
      <w:r>
        <w:rPr>
          <w:lang w:eastAsia="zh-CN"/>
        </w:rPr>
        <w:lastRenderedPageBreak/>
        <w:tab/>
      </w:r>
      <w:r w:rsidR="00F9182F">
        <w:rPr>
          <w:rFonts w:hint="eastAsia"/>
          <w:lang w:eastAsia="zh-CN"/>
        </w:rPr>
        <w:t xml:space="preserve">The CAT-AS </w:t>
      </w:r>
      <w:r w:rsidR="00F9182F">
        <w:t xml:space="preserve">instructs the MRF to </w:t>
      </w:r>
      <w:r w:rsidR="00F9182F">
        <w:rPr>
          <w:rFonts w:hint="eastAsia"/>
          <w:lang w:eastAsia="zh-CN"/>
        </w:rPr>
        <w:t>play</w:t>
      </w:r>
      <w:r w:rsidR="00F9182F">
        <w:t xml:space="preserve"> CAT media.</w:t>
      </w:r>
    </w:p>
    <w:p w14:paraId="0115F6AA" w14:textId="77777777" w:rsidR="00F9182F" w:rsidRDefault="00F9182F" w:rsidP="00F9182F">
      <w:pPr>
        <w:pStyle w:val="B1"/>
        <w:ind w:left="284" w:firstLine="0"/>
        <w:rPr>
          <w:b/>
          <w:bCs/>
        </w:rPr>
      </w:pPr>
      <w:bookmarkStart w:id="554" w:name="_PERM_MCCTEMPBM_CRPT84840165___2"/>
      <w:r>
        <w:rPr>
          <w:rFonts w:hint="eastAsia"/>
          <w:b/>
          <w:bCs/>
          <w:lang w:eastAsia="zh-CN"/>
        </w:rPr>
        <w:t>27</w:t>
      </w:r>
      <w:r>
        <w:rPr>
          <w:b/>
          <w:bCs/>
        </w:rPr>
        <w:t>-2</w:t>
      </w:r>
      <w:r>
        <w:rPr>
          <w:rFonts w:hint="eastAsia"/>
          <w:b/>
          <w:bCs/>
          <w:lang w:eastAsia="zh-CN"/>
        </w:rPr>
        <w:t>8</w:t>
      </w:r>
      <w:r>
        <w:rPr>
          <w:b/>
          <w:bCs/>
        </w:rPr>
        <w:tab/>
        <w:t xml:space="preserve">200 (OK) response to INVITE </w:t>
      </w:r>
      <w:r w:rsidR="00267B4F">
        <w:rPr>
          <w:b/>
          <w:bCs/>
        </w:rPr>
        <w:t xml:space="preserve">request </w:t>
      </w:r>
      <w:r>
        <w:rPr>
          <w:b/>
          <w:bCs/>
        </w:rPr>
        <w:t>(UE#2 to CAT-AS)</w:t>
      </w:r>
    </w:p>
    <w:bookmarkEnd w:id="554"/>
    <w:p w14:paraId="42A49B45" w14:textId="77777777" w:rsidR="00F9182F" w:rsidRDefault="00454B4A" w:rsidP="00454B4A">
      <w:pPr>
        <w:pStyle w:val="B1"/>
      </w:pPr>
      <w:r>
        <w:tab/>
      </w:r>
      <w:r w:rsidR="00F9182F">
        <w:t>The called party answers the call. UE#2 sends a SIP 200 (OK) final response for the SIP INVITE request to</w:t>
      </w:r>
      <w:r w:rsidR="00F9182F">
        <w:rPr>
          <w:rFonts w:hint="eastAsia"/>
          <w:lang w:eastAsia="zh-CN"/>
        </w:rPr>
        <w:t>wards UE#1</w:t>
      </w:r>
      <w:r w:rsidR="00F9182F">
        <w:t>.</w:t>
      </w:r>
    </w:p>
    <w:p w14:paraId="3FE572CB" w14:textId="77777777" w:rsidR="00F9182F" w:rsidRDefault="00454B4A" w:rsidP="00454B4A">
      <w:pPr>
        <w:pStyle w:val="B1"/>
      </w:pPr>
      <w:r>
        <w:tab/>
      </w:r>
      <w:r w:rsidR="00F9182F">
        <w:t>The CAT-AS instructs the MRF to stop CAT media.</w:t>
      </w:r>
    </w:p>
    <w:p w14:paraId="6071BB0C" w14:textId="77777777" w:rsidR="00F9182F" w:rsidRDefault="00F9182F" w:rsidP="00F9182F">
      <w:pPr>
        <w:pStyle w:val="B1"/>
        <w:ind w:left="284" w:firstLine="0"/>
        <w:rPr>
          <w:b/>
          <w:bCs/>
        </w:rPr>
      </w:pPr>
      <w:bookmarkStart w:id="555" w:name="_PERM_MCCTEMPBM_CRPT84840166___2"/>
      <w:r>
        <w:rPr>
          <w:b/>
          <w:bCs/>
        </w:rPr>
        <w:t>2</w:t>
      </w:r>
      <w:r>
        <w:rPr>
          <w:rFonts w:hint="eastAsia"/>
          <w:b/>
          <w:bCs/>
          <w:lang w:eastAsia="zh-CN"/>
        </w:rPr>
        <w:t>9</w:t>
      </w:r>
      <w:r>
        <w:rPr>
          <w:b/>
          <w:bCs/>
        </w:rPr>
        <w:t>-</w:t>
      </w:r>
      <w:r>
        <w:rPr>
          <w:rFonts w:hint="eastAsia"/>
          <w:b/>
          <w:bCs/>
          <w:lang w:eastAsia="zh-CN"/>
        </w:rPr>
        <w:t>30</w:t>
      </w:r>
      <w:r>
        <w:rPr>
          <w:b/>
          <w:bCs/>
        </w:rPr>
        <w:tab/>
        <w:t>200 (OK) response to INVITE</w:t>
      </w:r>
      <w:r w:rsidR="00267B4F">
        <w:rPr>
          <w:b/>
          <w:bCs/>
        </w:rPr>
        <w:t xml:space="preserve"> request</w:t>
      </w:r>
      <w:r>
        <w:rPr>
          <w:b/>
          <w:bCs/>
        </w:rPr>
        <w:t xml:space="preserve"> (CAT-AS to UE#1)</w:t>
      </w:r>
    </w:p>
    <w:bookmarkEnd w:id="555"/>
    <w:p w14:paraId="0621AB62" w14:textId="77777777" w:rsidR="00F9182F" w:rsidRDefault="00454B4A" w:rsidP="00454B4A">
      <w:pPr>
        <w:pStyle w:val="B1"/>
      </w:pPr>
      <w:r>
        <w:tab/>
      </w:r>
      <w:r w:rsidR="00F9182F">
        <w:t>The CAT-AS forwards the SIP 200 (OK) response to UE#1.</w:t>
      </w:r>
    </w:p>
    <w:p w14:paraId="54B870EB" w14:textId="77777777" w:rsidR="00F9182F" w:rsidRDefault="00454B4A" w:rsidP="00454B4A">
      <w:pPr>
        <w:pStyle w:val="B1"/>
      </w:pPr>
      <w:r>
        <w:tab/>
      </w:r>
      <w:r w:rsidR="00F9182F">
        <w:t xml:space="preserve">A </w:t>
      </w:r>
      <w:r w:rsidR="00F9182F">
        <w:rPr>
          <w:rFonts w:hint="eastAsia"/>
          <w:lang w:eastAsia="zh-CN"/>
        </w:rPr>
        <w:t>regular session</w:t>
      </w:r>
      <w:r w:rsidR="00F9182F">
        <w:t xml:space="preserve"> is established between UE#1 and UE#2.</w:t>
      </w:r>
    </w:p>
    <w:p w14:paraId="42D0C88E" w14:textId="77777777" w:rsidR="00F9182F" w:rsidRDefault="00454B4A" w:rsidP="00454B4A">
      <w:pPr>
        <w:pStyle w:val="B1"/>
      </w:pPr>
      <w:r>
        <w:tab/>
      </w:r>
      <w:r w:rsidR="00F9182F">
        <w:t xml:space="preserve">The early </w:t>
      </w:r>
      <w:r w:rsidR="00F9182F">
        <w:rPr>
          <w:rFonts w:hint="eastAsia"/>
          <w:lang w:eastAsia="zh-CN"/>
        </w:rPr>
        <w:t>session</w:t>
      </w:r>
      <w:r w:rsidR="00F9182F">
        <w:t xml:space="preserve"> between UE#1 and the CAT-AS is terminated.</w:t>
      </w:r>
    </w:p>
    <w:p w14:paraId="5EAAB99D" w14:textId="77777777" w:rsidR="00F9182F" w:rsidRDefault="00F9182F" w:rsidP="00F9182F">
      <w:pPr>
        <w:pStyle w:val="B1"/>
        <w:ind w:left="284" w:firstLine="0"/>
        <w:rPr>
          <w:b/>
          <w:bCs/>
        </w:rPr>
      </w:pPr>
      <w:bookmarkStart w:id="556" w:name="_PERM_MCCTEMPBM_CRPT84840167___2"/>
      <w:r>
        <w:rPr>
          <w:rFonts w:hint="eastAsia"/>
          <w:b/>
          <w:bCs/>
          <w:lang w:eastAsia="zh-CN"/>
        </w:rPr>
        <w:t>31-32</w:t>
      </w:r>
      <w:r>
        <w:rPr>
          <w:rFonts w:hint="eastAsia"/>
          <w:b/>
          <w:bCs/>
          <w:lang w:eastAsia="zh-CN"/>
        </w:rPr>
        <w:tab/>
      </w:r>
      <w:r>
        <w:rPr>
          <w:b/>
          <w:bCs/>
        </w:rPr>
        <w:t>ACK request (UE#1 to UE#2)</w:t>
      </w:r>
    </w:p>
    <w:bookmarkEnd w:id="556"/>
    <w:p w14:paraId="569FA78E" w14:textId="77777777" w:rsidR="00F9182F" w:rsidRPr="00F9182F" w:rsidRDefault="00454B4A" w:rsidP="00454B4A">
      <w:pPr>
        <w:pStyle w:val="B1"/>
      </w:pPr>
      <w:r>
        <w:tab/>
      </w:r>
      <w:r w:rsidR="00F9182F">
        <w:t>UE#1 sends a SIP ACK request, which acknowledges the 200 (OK) final response, to UE#2.</w:t>
      </w:r>
    </w:p>
    <w:p w14:paraId="45EBE587" w14:textId="77777777" w:rsidR="00804D41" w:rsidRDefault="00CB4F50" w:rsidP="00804D41">
      <w:pPr>
        <w:pStyle w:val="Heading2"/>
      </w:pPr>
      <w:bookmarkStart w:id="557" w:name="_Toc20131437"/>
      <w:bookmarkStart w:id="558" w:name="_Toc36122564"/>
      <w:bookmarkStart w:id="559" w:name="_Toc45183263"/>
      <w:bookmarkStart w:id="560" w:name="_Toc45696704"/>
      <w:bookmarkStart w:id="561" w:name="_Toc163140028"/>
      <w:r>
        <w:t>A.4.4</w:t>
      </w:r>
      <w:r>
        <w:tab/>
        <w:t>CAT when UE#1 has resources available while UE#2 does not have required resources available</w:t>
      </w:r>
      <w:bookmarkEnd w:id="557"/>
      <w:bookmarkEnd w:id="558"/>
      <w:bookmarkEnd w:id="559"/>
      <w:bookmarkEnd w:id="560"/>
      <w:bookmarkEnd w:id="561"/>
    </w:p>
    <w:p w14:paraId="05D137F3" w14:textId="77777777" w:rsidR="00804D41" w:rsidRPr="00804D41" w:rsidRDefault="00804D41" w:rsidP="00804D41"/>
    <w:bookmarkStart w:id="562" w:name="_MCCTEMPBM_CRPT84840168___7"/>
    <w:p w14:paraId="465C18D4" w14:textId="77777777" w:rsidR="00804D41" w:rsidRDefault="00267B4F" w:rsidP="00804D41">
      <w:pPr>
        <w:pStyle w:val="TH"/>
        <w:rPr>
          <w:lang w:eastAsia="zh-CN"/>
        </w:rPr>
      </w:pPr>
      <w:r>
        <w:object w:dxaOrig="12190" w:dyaOrig="14573" w14:anchorId="757E243E">
          <v:shape id="_x0000_i1032" type="#_x0000_t75" style="width:481.5pt;height:575.65pt" o:ole="">
            <v:imagedata r:id="rId23" o:title=""/>
          </v:shape>
          <o:OLEObject Type="Embed" ProgID="Visio.Drawing.11" ShapeID="_x0000_i1032" DrawAspect="Content" ObjectID="_1781410668" r:id="rId24"/>
        </w:object>
      </w:r>
    </w:p>
    <w:bookmarkEnd w:id="562"/>
    <w:p w14:paraId="563155A8" w14:textId="77777777" w:rsidR="00804D41" w:rsidRPr="002D639B" w:rsidRDefault="00804D41" w:rsidP="00804D41">
      <w:pPr>
        <w:pStyle w:val="TF"/>
      </w:pPr>
      <w:r w:rsidRPr="002D639B">
        <w:t>Figure</w:t>
      </w:r>
      <w:r w:rsidR="00E81604">
        <w:t> </w:t>
      </w:r>
      <w:r>
        <w:t>A.</w:t>
      </w:r>
      <w:r>
        <w:rPr>
          <w:rFonts w:hint="eastAsia"/>
          <w:lang w:eastAsia="zh-CN"/>
        </w:rPr>
        <w:t>4</w:t>
      </w:r>
      <w:r>
        <w:t>.</w:t>
      </w:r>
      <w:r>
        <w:rPr>
          <w:rFonts w:hint="eastAsia"/>
          <w:lang w:eastAsia="zh-CN"/>
        </w:rPr>
        <w:t>4</w:t>
      </w:r>
      <w:r>
        <w:t>-1: CAT, UE#</w:t>
      </w:r>
      <w:r>
        <w:rPr>
          <w:rFonts w:hint="eastAsia"/>
          <w:lang w:eastAsia="zh-CN"/>
        </w:rPr>
        <w:t>2</w:t>
      </w:r>
      <w:r>
        <w:t xml:space="preserve"> does not have resources available</w:t>
      </w:r>
    </w:p>
    <w:p w14:paraId="3DAFE34D" w14:textId="77777777" w:rsidR="00804D41" w:rsidRDefault="00804D41" w:rsidP="00804D41">
      <w:pPr>
        <w:pStyle w:val="B1"/>
        <w:ind w:left="285"/>
        <w:rPr>
          <w:b/>
          <w:bCs/>
        </w:rPr>
      </w:pPr>
      <w:bookmarkStart w:id="563" w:name="_PERM_MCCTEMPBM_CRPT84840169___2"/>
      <w:r>
        <w:rPr>
          <w:b/>
        </w:rPr>
        <w:t>1</w:t>
      </w:r>
      <w:r>
        <w:rPr>
          <w:rFonts w:hint="eastAsia"/>
          <w:b/>
          <w:lang w:eastAsia="zh-CN"/>
        </w:rPr>
        <w:t>-2</w:t>
      </w:r>
      <w:r>
        <w:rPr>
          <w:b/>
        </w:rPr>
        <w:tab/>
      </w:r>
      <w:r>
        <w:rPr>
          <w:b/>
        </w:rPr>
        <w:tab/>
        <w:t>INVITE request (UE#1 to CAT-AS) see example in table</w:t>
      </w:r>
      <w:r w:rsidR="00E81604">
        <w:rPr>
          <w:b/>
        </w:rPr>
        <w:t> </w:t>
      </w:r>
      <w:r>
        <w:rPr>
          <w:b/>
        </w:rPr>
        <w:t>A.</w:t>
      </w:r>
      <w:r>
        <w:rPr>
          <w:rFonts w:hint="eastAsia"/>
          <w:b/>
          <w:lang w:eastAsia="zh-CN"/>
        </w:rPr>
        <w:t>4</w:t>
      </w:r>
      <w:r>
        <w:rPr>
          <w:b/>
        </w:rPr>
        <w:t>.</w:t>
      </w:r>
      <w:r>
        <w:rPr>
          <w:rFonts w:hint="eastAsia"/>
          <w:b/>
          <w:lang w:eastAsia="zh-CN"/>
        </w:rPr>
        <w:t>4</w:t>
      </w:r>
      <w:r>
        <w:rPr>
          <w:b/>
        </w:rPr>
        <w:t>-</w:t>
      </w:r>
      <w:r>
        <w:rPr>
          <w:rFonts w:hint="eastAsia"/>
          <w:b/>
          <w:lang w:eastAsia="zh-CN"/>
        </w:rPr>
        <w:t>1</w:t>
      </w:r>
    </w:p>
    <w:bookmarkEnd w:id="563"/>
    <w:p w14:paraId="1FAFCF93" w14:textId="77777777" w:rsidR="00804D41" w:rsidRDefault="00804D41" w:rsidP="00804D41">
      <w:pPr>
        <w:pStyle w:val="B1"/>
      </w:pPr>
      <w:r>
        <w:tab/>
        <w:t>UE#1 sends a SIP INVITE request to the intermediate IM CN subsystem.</w:t>
      </w:r>
    </w:p>
    <w:p w14:paraId="36BB02A2" w14:textId="77777777" w:rsidR="00804D41" w:rsidRPr="002D639B" w:rsidRDefault="00804D41" w:rsidP="00804D41">
      <w:pPr>
        <w:pStyle w:val="TH"/>
      </w:pPr>
      <w:r>
        <w:lastRenderedPageBreak/>
        <w:t>Table</w:t>
      </w:r>
      <w:r w:rsidR="00E81604">
        <w:t> </w:t>
      </w:r>
      <w:r>
        <w:t>A.</w:t>
      </w:r>
      <w:r>
        <w:rPr>
          <w:rFonts w:hint="eastAsia"/>
          <w:lang w:eastAsia="zh-CN"/>
        </w:rPr>
        <w:t>4</w:t>
      </w:r>
      <w:r>
        <w:t>.</w:t>
      </w:r>
      <w:r>
        <w:rPr>
          <w:rFonts w:hint="eastAsia"/>
          <w:lang w:eastAsia="zh-CN"/>
        </w:rPr>
        <w:t>4</w:t>
      </w:r>
      <w:r>
        <w:t>-</w:t>
      </w:r>
      <w:r>
        <w:rPr>
          <w:rFonts w:hint="eastAsia"/>
          <w:lang w:eastAsia="zh-CN"/>
        </w:rPr>
        <w:t>1</w:t>
      </w:r>
      <w:r>
        <w:t xml:space="preserve">: INVITE request (UE#1 to </w:t>
      </w:r>
      <w:r>
        <w:rPr>
          <w:rFonts w:hint="eastAsia"/>
          <w:lang w:eastAsia="zh-CN"/>
        </w:rPr>
        <w:t>S-CSCF</w:t>
      </w:r>
      <w:r w:rsidRPr="002D639B">
        <w:t>)</w:t>
      </w:r>
    </w:p>
    <w:p w14:paraId="3F60DE96"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bookmarkStart w:id="564" w:name="_PERM_MCCTEMPBM_CRPT84840170___2"/>
      <w:r w:rsidRPr="002D639B">
        <w:t>INVITE tel:+1-212-555-2222 SIP/2.0</w:t>
      </w:r>
    </w:p>
    <w:p w14:paraId="02480340"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Via: SIP/2.0/UDP [5555::aaa:bbb:ccc:ddd]:1357;comp=sigcomp;branch=z9hG4bKnashds7</w:t>
      </w:r>
    </w:p>
    <w:p w14:paraId="1FB1712A"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Max-Forwards: 70</w:t>
      </w:r>
    </w:p>
    <w:p w14:paraId="754F139A"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Route: &lt;sip:pcscf1.visited1.net:7531;lr;comp=sigcomp&gt;, &lt;sip:</w:t>
      </w:r>
      <w:r>
        <w:rPr>
          <w:rFonts w:hint="eastAsia"/>
          <w:lang w:eastAsia="zh-CN"/>
        </w:rPr>
        <w:t>orig@</w:t>
      </w:r>
      <w:r w:rsidRPr="002D639B">
        <w:t>scscf1.home1.net;lr&gt;</w:t>
      </w:r>
    </w:p>
    <w:p w14:paraId="75AFE664"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P-Preferred-Identity: "John Doe" &lt;sip:user1_public1@home1.net&gt;</w:t>
      </w:r>
    </w:p>
    <w:p w14:paraId="78267672"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P-Access-Network-Info: 3GPP-UTRAN-TDD; utran-cell-id-3gpp=234151D0FCE11</w:t>
      </w:r>
    </w:p>
    <w:p w14:paraId="769AF7CF"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Privacy: none</w:t>
      </w:r>
    </w:p>
    <w:p w14:paraId="3221BEE7"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From: &lt;sip:user1_public1@home1.net&gt;;tag=171828</w:t>
      </w:r>
    </w:p>
    <w:p w14:paraId="53A583C0"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To: &lt;tel:+1-212-555-2222&gt;</w:t>
      </w:r>
    </w:p>
    <w:p w14:paraId="0FBC42CE"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2D639B">
          <w:t>03a</w:t>
        </w:r>
      </w:smartTag>
      <w:r w:rsidRPr="002D639B">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2D639B">
          <w:t>09a</w:t>
        </w:r>
      </w:smartTag>
      <w:r w:rsidRPr="002D639B">
        <w:t xml:space="preserve">2sdfglkj490333 </w:t>
      </w:r>
    </w:p>
    <w:p w14:paraId="445B9B72"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Cseq: 127 INVITE</w:t>
      </w:r>
    </w:p>
    <w:p w14:paraId="0967509D" w14:textId="77777777" w:rsidR="00904A56" w:rsidRDefault="00904A56" w:rsidP="00D05533">
      <w:pPr>
        <w:pStyle w:val="PL"/>
        <w:keepNext/>
        <w:pBdr>
          <w:top w:val="single" w:sz="4" w:space="1" w:color="auto"/>
          <w:left w:val="single" w:sz="4" w:space="4" w:color="auto"/>
          <w:bottom w:val="single" w:sz="4" w:space="1" w:color="auto"/>
          <w:right w:val="single" w:sz="4" w:space="4" w:color="auto"/>
        </w:pBdr>
        <w:ind w:left="851" w:right="284" w:hanging="284"/>
        <w:rPr>
          <w:snapToGrid w:val="0"/>
          <w:lang w:eastAsia="zh-CN"/>
        </w:rPr>
      </w:pPr>
      <w:bookmarkStart w:id="565" w:name="_PERM_MCCTEMPBM_CRPT84840171___2"/>
      <w:bookmarkEnd w:id="564"/>
      <w:r>
        <w:rPr>
          <w:snapToGrid w:val="0"/>
          <w:lang w:eastAsia="zh-CN"/>
        </w:rPr>
        <w:t>Recv-Info: infoDtmf</w:t>
      </w:r>
    </w:p>
    <w:p w14:paraId="5B8C5599"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rPr>
          <w:snapToGrid w:val="0"/>
          <w:lang w:eastAsia="zh-CN"/>
        </w:rPr>
      </w:pPr>
      <w:r w:rsidRPr="002D639B">
        <w:rPr>
          <w:snapToGrid w:val="0"/>
        </w:rPr>
        <w:t>Supported: precondition, 100rel</w:t>
      </w:r>
      <w:r>
        <w:rPr>
          <w:snapToGrid w:val="0"/>
        </w:rPr>
        <w:t xml:space="preserve">, </w:t>
      </w:r>
      <w:r>
        <w:rPr>
          <w:rFonts w:hint="eastAsia"/>
          <w:snapToGrid w:val="0"/>
          <w:lang w:eastAsia="zh-CN"/>
        </w:rPr>
        <w:t>early-session</w:t>
      </w:r>
    </w:p>
    <w:p w14:paraId="31BCC21F" w14:textId="77777777" w:rsidR="00804D41" w:rsidRPr="00F15B82"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bookmarkStart w:id="566" w:name="_PERM_MCCTEMPBM_CRPT84840172___2"/>
      <w:bookmarkEnd w:id="565"/>
      <w:r w:rsidRPr="002D639B">
        <w:t>Security-Verify: ipsec-3gpp; q=0.1; alg=hmac-sha-1-96; spi-c=98765432; spi-s=87654321; port-c=8642; port-s=7531</w:t>
      </w:r>
    </w:p>
    <w:p w14:paraId="316FFC8C"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sidRPr="002D639B">
        <w:t>Contact: &lt;sip:</w:t>
      </w:r>
      <w:r w:rsidR="00487A39" w:rsidRPr="002D639B">
        <w:t>user1_public1@home1.net</w:t>
      </w:r>
      <w:r w:rsidR="00487A39">
        <w:t>;</w:t>
      </w:r>
      <w:r w:rsidR="00487A39" w:rsidRPr="00037FCA">
        <w:rPr>
          <w:rFonts w:eastAsia="PMingLiU" w:cs="Courier New"/>
          <w:lang w:eastAsia="zh-TW"/>
        </w:rPr>
        <w:t>gr=urn:uuid:f81d4fae-7dec-11d0-a765-00a0c91e6bf6</w:t>
      </w:r>
      <w:r w:rsidR="00487A39" w:rsidRPr="002D639B">
        <w:t>&gt;</w:t>
      </w:r>
      <w:r w:rsidR="00487A39" w:rsidRPr="002D639B" w:rsidDel="00D61117">
        <w:t xml:space="preserve"> </w:t>
      </w:r>
      <w:r>
        <w:rPr>
          <w:rFonts w:hint="eastAsia"/>
          <w:lang w:eastAsia="zh-CN"/>
        </w:rPr>
        <w:t>&gt;</w:t>
      </w:r>
      <w:r w:rsidR="00487A39" w:rsidRPr="003D793E">
        <w:rPr>
          <w:rFonts w:eastAsia="PMingLiU" w:cs="Courier New"/>
          <w:lang w:eastAsia="zh-TW"/>
        </w:rPr>
        <w:t>;</w:t>
      </w:r>
      <w:r w:rsidR="00487A39">
        <w:t>+g.3gpp.icsi_ref="urn%3Aurn-7%3gpp-service.ims.icsi.mmtel"</w:t>
      </w:r>
    </w:p>
    <w:p w14:paraId="3038662B" w14:textId="77777777" w:rsidR="00487A39" w:rsidRPr="00267B4F" w:rsidRDefault="00487A39" w:rsidP="00487A39">
      <w:pPr>
        <w:pStyle w:val="PL"/>
        <w:keepNext/>
        <w:pBdr>
          <w:top w:val="single" w:sz="4" w:space="1" w:color="auto"/>
          <w:left w:val="single" w:sz="4" w:space="4" w:color="auto"/>
          <w:bottom w:val="single" w:sz="4" w:space="1" w:color="auto"/>
          <w:right w:val="single" w:sz="4" w:space="4" w:color="auto"/>
        </w:pBdr>
        <w:ind w:left="850" w:right="284" w:hanging="283"/>
        <w:rPr>
          <w:rFonts w:eastAsia="MS Mincho"/>
          <w:lang w:val="fr-FR"/>
        </w:rPr>
      </w:pPr>
      <w:r w:rsidRPr="00267B4F">
        <w:rPr>
          <w:rFonts w:eastAsia="MS Mincho"/>
          <w:lang w:val="fr-FR"/>
        </w:rPr>
        <w:t xml:space="preserve">Accept:application/sdp, </w:t>
      </w:r>
      <w:r w:rsidRPr="00732BA0">
        <w:rPr>
          <w:lang w:val="fr-FR"/>
        </w:rPr>
        <w:t>application/3gpp-ims+xml</w:t>
      </w:r>
    </w:p>
    <w:p w14:paraId="7EB45B41" w14:textId="77777777" w:rsidR="00804D41" w:rsidRPr="00EB0AAD"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fr-FR" w:eastAsia="zh-CN"/>
        </w:rPr>
      </w:pPr>
      <w:r w:rsidRPr="00EB0AAD">
        <w:rPr>
          <w:lang w:val="fr-FR"/>
        </w:rPr>
        <w:t>Content-Type: application/sdp</w:t>
      </w:r>
    </w:p>
    <w:p w14:paraId="681DD26F" w14:textId="77777777" w:rsidR="00804D41" w:rsidRPr="00EB0AAD"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val="fr-FR" w:eastAsia="zh-CN"/>
        </w:rPr>
      </w:pPr>
      <w:r w:rsidRPr="00EB0AAD">
        <w:rPr>
          <w:rFonts w:hint="eastAsia"/>
          <w:lang w:val="fr-FR" w:eastAsia="zh-CN"/>
        </w:rPr>
        <w:t>Content-Disposition: session</w:t>
      </w:r>
    </w:p>
    <w:p w14:paraId="5B1ED60C"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Content-Length: (…)</w:t>
      </w:r>
    </w:p>
    <w:p w14:paraId="49066F83"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p>
    <w:p w14:paraId="16F0D6AC" w14:textId="77777777" w:rsidR="00804D41" w:rsidRPr="002D639B" w:rsidRDefault="00804D41" w:rsidP="00804D41">
      <w:pPr>
        <w:pStyle w:val="PL"/>
        <w:pBdr>
          <w:top w:val="single" w:sz="4" w:space="1" w:color="auto"/>
          <w:left w:val="single" w:sz="4" w:space="4" w:color="auto"/>
          <w:bottom w:val="single" w:sz="4" w:space="1" w:color="auto"/>
          <w:right w:val="single" w:sz="4" w:space="4" w:color="auto"/>
        </w:pBdr>
        <w:ind w:left="850" w:right="284" w:hanging="283"/>
      </w:pPr>
      <w:r w:rsidRPr="002D639B">
        <w:t>v=0</w:t>
      </w:r>
    </w:p>
    <w:p w14:paraId="30685569" w14:textId="77777777" w:rsidR="00804D41" w:rsidRPr="002D639B" w:rsidRDefault="00804D41" w:rsidP="00804D41">
      <w:pPr>
        <w:pStyle w:val="PL"/>
        <w:pBdr>
          <w:top w:val="single" w:sz="4" w:space="1" w:color="auto"/>
          <w:left w:val="single" w:sz="4" w:space="4" w:color="auto"/>
          <w:bottom w:val="single" w:sz="4" w:space="1" w:color="auto"/>
          <w:right w:val="single" w:sz="4" w:space="4" w:color="auto"/>
        </w:pBdr>
        <w:ind w:left="850" w:right="284" w:hanging="283"/>
      </w:pPr>
      <w:r w:rsidRPr="002D639B">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2D639B">
          <w:t>2987933615 IN</w:t>
        </w:r>
      </w:smartTag>
      <w:r w:rsidRPr="002D639B">
        <w:t xml:space="preserve"> IP6 5555::aaa:bbb:ccc:ddd</w:t>
      </w:r>
    </w:p>
    <w:p w14:paraId="2DA15737" w14:textId="77777777" w:rsidR="00804D41" w:rsidRPr="002D639B" w:rsidRDefault="00804D41" w:rsidP="00804D41">
      <w:pPr>
        <w:pStyle w:val="PL"/>
        <w:pBdr>
          <w:top w:val="single" w:sz="4" w:space="1" w:color="auto"/>
          <w:left w:val="single" w:sz="4" w:space="4" w:color="auto"/>
          <w:bottom w:val="single" w:sz="4" w:space="1" w:color="auto"/>
          <w:right w:val="single" w:sz="4" w:space="4" w:color="auto"/>
        </w:pBdr>
        <w:ind w:left="850" w:right="284" w:hanging="283"/>
      </w:pPr>
      <w:r w:rsidRPr="002D639B">
        <w:t>s=-</w:t>
      </w:r>
    </w:p>
    <w:p w14:paraId="219BAA0E" w14:textId="77777777" w:rsidR="00804D41" w:rsidRPr="00EB0AAD"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en-US"/>
        </w:rPr>
      </w:pPr>
      <w:r w:rsidRPr="00EB0AAD">
        <w:rPr>
          <w:lang w:val="en-US"/>
        </w:rPr>
        <w:t xml:space="preserve">c=IN IP6 5555::aaa:bbb:ccc:ddd </w:t>
      </w:r>
    </w:p>
    <w:p w14:paraId="6BD7A317" w14:textId="77777777" w:rsidR="00804D41" w:rsidRPr="00143662"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4A98988C" w14:textId="77777777" w:rsidR="00804D41" w:rsidRPr="00143662"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 xml:space="preserve">m=video 3400 RTP/AVP 98 </w:t>
      </w:r>
    </w:p>
    <w:p w14:paraId="5B2121FA" w14:textId="77777777" w:rsidR="00804D41" w:rsidRPr="00895344"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b=AS:75</w:t>
      </w:r>
    </w:p>
    <w:p w14:paraId="21215BF9" w14:textId="77777777" w:rsidR="00804D41" w:rsidRPr="00895344"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eastAsia="zh-CN"/>
        </w:rPr>
      </w:pPr>
      <w:r w:rsidRPr="00895344">
        <w:rPr>
          <w:lang w:val="pt-BR"/>
        </w:rPr>
        <w:t xml:space="preserve">a=curr:qos local </w:t>
      </w:r>
      <w:r w:rsidRPr="00895344">
        <w:rPr>
          <w:rFonts w:hint="eastAsia"/>
          <w:lang w:val="pt-BR" w:eastAsia="zh-CN"/>
        </w:rPr>
        <w:t>sendrecv</w:t>
      </w:r>
    </w:p>
    <w:p w14:paraId="17D2255E" w14:textId="77777777" w:rsidR="00804D41" w:rsidRPr="00895344"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remote none</w:t>
      </w:r>
    </w:p>
    <w:p w14:paraId="73F04CAE" w14:textId="77777777" w:rsidR="00804D41" w:rsidRPr="00895344"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64BA9EA1" w14:textId="77777777" w:rsidR="00804D41" w:rsidRPr="00895344"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none remote sendrecv</w:t>
      </w:r>
    </w:p>
    <w:p w14:paraId="66646439" w14:textId="77777777" w:rsidR="00804D41" w:rsidRPr="00EB0AAD"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a=rtpmap:98 H263</w:t>
      </w:r>
    </w:p>
    <w:p w14:paraId="3465C177" w14:textId="77777777" w:rsidR="00804D41" w:rsidRPr="00EB0AAD"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m=audio 3456 RTP/AVP 97 96</w:t>
      </w:r>
    </w:p>
    <w:p w14:paraId="3EBBB524" w14:textId="77777777" w:rsidR="00804D41" w:rsidRPr="00EB0AAD"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b=AS:25.4</w:t>
      </w:r>
    </w:p>
    <w:p w14:paraId="422107C9" w14:textId="77777777" w:rsidR="00804D41" w:rsidRPr="00EB0AAD"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Pr>
          <w:rFonts w:hint="eastAsia"/>
          <w:lang w:val="pt-BR" w:eastAsia="zh-CN"/>
        </w:rPr>
        <w:t>sendrecv</w:t>
      </w:r>
    </w:p>
    <w:p w14:paraId="08347E78" w14:textId="77777777" w:rsidR="00804D41" w:rsidRPr="00EB0AAD"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a=curr:qos remote none</w:t>
      </w:r>
    </w:p>
    <w:p w14:paraId="60E469E7" w14:textId="77777777" w:rsidR="00804D41" w:rsidRPr="00EB0AAD"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35BFB87B" w14:textId="77777777" w:rsidR="00804D41" w:rsidRPr="00F15B82"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F15B82">
        <w:rPr>
          <w:lang w:val="pt-BR"/>
        </w:rPr>
        <w:t>a=des:qos none remote sendrecv</w:t>
      </w:r>
    </w:p>
    <w:p w14:paraId="1715204D" w14:textId="77777777" w:rsidR="00804D41" w:rsidRPr="00F15B82"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eastAsia="zh-CN"/>
        </w:rPr>
      </w:pPr>
      <w:r w:rsidRPr="00F15B82">
        <w:rPr>
          <w:lang w:val="pt-BR"/>
        </w:rPr>
        <w:t>a=rtpmap:97 AMR</w:t>
      </w:r>
    </w:p>
    <w:p w14:paraId="2084E6BE" w14:textId="77777777" w:rsidR="00804D41" w:rsidRPr="00E51BB5"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E51BB5">
        <w:rPr>
          <w:lang w:val="pt-BR"/>
        </w:rPr>
        <w:t>a=fmtp:97 mode-set=0,2,5,7; maxframes=2</w:t>
      </w:r>
    </w:p>
    <w:p w14:paraId="2594C66A"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a=rtpmap:96 telephone-event</w:t>
      </w:r>
    </w:p>
    <w:bookmarkEnd w:id="566"/>
    <w:p w14:paraId="578C9D9C" w14:textId="77777777" w:rsidR="00804D41" w:rsidRDefault="00804D41" w:rsidP="00804D41"/>
    <w:p w14:paraId="48873FFD" w14:textId="77777777" w:rsidR="00804D41" w:rsidRDefault="00804D41" w:rsidP="00804D41">
      <w:pPr>
        <w:pStyle w:val="EX"/>
        <w:keepLines w:val="0"/>
      </w:pPr>
      <w:r w:rsidRPr="002D639B">
        <w:rPr>
          <w:b/>
        </w:rPr>
        <w:t>Supported:</w:t>
      </w:r>
      <w:r>
        <w:tab/>
        <w:t xml:space="preserve">The UE indicates support </w:t>
      </w:r>
      <w:r w:rsidRPr="002D639B">
        <w:t xml:space="preserve">for </w:t>
      </w:r>
      <w:r>
        <w:t xml:space="preserve">preconditions, </w:t>
      </w:r>
      <w:r w:rsidRPr="002D639B">
        <w:t>reliable provisional responses</w:t>
      </w:r>
      <w:r>
        <w:t xml:space="preserve">, and </w:t>
      </w:r>
      <w:r>
        <w:rPr>
          <w:rFonts w:hint="eastAsia"/>
          <w:lang w:eastAsia="zh-CN"/>
        </w:rPr>
        <w:t>early-session SDP</w:t>
      </w:r>
      <w:r>
        <w:t>.</w:t>
      </w:r>
    </w:p>
    <w:p w14:paraId="07AEB058" w14:textId="77777777" w:rsidR="00804D41" w:rsidRDefault="00904A56" w:rsidP="00804D41">
      <w:pPr>
        <w:pStyle w:val="EX"/>
        <w:keepLines w:val="0"/>
      </w:pPr>
      <w:r>
        <w:rPr>
          <w:b/>
        </w:rPr>
        <w:t>Recv-Info</w:t>
      </w:r>
      <w:r w:rsidRPr="002D639B">
        <w:rPr>
          <w:b/>
        </w:rPr>
        <w:t>:</w:t>
      </w:r>
      <w:r>
        <w:tab/>
        <w:t>The UE indicates willingness to receive DTMF Info Packages in INFO requests.</w:t>
      </w:r>
    </w:p>
    <w:p w14:paraId="53AFD4DE" w14:textId="77777777" w:rsidR="00804D41" w:rsidRDefault="00804D41" w:rsidP="00804D41">
      <w:pPr>
        <w:pStyle w:val="EX"/>
        <w:keepLines w:val="0"/>
      </w:pPr>
      <w:r w:rsidRPr="001B5980">
        <w:rPr>
          <w:b/>
        </w:rPr>
        <w:t>SDP</w:t>
      </w:r>
      <w:r w:rsidRPr="002D639B">
        <w:tab/>
        <w:t xml:space="preserve">The SDP </w:t>
      </w:r>
      <w:r>
        <w:t>offer (SDP_O</w:t>
      </w:r>
      <w:r>
        <w:rPr>
          <w:rFonts w:hint="eastAsia"/>
          <w:lang w:eastAsia="zh-CN"/>
        </w:rPr>
        <w:t>1</w:t>
      </w:r>
      <w:r>
        <w:t xml:space="preserve">) </w:t>
      </w:r>
      <w:r w:rsidRPr="002D639B">
        <w:t>contains a set of codecs supported by UE#1 and desired by the user at UE#1 for thi</w:t>
      </w:r>
      <w:r>
        <w:t xml:space="preserve">s session. The SDP contains an indication that the local preconditions are </w:t>
      </w:r>
      <w:r>
        <w:rPr>
          <w:rFonts w:hint="eastAsia"/>
          <w:lang w:eastAsia="zh-CN"/>
        </w:rPr>
        <w:t>fulfilled</w:t>
      </w:r>
      <w:r>
        <w:t>.</w:t>
      </w:r>
    </w:p>
    <w:p w14:paraId="1B862BA2" w14:textId="77777777" w:rsidR="00804D41" w:rsidRDefault="00804D41" w:rsidP="00804D41">
      <w:pPr>
        <w:pStyle w:val="B1"/>
        <w:rPr>
          <w:b/>
          <w:bCs/>
        </w:rPr>
      </w:pPr>
      <w:r>
        <w:rPr>
          <w:b/>
          <w:bCs/>
        </w:rPr>
        <w:t>2</w:t>
      </w:r>
      <w:r>
        <w:rPr>
          <w:b/>
          <w:bCs/>
        </w:rPr>
        <w:tab/>
      </w:r>
      <w:r>
        <w:rPr>
          <w:b/>
          <w:bCs/>
        </w:rPr>
        <w:tab/>
        <w:t>INVITE request (S-CSCF to CAT-AS)</w:t>
      </w:r>
    </w:p>
    <w:p w14:paraId="0544974F" w14:textId="77777777" w:rsidR="00804D41" w:rsidRDefault="00804D41" w:rsidP="00804D41">
      <w:pPr>
        <w:pStyle w:val="B1"/>
      </w:pPr>
      <w:r>
        <w:tab/>
        <w:t>The S-CSCF forwards the SIP INVITE request to the CAT-AS.</w:t>
      </w:r>
    </w:p>
    <w:p w14:paraId="336D60AE" w14:textId="77777777" w:rsidR="00804D41" w:rsidRDefault="00804D41" w:rsidP="00804D41">
      <w:pPr>
        <w:pStyle w:val="B1"/>
        <w:ind w:left="285" w:firstLine="0"/>
        <w:rPr>
          <w:b/>
        </w:rPr>
      </w:pPr>
      <w:bookmarkStart w:id="567" w:name="_PERM_MCCTEMPBM_CRPT84840173___2"/>
      <w:r>
        <w:rPr>
          <w:b/>
        </w:rPr>
        <w:t>3-4</w:t>
      </w:r>
      <w:r w:rsidR="00895344">
        <w:rPr>
          <w:b/>
        </w:rPr>
        <w:tab/>
      </w:r>
      <w:r>
        <w:rPr>
          <w:b/>
        </w:rPr>
        <w:tab/>
        <w:t>INVITE request (CAT-AS to UE#2)</w:t>
      </w:r>
    </w:p>
    <w:bookmarkEnd w:id="567"/>
    <w:p w14:paraId="0622C8C8" w14:textId="77777777" w:rsidR="00804D41" w:rsidRPr="006335A8" w:rsidRDefault="00804D41" w:rsidP="00804D41">
      <w:pPr>
        <w:pStyle w:val="B1"/>
      </w:pPr>
      <w:r>
        <w:tab/>
        <w:t>The CAT-AS forwards the SIP INVITE request to UE#2.</w:t>
      </w:r>
    </w:p>
    <w:p w14:paraId="7F7D64C3" w14:textId="77777777" w:rsidR="00804D41" w:rsidRPr="00222DBA" w:rsidRDefault="00804D41" w:rsidP="00804D41">
      <w:pPr>
        <w:pStyle w:val="B1"/>
        <w:ind w:left="285" w:firstLine="0"/>
        <w:rPr>
          <w:b/>
        </w:rPr>
      </w:pPr>
      <w:bookmarkStart w:id="568" w:name="_PERM_MCCTEMPBM_CRPT84840174___2"/>
      <w:r w:rsidRPr="00222DBA">
        <w:rPr>
          <w:b/>
        </w:rPr>
        <w:t>5-6</w:t>
      </w:r>
      <w:r w:rsidRPr="00222DBA">
        <w:rPr>
          <w:b/>
        </w:rPr>
        <w:tab/>
      </w:r>
      <w:r w:rsidRPr="00222DBA">
        <w:rPr>
          <w:b/>
        </w:rPr>
        <w:tab/>
        <w:t>18</w:t>
      </w:r>
      <w:r w:rsidRPr="00222DBA">
        <w:rPr>
          <w:rFonts w:hint="eastAsia"/>
          <w:b/>
        </w:rPr>
        <w:t>3</w:t>
      </w:r>
      <w:r w:rsidRPr="00222DBA">
        <w:rPr>
          <w:b/>
        </w:rPr>
        <w:t xml:space="preserve"> (</w:t>
      </w:r>
      <w:r w:rsidRPr="00222DBA">
        <w:rPr>
          <w:rFonts w:hint="eastAsia"/>
          <w:b/>
        </w:rPr>
        <w:t>Session Progress</w:t>
      </w:r>
      <w:r w:rsidRPr="00222DBA">
        <w:rPr>
          <w:b/>
        </w:rPr>
        <w:t>) provisional response (UE#2 to CAT-AS) see example in table</w:t>
      </w:r>
      <w:r w:rsidR="00E81604">
        <w:rPr>
          <w:b/>
        </w:rPr>
        <w:t> </w:t>
      </w:r>
      <w:r w:rsidRPr="00222DBA">
        <w:rPr>
          <w:b/>
        </w:rPr>
        <w:t>A.</w:t>
      </w:r>
      <w:r>
        <w:rPr>
          <w:rFonts w:hint="eastAsia"/>
          <w:b/>
          <w:lang w:eastAsia="zh-CN"/>
        </w:rPr>
        <w:t>4</w:t>
      </w:r>
      <w:r w:rsidRPr="00222DBA">
        <w:rPr>
          <w:b/>
        </w:rPr>
        <w:t>.4-</w:t>
      </w:r>
      <w:r w:rsidRPr="00222DBA">
        <w:rPr>
          <w:rFonts w:hint="eastAsia"/>
          <w:b/>
        </w:rPr>
        <w:t>5</w:t>
      </w:r>
    </w:p>
    <w:bookmarkEnd w:id="568"/>
    <w:p w14:paraId="088F9151" w14:textId="77777777" w:rsidR="00804D41" w:rsidRDefault="00804D41" w:rsidP="00804D41">
      <w:pPr>
        <w:pStyle w:val="B1"/>
      </w:pPr>
      <w:r>
        <w:tab/>
        <w:t>UE#2 sends a SIP 18</w:t>
      </w:r>
      <w:r>
        <w:rPr>
          <w:rFonts w:hint="eastAsia"/>
          <w:lang w:eastAsia="zh-CN"/>
        </w:rPr>
        <w:t>3</w:t>
      </w:r>
      <w:r>
        <w:t xml:space="preserve"> (</w:t>
      </w:r>
      <w:r>
        <w:rPr>
          <w:rFonts w:hint="eastAsia"/>
          <w:lang w:eastAsia="zh-CN"/>
        </w:rPr>
        <w:t>Session Progress</w:t>
      </w:r>
      <w:r>
        <w:t>) provisional response for the INVITE request to the CAT-AS.</w:t>
      </w:r>
    </w:p>
    <w:p w14:paraId="06C6894D" w14:textId="77777777" w:rsidR="00804D41" w:rsidRPr="002D639B" w:rsidRDefault="00804D41" w:rsidP="00804D41">
      <w:pPr>
        <w:pStyle w:val="TH"/>
      </w:pPr>
      <w:r>
        <w:t>Table</w:t>
      </w:r>
      <w:r w:rsidR="00E81604">
        <w:t> </w:t>
      </w:r>
      <w:r>
        <w:t>A.</w:t>
      </w:r>
      <w:r>
        <w:rPr>
          <w:rFonts w:hint="eastAsia"/>
          <w:lang w:eastAsia="zh-CN"/>
        </w:rPr>
        <w:t>4</w:t>
      </w:r>
      <w:r>
        <w:t>.4-</w:t>
      </w:r>
      <w:r>
        <w:rPr>
          <w:rFonts w:hint="eastAsia"/>
          <w:lang w:eastAsia="zh-CN"/>
        </w:rPr>
        <w:t>5</w:t>
      </w:r>
      <w:r>
        <w:t>: 18</w:t>
      </w:r>
      <w:r>
        <w:rPr>
          <w:rFonts w:hint="eastAsia"/>
          <w:lang w:eastAsia="zh-CN"/>
        </w:rPr>
        <w:t>3</w:t>
      </w:r>
      <w:r>
        <w:t xml:space="preserve"> (</w:t>
      </w:r>
      <w:r>
        <w:rPr>
          <w:rFonts w:hint="eastAsia"/>
          <w:lang w:eastAsia="zh-CN"/>
        </w:rPr>
        <w:t>Session Progress</w:t>
      </w:r>
      <w:r>
        <w:t>) response (UE#2 to CAT-AS</w:t>
      </w:r>
      <w:r w:rsidRPr="002D639B">
        <w:t>)</w:t>
      </w:r>
    </w:p>
    <w:p w14:paraId="098DFD48"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pPr>
      <w:bookmarkStart w:id="569" w:name="_PERM_MCCTEMPBM_CRPT84840175___2"/>
      <w:r>
        <w:t>SIP/2.0 18</w:t>
      </w:r>
      <w:r>
        <w:rPr>
          <w:rFonts w:hint="eastAsia"/>
          <w:lang w:eastAsia="zh-CN"/>
        </w:rPr>
        <w:t>3</w:t>
      </w:r>
      <w:r>
        <w:t xml:space="preserve"> </w:t>
      </w:r>
      <w:r>
        <w:rPr>
          <w:rFonts w:hint="eastAsia"/>
          <w:lang w:eastAsia="zh-CN"/>
        </w:rPr>
        <w:t>Session Progress</w:t>
      </w:r>
    </w:p>
    <w:p w14:paraId="273A7060"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pPr>
      <w:r w:rsidRPr="002D639B">
        <w:t>Via: SIP/2.0/UDP pcscf2.visited2.net;branch=z9hG4bK361k21.1, SIP/2.0/UDP scscf</w:t>
      </w:r>
      <w:r>
        <w:t>2.home2.net;branch=z9hG4bK764XC12</w:t>
      </w:r>
      <w:r w:rsidRPr="002D639B">
        <w:t>.1,</w:t>
      </w:r>
      <w:r>
        <w:t xml:space="preserve"> SIP/2.0/UDP catas.home2.net;branch=z9hG4bK764Q32</w:t>
      </w:r>
      <w:r w:rsidRPr="002D639B">
        <w:t>.1, SIP/2.0/UDP scscf2.home2.net;branch=z9hG4bK764z87.1,</w:t>
      </w:r>
      <w:r>
        <w:t xml:space="preserve"> </w:t>
      </w:r>
      <w:r w:rsidRPr="002D639B">
        <w:t xml:space="preserve">SIP/2.0/UDP scscf1.home1.net;branch=z9hG4bK332b23.1, SIP/2.0/UDP </w:t>
      </w:r>
      <w:r w:rsidRPr="002D639B">
        <w:lastRenderedPageBreak/>
        <w:t>pcscf1.visited1.net;branch=z9hG4bK</w:t>
      </w:r>
      <w:smartTag w:uri="urn:schemas-microsoft-com:office:smarttags" w:element="chmetcnv">
        <w:smartTagPr>
          <w:attr w:name="TCSC" w:val="0"/>
          <w:attr w:name="NumberType" w:val="1"/>
          <w:attr w:name="Negative" w:val="False"/>
          <w:attr w:name="HasSpace" w:val="False"/>
          <w:attr w:name="SourceValue" w:val="240"/>
          <w:attr w:name="UnitName" w:val="F"/>
        </w:smartTagPr>
        <w:r w:rsidRPr="002D639B">
          <w:t>240f</w:t>
        </w:r>
      </w:smartTag>
      <w:r w:rsidRPr="002D639B">
        <w:t>3</w:t>
      </w:r>
      <w:r>
        <w:t xml:space="preserve">4.1, </w:t>
      </w:r>
      <w:r w:rsidRPr="002D639B">
        <w:t>SIP/2.0/UDP [5555::aaa:bbb:ccc:ddd]:1357;comp=sigcomp;branch=z9hG4bKnashds7</w:t>
      </w:r>
    </w:p>
    <w:p w14:paraId="07F5D5B7"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bookmarkStart w:id="570" w:name="_PERM_MCCTEMPBM_CRPT84840176___2"/>
      <w:bookmarkEnd w:id="569"/>
      <w:r w:rsidRPr="002D639B">
        <w:t>From:</w:t>
      </w:r>
    </w:p>
    <w:p w14:paraId="7D1481DA"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r>
        <w:t>: &lt;tel:+1-212-555-2222&gt;;tag=6322</w:t>
      </w:r>
    </w:p>
    <w:p w14:paraId="16C68720"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593AA513"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39DBAA8F"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bookmarkStart w:id="571" w:name="_PERM_MCCTEMPBM_CRPT84840177___2"/>
      <w:bookmarkEnd w:id="570"/>
      <w:r w:rsidRPr="002D639B">
        <w:t>Require: 100rel, precondition</w:t>
      </w:r>
    </w:p>
    <w:p w14:paraId="3B2B15ED"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bookmarkStart w:id="572" w:name="_PERM_MCCTEMPBM_CRPT84840178___2"/>
      <w:bookmarkEnd w:id="571"/>
      <w:r w:rsidRPr="002D639B">
        <w:t>RSeq: 9021</w:t>
      </w:r>
    </w:p>
    <w:p w14:paraId="7EF5071A"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pPr>
      <w:bookmarkStart w:id="573" w:name="_PERM_MCCTEMPBM_CRPT84840179___2"/>
      <w:bookmarkEnd w:id="572"/>
      <w:r w:rsidRPr="002D639B">
        <w:t>Contact: &lt;sip:</w:t>
      </w:r>
      <w:r w:rsidR="00487A39" w:rsidRPr="00A84575">
        <w:rPr>
          <w:rFonts w:cs="Courier New"/>
          <w:szCs w:val="16"/>
          <w:lang w:val="en-US"/>
        </w:rPr>
        <w:t>user2_public1@home2.net;gr=urn:uuid:2ad8950e-48a5-4a74-8d99-ad76cc7fc74</w:t>
      </w:r>
      <w:r w:rsidRPr="002D639B">
        <w:t>&gt;</w:t>
      </w:r>
      <w:r w:rsidR="00487A39" w:rsidRPr="00A84575">
        <w:rPr>
          <w:rFonts w:eastAsia="PMingLiU" w:cs="Courier New"/>
          <w:lang w:eastAsia="zh-TW"/>
        </w:rPr>
        <w:t>;</w:t>
      </w:r>
      <w:r w:rsidR="00487A39" w:rsidRPr="00A84575">
        <w:t>+g.3gpp.icsi_ref</w:t>
      </w:r>
      <w:r w:rsidR="00487A39">
        <w:t>="urn%3Aurn-7%3gpp-service.ims.icsi.mmtel"</w:t>
      </w:r>
    </w:p>
    <w:p w14:paraId="191E60C4"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lang w:val="fr-FR" w:eastAsia="zh-CN"/>
        </w:rPr>
      </w:pPr>
      <w:bookmarkStart w:id="574" w:name="_PERM_MCCTEMPBM_CRPT84840180___2"/>
      <w:bookmarkEnd w:id="573"/>
      <w:r w:rsidRPr="00EB0AAD">
        <w:rPr>
          <w:snapToGrid w:val="0"/>
          <w:lang w:val="fr-FR"/>
        </w:rPr>
        <w:t>Content-Type: application/sdp</w:t>
      </w:r>
    </w:p>
    <w:p w14:paraId="3D72FD78"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lang w:val="fr-FR" w:eastAsia="zh-CN"/>
        </w:rPr>
      </w:pPr>
      <w:r w:rsidRPr="00EB0AAD">
        <w:rPr>
          <w:rFonts w:hint="eastAsia"/>
          <w:snapToGrid w:val="0"/>
          <w:lang w:val="fr-FR" w:eastAsia="zh-CN"/>
        </w:rPr>
        <w:t>Content-Disposition: session</w:t>
      </w:r>
    </w:p>
    <w:p w14:paraId="7F72BC42"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2D639B">
        <w:rPr>
          <w:snapToGrid w:val="0"/>
        </w:rPr>
        <w:t>Content-Length: (…)</w:t>
      </w:r>
    </w:p>
    <w:p w14:paraId="6FAD1DBE"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5F5B0645"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v=0</w:t>
      </w:r>
    </w:p>
    <w:p w14:paraId="420C75D5"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2D639B">
          <w:t>2987933615 IN</w:t>
        </w:r>
      </w:smartTag>
      <w:r w:rsidRPr="002D639B">
        <w:t xml:space="preserve"> IP6 5555::eee:fff:aaa:bbb</w:t>
      </w:r>
    </w:p>
    <w:p w14:paraId="73115460"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s=-</w:t>
      </w:r>
    </w:p>
    <w:p w14:paraId="7ADEEB92"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pPr>
      <w:r>
        <w:t xml:space="preserve">c=IN IP6 </w:t>
      </w:r>
      <w:r w:rsidRPr="002D639B">
        <w:t>5555::eee:fff:aaa:bbb</w:t>
      </w:r>
    </w:p>
    <w:p w14:paraId="55003440" w14:textId="77777777" w:rsidR="00804D41" w:rsidRPr="00143662"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03E170F7" w14:textId="77777777" w:rsidR="00804D41" w:rsidRPr="00143662"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w:t>
      </w:r>
    </w:p>
    <w:p w14:paraId="7AB774EA"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b=AS:75</w:t>
      </w:r>
    </w:p>
    <w:p w14:paraId="6B0D3642"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Pr>
          <w:rFonts w:hint="eastAsia"/>
          <w:lang w:val="pt-BR" w:eastAsia="zh-CN"/>
        </w:rPr>
        <w:t>sendrecv</w:t>
      </w:r>
    </w:p>
    <w:p w14:paraId="74E7688D"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remote </w:t>
      </w:r>
      <w:r>
        <w:rPr>
          <w:rFonts w:hint="eastAsia"/>
          <w:lang w:val="pt-BR" w:eastAsia="zh-CN"/>
        </w:rPr>
        <w:t>sendrecv</w:t>
      </w:r>
    </w:p>
    <w:p w14:paraId="6CA2DCAF"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3EF92255"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remote sendrecv</w:t>
      </w:r>
    </w:p>
    <w:p w14:paraId="76A6DAFC"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a=rtpmap:98 H263</w:t>
      </w:r>
    </w:p>
    <w:p w14:paraId="7A2BFA04" w14:textId="77777777" w:rsidR="005F42C7" w:rsidRDefault="00804D41" w:rsidP="005F42C7">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ja-JP"/>
        </w:rPr>
      </w:pPr>
      <w:r w:rsidRPr="00EB0AAD">
        <w:rPr>
          <w:lang w:val="pt-BR"/>
        </w:rPr>
        <w:t>a=fmtp:98 profile-level-id=0</w:t>
      </w:r>
    </w:p>
    <w:p w14:paraId="0423710E" w14:textId="77777777" w:rsidR="00804D41" w:rsidRPr="00EB0AAD" w:rsidRDefault="005F42C7" w:rsidP="005F42C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B37A2D">
        <w:rPr>
          <w:rFonts w:hint="eastAsia"/>
        </w:rPr>
        <w:t>a=content:g.3gpp.</w:t>
      </w:r>
      <w:r>
        <w:rPr>
          <w:rFonts w:hint="eastAsia"/>
          <w:lang w:eastAsia="ja-JP"/>
        </w:rPr>
        <w:t>cat</w:t>
      </w:r>
    </w:p>
    <w:p w14:paraId="5EB4D477"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m=audio 3456 RTP/AVP 97 96</w:t>
      </w:r>
    </w:p>
    <w:p w14:paraId="5A47C3C7"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b=AS:25.4</w:t>
      </w:r>
    </w:p>
    <w:p w14:paraId="0E2E8E60"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Pr>
          <w:rFonts w:hint="eastAsia"/>
          <w:lang w:val="pt-BR" w:eastAsia="zh-CN"/>
        </w:rPr>
        <w:t>sendrecv</w:t>
      </w:r>
    </w:p>
    <w:p w14:paraId="2B18ADA0"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remote </w:t>
      </w:r>
      <w:r>
        <w:rPr>
          <w:rFonts w:hint="eastAsia"/>
          <w:lang w:val="pt-BR" w:eastAsia="zh-CN"/>
        </w:rPr>
        <w:t>sendrecv</w:t>
      </w:r>
    </w:p>
    <w:p w14:paraId="6CC9A82B"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0F4559AF" w14:textId="77777777" w:rsidR="00804D41" w:rsidRPr="00F15B82"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F15B82">
        <w:rPr>
          <w:lang w:val="pt-BR"/>
        </w:rPr>
        <w:t xml:space="preserve">a=des:qos mandatory remote </w:t>
      </w:r>
      <w:r w:rsidRPr="00F15B82">
        <w:rPr>
          <w:rFonts w:hint="eastAsia"/>
          <w:lang w:val="pt-BR" w:eastAsia="zh-CN"/>
        </w:rPr>
        <w:t>sendrecv</w:t>
      </w:r>
    </w:p>
    <w:p w14:paraId="728E3CF4" w14:textId="77777777" w:rsidR="00804D41" w:rsidRPr="00F15B82"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15B82">
        <w:rPr>
          <w:lang w:val="pt-BR"/>
        </w:rPr>
        <w:t xml:space="preserve">a=rtpmap:97 AMR </w:t>
      </w:r>
    </w:p>
    <w:p w14:paraId="55C54730" w14:textId="77777777" w:rsidR="00804D41" w:rsidRPr="00F15B82"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F15B82">
        <w:rPr>
          <w:lang w:val="pt-BR"/>
        </w:rPr>
        <w:t>a=fmtp:97 mode-set=0,2,5,7; maxframes=2</w:t>
      </w:r>
    </w:p>
    <w:p w14:paraId="0C48E1AB" w14:textId="77777777" w:rsidR="005F42C7" w:rsidRDefault="00804D41" w:rsidP="005F42C7">
      <w:pPr>
        <w:pStyle w:val="PL"/>
        <w:keepNext/>
        <w:pBdr>
          <w:top w:val="single" w:sz="4" w:space="1" w:color="auto"/>
          <w:left w:val="single" w:sz="4" w:space="4" w:color="auto"/>
          <w:bottom w:val="single" w:sz="4" w:space="1" w:color="auto"/>
          <w:right w:val="single" w:sz="4" w:space="4" w:color="auto"/>
        </w:pBdr>
        <w:ind w:left="851" w:right="284" w:hanging="284"/>
        <w:rPr>
          <w:lang w:eastAsia="ja-JP"/>
        </w:rPr>
      </w:pPr>
      <w:bookmarkStart w:id="575" w:name="_PERM_MCCTEMPBM_CRPT84840181___2"/>
      <w:bookmarkEnd w:id="574"/>
      <w:r w:rsidRPr="002D639B">
        <w:t>a=rtpmap:96 telephone-event</w:t>
      </w:r>
    </w:p>
    <w:p w14:paraId="63061FCE" w14:textId="77777777" w:rsidR="00804D41" w:rsidRPr="002D639B" w:rsidRDefault="005F42C7" w:rsidP="005F42C7">
      <w:pPr>
        <w:pStyle w:val="PL"/>
        <w:keepNext/>
        <w:pBdr>
          <w:top w:val="single" w:sz="4" w:space="1" w:color="auto"/>
          <w:left w:val="single" w:sz="4" w:space="4" w:color="auto"/>
          <w:bottom w:val="single" w:sz="4" w:space="1" w:color="auto"/>
          <w:right w:val="single" w:sz="4" w:space="4" w:color="auto"/>
        </w:pBdr>
        <w:ind w:left="851" w:right="284" w:hanging="284"/>
      </w:pPr>
      <w:r w:rsidRPr="00B37A2D">
        <w:rPr>
          <w:rFonts w:hint="eastAsia"/>
        </w:rPr>
        <w:t>a=content:g.3gpp.</w:t>
      </w:r>
      <w:r>
        <w:rPr>
          <w:rFonts w:hint="eastAsia"/>
          <w:lang w:eastAsia="ja-JP"/>
        </w:rPr>
        <w:t>cat</w:t>
      </w:r>
    </w:p>
    <w:bookmarkEnd w:id="575"/>
    <w:p w14:paraId="7CFF14FF" w14:textId="77777777" w:rsidR="00804D41" w:rsidRDefault="00804D41" w:rsidP="00804D41"/>
    <w:p w14:paraId="60D581CE" w14:textId="77777777" w:rsidR="00804D41" w:rsidRPr="00311E5C" w:rsidRDefault="00804D41" w:rsidP="00804D41">
      <w:pPr>
        <w:pStyle w:val="EX"/>
        <w:keepLines w:val="0"/>
      </w:pPr>
      <w:r w:rsidRPr="002D639B">
        <w:rPr>
          <w:b/>
        </w:rPr>
        <w:t>SDP</w:t>
      </w:r>
      <w:r w:rsidRPr="002D639B">
        <w:tab/>
        <w:t xml:space="preserve">The SDP </w:t>
      </w:r>
      <w:r>
        <w:t>answer (SDP_A</w:t>
      </w:r>
      <w:r>
        <w:rPr>
          <w:rFonts w:hint="eastAsia"/>
          <w:lang w:eastAsia="zh-CN"/>
        </w:rPr>
        <w:t>1</w:t>
      </w:r>
      <w:r>
        <w:t>) contains a set of codecs to be used for the session</w:t>
      </w:r>
      <w:r w:rsidR="005F42C7">
        <w:rPr>
          <w:rFonts w:hint="eastAsia"/>
          <w:lang w:eastAsia="ja-JP"/>
        </w:rPr>
        <w:t xml:space="preserve"> and</w:t>
      </w:r>
      <w:r w:rsidR="005F42C7" w:rsidRPr="00601DFE">
        <w:rPr>
          <w:lang w:eastAsia="ja-JP"/>
        </w:rPr>
        <w:t>, in this example,</w:t>
      </w:r>
      <w:r w:rsidR="005F42C7">
        <w:rPr>
          <w:rFonts w:hint="eastAsia"/>
          <w:lang w:eastAsia="ja-JP"/>
        </w:rPr>
        <w:t xml:space="preserve"> includes a SDP </w:t>
      </w:r>
      <w:r w:rsidR="005F42C7">
        <w:rPr>
          <w:lang w:eastAsia="ja-JP"/>
        </w:rPr>
        <w:t>"</w:t>
      </w:r>
      <w:r w:rsidR="005F42C7">
        <w:rPr>
          <w:rFonts w:hint="eastAsia"/>
          <w:lang w:eastAsia="ja-JP"/>
        </w:rPr>
        <w:t>a=content</w:t>
      </w:r>
      <w:r w:rsidR="005F42C7">
        <w:rPr>
          <w:lang w:eastAsia="ja-JP"/>
        </w:rPr>
        <w:t>"</w:t>
      </w:r>
      <w:r w:rsidR="005F42C7">
        <w:rPr>
          <w:rFonts w:hint="eastAsia"/>
          <w:lang w:eastAsia="ja-JP"/>
        </w:rPr>
        <w:t xml:space="preserve"> attribute with a "g.3gpp.cat" value for each media description</w:t>
      </w:r>
      <w:r>
        <w:t xml:space="preserve">. The preconditions are indicated as </w:t>
      </w:r>
      <w:r>
        <w:rPr>
          <w:rFonts w:hint="eastAsia"/>
          <w:lang w:eastAsia="zh-CN"/>
        </w:rPr>
        <w:t>fulfilled</w:t>
      </w:r>
      <w:r>
        <w:t>.</w:t>
      </w:r>
    </w:p>
    <w:p w14:paraId="79E1AFBF" w14:textId="77777777" w:rsidR="00804D41" w:rsidRDefault="00804D41" w:rsidP="00804D41">
      <w:pPr>
        <w:pStyle w:val="B1"/>
        <w:ind w:left="284" w:firstLine="0"/>
        <w:rPr>
          <w:b/>
          <w:bCs/>
        </w:rPr>
      </w:pPr>
      <w:bookmarkStart w:id="576" w:name="_PERM_MCCTEMPBM_CRPT84840182___2"/>
      <w:r>
        <w:rPr>
          <w:b/>
          <w:bCs/>
        </w:rPr>
        <w:t>7-8</w:t>
      </w:r>
      <w:r>
        <w:rPr>
          <w:b/>
          <w:bCs/>
        </w:rPr>
        <w:tab/>
      </w:r>
      <w:r>
        <w:rPr>
          <w:b/>
          <w:bCs/>
        </w:rPr>
        <w:tab/>
        <w:t>183 (Session Progress) provisional response (CAT-AS to UE#1) see example in table</w:t>
      </w:r>
      <w:r w:rsidR="00E81604">
        <w:rPr>
          <w:b/>
          <w:bCs/>
        </w:rPr>
        <w:t> </w:t>
      </w:r>
      <w:r>
        <w:rPr>
          <w:b/>
          <w:bCs/>
        </w:rPr>
        <w:t>A.</w:t>
      </w:r>
      <w:r>
        <w:rPr>
          <w:rFonts w:hint="eastAsia"/>
          <w:b/>
          <w:bCs/>
          <w:lang w:eastAsia="zh-CN"/>
        </w:rPr>
        <w:t>4</w:t>
      </w:r>
      <w:r>
        <w:rPr>
          <w:b/>
          <w:bCs/>
        </w:rPr>
        <w:t>.4</w:t>
      </w:r>
      <w:r w:rsidRPr="00E81604">
        <w:rPr>
          <w:b/>
          <w:bCs/>
        </w:rPr>
        <w:t>-</w:t>
      </w:r>
      <w:r w:rsidRPr="00E81604">
        <w:rPr>
          <w:rFonts w:hint="eastAsia"/>
          <w:b/>
          <w:bCs/>
          <w:lang w:eastAsia="zh-CN"/>
        </w:rPr>
        <w:t>7</w:t>
      </w:r>
    </w:p>
    <w:bookmarkEnd w:id="576"/>
    <w:p w14:paraId="62203283" w14:textId="77777777" w:rsidR="00804D41" w:rsidRDefault="00804D41" w:rsidP="00804D41">
      <w:pPr>
        <w:pStyle w:val="B1"/>
      </w:pPr>
      <w:r>
        <w:tab/>
        <w:t xml:space="preserve">The CAT-AS forwards the SIP </w:t>
      </w:r>
      <w:r>
        <w:rPr>
          <w:rFonts w:hint="eastAsia"/>
          <w:lang w:eastAsia="zh-CN"/>
        </w:rPr>
        <w:t xml:space="preserve">183 </w:t>
      </w:r>
      <w:r w:rsidR="00B068FE">
        <w:rPr>
          <w:lang w:eastAsia="zh-CN"/>
        </w:rPr>
        <w:t xml:space="preserve">(Session Progress) </w:t>
      </w:r>
      <w:r>
        <w:t xml:space="preserve">provisional response </w:t>
      </w:r>
      <w:r>
        <w:rPr>
          <w:rFonts w:hint="eastAsia"/>
          <w:lang w:eastAsia="zh-CN"/>
        </w:rPr>
        <w:t xml:space="preserve">with early-session SDP for CAT </w:t>
      </w:r>
      <w:r>
        <w:t>to UE#1.</w:t>
      </w:r>
    </w:p>
    <w:p w14:paraId="083EBCCF" w14:textId="77777777" w:rsidR="00804D41" w:rsidRPr="002D639B" w:rsidRDefault="00804D41" w:rsidP="00804D41">
      <w:pPr>
        <w:pStyle w:val="TH"/>
      </w:pPr>
      <w:r>
        <w:t>Table</w:t>
      </w:r>
      <w:r w:rsidR="00E81604">
        <w:t> </w:t>
      </w:r>
      <w:r>
        <w:t>A.</w:t>
      </w:r>
      <w:r>
        <w:rPr>
          <w:rFonts w:hint="eastAsia"/>
          <w:lang w:eastAsia="zh-CN"/>
        </w:rPr>
        <w:t>4</w:t>
      </w:r>
      <w:r>
        <w:t>.4-</w:t>
      </w:r>
      <w:r>
        <w:rPr>
          <w:rFonts w:hint="eastAsia"/>
          <w:lang w:eastAsia="zh-CN"/>
        </w:rPr>
        <w:t>7</w:t>
      </w:r>
      <w:r>
        <w:t>: 18</w:t>
      </w:r>
      <w:r>
        <w:rPr>
          <w:rFonts w:hint="eastAsia"/>
          <w:lang w:eastAsia="zh-CN"/>
        </w:rPr>
        <w:t>3</w:t>
      </w:r>
      <w:r>
        <w:t xml:space="preserve"> (</w:t>
      </w:r>
      <w:r>
        <w:rPr>
          <w:rFonts w:hint="eastAsia"/>
          <w:lang w:eastAsia="zh-CN"/>
        </w:rPr>
        <w:t>Session Progress</w:t>
      </w:r>
      <w:r>
        <w:t>) response (CAT-AS</w:t>
      </w:r>
      <w:r>
        <w:rPr>
          <w:rFonts w:hint="eastAsia"/>
          <w:lang w:eastAsia="zh-CN"/>
        </w:rPr>
        <w:t xml:space="preserve"> to UE#1</w:t>
      </w:r>
      <w:r w:rsidRPr="002D639B">
        <w:t>)</w:t>
      </w:r>
    </w:p>
    <w:p w14:paraId="69DE1648"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pPr>
      <w:bookmarkStart w:id="577" w:name="_PERM_MCCTEMPBM_CRPT84840183___2"/>
      <w:r>
        <w:t>SIP/2.0 18</w:t>
      </w:r>
      <w:r>
        <w:rPr>
          <w:rFonts w:hint="eastAsia"/>
          <w:lang w:eastAsia="zh-CN"/>
        </w:rPr>
        <w:t>3</w:t>
      </w:r>
      <w:r>
        <w:t xml:space="preserve"> </w:t>
      </w:r>
      <w:r>
        <w:rPr>
          <w:rFonts w:hint="eastAsia"/>
          <w:lang w:eastAsia="zh-CN"/>
        </w:rPr>
        <w:t>Session Progress</w:t>
      </w:r>
    </w:p>
    <w:p w14:paraId="0809B422"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pPr>
      <w:r w:rsidRPr="002D639B">
        <w:t>Via: SIP/2.0/UDP scscf2.home2.net;branch=z9hG4bK764z87.1,</w:t>
      </w:r>
      <w:r>
        <w:t xml:space="preserve"> </w:t>
      </w:r>
      <w:r w:rsidRPr="002D639B">
        <w:t xml:space="preserve">SIP/2.0/UDP scscf1.home1.net;branch=z9hG4bK332b23.1, SIP/2.0/UDP </w:t>
      </w:r>
      <w:r w:rsidRPr="002D639B">
        <w:lastRenderedPageBreak/>
        <w:t>pcscf1.visited1.net;branch=z9hG4bK</w:t>
      </w:r>
      <w:smartTag w:uri="urn:schemas-microsoft-com:office:smarttags" w:element="chmetcnv">
        <w:smartTagPr>
          <w:attr w:name="TCSC" w:val="0"/>
          <w:attr w:name="NumberType" w:val="1"/>
          <w:attr w:name="Negative" w:val="False"/>
          <w:attr w:name="HasSpace" w:val="False"/>
          <w:attr w:name="SourceValue" w:val="240"/>
          <w:attr w:name="UnitName" w:val="F"/>
        </w:smartTagPr>
        <w:r w:rsidRPr="002D639B">
          <w:t>240f</w:t>
        </w:r>
      </w:smartTag>
      <w:r w:rsidRPr="002D639B">
        <w:t>3</w:t>
      </w:r>
      <w:r>
        <w:t xml:space="preserve">4.1, </w:t>
      </w:r>
      <w:r w:rsidRPr="002D639B">
        <w:t>SIP/2.0/UDP [5555::aaa:bbb:ccc:ddd]:1357;comp=sigcomp;branch=z9hG4bKnashds7</w:t>
      </w:r>
    </w:p>
    <w:p w14:paraId="77502602"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bookmarkStart w:id="578" w:name="_PERM_MCCTEMPBM_CRPT84840184___2"/>
      <w:bookmarkEnd w:id="577"/>
      <w:r w:rsidRPr="002D639B">
        <w:t>From:</w:t>
      </w:r>
    </w:p>
    <w:p w14:paraId="58CF1AA1"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r>
        <w:t>:</w:t>
      </w:r>
    </w:p>
    <w:p w14:paraId="1C3D6EBA"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7BCDA00C"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1A81DB55"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bookmarkStart w:id="579" w:name="_PERM_MCCTEMPBM_CRPT84840185___2"/>
      <w:bookmarkEnd w:id="578"/>
      <w:r w:rsidRPr="002D639B">
        <w:t>Require: 100rel, precondition</w:t>
      </w:r>
      <w:r>
        <w:rPr>
          <w:rFonts w:hint="eastAsia"/>
          <w:lang w:eastAsia="zh-CN"/>
        </w:rPr>
        <w:t>, early-session</w:t>
      </w:r>
    </w:p>
    <w:p w14:paraId="02C7FFCF"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bookmarkStart w:id="580" w:name="_PERM_MCCTEMPBM_CRPT84840186___2"/>
      <w:bookmarkEnd w:id="579"/>
      <w:r w:rsidRPr="002D639B">
        <w:t>RSeq: 9021</w:t>
      </w:r>
    </w:p>
    <w:p w14:paraId="4DAD56F4"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pPr>
      <w:bookmarkStart w:id="581" w:name="_PERM_MCCTEMPBM_CRPT84840187___2"/>
      <w:bookmarkEnd w:id="580"/>
      <w:r w:rsidRPr="002D639B">
        <w:t>Contact:</w:t>
      </w:r>
    </w:p>
    <w:p w14:paraId="0DEDB5AC" w14:textId="77777777" w:rsidR="00804D41"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lang w:eastAsia="zh-CN"/>
        </w:rPr>
      </w:pPr>
      <w:bookmarkStart w:id="582" w:name="_PERM_MCCTEMPBM_CRPT84840188___2"/>
      <w:bookmarkEnd w:id="581"/>
      <w:r>
        <w:rPr>
          <w:snapToGrid w:val="0"/>
        </w:rPr>
        <w:t xml:space="preserve">Content-Type: </w:t>
      </w:r>
      <w:r w:rsidRPr="00EB0AAD">
        <w:rPr>
          <w:rFonts w:cs="Courier New"/>
          <w:color w:val="000000"/>
          <w:lang w:val="en-US" w:eastAsia="zh-CN"/>
        </w:rPr>
        <w:t>multipart/mixed; boundary="boundary1"</w:t>
      </w:r>
    </w:p>
    <w:p w14:paraId="735F4898"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2D639B">
        <w:rPr>
          <w:snapToGrid w:val="0"/>
        </w:rPr>
        <w:t>Content-Length: (…)</w:t>
      </w:r>
    </w:p>
    <w:p w14:paraId="2970E981"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6BBABE1F" w14:textId="77777777" w:rsidR="00804D41"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r>
        <w:rPr>
          <w:rFonts w:hint="eastAsia"/>
          <w:lang w:eastAsia="zh-CN"/>
        </w:rPr>
        <w:t>--boundary1</w:t>
      </w:r>
    </w:p>
    <w:p w14:paraId="761C974E" w14:textId="77777777" w:rsidR="00804D41"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r>
        <w:rPr>
          <w:rFonts w:hint="eastAsia"/>
          <w:lang w:eastAsia="zh-CN"/>
        </w:rPr>
        <w:t>Content-Type: application/sdp</w:t>
      </w:r>
    </w:p>
    <w:p w14:paraId="41E588D7" w14:textId="77777777" w:rsidR="00804D41"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r>
        <w:rPr>
          <w:rFonts w:hint="eastAsia"/>
          <w:lang w:eastAsia="zh-CN"/>
        </w:rPr>
        <w:t>Content-Disposition: session</w:t>
      </w:r>
    </w:p>
    <w:p w14:paraId="1DBF838A" w14:textId="77777777" w:rsidR="00804D41"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p>
    <w:p w14:paraId="5725FA08"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v=0</w:t>
      </w:r>
    </w:p>
    <w:p w14:paraId="66F5E7E2"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2D639B">
          <w:t>2987933615 IN</w:t>
        </w:r>
      </w:smartTag>
      <w:r w:rsidRPr="002D639B">
        <w:t xml:space="preserve"> IP6 5555::eee:fff:aaa:bbb</w:t>
      </w:r>
    </w:p>
    <w:p w14:paraId="02CDC749"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s=-</w:t>
      </w:r>
    </w:p>
    <w:p w14:paraId="2B62EA80"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pPr>
      <w:r>
        <w:t>c=IN IP6 6666::eee:fff:aaa:bbb</w:t>
      </w:r>
    </w:p>
    <w:p w14:paraId="0CCB0613" w14:textId="77777777" w:rsidR="00804D41" w:rsidRPr="00A461BC"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A461BC">
        <w:rPr>
          <w:lang w:val="de-DE"/>
        </w:rPr>
        <w:t>t=0 0</w:t>
      </w:r>
    </w:p>
    <w:p w14:paraId="63B4BBA6" w14:textId="77777777" w:rsidR="00804D41" w:rsidRPr="00A461BC"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A461BC">
        <w:rPr>
          <w:lang w:val="de-DE"/>
        </w:rPr>
        <w:t>m=video 3400 RTP/AVP 98</w:t>
      </w:r>
    </w:p>
    <w:p w14:paraId="278FCAB7"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b=AS:75</w:t>
      </w:r>
    </w:p>
    <w:p w14:paraId="5260882D"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Pr>
          <w:rFonts w:hint="eastAsia"/>
          <w:lang w:val="pt-BR" w:eastAsia="zh-CN"/>
        </w:rPr>
        <w:t>sendrecv</w:t>
      </w:r>
    </w:p>
    <w:p w14:paraId="5C54FAF1"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remote </w:t>
      </w:r>
      <w:r>
        <w:rPr>
          <w:rFonts w:hint="eastAsia"/>
          <w:lang w:val="pt-BR" w:eastAsia="zh-CN"/>
        </w:rPr>
        <w:t>sendrecv</w:t>
      </w:r>
    </w:p>
    <w:p w14:paraId="432BCC2A"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02442E38"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remote sendrecv</w:t>
      </w:r>
    </w:p>
    <w:p w14:paraId="0CADCE59"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a=rtpmap:98 H263</w:t>
      </w:r>
    </w:p>
    <w:p w14:paraId="02D1E210"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a=fmtp:98 profile-level-id=0</w:t>
      </w:r>
    </w:p>
    <w:p w14:paraId="48DA2CFC"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m=audio 3456 RTP/AVP 97 96</w:t>
      </w:r>
    </w:p>
    <w:p w14:paraId="74FC9E6F"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b=AS:25.4</w:t>
      </w:r>
    </w:p>
    <w:p w14:paraId="1A56FEF0"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Pr>
          <w:rFonts w:hint="eastAsia"/>
          <w:lang w:val="pt-BR" w:eastAsia="zh-CN"/>
        </w:rPr>
        <w:t>sendrecv</w:t>
      </w:r>
    </w:p>
    <w:p w14:paraId="167F0559"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remote </w:t>
      </w:r>
      <w:r>
        <w:rPr>
          <w:rFonts w:hint="eastAsia"/>
          <w:lang w:val="pt-BR" w:eastAsia="zh-CN"/>
        </w:rPr>
        <w:t>sendrecv</w:t>
      </w:r>
    </w:p>
    <w:p w14:paraId="21FCD7BD"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7BED2E2C" w14:textId="77777777" w:rsidR="00804D41" w:rsidRPr="00F15B82"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F15B82">
        <w:rPr>
          <w:lang w:val="pt-BR"/>
        </w:rPr>
        <w:t xml:space="preserve">a=des:qos mandatory remote </w:t>
      </w:r>
      <w:r w:rsidRPr="00F15B82">
        <w:rPr>
          <w:rFonts w:hint="eastAsia"/>
          <w:lang w:val="pt-BR" w:eastAsia="zh-CN"/>
        </w:rPr>
        <w:t>sendrecv</w:t>
      </w:r>
    </w:p>
    <w:p w14:paraId="551136E2" w14:textId="77777777" w:rsidR="00804D41" w:rsidRPr="00F15B82"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15B82">
        <w:rPr>
          <w:lang w:val="pt-BR"/>
        </w:rPr>
        <w:t xml:space="preserve">a=rtpmap:97 AMR </w:t>
      </w:r>
    </w:p>
    <w:p w14:paraId="10736155" w14:textId="77777777" w:rsidR="00804D41" w:rsidRPr="00F15B82"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F15B82">
        <w:rPr>
          <w:lang w:val="pt-BR"/>
        </w:rPr>
        <w:t>a=fmtp:97 mode-set=0,2,5,7; maxframes=2</w:t>
      </w:r>
    </w:p>
    <w:p w14:paraId="3569BC91" w14:textId="77777777" w:rsidR="00804D41" w:rsidRPr="00895344"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rPr>
          <w:lang w:val="en-US" w:eastAsia="zh-CN"/>
        </w:rPr>
      </w:pPr>
      <w:bookmarkStart w:id="583" w:name="_PERM_MCCTEMPBM_CRPT84840189___2"/>
      <w:bookmarkEnd w:id="582"/>
      <w:r w:rsidRPr="00895344">
        <w:rPr>
          <w:lang w:val="en-US"/>
        </w:rPr>
        <w:t>a=rtpmap:96 telephone-event</w:t>
      </w:r>
    </w:p>
    <w:p w14:paraId="3473D37A" w14:textId="77777777" w:rsidR="00804D41" w:rsidRPr="00895344"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rPr>
          <w:lang w:val="en-US" w:eastAsia="zh-CN"/>
        </w:rPr>
      </w:pPr>
    </w:p>
    <w:p w14:paraId="5A84D020"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r>
        <w:rPr>
          <w:rFonts w:hint="eastAsia"/>
          <w:lang w:eastAsia="zh-CN"/>
        </w:rPr>
        <w:t>--boundary1</w:t>
      </w:r>
    </w:p>
    <w:p w14:paraId="34314F8A" w14:textId="77777777" w:rsidR="00804D41"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bookmarkStart w:id="584" w:name="_PERM_MCCTEMPBM_CRPT84840190___2"/>
      <w:bookmarkEnd w:id="583"/>
      <w:r>
        <w:rPr>
          <w:rFonts w:hint="eastAsia"/>
          <w:lang w:eastAsia="zh-CN"/>
        </w:rPr>
        <w:t>Content-Type: application/sdp</w:t>
      </w:r>
    </w:p>
    <w:p w14:paraId="62C53AE5" w14:textId="77777777" w:rsidR="00804D41"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r>
        <w:rPr>
          <w:rFonts w:hint="eastAsia"/>
          <w:lang w:eastAsia="zh-CN"/>
        </w:rPr>
        <w:t>Content-Disposition: early-session</w:t>
      </w:r>
    </w:p>
    <w:p w14:paraId="43715442" w14:textId="77777777" w:rsidR="00804D41"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eastAsia="zh-CN"/>
        </w:rPr>
      </w:pPr>
    </w:p>
    <w:p w14:paraId="6DBA457C"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v=0</w:t>
      </w:r>
    </w:p>
    <w:p w14:paraId="1E089A43"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o=- 298793361</w:t>
      </w:r>
      <w:r>
        <w:rPr>
          <w:rFonts w:hint="eastAsia"/>
          <w:lang w:eastAsia="zh-CN"/>
        </w:rPr>
        <w:t>6</w:t>
      </w:r>
      <w:r w:rsidRPr="002D639B">
        <w:t xml:space="preserve"> </w:t>
      </w:r>
      <w:smartTag w:uri="urn:schemas-microsoft-com:office:smarttags" w:element="chmetcnv">
        <w:smartTagPr>
          <w:attr w:name="TCSC" w:val="0"/>
          <w:attr w:name="NumberType" w:val="1"/>
          <w:attr w:name="Negative" w:val="False"/>
          <w:attr w:name="HasSpace" w:val="True"/>
          <w:attr w:name="SourceValue" w:val="2987933616"/>
          <w:attr w:name="UnitName" w:val="in"/>
        </w:smartTagPr>
        <w:r w:rsidRPr="002D639B">
          <w:t>298793361</w:t>
        </w:r>
        <w:r>
          <w:rPr>
            <w:rFonts w:hint="eastAsia"/>
            <w:lang w:eastAsia="zh-CN"/>
          </w:rPr>
          <w:t>6</w:t>
        </w:r>
        <w:r w:rsidRPr="002D639B">
          <w:t xml:space="preserve"> IN</w:t>
        </w:r>
      </w:smartTag>
      <w:r w:rsidRPr="002D639B">
        <w:t xml:space="preserve"> IP6 </w:t>
      </w:r>
      <w:r>
        <w:t>5555::ccc:aaa:</w:t>
      </w:r>
      <w:r>
        <w:rPr>
          <w:rFonts w:hint="eastAsia"/>
          <w:lang w:eastAsia="zh-CN"/>
        </w:rPr>
        <w:t>bbb</w:t>
      </w:r>
      <w:r>
        <w:t>:a</w:t>
      </w:r>
      <w:r>
        <w:rPr>
          <w:rFonts w:hint="eastAsia"/>
          <w:lang w:eastAsia="zh-CN"/>
        </w:rPr>
        <w:t>cc</w:t>
      </w:r>
    </w:p>
    <w:p w14:paraId="4B12CBB0" w14:textId="77777777" w:rsidR="00804D41" w:rsidRPr="002D639B"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s=-</w:t>
      </w:r>
    </w:p>
    <w:p w14:paraId="2B1D067D" w14:textId="77777777" w:rsidR="00804D41" w:rsidRPr="00804D41"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804D41">
        <w:rPr>
          <w:lang w:val="de-DE"/>
        </w:rPr>
        <w:t>c=IN IP6 5555::ccc:aaa:</w:t>
      </w:r>
      <w:r w:rsidRPr="00804D41">
        <w:rPr>
          <w:rFonts w:hint="eastAsia"/>
          <w:lang w:val="de-DE" w:eastAsia="zh-CN"/>
        </w:rPr>
        <w:t>bbb</w:t>
      </w:r>
      <w:r w:rsidRPr="00804D41">
        <w:rPr>
          <w:lang w:val="de-DE"/>
        </w:rPr>
        <w:t>:a</w:t>
      </w:r>
      <w:r w:rsidRPr="00804D41">
        <w:rPr>
          <w:rFonts w:hint="eastAsia"/>
          <w:lang w:val="de-DE" w:eastAsia="zh-CN"/>
        </w:rPr>
        <w:t>cc</w:t>
      </w:r>
    </w:p>
    <w:p w14:paraId="138EC44D" w14:textId="77777777" w:rsidR="00804D41" w:rsidRPr="00FF6742"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FF6742">
        <w:rPr>
          <w:lang w:val="de-DE"/>
        </w:rPr>
        <w:t>t=0 0</w:t>
      </w:r>
    </w:p>
    <w:p w14:paraId="670D7E1C" w14:textId="77777777" w:rsidR="00804D41" w:rsidRPr="00732BA0"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732BA0">
        <w:rPr>
          <w:lang w:val="de-DE"/>
        </w:rPr>
        <w:t>m=video 3400 RTP/AVP 98</w:t>
      </w:r>
    </w:p>
    <w:p w14:paraId="0BABE499"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b=AS:75</w:t>
      </w:r>
    </w:p>
    <w:p w14:paraId="5C6D6EB0"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Pr>
          <w:rFonts w:hint="eastAsia"/>
          <w:lang w:val="pt-BR" w:eastAsia="zh-CN"/>
        </w:rPr>
        <w:t>sendrecv</w:t>
      </w:r>
    </w:p>
    <w:p w14:paraId="6D3C3D1C"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remote </w:t>
      </w:r>
      <w:r w:rsidRPr="00EB0AAD">
        <w:rPr>
          <w:rFonts w:hint="eastAsia"/>
          <w:lang w:val="pt-BR" w:eastAsia="zh-CN"/>
        </w:rPr>
        <w:t>none</w:t>
      </w:r>
    </w:p>
    <w:p w14:paraId="3B015FF2"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3ECA9BA9"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remote sendrecv</w:t>
      </w:r>
    </w:p>
    <w:p w14:paraId="7DC26693"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a=rtpmap:98 H263</w:t>
      </w:r>
    </w:p>
    <w:p w14:paraId="25E620D9"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a=fmtp:98 profile-level-id=0</w:t>
      </w:r>
    </w:p>
    <w:p w14:paraId="0886D9A9"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m=audio 3456 RTP/AVP 97</w:t>
      </w:r>
    </w:p>
    <w:p w14:paraId="3858DE0B"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b=AS:25.4</w:t>
      </w:r>
    </w:p>
    <w:p w14:paraId="444B27EF"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Pr>
          <w:rFonts w:hint="eastAsia"/>
          <w:lang w:val="pt-BR" w:eastAsia="zh-CN"/>
        </w:rPr>
        <w:t>sendrecv</w:t>
      </w:r>
    </w:p>
    <w:p w14:paraId="1247D0CC"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 xml:space="preserve">a=curr:qos remote </w:t>
      </w:r>
      <w:r w:rsidRPr="00EB0AAD">
        <w:rPr>
          <w:rFonts w:hint="eastAsia"/>
          <w:lang w:val="pt-BR" w:eastAsia="zh-CN"/>
        </w:rPr>
        <w:t>none</w:t>
      </w:r>
    </w:p>
    <w:p w14:paraId="6821D4D5" w14:textId="77777777" w:rsidR="00804D41" w:rsidRPr="00EB0AAD"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74EEEE74" w14:textId="77777777" w:rsidR="00804D41" w:rsidRPr="00F15B82"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F15B82">
        <w:rPr>
          <w:lang w:val="pt-BR"/>
        </w:rPr>
        <w:t>a=des:qos mandatory remote sendrecv</w:t>
      </w:r>
    </w:p>
    <w:p w14:paraId="0D3EDABE" w14:textId="77777777" w:rsidR="00804D41" w:rsidRPr="00F15B82" w:rsidRDefault="00804D41" w:rsidP="00804D41">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zh-CN"/>
        </w:rPr>
      </w:pPr>
      <w:r w:rsidRPr="00F15B82">
        <w:rPr>
          <w:lang w:val="pt-BR"/>
        </w:rPr>
        <w:t>a=rtpmap:97 AMR</w:t>
      </w:r>
    </w:p>
    <w:p w14:paraId="3F5A7594" w14:textId="77777777" w:rsidR="00804D41" w:rsidRPr="00F15B82"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rPr>
          <w:lang w:val="pt-BR" w:eastAsia="zh-CN"/>
        </w:rPr>
      </w:pPr>
      <w:bookmarkStart w:id="585" w:name="_PERM_MCCTEMPBM_CRPT84840191___2"/>
      <w:bookmarkEnd w:id="584"/>
      <w:r w:rsidRPr="00F15B82">
        <w:rPr>
          <w:lang w:val="pt-BR"/>
        </w:rPr>
        <w:t>a=fmtp:97 mode-set=0,2,5,7; maxframes</w:t>
      </w:r>
    </w:p>
    <w:p w14:paraId="0C5D7E58" w14:textId="77777777" w:rsidR="00804D41" w:rsidRPr="00F15B82"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rPr>
          <w:lang w:val="pt-BR" w:eastAsia="zh-CN"/>
        </w:rPr>
      </w:pPr>
    </w:p>
    <w:p w14:paraId="79C4A5B2" w14:textId="77777777" w:rsidR="00804D41" w:rsidRPr="00895344" w:rsidRDefault="00804D41" w:rsidP="00804D41">
      <w:pPr>
        <w:pStyle w:val="PL"/>
        <w:keepNext/>
        <w:pBdr>
          <w:top w:val="single" w:sz="4" w:space="1" w:color="auto"/>
          <w:left w:val="single" w:sz="4" w:space="4" w:color="auto"/>
          <w:bottom w:val="single" w:sz="4" w:space="1" w:color="auto"/>
          <w:right w:val="single" w:sz="4" w:space="4" w:color="auto"/>
        </w:pBdr>
        <w:ind w:left="851" w:right="284" w:hanging="284"/>
        <w:rPr>
          <w:lang w:val="en-US" w:eastAsia="zh-CN"/>
        </w:rPr>
      </w:pPr>
      <w:r w:rsidRPr="00895344">
        <w:rPr>
          <w:rFonts w:hint="eastAsia"/>
          <w:lang w:val="en-US" w:eastAsia="zh-CN"/>
        </w:rPr>
        <w:t>--boundary1</w:t>
      </w:r>
    </w:p>
    <w:bookmarkEnd w:id="585"/>
    <w:p w14:paraId="0815928E" w14:textId="77777777" w:rsidR="00804D41" w:rsidRPr="00895344" w:rsidRDefault="00804D41" w:rsidP="00804D41">
      <w:pPr>
        <w:rPr>
          <w:lang w:val="en-US"/>
        </w:rPr>
      </w:pPr>
    </w:p>
    <w:p w14:paraId="3EA412D9" w14:textId="77777777" w:rsidR="00804D41" w:rsidRPr="00311E5C" w:rsidRDefault="00804D41" w:rsidP="00804D41">
      <w:pPr>
        <w:pStyle w:val="EX"/>
        <w:keepLines w:val="0"/>
      </w:pPr>
      <w:r>
        <w:rPr>
          <w:rFonts w:hint="eastAsia"/>
          <w:b/>
          <w:lang w:eastAsia="zh-CN"/>
        </w:rPr>
        <w:t xml:space="preserve">early </w:t>
      </w:r>
      <w:r w:rsidRPr="002D639B">
        <w:rPr>
          <w:b/>
        </w:rPr>
        <w:t>SDP</w:t>
      </w:r>
      <w:r w:rsidRPr="002D639B">
        <w:tab/>
        <w:t xml:space="preserve">The </w:t>
      </w:r>
      <w:r>
        <w:rPr>
          <w:rFonts w:hint="eastAsia"/>
          <w:lang w:eastAsia="zh-CN"/>
        </w:rPr>
        <w:t xml:space="preserve">early-session </w:t>
      </w:r>
      <w:r w:rsidRPr="002D639B">
        <w:t xml:space="preserve">SDP </w:t>
      </w:r>
      <w:r>
        <w:rPr>
          <w:rFonts w:hint="eastAsia"/>
          <w:lang w:eastAsia="zh-CN"/>
        </w:rPr>
        <w:t>offer</w:t>
      </w:r>
      <w:r>
        <w:t xml:space="preserve"> (</w:t>
      </w:r>
      <w:r>
        <w:rPr>
          <w:rFonts w:hint="eastAsia"/>
          <w:lang w:eastAsia="zh-CN"/>
        </w:rPr>
        <w:t xml:space="preserve">early </w:t>
      </w:r>
      <w:r>
        <w:t>SDP_</w:t>
      </w:r>
      <w:r>
        <w:rPr>
          <w:rFonts w:hint="eastAsia"/>
          <w:lang w:eastAsia="zh-CN"/>
        </w:rPr>
        <w:t>O1</w:t>
      </w:r>
      <w:r>
        <w:t xml:space="preserve">) contains a set of codecs to be used for </w:t>
      </w:r>
      <w:r>
        <w:rPr>
          <w:rFonts w:hint="eastAsia"/>
          <w:lang w:eastAsia="zh-CN"/>
        </w:rPr>
        <w:t>CAT</w:t>
      </w:r>
      <w:r>
        <w:t xml:space="preserve">. The </w:t>
      </w:r>
      <w:r>
        <w:rPr>
          <w:rFonts w:hint="eastAsia"/>
          <w:lang w:eastAsia="zh-CN"/>
        </w:rPr>
        <w:t xml:space="preserve">local </w:t>
      </w:r>
      <w:r>
        <w:t>preconditions are indicated as</w:t>
      </w:r>
      <w:r>
        <w:rPr>
          <w:rFonts w:hint="eastAsia"/>
          <w:lang w:eastAsia="zh-CN"/>
        </w:rPr>
        <w:t xml:space="preserve"> fulfilled</w:t>
      </w:r>
      <w:r>
        <w:t>.</w:t>
      </w:r>
    </w:p>
    <w:p w14:paraId="3773F0B0" w14:textId="77777777" w:rsidR="00804D41" w:rsidRDefault="00804D41" w:rsidP="00804D41">
      <w:pPr>
        <w:pStyle w:val="B1"/>
        <w:ind w:left="284" w:firstLine="0"/>
        <w:rPr>
          <w:b/>
          <w:bCs/>
        </w:rPr>
      </w:pPr>
      <w:bookmarkStart w:id="586" w:name="_PERM_MCCTEMPBM_CRPT84840192___2"/>
      <w:r>
        <w:rPr>
          <w:b/>
          <w:bCs/>
        </w:rPr>
        <w:t>9-10</w:t>
      </w:r>
      <w:r>
        <w:rPr>
          <w:b/>
          <w:bCs/>
        </w:rPr>
        <w:tab/>
        <w:t xml:space="preserve">PRACK request (UE#1 to </w:t>
      </w:r>
      <w:r>
        <w:rPr>
          <w:rFonts w:hint="eastAsia"/>
          <w:b/>
          <w:bCs/>
          <w:lang w:eastAsia="zh-CN"/>
        </w:rPr>
        <w:t>CAT-AS</w:t>
      </w:r>
      <w:r>
        <w:rPr>
          <w:b/>
          <w:bCs/>
        </w:rPr>
        <w:t xml:space="preserve">) see example in table </w:t>
      </w:r>
      <w:smartTag w:uri="urn:schemas-microsoft-com:office:smarttags" w:element="chsdate">
        <w:smartTagPr>
          <w:attr w:name="IsROCDate" w:val="False"/>
          <w:attr w:name="IsLunarDate" w:val="False"/>
          <w:attr w:name="Day" w:val="30"/>
          <w:attr w:name="Month" w:val="12"/>
          <w:attr w:name="Year" w:val="1899"/>
        </w:smartTagPr>
        <w:r>
          <w:rPr>
            <w:b/>
            <w:bCs/>
          </w:rPr>
          <w:t>A.</w:t>
        </w:r>
        <w:r>
          <w:rPr>
            <w:rFonts w:hint="eastAsia"/>
            <w:b/>
            <w:bCs/>
            <w:lang w:eastAsia="zh-CN"/>
          </w:rPr>
          <w:t>4</w:t>
        </w:r>
        <w:r>
          <w:rPr>
            <w:b/>
            <w:bCs/>
          </w:rPr>
          <w:t>.4</w:t>
        </w:r>
      </w:smartTag>
      <w:r>
        <w:rPr>
          <w:b/>
          <w:bCs/>
        </w:rPr>
        <w:t>-</w:t>
      </w:r>
      <w:r>
        <w:rPr>
          <w:rFonts w:hint="eastAsia"/>
          <w:b/>
          <w:bCs/>
          <w:lang w:eastAsia="zh-CN"/>
        </w:rPr>
        <w:t>9</w:t>
      </w:r>
    </w:p>
    <w:bookmarkEnd w:id="586"/>
    <w:p w14:paraId="75E57251" w14:textId="77777777" w:rsidR="00804D41" w:rsidRDefault="00804D41" w:rsidP="00804D41">
      <w:pPr>
        <w:pStyle w:val="B1"/>
      </w:pPr>
      <w:r>
        <w:tab/>
      </w:r>
      <w:r w:rsidRPr="004A32A5">
        <w:t>UE#1 sends a SIP PRACK request</w:t>
      </w:r>
      <w:r w:rsidRPr="004A32A5">
        <w:rPr>
          <w:rFonts w:hint="eastAsia"/>
        </w:rPr>
        <w:t xml:space="preserve"> with early-session SDP answer</w:t>
      </w:r>
      <w:r w:rsidRPr="004A32A5">
        <w:t>, which acknowledges the 183 (Session Progress</w:t>
      </w:r>
      <w:r>
        <w:t>) provisional response, to</w:t>
      </w:r>
      <w:r>
        <w:rPr>
          <w:rFonts w:hint="eastAsia"/>
          <w:lang w:eastAsia="zh-CN"/>
        </w:rPr>
        <w:t>wards</w:t>
      </w:r>
      <w:r>
        <w:t xml:space="preserve"> UE#2.</w:t>
      </w:r>
    </w:p>
    <w:p w14:paraId="7E5F7A38" w14:textId="77777777" w:rsidR="00804D41" w:rsidRPr="002D639B" w:rsidRDefault="00804D41" w:rsidP="00804D41">
      <w:pPr>
        <w:pStyle w:val="TH"/>
      </w:pPr>
      <w:r>
        <w:lastRenderedPageBreak/>
        <w:t>Table</w:t>
      </w:r>
      <w:r w:rsidR="00E81604">
        <w:t> </w:t>
      </w:r>
      <w:r>
        <w:t>A.</w:t>
      </w:r>
      <w:r>
        <w:rPr>
          <w:rFonts w:hint="eastAsia"/>
          <w:lang w:eastAsia="zh-CN"/>
        </w:rPr>
        <w:t>4</w:t>
      </w:r>
      <w:r>
        <w:t>.</w:t>
      </w:r>
      <w:r>
        <w:rPr>
          <w:rFonts w:hint="eastAsia"/>
          <w:lang w:eastAsia="zh-CN"/>
        </w:rPr>
        <w:t>4</w:t>
      </w:r>
      <w:r>
        <w:t>-</w:t>
      </w:r>
      <w:r>
        <w:rPr>
          <w:rFonts w:hint="eastAsia"/>
          <w:lang w:eastAsia="zh-CN"/>
        </w:rPr>
        <w:t>9</w:t>
      </w:r>
      <w:r>
        <w:t xml:space="preserve">: </w:t>
      </w:r>
      <w:r>
        <w:rPr>
          <w:rFonts w:hint="eastAsia"/>
          <w:lang w:eastAsia="zh-CN"/>
        </w:rPr>
        <w:t>PRACK</w:t>
      </w:r>
      <w:r>
        <w:t xml:space="preserve"> request (UE#1 to CAT-AS</w:t>
      </w:r>
      <w:r w:rsidRPr="002D639B">
        <w:t>)</w:t>
      </w:r>
    </w:p>
    <w:p w14:paraId="2FE0ACA8"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bookmarkStart w:id="587" w:name="_PERM_MCCTEMPBM_CRPT84840193___2"/>
      <w:r>
        <w:rPr>
          <w:rFonts w:hint="eastAsia"/>
          <w:lang w:eastAsia="zh-CN"/>
        </w:rPr>
        <w:t>PRACK</w:t>
      </w:r>
      <w:r w:rsidRPr="002D639B">
        <w:t xml:space="preserve"> sip:</w:t>
      </w:r>
      <w:r w:rsidR="00487A39" w:rsidRPr="002F15D3">
        <w:rPr>
          <w:rFonts w:cs="Courier New"/>
          <w:szCs w:val="16"/>
          <w:lang w:val="en-US"/>
        </w:rPr>
        <w:t>user2_public1@home2.net;gr=urn:</w:t>
      </w:r>
      <w:r w:rsidR="00487A39" w:rsidRPr="003B3995">
        <w:rPr>
          <w:rFonts w:cs="Courier New"/>
          <w:szCs w:val="16"/>
          <w:lang w:val="en-US"/>
        </w:rPr>
        <w:t>uuid:2ad8950e-48a5-4a74-8d99-ad76cc7fc74</w:t>
      </w:r>
      <w:r w:rsidRPr="002D639B">
        <w:t xml:space="preserve"> SIP/2.0</w:t>
      </w:r>
    </w:p>
    <w:p w14:paraId="594C7BAD"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Via: SIP/2.0/UDP [5555::aaa:bbb:ccc:ddd]:1357;comp=sigcomp;branch=z9hG4bKna</w:t>
      </w:r>
      <w:r>
        <w:rPr>
          <w:rFonts w:hint="eastAsia"/>
          <w:lang w:eastAsia="zh-CN"/>
        </w:rPr>
        <w:t>234</w:t>
      </w:r>
      <w:r w:rsidRPr="002D639B">
        <w:t>s7</w:t>
      </w:r>
    </w:p>
    <w:p w14:paraId="66318319"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Max-Forwards: 70</w:t>
      </w:r>
    </w:p>
    <w:p w14:paraId="147F3B77"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Route: &lt;sip:pcscf1.visited1.net:7531;lr;comp=sigcomp&gt;, &lt;sip:</w:t>
      </w:r>
      <w:r>
        <w:rPr>
          <w:rFonts w:hint="eastAsia"/>
          <w:lang w:eastAsia="zh-CN"/>
        </w:rPr>
        <w:t>orig@</w:t>
      </w:r>
      <w:r w:rsidRPr="002D639B">
        <w:t>scscf1.home1.net;lr&gt;</w:t>
      </w:r>
    </w:p>
    <w:p w14:paraId="7018EE7D"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P-Preferred-Identity: "John Doe" &lt;sip:user1_public1@home1.net&gt;</w:t>
      </w:r>
    </w:p>
    <w:p w14:paraId="07821C56"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P-Access-Network-Info: 3GPP-UTRAN-TDD; utran-cell-id-3gpp=234151D0FCE11</w:t>
      </w:r>
    </w:p>
    <w:p w14:paraId="2585CA83"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Privacy: none</w:t>
      </w:r>
    </w:p>
    <w:p w14:paraId="18B6D112"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From:</w:t>
      </w:r>
    </w:p>
    <w:p w14:paraId="387F4BF9"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p>
    <w:p w14:paraId="06925E49"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3837CD4B"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Cseq: 12</w:t>
      </w:r>
      <w:r>
        <w:rPr>
          <w:rFonts w:hint="eastAsia"/>
          <w:lang w:eastAsia="zh-CN"/>
        </w:rPr>
        <w:t>8</w:t>
      </w:r>
      <w:r w:rsidRPr="002D639B">
        <w:t xml:space="preserve"> </w:t>
      </w:r>
      <w:r>
        <w:rPr>
          <w:rFonts w:hint="eastAsia"/>
          <w:lang w:eastAsia="zh-CN"/>
        </w:rPr>
        <w:t>PRACK</w:t>
      </w:r>
    </w:p>
    <w:p w14:paraId="4FCB879E"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sidRPr="002D639B">
        <w:t>Contact:</w:t>
      </w:r>
    </w:p>
    <w:p w14:paraId="4E1E9C47"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sidRPr="002D639B">
        <w:t>Content-Type</w:t>
      </w:r>
      <w:r>
        <w:t>: application/sdp</w:t>
      </w:r>
    </w:p>
    <w:p w14:paraId="075E2E82"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Pr>
          <w:rFonts w:hint="eastAsia"/>
          <w:lang w:eastAsia="zh-CN"/>
        </w:rPr>
        <w:t>Content-Disposition: early-session</w:t>
      </w:r>
    </w:p>
    <w:p w14:paraId="432AD51E"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Content-Length: (…)</w:t>
      </w:r>
    </w:p>
    <w:p w14:paraId="5D3EB9F6"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p>
    <w:p w14:paraId="4A70F8F2" w14:textId="77777777" w:rsidR="00804D41" w:rsidRPr="00804D41"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it-IT"/>
        </w:rPr>
      </w:pPr>
      <w:r w:rsidRPr="00804D41">
        <w:rPr>
          <w:lang w:val="it-IT"/>
        </w:rPr>
        <w:t>v=0</w:t>
      </w:r>
    </w:p>
    <w:p w14:paraId="6B0B28F0" w14:textId="77777777" w:rsidR="00804D41" w:rsidRPr="00804D41"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it-IT"/>
        </w:rPr>
      </w:pPr>
      <w:r w:rsidRPr="00804D41">
        <w:rPr>
          <w:lang w:val="it-IT"/>
        </w:rPr>
        <w:t>o=- 298793361</w:t>
      </w:r>
      <w:r w:rsidRPr="00804D41">
        <w:rPr>
          <w:rFonts w:hint="eastAsia"/>
          <w:lang w:val="it-IT" w:eastAsia="zh-CN"/>
        </w:rPr>
        <w:t>6</w:t>
      </w:r>
      <w:r w:rsidRPr="00804D41">
        <w:rPr>
          <w:lang w:val="it-IT"/>
        </w:rPr>
        <w:t xml:space="preserve"> </w:t>
      </w:r>
      <w:smartTag w:uri="urn:schemas-microsoft-com:office:smarttags" w:element="chmetcnv">
        <w:smartTagPr>
          <w:attr w:name="TCSC" w:val="0"/>
          <w:attr w:name="NumberType" w:val="1"/>
          <w:attr w:name="Negative" w:val="False"/>
          <w:attr w:name="HasSpace" w:val="True"/>
          <w:attr w:name="SourceValue" w:val="2987933616"/>
          <w:attr w:name="UnitName" w:val="in"/>
        </w:smartTagPr>
        <w:r w:rsidRPr="00804D41">
          <w:rPr>
            <w:lang w:val="it-IT"/>
          </w:rPr>
          <w:t>298793361</w:t>
        </w:r>
        <w:r w:rsidRPr="00804D41">
          <w:rPr>
            <w:rFonts w:hint="eastAsia"/>
            <w:lang w:val="it-IT" w:eastAsia="zh-CN"/>
          </w:rPr>
          <w:t>6</w:t>
        </w:r>
        <w:r w:rsidRPr="00804D41">
          <w:rPr>
            <w:lang w:val="it-IT"/>
          </w:rPr>
          <w:t xml:space="preserve"> IN</w:t>
        </w:r>
      </w:smartTag>
      <w:r w:rsidRPr="00804D41">
        <w:rPr>
          <w:lang w:val="it-IT"/>
        </w:rPr>
        <w:t xml:space="preserve"> IP6 5555::aaa:bbb:ccc:ddd</w:t>
      </w:r>
    </w:p>
    <w:p w14:paraId="262E74E7" w14:textId="77777777" w:rsidR="00804D41" w:rsidRPr="002D639B" w:rsidRDefault="00804D41" w:rsidP="00804D41">
      <w:pPr>
        <w:pStyle w:val="PL"/>
        <w:pBdr>
          <w:top w:val="single" w:sz="4" w:space="1" w:color="auto"/>
          <w:left w:val="single" w:sz="4" w:space="4" w:color="auto"/>
          <w:bottom w:val="single" w:sz="4" w:space="1" w:color="auto"/>
          <w:right w:val="single" w:sz="4" w:space="4" w:color="auto"/>
        </w:pBdr>
        <w:ind w:left="850" w:right="284" w:hanging="283"/>
      </w:pPr>
      <w:r w:rsidRPr="002D639B">
        <w:t>s=-</w:t>
      </w:r>
    </w:p>
    <w:p w14:paraId="5F47832E" w14:textId="77777777" w:rsidR="00804D41" w:rsidRPr="00EB0AAD"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en-US"/>
        </w:rPr>
      </w:pPr>
      <w:r w:rsidRPr="00EB0AAD">
        <w:rPr>
          <w:lang w:val="en-US"/>
        </w:rPr>
        <w:t xml:space="preserve">c=IN IP6 5555::aaa:bbb:ccc:ddd </w:t>
      </w:r>
    </w:p>
    <w:p w14:paraId="55805D91" w14:textId="77777777" w:rsidR="00804D41" w:rsidRPr="00143662"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3892660F" w14:textId="77777777" w:rsidR="00804D41" w:rsidRPr="00143662"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w:t>
      </w:r>
      <w:r w:rsidRPr="00143662">
        <w:rPr>
          <w:rFonts w:hint="eastAsia"/>
          <w:lang w:val="fr-FR" w:eastAsia="zh-CN"/>
        </w:rPr>
        <w:t>5</w:t>
      </w:r>
      <w:r w:rsidRPr="00143662">
        <w:rPr>
          <w:lang w:val="fr-FR"/>
        </w:rPr>
        <w:t xml:space="preserve">00 RTP/AVP 98 </w:t>
      </w:r>
    </w:p>
    <w:p w14:paraId="636213E1" w14:textId="77777777" w:rsidR="00804D41" w:rsidRPr="00895344"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b=AS:75</w:t>
      </w:r>
    </w:p>
    <w:p w14:paraId="44A1950D" w14:textId="77777777" w:rsidR="00804D41" w:rsidRPr="00895344"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eastAsia="zh-CN"/>
        </w:rPr>
      </w:pPr>
      <w:r w:rsidRPr="00895344">
        <w:rPr>
          <w:lang w:val="pt-BR"/>
        </w:rPr>
        <w:t xml:space="preserve">a=curr:qos local </w:t>
      </w:r>
      <w:r w:rsidRPr="00895344">
        <w:rPr>
          <w:rFonts w:hint="eastAsia"/>
          <w:lang w:val="pt-BR" w:eastAsia="zh-CN"/>
        </w:rPr>
        <w:t>sendrecv</w:t>
      </w:r>
    </w:p>
    <w:p w14:paraId="05DFE64C" w14:textId="77777777" w:rsidR="00804D41" w:rsidRPr="00895344"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eastAsia="zh-CN"/>
        </w:rPr>
      </w:pPr>
      <w:r w:rsidRPr="00895344">
        <w:rPr>
          <w:lang w:val="pt-BR"/>
        </w:rPr>
        <w:t xml:space="preserve">a=curr:qos remote </w:t>
      </w:r>
      <w:r w:rsidRPr="00895344">
        <w:rPr>
          <w:rFonts w:hint="eastAsia"/>
          <w:lang w:val="pt-BR" w:eastAsia="zh-CN"/>
        </w:rPr>
        <w:t>sendrecv</w:t>
      </w:r>
    </w:p>
    <w:p w14:paraId="7992AB87" w14:textId="77777777" w:rsidR="00804D41" w:rsidRPr="00895344"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0ACB438C" w14:textId="77777777" w:rsidR="00804D41" w:rsidRPr="00895344"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none remote sendrecv</w:t>
      </w:r>
    </w:p>
    <w:p w14:paraId="32EAFBBF" w14:textId="77777777" w:rsidR="00804D41" w:rsidRPr="00EB0AAD"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a=rtpmap:98 H263</w:t>
      </w:r>
    </w:p>
    <w:p w14:paraId="7BC89677" w14:textId="77777777" w:rsidR="00804D41" w:rsidRPr="00EB0AAD"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m=audio 3</w:t>
      </w:r>
      <w:r w:rsidRPr="00EB0AAD">
        <w:rPr>
          <w:rFonts w:hint="eastAsia"/>
          <w:lang w:val="pt-BR" w:eastAsia="zh-CN"/>
        </w:rPr>
        <w:t>5</w:t>
      </w:r>
      <w:r w:rsidRPr="00EB0AAD">
        <w:rPr>
          <w:lang w:val="pt-BR"/>
        </w:rPr>
        <w:t>56 RTP/AVP 97</w:t>
      </w:r>
    </w:p>
    <w:p w14:paraId="59414964" w14:textId="77777777" w:rsidR="00804D41" w:rsidRPr="00EB0AAD"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b=AS:25.4</w:t>
      </w:r>
    </w:p>
    <w:p w14:paraId="38A96C67" w14:textId="77777777" w:rsidR="00804D41" w:rsidRPr="00EB0AAD"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 xml:space="preserve">a=curr:qos local </w:t>
      </w:r>
      <w:r>
        <w:rPr>
          <w:rFonts w:hint="eastAsia"/>
          <w:lang w:val="pt-BR" w:eastAsia="zh-CN"/>
        </w:rPr>
        <w:t>sendrecv</w:t>
      </w:r>
    </w:p>
    <w:p w14:paraId="56B0748C" w14:textId="77777777" w:rsidR="00804D41" w:rsidRPr="00EB0AAD"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eastAsia="zh-CN"/>
        </w:rPr>
      </w:pPr>
      <w:r>
        <w:rPr>
          <w:lang w:val="pt-BR"/>
        </w:rPr>
        <w:t xml:space="preserve">a=curr:qos remote </w:t>
      </w:r>
      <w:r>
        <w:rPr>
          <w:rFonts w:hint="eastAsia"/>
          <w:lang w:val="pt-BR" w:eastAsia="zh-CN"/>
        </w:rPr>
        <w:t>sendrecv</w:t>
      </w:r>
    </w:p>
    <w:p w14:paraId="4A74037D" w14:textId="77777777" w:rsidR="00804D41" w:rsidRPr="00EB0AAD"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mandatory local sendrecv</w:t>
      </w:r>
    </w:p>
    <w:p w14:paraId="5FB6AA13" w14:textId="77777777" w:rsidR="00804D41" w:rsidRPr="00EB0AAD"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rPr>
      </w:pPr>
      <w:r w:rsidRPr="00EB0AAD">
        <w:rPr>
          <w:lang w:val="pt-BR"/>
        </w:rPr>
        <w:t>a=des:qos none remote sendrecv</w:t>
      </w:r>
    </w:p>
    <w:p w14:paraId="7DA788AB" w14:textId="77777777" w:rsidR="00804D41" w:rsidRPr="00EB0AAD"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a=rtpmap:97 AMR</w:t>
      </w:r>
    </w:p>
    <w:p w14:paraId="1F330C4C" w14:textId="77777777" w:rsidR="00804D41" w:rsidRPr="00EB0AAD" w:rsidRDefault="00804D41" w:rsidP="00804D41">
      <w:pPr>
        <w:pStyle w:val="PL"/>
        <w:pBdr>
          <w:top w:val="single" w:sz="4" w:space="1" w:color="auto"/>
          <w:left w:val="single" w:sz="4" w:space="4" w:color="auto"/>
          <w:bottom w:val="single" w:sz="4" w:space="1" w:color="auto"/>
          <w:right w:val="single" w:sz="4" w:space="4" w:color="auto"/>
        </w:pBdr>
        <w:ind w:left="850" w:right="284" w:hanging="283"/>
        <w:rPr>
          <w:lang w:val="pt-BR" w:eastAsia="zh-CN"/>
        </w:rPr>
      </w:pPr>
      <w:r w:rsidRPr="00EB0AAD">
        <w:rPr>
          <w:lang w:val="pt-BR"/>
        </w:rPr>
        <w:t>a=fmtp:97 mode-set=0,2,5,7; maxframes</w:t>
      </w:r>
    </w:p>
    <w:bookmarkEnd w:id="587"/>
    <w:p w14:paraId="046B82F9" w14:textId="77777777" w:rsidR="00804D41" w:rsidRPr="00EB0AAD" w:rsidRDefault="00804D41" w:rsidP="00804D41">
      <w:pPr>
        <w:rPr>
          <w:lang w:val="pt-BR"/>
        </w:rPr>
      </w:pPr>
    </w:p>
    <w:p w14:paraId="2B8C4940" w14:textId="77777777" w:rsidR="00804D41" w:rsidRPr="00311E5C" w:rsidRDefault="00804D41" w:rsidP="00804D41">
      <w:pPr>
        <w:pStyle w:val="EX"/>
        <w:keepLines w:val="0"/>
      </w:pPr>
      <w:r>
        <w:rPr>
          <w:rFonts w:hint="eastAsia"/>
          <w:b/>
          <w:lang w:eastAsia="zh-CN"/>
        </w:rPr>
        <w:t xml:space="preserve">early </w:t>
      </w:r>
      <w:r w:rsidRPr="002D639B">
        <w:rPr>
          <w:b/>
        </w:rPr>
        <w:t>SDP</w:t>
      </w:r>
      <w:r w:rsidRPr="002D639B">
        <w:tab/>
        <w:t xml:space="preserve">The </w:t>
      </w:r>
      <w:r>
        <w:rPr>
          <w:rFonts w:hint="eastAsia"/>
          <w:lang w:eastAsia="zh-CN"/>
        </w:rPr>
        <w:t xml:space="preserve">early-session </w:t>
      </w:r>
      <w:r w:rsidRPr="002D639B">
        <w:t xml:space="preserve">SDP </w:t>
      </w:r>
      <w:r>
        <w:rPr>
          <w:rFonts w:hint="eastAsia"/>
          <w:lang w:eastAsia="zh-CN"/>
        </w:rPr>
        <w:t>answer</w:t>
      </w:r>
      <w:r>
        <w:t xml:space="preserve"> (</w:t>
      </w:r>
      <w:r>
        <w:rPr>
          <w:rFonts w:hint="eastAsia"/>
          <w:lang w:eastAsia="zh-CN"/>
        </w:rPr>
        <w:t xml:space="preserve">early </w:t>
      </w:r>
      <w:r>
        <w:t>SDP_</w:t>
      </w:r>
      <w:r>
        <w:rPr>
          <w:rFonts w:hint="eastAsia"/>
          <w:lang w:eastAsia="zh-CN"/>
        </w:rPr>
        <w:t>A1</w:t>
      </w:r>
      <w:r>
        <w:t xml:space="preserve">) contains a set of codecs supported </w:t>
      </w:r>
      <w:r w:rsidRPr="002D639B">
        <w:t>by UE#1</w:t>
      </w:r>
      <w:r>
        <w:rPr>
          <w:rFonts w:hint="eastAsia"/>
          <w:lang w:eastAsia="zh-CN"/>
        </w:rPr>
        <w:t xml:space="preserve"> </w:t>
      </w:r>
      <w:r>
        <w:t xml:space="preserve">to be used for </w:t>
      </w:r>
      <w:r>
        <w:rPr>
          <w:rFonts w:hint="eastAsia"/>
          <w:lang w:eastAsia="zh-CN"/>
        </w:rPr>
        <w:t>CAT</w:t>
      </w:r>
      <w:r>
        <w:t>. The preconditions are indicated as</w:t>
      </w:r>
      <w:r>
        <w:rPr>
          <w:rFonts w:hint="eastAsia"/>
          <w:lang w:eastAsia="zh-CN"/>
        </w:rPr>
        <w:t xml:space="preserve"> fulfilled</w:t>
      </w:r>
      <w:r>
        <w:t>.</w:t>
      </w:r>
    </w:p>
    <w:p w14:paraId="3FE2D7F8" w14:textId="77777777" w:rsidR="00804D41" w:rsidRDefault="00804D41" w:rsidP="00804D41">
      <w:pPr>
        <w:pStyle w:val="B1"/>
        <w:ind w:left="284" w:firstLine="0"/>
        <w:rPr>
          <w:b/>
          <w:bCs/>
          <w:lang w:eastAsia="zh-CN"/>
        </w:rPr>
      </w:pPr>
      <w:bookmarkStart w:id="588" w:name="_PERM_MCCTEMPBM_CRPT84840194___2"/>
      <w:r>
        <w:rPr>
          <w:rFonts w:hint="eastAsia"/>
          <w:b/>
          <w:bCs/>
          <w:lang w:eastAsia="zh-CN"/>
        </w:rPr>
        <w:t>11-12</w:t>
      </w:r>
      <w:r>
        <w:rPr>
          <w:rFonts w:hint="eastAsia"/>
          <w:b/>
          <w:bCs/>
          <w:lang w:eastAsia="zh-CN"/>
        </w:rPr>
        <w:tab/>
      </w:r>
      <w:r>
        <w:rPr>
          <w:b/>
          <w:bCs/>
        </w:rPr>
        <w:t>PRACK request (</w:t>
      </w:r>
      <w:r>
        <w:rPr>
          <w:rFonts w:hint="eastAsia"/>
          <w:b/>
          <w:bCs/>
          <w:lang w:eastAsia="zh-CN"/>
        </w:rPr>
        <w:t>CAT-AS to UE#2</w:t>
      </w:r>
      <w:r>
        <w:rPr>
          <w:b/>
          <w:bCs/>
        </w:rPr>
        <w:t>) see example in table</w:t>
      </w:r>
      <w:r w:rsidR="00E81604">
        <w:rPr>
          <w:b/>
          <w:bCs/>
        </w:rPr>
        <w:t> </w:t>
      </w:r>
      <w:r>
        <w:rPr>
          <w:b/>
          <w:bCs/>
        </w:rPr>
        <w:t>A.</w:t>
      </w:r>
      <w:r>
        <w:rPr>
          <w:rFonts w:hint="eastAsia"/>
          <w:b/>
          <w:bCs/>
          <w:lang w:eastAsia="zh-CN"/>
        </w:rPr>
        <w:t>4</w:t>
      </w:r>
      <w:r>
        <w:rPr>
          <w:b/>
          <w:bCs/>
        </w:rPr>
        <w:t>.4-</w:t>
      </w:r>
      <w:r>
        <w:rPr>
          <w:rFonts w:hint="eastAsia"/>
          <w:b/>
          <w:bCs/>
          <w:lang w:eastAsia="zh-CN"/>
        </w:rPr>
        <w:t>11</w:t>
      </w:r>
    </w:p>
    <w:bookmarkEnd w:id="588"/>
    <w:p w14:paraId="7C841603" w14:textId="77777777" w:rsidR="00804D41" w:rsidRDefault="00804D41" w:rsidP="00804D41">
      <w:pPr>
        <w:pStyle w:val="B1"/>
      </w:pPr>
      <w:r>
        <w:rPr>
          <w:lang w:eastAsia="zh-CN"/>
        </w:rPr>
        <w:tab/>
      </w:r>
      <w:r>
        <w:rPr>
          <w:rFonts w:hint="eastAsia"/>
          <w:lang w:eastAsia="zh-CN"/>
        </w:rPr>
        <w:t>CAT-AS forwards the</w:t>
      </w:r>
      <w:r>
        <w:t xml:space="preserve"> SIP PRACK request</w:t>
      </w:r>
      <w:r>
        <w:rPr>
          <w:rFonts w:hint="eastAsia"/>
          <w:lang w:eastAsia="zh-CN"/>
        </w:rPr>
        <w:t xml:space="preserve"> without early-session SDP answer</w:t>
      </w:r>
      <w:r>
        <w:t xml:space="preserve"> to UE#2.</w:t>
      </w:r>
    </w:p>
    <w:p w14:paraId="724D77E2" w14:textId="77777777" w:rsidR="00804D41" w:rsidRPr="002D639B" w:rsidRDefault="00804D41" w:rsidP="00804D41">
      <w:pPr>
        <w:pStyle w:val="TH"/>
      </w:pPr>
      <w:r>
        <w:t>Table</w:t>
      </w:r>
      <w:r w:rsidR="00E81604">
        <w:t> </w:t>
      </w:r>
      <w:r>
        <w:t>A.</w:t>
      </w:r>
      <w:r>
        <w:rPr>
          <w:rFonts w:hint="eastAsia"/>
          <w:lang w:eastAsia="zh-CN"/>
        </w:rPr>
        <w:t>4</w:t>
      </w:r>
      <w:r>
        <w:t>.</w:t>
      </w:r>
      <w:r>
        <w:rPr>
          <w:rFonts w:hint="eastAsia"/>
          <w:lang w:eastAsia="zh-CN"/>
        </w:rPr>
        <w:t>4</w:t>
      </w:r>
      <w:r>
        <w:t>-</w:t>
      </w:r>
      <w:r>
        <w:rPr>
          <w:rFonts w:hint="eastAsia"/>
          <w:lang w:eastAsia="zh-CN"/>
        </w:rPr>
        <w:t>11</w:t>
      </w:r>
      <w:r>
        <w:t xml:space="preserve">: </w:t>
      </w:r>
      <w:r>
        <w:rPr>
          <w:rFonts w:hint="eastAsia"/>
          <w:lang w:eastAsia="zh-CN"/>
        </w:rPr>
        <w:t>PRACK</w:t>
      </w:r>
      <w:r>
        <w:t xml:space="preserve"> request (</w:t>
      </w:r>
      <w:r>
        <w:rPr>
          <w:rFonts w:hint="eastAsia"/>
          <w:lang w:eastAsia="zh-CN"/>
        </w:rPr>
        <w:t xml:space="preserve">CAT-AS to </w:t>
      </w:r>
      <w:r>
        <w:t>UE#</w:t>
      </w:r>
      <w:r>
        <w:rPr>
          <w:rFonts w:hint="eastAsia"/>
          <w:lang w:eastAsia="zh-CN"/>
        </w:rPr>
        <w:t>2</w:t>
      </w:r>
      <w:r w:rsidRPr="002D639B">
        <w:t>)</w:t>
      </w:r>
    </w:p>
    <w:p w14:paraId="20FD109D"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bookmarkStart w:id="589" w:name="_PERM_MCCTEMPBM_CRPT84840195___2"/>
      <w:r>
        <w:rPr>
          <w:rFonts w:hint="eastAsia"/>
          <w:lang w:eastAsia="zh-CN"/>
        </w:rPr>
        <w:t>PRACK</w:t>
      </w:r>
      <w:r w:rsidRPr="002D639B">
        <w:t xml:space="preserve"> sip:</w:t>
      </w:r>
      <w:r w:rsidR="00487A39" w:rsidRPr="002F15D3">
        <w:rPr>
          <w:rFonts w:cs="Courier New"/>
          <w:szCs w:val="16"/>
          <w:lang w:val="en-US"/>
        </w:rPr>
        <w:t>user2_public1@home2.net;gr=urn:uuid:2ad8950e-48a5-4a74-8d99-ad76cc7fc74</w:t>
      </w:r>
      <w:r w:rsidRPr="002D639B">
        <w:t>SIP/2.0</w:t>
      </w:r>
    </w:p>
    <w:p w14:paraId="27732616"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 xml:space="preserve">Via: </w:t>
      </w:r>
      <w:r>
        <w:t>SIP/2.0/UDP catas.home2.net;branch=z9hG4bK6</w:t>
      </w:r>
      <w:r>
        <w:rPr>
          <w:rFonts w:hint="eastAsia"/>
          <w:lang w:eastAsia="zh-CN"/>
        </w:rPr>
        <w:t>1</w:t>
      </w:r>
      <w:r>
        <w:t>4Q</w:t>
      </w:r>
      <w:r>
        <w:rPr>
          <w:rFonts w:hint="eastAsia"/>
          <w:lang w:eastAsia="zh-CN"/>
        </w:rPr>
        <w:t>63</w:t>
      </w:r>
      <w:r w:rsidRPr="002D639B">
        <w:t>.1</w:t>
      </w:r>
      <w:r>
        <w:rPr>
          <w:rFonts w:hint="eastAsia"/>
          <w:lang w:eastAsia="zh-CN"/>
        </w:rPr>
        <w:t xml:space="preserve">, </w:t>
      </w:r>
      <w:r w:rsidRPr="002D639B">
        <w:t>SIP/2.0/UDP scscf2.home2.net;branch=z9hG4bK</w:t>
      </w:r>
      <w:r>
        <w:rPr>
          <w:rFonts w:hint="eastAsia"/>
          <w:lang w:eastAsia="zh-CN"/>
        </w:rPr>
        <w:t>4</w:t>
      </w:r>
      <w:r>
        <w:t>64z</w:t>
      </w:r>
      <w:r w:rsidRPr="002D639B">
        <w:t>7</w:t>
      </w:r>
      <w:r>
        <w:rPr>
          <w:rFonts w:hint="eastAsia"/>
          <w:lang w:eastAsia="zh-CN"/>
        </w:rPr>
        <w:t>3</w:t>
      </w:r>
      <w:r w:rsidRPr="002D639B">
        <w:t>.1,</w:t>
      </w:r>
      <w:r>
        <w:t xml:space="preserve"> </w:t>
      </w:r>
      <w:r w:rsidRPr="002D639B">
        <w:t>SIP/2.0/UDP scscf1.home1.net;branch=z9hG4bK3</w:t>
      </w:r>
      <w:r>
        <w:rPr>
          <w:rFonts w:hint="eastAsia"/>
          <w:lang w:eastAsia="zh-CN"/>
        </w:rPr>
        <w:t>51</w:t>
      </w:r>
      <w:r w:rsidRPr="002D639B">
        <w:t>b</w:t>
      </w:r>
      <w:r>
        <w:rPr>
          <w:rFonts w:hint="eastAsia"/>
          <w:lang w:eastAsia="zh-CN"/>
        </w:rPr>
        <w:t>51</w:t>
      </w:r>
      <w:r w:rsidRPr="002D639B">
        <w:t>.1, SIP/2.0/UDP pcscf1.visited1.net;branch=z9hG4bK</w:t>
      </w:r>
      <w:smartTag w:uri="urn:schemas-microsoft-com:office:smarttags" w:element="chmetcnv">
        <w:smartTagPr>
          <w:attr w:name="TCSC" w:val="0"/>
          <w:attr w:name="NumberType" w:val="1"/>
          <w:attr w:name="Negative" w:val="False"/>
          <w:attr w:name="HasSpace" w:val="False"/>
          <w:attr w:name="SourceValue" w:val="582"/>
          <w:attr w:name="UnitName" w:val="F"/>
        </w:smartTagPr>
        <w:r>
          <w:rPr>
            <w:rFonts w:hint="eastAsia"/>
            <w:lang w:eastAsia="zh-CN"/>
          </w:rPr>
          <w:t>58</w:t>
        </w:r>
        <w:r w:rsidRPr="002D639B">
          <w:t>2f</w:t>
        </w:r>
      </w:smartTag>
      <w:r>
        <w:rPr>
          <w:rFonts w:hint="eastAsia"/>
          <w:lang w:eastAsia="zh-CN"/>
        </w:rPr>
        <w:t>12</w:t>
      </w:r>
      <w:r>
        <w:t xml:space="preserve">.1, </w:t>
      </w:r>
      <w:r w:rsidRPr="002D639B">
        <w:t>SIP/2.0/UDP [5555::aaa:bbb:ccc:ddd]:1357;comp=sigcomp;branch=z9hG4bKna</w:t>
      </w:r>
      <w:r>
        <w:rPr>
          <w:rFonts w:hint="eastAsia"/>
          <w:lang w:eastAsia="zh-CN"/>
        </w:rPr>
        <w:t>234</w:t>
      </w:r>
      <w:r w:rsidRPr="002D639B">
        <w:t>s7</w:t>
      </w:r>
    </w:p>
    <w:p w14:paraId="0788E5AC"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sidRPr="002D639B">
        <w:t xml:space="preserve">Max-Forwards: </w:t>
      </w:r>
      <w:r>
        <w:rPr>
          <w:rFonts w:hint="eastAsia"/>
          <w:lang w:eastAsia="zh-CN"/>
        </w:rPr>
        <w:t>66</w:t>
      </w:r>
    </w:p>
    <w:p w14:paraId="29DFBC7F" w14:textId="77777777" w:rsidR="00804D41"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Privacy:</w:t>
      </w:r>
    </w:p>
    <w:p w14:paraId="074F12C8"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From:</w:t>
      </w:r>
    </w:p>
    <w:p w14:paraId="7F90306F"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p>
    <w:p w14:paraId="599F11DA"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467CB807"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pPr>
      <w:r w:rsidRPr="002D639B">
        <w:t>Cseq: 12</w:t>
      </w:r>
      <w:r>
        <w:rPr>
          <w:rFonts w:hint="eastAsia"/>
          <w:lang w:eastAsia="zh-CN"/>
        </w:rPr>
        <w:t>8</w:t>
      </w:r>
      <w:r w:rsidRPr="002D639B">
        <w:t xml:space="preserve"> </w:t>
      </w:r>
      <w:r>
        <w:rPr>
          <w:rFonts w:hint="eastAsia"/>
          <w:lang w:eastAsia="zh-CN"/>
        </w:rPr>
        <w:t>PRACK</w:t>
      </w:r>
    </w:p>
    <w:p w14:paraId="39ACCA99"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rsidRPr="002D639B">
        <w:t>Contact:</w:t>
      </w:r>
    </w:p>
    <w:p w14:paraId="34E51232" w14:textId="77777777" w:rsidR="00804D41" w:rsidRPr="002D639B" w:rsidRDefault="00804D41" w:rsidP="00804D41">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r>
        <w:t xml:space="preserve">Content-Length: </w:t>
      </w:r>
      <w:r>
        <w:rPr>
          <w:rFonts w:hint="eastAsia"/>
          <w:lang w:eastAsia="zh-CN"/>
        </w:rPr>
        <w:t>0</w:t>
      </w:r>
    </w:p>
    <w:bookmarkEnd w:id="589"/>
    <w:p w14:paraId="52F7CDFF" w14:textId="77777777" w:rsidR="00804D41" w:rsidRDefault="00804D41" w:rsidP="00804D41"/>
    <w:p w14:paraId="07A69492" w14:textId="77777777" w:rsidR="00804D41" w:rsidRDefault="00804D41" w:rsidP="00804D41">
      <w:pPr>
        <w:pStyle w:val="B1"/>
        <w:ind w:left="284" w:firstLine="0"/>
        <w:rPr>
          <w:b/>
          <w:bCs/>
        </w:rPr>
      </w:pPr>
      <w:bookmarkStart w:id="590" w:name="_PERM_MCCTEMPBM_CRPT84840196___2"/>
      <w:r>
        <w:rPr>
          <w:rFonts w:hint="eastAsia"/>
          <w:b/>
          <w:bCs/>
          <w:lang w:eastAsia="zh-CN"/>
        </w:rPr>
        <w:t>13-16</w:t>
      </w:r>
      <w:r>
        <w:rPr>
          <w:rFonts w:hint="eastAsia"/>
          <w:b/>
          <w:bCs/>
          <w:lang w:eastAsia="zh-CN"/>
        </w:rPr>
        <w:tab/>
      </w:r>
      <w:r>
        <w:rPr>
          <w:b/>
          <w:bCs/>
        </w:rPr>
        <w:t xml:space="preserve">200 (OK) response to PRACK </w:t>
      </w:r>
      <w:r w:rsidR="00B068FE">
        <w:rPr>
          <w:b/>
          <w:bCs/>
        </w:rPr>
        <w:t xml:space="preserve">request </w:t>
      </w:r>
      <w:r>
        <w:rPr>
          <w:b/>
          <w:bCs/>
        </w:rPr>
        <w:t>(UE#2 to UE#1)</w:t>
      </w:r>
    </w:p>
    <w:bookmarkEnd w:id="590"/>
    <w:p w14:paraId="1C9E4BDB" w14:textId="77777777" w:rsidR="00804D41" w:rsidRDefault="00804D41" w:rsidP="00804D41">
      <w:pPr>
        <w:pStyle w:val="B1"/>
      </w:pPr>
      <w:r>
        <w:tab/>
        <w:t>UE#2 sends a SIP 200 (OK) response for the SIP PRACK request to UE#1.</w:t>
      </w:r>
    </w:p>
    <w:p w14:paraId="7FD0C77A" w14:textId="77777777" w:rsidR="00804D41" w:rsidRDefault="00804D41" w:rsidP="00804D41">
      <w:pPr>
        <w:pStyle w:val="B1"/>
        <w:ind w:left="284" w:firstLine="0"/>
        <w:rPr>
          <w:b/>
          <w:bCs/>
          <w:lang w:eastAsia="zh-CN"/>
        </w:rPr>
      </w:pPr>
      <w:bookmarkStart w:id="591" w:name="_PERM_MCCTEMPBM_CRPT84840197___2"/>
      <w:r>
        <w:rPr>
          <w:rFonts w:hint="eastAsia"/>
          <w:b/>
          <w:bCs/>
          <w:lang w:eastAsia="zh-CN"/>
        </w:rPr>
        <w:t>17</w:t>
      </w:r>
      <w:r>
        <w:rPr>
          <w:b/>
          <w:bCs/>
        </w:rPr>
        <w:t>-</w:t>
      </w:r>
      <w:r>
        <w:rPr>
          <w:rFonts w:hint="eastAsia"/>
          <w:b/>
          <w:bCs/>
          <w:lang w:eastAsia="zh-CN"/>
        </w:rPr>
        <w:t>18</w:t>
      </w:r>
      <w:r>
        <w:rPr>
          <w:b/>
          <w:bCs/>
        </w:rPr>
        <w:tab/>
      </w:r>
      <w:r>
        <w:rPr>
          <w:rFonts w:hint="eastAsia"/>
          <w:b/>
          <w:bCs/>
          <w:lang w:eastAsia="zh-CN"/>
        </w:rPr>
        <w:t>180</w:t>
      </w:r>
      <w:r>
        <w:rPr>
          <w:b/>
          <w:bCs/>
        </w:rPr>
        <w:t xml:space="preserve"> (</w:t>
      </w:r>
      <w:r>
        <w:rPr>
          <w:rFonts w:hint="eastAsia"/>
          <w:b/>
          <w:bCs/>
          <w:lang w:eastAsia="zh-CN"/>
        </w:rPr>
        <w:t>Ringing</w:t>
      </w:r>
      <w:r>
        <w:rPr>
          <w:b/>
          <w:bCs/>
        </w:rPr>
        <w:t xml:space="preserve">) response to INVITE </w:t>
      </w:r>
      <w:r w:rsidR="00B068FE">
        <w:rPr>
          <w:b/>
          <w:bCs/>
        </w:rPr>
        <w:t xml:space="preserve">request </w:t>
      </w:r>
      <w:r>
        <w:rPr>
          <w:b/>
          <w:bCs/>
        </w:rPr>
        <w:t>(UE#2 to CAT-AS)</w:t>
      </w:r>
    </w:p>
    <w:bookmarkEnd w:id="591"/>
    <w:p w14:paraId="078198FF" w14:textId="77777777" w:rsidR="00804D41" w:rsidRDefault="00804D41" w:rsidP="00804D41">
      <w:pPr>
        <w:pStyle w:val="B1"/>
      </w:pPr>
      <w:r>
        <w:tab/>
        <w:t>The called party is alerted. UE#2 sends a SIP 180 (Ringing) provisional response for the INVITE request to</w:t>
      </w:r>
      <w:r>
        <w:rPr>
          <w:rFonts w:hint="eastAsia"/>
          <w:lang w:eastAsia="zh-CN"/>
        </w:rPr>
        <w:t>wards UE#1</w:t>
      </w:r>
      <w:r>
        <w:t>.</w:t>
      </w:r>
    </w:p>
    <w:p w14:paraId="11D723EA" w14:textId="77777777" w:rsidR="00804D41" w:rsidRDefault="00804D41" w:rsidP="00804D41">
      <w:pPr>
        <w:pStyle w:val="B1"/>
        <w:rPr>
          <w:lang w:eastAsia="zh-CN"/>
        </w:rPr>
      </w:pPr>
      <w:r>
        <w:lastRenderedPageBreak/>
        <w:tab/>
        <w:t>The CAT-AS terminates the provisional response.</w:t>
      </w:r>
    </w:p>
    <w:p w14:paraId="0589811B" w14:textId="77777777" w:rsidR="00804D41" w:rsidRPr="002D639B" w:rsidRDefault="00804D41" w:rsidP="00804D41">
      <w:pPr>
        <w:pStyle w:val="B1"/>
        <w:rPr>
          <w:lang w:eastAsia="zh-CN"/>
        </w:rPr>
      </w:pPr>
      <w:r>
        <w:rPr>
          <w:lang w:eastAsia="zh-CN"/>
        </w:rPr>
        <w:tab/>
      </w:r>
      <w:r>
        <w:rPr>
          <w:rFonts w:hint="eastAsia"/>
          <w:lang w:eastAsia="zh-CN"/>
        </w:rPr>
        <w:t xml:space="preserve">The CAT-AS </w:t>
      </w:r>
      <w:r>
        <w:t xml:space="preserve">instructs the MRF to </w:t>
      </w:r>
      <w:r>
        <w:rPr>
          <w:rFonts w:hint="eastAsia"/>
          <w:lang w:eastAsia="zh-CN"/>
        </w:rPr>
        <w:t>play</w:t>
      </w:r>
      <w:r>
        <w:t xml:space="preserve"> CAT media.</w:t>
      </w:r>
    </w:p>
    <w:p w14:paraId="072AAC06" w14:textId="77777777" w:rsidR="00804D41" w:rsidRDefault="00804D41" w:rsidP="00804D41">
      <w:pPr>
        <w:pStyle w:val="B1"/>
        <w:ind w:left="284" w:firstLine="0"/>
        <w:rPr>
          <w:b/>
          <w:bCs/>
        </w:rPr>
      </w:pPr>
      <w:bookmarkStart w:id="592" w:name="_PERM_MCCTEMPBM_CRPT84840198___2"/>
      <w:r>
        <w:rPr>
          <w:rFonts w:hint="eastAsia"/>
          <w:b/>
          <w:bCs/>
          <w:lang w:eastAsia="zh-CN"/>
        </w:rPr>
        <w:t>19</w:t>
      </w:r>
      <w:r>
        <w:rPr>
          <w:b/>
          <w:bCs/>
        </w:rPr>
        <w:t>-2</w:t>
      </w:r>
      <w:r>
        <w:rPr>
          <w:rFonts w:hint="eastAsia"/>
          <w:b/>
          <w:bCs/>
          <w:lang w:eastAsia="zh-CN"/>
        </w:rPr>
        <w:t>0</w:t>
      </w:r>
      <w:r>
        <w:rPr>
          <w:b/>
          <w:bCs/>
        </w:rPr>
        <w:tab/>
        <w:t xml:space="preserve">200 (OK) response to INVITE </w:t>
      </w:r>
      <w:r w:rsidR="00B068FE">
        <w:rPr>
          <w:b/>
          <w:bCs/>
        </w:rPr>
        <w:t xml:space="preserve">request </w:t>
      </w:r>
      <w:r>
        <w:rPr>
          <w:b/>
          <w:bCs/>
        </w:rPr>
        <w:t>(UE#2 to CAT-AS)</w:t>
      </w:r>
    </w:p>
    <w:bookmarkEnd w:id="592"/>
    <w:p w14:paraId="0B161309" w14:textId="77777777" w:rsidR="00804D41" w:rsidRDefault="00804D41" w:rsidP="00804D41">
      <w:pPr>
        <w:pStyle w:val="B1"/>
      </w:pPr>
      <w:r>
        <w:tab/>
        <w:t>The called party answers the call. UE#2 sends a SIP 200 (OK) final response for the SIP INVITE request to</w:t>
      </w:r>
      <w:r>
        <w:rPr>
          <w:rFonts w:hint="eastAsia"/>
          <w:lang w:eastAsia="zh-CN"/>
        </w:rPr>
        <w:t>wards UE#1</w:t>
      </w:r>
      <w:r>
        <w:t>.</w:t>
      </w:r>
    </w:p>
    <w:p w14:paraId="68E5043A" w14:textId="77777777" w:rsidR="00804D41" w:rsidRDefault="00804D41" w:rsidP="00804D41">
      <w:pPr>
        <w:pStyle w:val="B1"/>
      </w:pPr>
      <w:r>
        <w:tab/>
        <w:t>The CAT-AS instructs the MRF to stop CAT media.</w:t>
      </w:r>
    </w:p>
    <w:p w14:paraId="34E01B9C" w14:textId="77777777" w:rsidR="00804D41" w:rsidRDefault="00804D41" w:rsidP="00804D41">
      <w:pPr>
        <w:pStyle w:val="B1"/>
        <w:ind w:left="284" w:firstLine="0"/>
        <w:rPr>
          <w:b/>
          <w:bCs/>
        </w:rPr>
      </w:pPr>
      <w:bookmarkStart w:id="593" w:name="_PERM_MCCTEMPBM_CRPT84840199___2"/>
      <w:r>
        <w:rPr>
          <w:b/>
          <w:bCs/>
        </w:rPr>
        <w:t>2</w:t>
      </w:r>
      <w:r>
        <w:rPr>
          <w:rFonts w:hint="eastAsia"/>
          <w:b/>
          <w:bCs/>
          <w:lang w:eastAsia="zh-CN"/>
        </w:rPr>
        <w:t>1</w:t>
      </w:r>
      <w:r>
        <w:rPr>
          <w:b/>
          <w:bCs/>
        </w:rPr>
        <w:t>-</w:t>
      </w:r>
      <w:r>
        <w:rPr>
          <w:rFonts w:hint="eastAsia"/>
          <w:b/>
          <w:bCs/>
          <w:lang w:eastAsia="zh-CN"/>
        </w:rPr>
        <w:t>22</w:t>
      </w:r>
      <w:r>
        <w:rPr>
          <w:b/>
          <w:bCs/>
        </w:rPr>
        <w:tab/>
        <w:t xml:space="preserve">200 (OK) response to INVITE </w:t>
      </w:r>
      <w:r w:rsidR="00B068FE">
        <w:rPr>
          <w:b/>
          <w:bCs/>
        </w:rPr>
        <w:t xml:space="preserve">request </w:t>
      </w:r>
      <w:r>
        <w:rPr>
          <w:b/>
          <w:bCs/>
        </w:rPr>
        <w:t>(CAT-AS to UE#1)</w:t>
      </w:r>
    </w:p>
    <w:bookmarkEnd w:id="593"/>
    <w:p w14:paraId="148FF0CA" w14:textId="77777777" w:rsidR="00804D41" w:rsidRDefault="00804D41" w:rsidP="00804D41">
      <w:pPr>
        <w:pStyle w:val="B1"/>
      </w:pPr>
      <w:r>
        <w:tab/>
        <w:t>The CAT-AS forwards the SIP 200 (OK) response to UE#1.</w:t>
      </w:r>
    </w:p>
    <w:p w14:paraId="711522F0" w14:textId="77777777" w:rsidR="00804D41" w:rsidRDefault="00804D41" w:rsidP="00804D41">
      <w:pPr>
        <w:pStyle w:val="B1"/>
      </w:pPr>
      <w:r>
        <w:tab/>
        <w:t xml:space="preserve">A </w:t>
      </w:r>
      <w:r>
        <w:rPr>
          <w:rFonts w:hint="eastAsia"/>
          <w:lang w:eastAsia="zh-CN"/>
        </w:rPr>
        <w:t>regular session</w:t>
      </w:r>
      <w:r>
        <w:t xml:space="preserve"> is established between UE#1 and UE#2.</w:t>
      </w:r>
    </w:p>
    <w:p w14:paraId="52EA3BCF" w14:textId="77777777" w:rsidR="00804D41" w:rsidRDefault="00804D41" w:rsidP="00804D41">
      <w:pPr>
        <w:pStyle w:val="B1"/>
      </w:pPr>
      <w:r>
        <w:tab/>
        <w:t xml:space="preserve">The early </w:t>
      </w:r>
      <w:r>
        <w:rPr>
          <w:rFonts w:hint="eastAsia"/>
          <w:lang w:eastAsia="zh-CN"/>
        </w:rPr>
        <w:t>session</w:t>
      </w:r>
      <w:r>
        <w:t xml:space="preserve"> between UE#1 and the CAT-AS is terminated.</w:t>
      </w:r>
    </w:p>
    <w:p w14:paraId="7F056051" w14:textId="77777777" w:rsidR="00804D41" w:rsidRDefault="00804D41" w:rsidP="00804D41">
      <w:pPr>
        <w:pStyle w:val="B1"/>
        <w:ind w:left="284" w:firstLine="0"/>
        <w:rPr>
          <w:b/>
          <w:bCs/>
        </w:rPr>
      </w:pPr>
      <w:bookmarkStart w:id="594" w:name="_PERM_MCCTEMPBM_CRPT84840200___2"/>
      <w:r>
        <w:rPr>
          <w:rFonts w:hint="eastAsia"/>
          <w:b/>
          <w:bCs/>
          <w:lang w:eastAsia="zh-CN"/>
        </w:rPr>
        <w:t>23-24</w:t>
      </w:r>
      <w:r>
        <w:rPr>
          <w:rFonts w:hint="eastAsia"/>
          <w:b/>
          <w:bCs/>
          <w:lang w:eastAsia="zh-CN"/>
        </w:rPr>
        <w:tab/>
      </w:r>
      <w:r>
        <w:rPr>
          <w:b/>
          <w:bCs/>
        </w:rPr>
        <w:t>ACK request (UE#1 to UE#2)</w:t>
      </w:r>
    </w:p>
    <w:bookmarkEnd w:id="594"/>
    <w:p w14:paraId="0C4D07C1" w14:textId="77777777" w:rsidR="00804D41" w:rsidRPr="004739F5" w:rsidRDefault="00804D41" w:rsidP="00804D41">
      <w:pPr>
        <w:pStyle w:val="B1"/>
      </w:pPr>
      <w:r>
        <w:tab/>
        <w:t>UE#1 sends a SIP ACK request, which acknowledges the 200 (OK) final response, to UE#2.</w:t>
      </w:r>
    </w:p>
    <w:p w14:paraId="022F2233" w14:textId="77777777" w:rsidR="00454B4A" w:rsidRPr="00454B4A" w:rsidRDefault="00454B4A" w:rsidP="00454B4A"/>
    <w:p w14:paraId="653FC303" w14:textId="77777777" w:rsidR="00CB4F50" w:rsidRDefault="00CB4F50" w:rsidP="006B2414">
      <w:pPr>
        <w:pStyle w:val="Heading1"/>
        <w:rPr>
          <w:lang w:eastAsia="ja-JP"/>
        </w:rPr>
      </w:pPr>
      <w:bookmarkStart w:id="595" w:name="_Toc20131438"/>
      <w:bookmarkStart w:id="596" w:name="_Toc36122565"/>
      <w:bookmarkStart w:id="597" w:name="_Toc45183264"/>
      <w:bookmarkStart w:id="598" w:name="_Toc45696705"/>
      <w:bookmarkStart w:id="599" w:name="_Toc163140029"/>
      <w:r>
        <w:t>A.5</w:t>
      </w:r>
      <w:r>
        <w:tab/>
      </w:r>
      <w:r w:rsidR="006B2414" w:rsidRPr="007F21A7">
        <w:rPr>
          <w:rFonts w:hint="eastAsia"/>
          <w:lang w:eastAsia="ja-JP"/>
        </w:rPr>
        <w:t xml:space="preserve">CAT Gateway model </w:t>
      </w:r>
      <w:r w:rsidR="006B2414" w:rsidRPr="007F21A7">
        <w:rPr>
          <w:lang w:eastAsia="ja-JP"/>
        </w:rPr>
        <w:t>signalling</w:t>
      </w:r>
      <w:r w:rsidR="006B2414" w:rsidRPr="007F21A7">
        <w:rPr>
          <w:rFonts w:hint="eastAsia"/>
          <w:lang w:eastAsia="ja-JP"/>
        </w:rPr>
        <w:t xml:space="preserve"> flows</w:t>
      </w:r>
      <w:bookmarkEnd w:id="595"/>
      <w:bookmarkEnd w:id="596"/>
      <w:bookmarkEnd w:id="597"/>
      <w:bookmarkEnd w:id="598"/>
      <w:bookmarkEnd w:id="599"/>
    </w:p>
    <w:p w14:paraId="5A2924AE" w14:textId="77777777" w:rsidR="00893244" w:rsidRDefault="00893244" w:rsidP="006B2414">
      <w:pPr>
        <w:pStyle w:val="Heading2"/>
      </w:pPr>
      <w:bookmarkStart w:id="600" w:name="_Toc20131439"/>
      <w:bookmarkStart w:id="601" w:name="_Toc36122566"/>
      <w:bookmarkStart w:id="602" w:name="_Toc45183265"/>
      <w:bookmarkStart w:id="603" w:name="_Toc45696706"/>
      <w:bookmarkStart w:id="604" w:name="_Toc163140030"/>
      <w:r>
        <w:t>A.5.1</w:t>
      </w:r>
      <w:r>
        <w:tab/>
        <w:t>Introduction</w:t>
      </w:r>
      <w:bookmarkEnd w:id="600"/>
      <w:bookmarkEnd w:id="601"/>
      <w:bookmarkEnd w:id="602"/>
      <w:bookmarkEnd w:id="603"/>
      <w:bookmarkEnd w:id="604"/>
    </w:p>
    <w:p w14:paraId="777108D7" w14:textId="77777777" w:rsidR="00893244" w:rsidRDefault="00893244" w:rsidP="00893244">
      <w:r>
        <w:t xml:space="preserve">The following flows show establishment of a session between UE#1 and UE#2, using the </w:t>
      </w:r>
      <w:r>
        <w:rPr>
          <w:rFonts w:hint="eastAsia"/>
          <w:lang w:eastAsia="ja-JP"/>
        </w:rPr>
        <w:t>gateway</w:t>
      </w:r>
      <w:r>
        <w:t xml:space="preserve"> model </w:t>
      </w:r>
      <w:r>
        <w:rPr>
          <w:rFonts w:hint="eastAsia"/>
          <w:lang w:eastAsia="ja-JP"/>
        </w:rPr>
        <w:t>as defined in RFC</w:t>
      </w:r>
      <w:r w:rsidR="00E81604">
        <w:rPr>
          <w:lang w:eastAsia="ja-JP"/>
        </w:rPr>
        <w:t> </w:t>
      </w:r>
      <w:r>
        <w:rPr>
          <w:rFonts w:hint="eastAsia"/>
          <w:lang w:eastAsia="ja-JP"/>
        </w:rPr>
        <w:t>3960</w:t>
      </w:r>
      <w:r w:rsidR="00E81604">
        <w:rPr>
          <w:lang w:eastAsia="ja-JP"/>
        </w:rPr>
        <w:t> </w:t>
      </w:r>
      <w:r>
        <w:rPr>
          <w:rFonts w:hint="eastAsia"/>
          <w:lang w:eastAsia="ja-JP"/>
        </w:rPr>
        <w:t>[8]</w:t>
      </w:r>
      <w:r>
        <w:t xml:space="preserve"> to provide CAT to UE#1. The following flows are included:</w:t>
      </w:r>
    </w:p>
    <w:p w14:paraId="466D13F2" w14:textId="77777777" w:rsidR="00893244" w:rsidRDefault="00893244" w:rsidP="00893244">
      <w:pPr>
        <w:pStyle w:val="B1"/>
      </w:pPr>
      <w:r>
        <w:t>-</w:t>
      </w:r>
      <w:r>
        <w:tab/>
      </w:r>
      <w:r w:rsidR="0002631C">
        <w:t>clause</w:t>
      </w:r>
      <w:r w:rsidR="00E81604">
        <w:t> </w:t>
      </w:r>
      <w:r>
        <w:t>A.</w:t>
      </w:r>
      <w:r>
        <w:rPr>
          <w:rFonts w:hint="eastAsia"/>
          <w:lang w:eastAsia="ja-JP"/>
        </w:rPr>
        <w:t>5</w:t>
      </w:r>
      <w:r>
        <w:t>.2 shows CAT, using the</w:t>
      </w:r>
      <w:r>
        <w:rPr>
          <w:rFonts w:hint="eastAsia"/>
          <w:lang w:eastAsia="ja-JP"/>
        </w:rPr>
        <w:t xml:space="preserve"> gateway</w:t>
      </w:r>
      <w:r>
        <w:t xml:space="preserve"> model, when UE#1 and UE#2 have resources available;</w:t>
      </w:r>
    </w:p>
    <w:p w14:paraId="61A2FDDC" w14:textId="77777777" w:rsidR="00956642" w:rsidRDefault="00956642" w:rsidP="00956642">
      <w:pPr>
        <w:pStyle w:val="B1"/>
      </w:pPr>
      <w:r>
        <w:t>-</w:t>
      </w:r>
      <w:r>
        <w:tab/>
      </w:r>
      <w:r w:rsidR="0002631C">
        <w:t>clause</w:t>
      </w:r>
      <w:r>
        <w:t> A.</w:t>
      </w:r>
      <w:r>
        <w:rPr>
          <w:rFonts w:hint="eastAsia"/>
          <w:lang w:eastAsia="ja-JP"/>
        </w:rPr>
        <w:t>5</w:t>
      </w:r>
      <w:r>
        <w:t>.2</w:t>
      </w:r>
      <w:r>
        <w:rPr>
          <w:lang w:eastAsia="zh-CN"/>
        </w:rPr>
        <w:t>A</w:t>
      </w:r>
      <w:r>
        <w:t xml:space="preserve"> shows </w:t>
      </w:r>
      <w:r>
        <w:rPr>
          <w:rFonts w:hint="eastAsia"/>
          <w:lang w:eastAsia="zh-CN"/>
        </w:rPr>
        <w:t xml:space="preserve">gateway model </w:t>
      </w:r>
      <w:r>
        <w:t>CAT using</w:t>
      </w:r>
      <w:r>
        <w:rPr>
          <w:rFonts w:hint="eastAsia"/>
          <w:lang w:eastAsia="zh-CN"/>
        </w:rPr>
        <w:t xml:space="preserve"> reINVITE</w:t>
      </w:r>
      <w:r w:rsidR="00B068FE">
        <w:rPr>
          <w:lang w:eastAsia="zh-CN"/>
        </w:rPr>
        <w:t xml:space="preserve"> request</w:t>
      </w:r>
      <w:r>
        <w:t>, when UE#1 and UE#2 have resources available;</w:t>
      </w:r>
    </w:p>
    <w:p w14:paraId="44F1BDAF" w14:textId="77777777" w:rsidR="00893244" w:rsidRDefault="00893244" w:rsidP="00893244">
      <w:pPr>
        <w:pStyle w:val="B1"/>
      </w:pPr>
      <w:r>
        <w:t>-</w:t>
      </w:r>
      <w:r>
        <w:tab/>
      </w:r>
      <w:r w:rsidR="0002631C">
        <w:t>clause</w:t>
      </w:r>
      <w:r w:rsidR="00E81604">
        <w:t> </w:t>
      </w:r>
      <w:r>
        <w:t>A.</w:t>
      </w:r>
      <w:r>
        <w:rPr>
          <w:rFonts w:hint="eastAsia"/>
          <w:lang w:eastAsia="ja-JP"/>
        </w:rPr>
        <w:t>5</w:t>
      </w:r>
      <w:r>
        <w:t>.</w:t>
      </w:r>
      <w:r w:rsidR="00E81604">
        <w:t>3</w:t>
      </w:r>
      <w:r>
        <w:t xml:space="preserve"> shows CAT, using the </w:t>
      </w:r>
      <w:r>
        <w:rPr>
          <w:rFonts w:hint="eastAsia"/>
          <w:lang w:eastAsia="ja-JP"/>
        </w:rPr>
        <w:t>gateway</w:t>
      </w:r>
      <w:r>
        <w:t xml:space="preserve"> model, when UE#1 does not have resources available;</w:t>
      </w:r>
    </w:p>
    <w:p w14:paraId="0906B779" w14:textId="77777777" w:rsidR="00DB2E59" w:rsidRDefault="00DB2E59" w:rsidP="00DB2E59">
      <w:pPr>
        <w:pStyle w:val="B1"/>
      </w:pPr>
      <w:r>
        <w:t>-</w:t>
      </w:r>
      <w:r>
        <w:tab/>
      </w:r>
      <w:r w:rsidR="0002631C">
        <w:t>clause</w:t>
      </w:r>
      <w:r>
        <w:t> A.</w:t>
      </w:r>
      <w:r>
        <w:rPr>
          <w:rFonts w:hint="eastAsia"/>
          <w:lang w:eastAsia="ja-JP"/>
        </w:rPr>
        <w:t>5</w:t>
      </w:r>
      <w:r>
        <w:t>.3</w:t>
      </w:r>
      <w:r>
        <w:rPr>
          <w:lang w:eastAsia="zh-CN"/>
        </w:rPr>
        <w:t>A</w:t>
      </w:r>
      <w:r>
        <w:t xml:space="preserve"> shows </w:t>
      </w:r>
      <w:r>
        <w:rPr>
          <w:rFonts w:hint="eastAsia"/>
          <w:lang w:eastAsia="zh-CN"/>
        </w:rPr>
        <w:t xml:space="preserve">gateway model </w:t>
      </w:r>
      <w:r>
        <w:t>CAT using</w:t>
      </w:r>
      <w:r>
        <w:rPr>
          <w:rFonts w:hint="eastAsia"/>
          <w:lang w:eastAsia="zh-CN"/>
        </w:rPr>
        <w:t xml:space="preserve"> reINVITE</w:t>
      </w:r>
      <w:r w:rsidR="00B068FE">
        <w:rPr>
          <w:lang w:eastAsia="zh-CN"/>
        </w:rPr>
        <w:t xml:space="preserve"> request</w:t>
      </w:r>
      <w:r>
        <w:t>, when UE#1 does not have resources available;</w:t>
      </w:r>
    </w:p>
    <w:p w14:paraId="61B948B7" w14:textId="77777777" w:rsidR="00DB2E59" w:rsidRDefault="00893244" w:rsidP="00DB2E59">
      <w:pPr>
        <w:pStyle w:val="B1"/>
        <w:rPr>
          <w:lang w:eastAsia="zh-CN"/>
        </w:rPr>
      </w:pPr>
      <w:r>
        <w:t>-</w:t>
      </w:r>
      <w:r>
        <w:tab/>
      </w:r>
      <w:r w:rsidR="0002631C">
        <w:t>clause</w:t>
      </w:r>
      <w:r w:rsidR="00E81604">
        <w:t> </w:t>
      </w:r>
      <w:r>
        <w:t>A.</w:t>
      </w:r>
      <w:r>
        <w:rPr>
          <w:rFonts w:hint="eastAsia"/>
          <w:lang w:eastAsia="ja-JP"/>
        </w:rPr>
        <w:t>5</w:t>
      </w:r>
      <w:r>
        <w:t>.</w:t>
      </w:r>
      <w:r w:rsidR="00E81604">
        <w:rPr>
          <w:lang w:eastAsia="ja-JP"/>
        </w:rPr>
        <w:t>4</w:t>
      </w:r>
      <w:r>
        <w:t xml:space="preserve"> shows CAT, using the </w:t>
      </w:r>
      <w:r>
        <w:rPr>
          <w:rFonts w:hint="eastAsia"/>
          <w:lang w:eastAsia="ja-JP"/>
        </w:rPr>
        <w:t>gateway</w:t>
      </w:r>
      <w:r>
        <w:t xml:space="preserve"> model, when UE#2 does not have resources available;</w:t>
      </w:r>
    </w:p>
    <w:p w14:paraId="1C277152" w14:textId="77777777" w:rsidR="00732BA0" w:rsidRDefault="00DB2E59" w:rsidP="00732BA0">
      <w:pPr>
        <w:pStyle w:val="B1"/>
        <w:rPr>
          <w:lang w:eastAsia="ja-JP"/>
        </w:rPr>
      </w:pPr>
      <w:r>
        <w:t>-</w:t>
      </w:r>
      <w:r>
        <w:tab/>
      </w:r>
      <w:r w:rsidR="0002631C">
        <w:t>clause</w:t>
      </w:r>
      <w:r>
        <w:t> A.</w:t>
      </w:r>
      <w:r>
        <w:rPr>
          <w:rFonts w:hint="eastAsia"/>
          <w:lang w:eastAsia="ja-JP"/>
        </w:rPr>
        <w:t>5</w:t>
      </w:r>
      <w:r>
        <w:t>.</w:t>
      </w:r>
      <w:r>
        <w:rPr>
          <w:lang w:eastAsia="ja-JP"/>
        </w:rPr>
        <w:t>4</w:t>
      </w:r>
      <w:r>
        <w:rPr>
          <w:lang w:eastAsia="zh-CN"/>
        </w:rPr>
        <w:t>A</w:t>
      </w:r>
      <w:r>
        <w:t xml:space="preserve"> shows </w:t>
      </w:r>
      <w:r>
        <w:rPr>
          <w:rFonts w:hint="eastAsia"/>
          <w:lang w:eastAsia="zh-CN"/>
        </w:rPr>
        <w:t xml:space="preserve">gateway model </w:t>
      </w:r>
      <w:r>
        <w:t>CAT using</w:t>
      </w:r>
      <w:r>
        <w:rPr>
          <w:rFonts w:hint="eastAsia"/>
          <w:lang w:eastAsia="zh-CN"/>
        </w:rPr>
        <w:t xml:space="preserve"> reINVITE</w:t>
      </w:r>
      <w:r w:rsidR="00B068FE">
        <w:rPr>
          <w:lang w:eastAsia="zh-CN"/>
        </w:rPr>
        <w:t xml:space="preserve"> request</w:t>
      </w:r>
      <w:r>
        <w:t>, when UE#2 does not have resources available;</w:t>
      </w:r>
    </w:p>
    <w:p w14:paraId="30330C4A" w14:textId="77777777" w:rsidR="00C762B6" w:rsidRDefault="00732BA0" w:rsidP="00C762B6">
      <w:pPr>
        <w:pStyle w:val="B1"/>
        <w:rPr>
          <w:lang w:eastAsia="ja-JP"/>
        </w:rPr>
      </w:pPr>
      <w:r>
        <w:rPr>
          <w:rFonts w:hint="eastAsia"/>
          <w:lang w:eastAsia="ja-JP"/>
        </w:rPr>
        <w:t>-</w:t>
      </w:r>
      <w:r>
        <w:rPr>
          <w:rFonts w:hint="eastAsia"/>
          <w:lang w:eastAsia="ja-JP"/>
        </w:rPr>
        <w:tab/>
      </w:r>
      <w:r w:rsidR="0002631C">
        <w:rPr>
          <w:rFonts w:hint="eastAsia"/>
          <w:lang w:eastAsia="ja-JP"/>
        </w:rPr>
        <w:t>clause</w:t>
      </w:r>
      <w:r>
        <w:rPr>
          <w:rFonts w:hint="eastAsia"/>
          <w:lang w:eastAsia="ja-JP"/>
        </w:rPr>
        <w:t> A.5.</w:t>
      </w:r>
      <w:r>
        <w:rPr>
          <w:lang w:eastAsia="ja-JP"/>
        </w:rPr>
        <w:t>7</w:t>
      </w:r>
      <w:r>
        <w:rPr>
          <w:rFonts w:hint="eastAsia"/>
          <w:lang w:eastAsia="ja-JP"/>
        </w:rPr>
        <w:t xml:space="preserve"> shows CAT, using the gateway model, when both UE#1 and UE#2 do not have resources available</w:t>
      </w:r>
    </w:p>
    <w:p w14:paraId="316B40E2" w14:textId="77777777" w:rsidR="00DB2E59" w:rsidRDefault="00C762B6" w:rsidP="00C762B6">
      <w:pPr>
        <w:pStyle w:val="B1"/>
        <w:rPr>
          <w:lang w:eastAsia="zh-CN"/>
        </w:rPr>
      </w:pPr>
      <w:r>
        <w:rPr>
          <w:lang w:eastAsia="ja-JP"/>
        </w:rPr>
        <w:t>-</w:t>
      </w:r>
      <w:r>
        <w:rPr>
          <w:lang w:eastAsia="ja-JP"/>
        </w:rPr>
        <w:tab/>
      </w:r>
      <w:r w:rsidR="0002631C">
        <w:rPr>
          <w:lang w:eastAsia="ja-JP"/>
        </w:rPr>
        <w:t>clause</w:t>
      </w:r>
      <w:r>
        <w:rPr>
          <w:lang w:eastAsia="ja-JP"/>
        </w:rPr>
        <w:t xml:space="preserve"> A.5.8 shows CAT with different media types during one session, using gateway model, when both UE#1 and UE#2 do not have resources available</w:t>
      </w:r>
    </w:p>
    <w:p w14:paraId="7AA4FB4F" w14:textId="77777777" w:rsidR="00DB2E59" w:rsidRDefault="00DB2E59" w:rsidP="00DB2E59">
      <w:pPr>
        <w:pStyle w:val="NO"/>
        <w:rPr>
          <w:lang w:eastAsia="zh-CN"/>
        </w:rPr>
      </w:pPr>
      <w:r>
        <w:rPr>
          <w:rFonts w:hint="eastAsia"/>
          <w:lang w:eastAsia="zh-CN"/>
        </w:rPr>
        <w:t>NOTE:</w:t>
      </w:r>
      <w:r>
        <w:rPr>
          <w:lang w:eastAsia="zh-CN"/>
        </w:rPr>
        <w:tab/>
      </w:r>
      <w:r>
        <w:rPr>
          <w:rFonts w:hint="eastAsia"/>
          <w:lang w:eastAsia="zh-CN"/>
        </w:rPr>
        <w:t xml:space="preserve">Flows in </w:t>
      </w:r>
      <w:r w:rsidR="0002631C">
        <w:rPr>
          <w:rFonts w:hint="eastAsia"/>
          <w:lang w:eastAsia="zh-CN"/>
        </w:rPr>
        <w:t>clause</w:t>
      </w:r>
      <w:r w:rsidR="007B36B5">
        <w:rPr>
          <w:lang w:eastAsia="zh-CN"/>
        </w:rPr>
        <w:t>s </w:t>
      </w:r>
      <w:r>
        <w:rPr>
          <w:rFonts w:hint="eastAsia"/>
          <w:lang w:eastAsia="zh-CN"/>
        </w:rPr>
        <w:t>A.5.2</w:t>
      </w:r>
      <w:r>
        <w:rPr>
          <w:lang w:eastAsia="zh-CN"/>
        </w:rPr>
        <w:t>A</w:t>
      </w:r>
      <w:r>
        <w:rPr>
          <w:rFonts w:hint="eastAsia"/>
          <w:lang w:eastAsia="zh-CN"/>
        </w:rPr>
        <w:t>, A.5.3</w:t>
      </w:r>
      <w:r>
        <w:rPr>
          <w:lang w:eastAsia="zh-CN"/>
        </w:rPr>
        <w:t>A</w:t>
      </w:r>
      <w:r>
        <w:rPr>
          <w:rFonts w:hint="eastAsia"/>
          <w:lang w:eastAsia="zh-CN"/>
        </w:rPr>
        <w:t xml:space="preserve"> and A.5.4</w:t>
      </w:r>
      <w:r>
        <w:rPr>
          <w:lang w:eastAsia="zh-CN"/>
        </w:rPr>
        <w:t>A</w:t>
      </w:r>
      <w:r>
        <w:rPr>
          <w:rFonts w:hint="eastAsia"/>
          <w:lang w:eastAsia="zh-CN"/>
        </w:rPr>
        <w:t xml:space="preserve"> shall apply when the originating UE will release or change the ports used from the original SDP offer during a session.</w:t>
      </w:r>
    </w:p>
    <w:p w14:paraId="264A0468" w14:textId="77777777" w:rsidR="00ED2FA5" w:rsidRDefault="00ED2FA5" w:rsidP="00ED2FA5">
      <w:r>
        <w:rPr>
          <w:rFonts w:hint="eastAsia"/>
          <w:noProof/>
          <w:lang w:eastAsia="zh-CN"/>
        </w:rPr>
        <w:t>The</w:t>
      </w:r>
      <w:r>
        <w:rPr>
          <w:noProof/>
          <w:lang w:val="en-US" w:eastAsia="zh-CN"/>
        </w:rPr>
        <w:t xml:space="preserve"> following flows show establishment of a session between UE#1,UE</w:t>
      </w:r>
      <w:r>
        <w:t>#</w:t>
      </w:r>
      <w:r>
        <w:rPr>
          <w:noProof/>
          <w:lang w:val="en-US" w:eastAsia="zh-CN"/>
        </w:rPr>
        <w:t>2 and UE</w:t>
      </w:r>
      <w:r>
        <w:t>#</w:t>
      </w:r>
      <w:r>
        <w:rPr>
          <w:noProof/>
          <w:lang w:val="en-US" w:eastAsia="zh-CN"/>
        </w:rPr>
        <w:t>3, among which the UE#3 is the diverted UE for UE#2, using the gateway model as defined in RFC</w:t>
      </w:r>
      <w:r>
        <w:rPr>
          <w:lang w:eastAsia="ja-JP"/>
        </w:rPr>
        <w:t> </w:t>
      </w:r>
      <w:r>
        <w:rPr>
          <w:rFonts w:hint="eastAsia"/>
          <w:lang w:eastAsia="ja-JP"/>
        </w:rPr>
        <w:t>3960</w:t>
      </w:r>
      <w:r>
        <w:rPr>
          <w:lang w:eastAsia="ja-JP"/>
        </w:rPr>
        <w:t> </w:t>
      </w:r>
      <w:r>
        <w:rPr>
          <w:rFonts w:hint="eastAsia"/>
          <w:lang w:eastAsia="ja-JP"/>
        </w:rPr>
        <w:t>[8]</w:t>
      </w:r>
      <w:r>
        <w:t xml:space="preserve"> to provide CAT to UE#1. The following flows are included:</w:t>
      </w:r>
    </w:p>
    <w:p w14:paraId="0097C341" w14:textId="77777777" w:rsidR="00ED2FA5" w:rsidRPr="00846281" w:rsidRDefault="00ED2FA5" w:rsidP="00ED2FA5">
      <w:pPr>
        <w:pStyle w:val="B1"/>
        <w:rPr>
          <w:lang w:eastAsia="zh-CN"/>
        </w:rPr>
      </w:pPr>
      <w:r>
        <w:t>-</w:t>
      </w:r>
      <w:r>
        <w:tab/>
      </w:r>
      <w:r w:rsidR="0002631C">
        <w:t>clause</w:t>
      </w:r>
      <w:r>
        <w:t> A.</w:t>
      </w:r>
      <w:r>
        <w:rPr>
          <w:rFonts w:hint="eastAsia"/>
          <w:lang w:eastAsia="ja-JP"/>
        </w:rPr>
        <w:t>5</w:t>
      </w:r>
      <w:r>
        <w:t>.5 shows CAT signalling flow for a successful communication forwarding on no reply using the</w:t>
      </w:r>
      <w:r>
        <w:rPr>
          <w:rFonts w:hint="eastAsia"/>
          <w:lang w:eastAsia="ja-JP"/>
        </w:rPr>
        <w:t xml:space="preserve"> gateway</w:t>
      </w:r>
      <w:r>
        <w:t xml:space="preserve"> model</w:t>
      </w:r>
      <w:r>
        <w:rPr>
          <w:rFonts w:hint="eastAsia"/>
          <w:lang w:eastAsia="zh-CN"/>
        </w:rPr>
        <w:t xml:space="preserve"> with reINVITE</w:t>
      </w:r>
      <w:r w:rsidRPr="007F21A7">
        <w:t xml:space="preserve"> </w:t>
      </w:r>
      <w:r w:rsidR="00B068FE">
        <w:t>request</w:t>
      </w:r>
      <w:r>
        <w:t>, when UE#1 , UE#2 and UE#3 have resources available;</w:t>
      </w:r>
    </w:p>
    <w:p w14:paraId="592A544D" w14:textId="77777777" w:rsidR="006B2414" w:rsidRPr="007F21A7" w:rsidRDefault="006B2414" w:rsidP="00ED2FA5">
      <w:pPr>
        <w:pStyle w:val="Heading2"/>
        <w:rPr>
          <w:lang w:eastAsia="ja-JP"/>
        </w:rPr>
      </w:pPr>
      <w:bookmarkStart w:id="605" w:name="_Toc20131440"/>
      <w:bookmarkStart w:id="606" w:name="_Toc36122567"/>
      <w:bookmarkStart w:id="607" w:name="_Toc45183266"/>
      <w:bookmarkStart w:id="608" w:name="_Toc45696707"/>
      <w:bookmarkStart w:id="609" w:name="_Toc163140031"/>
      <w:r w:rsidRPr="007F21A7">
        <w:lastRenderedPageBreak/>
        <w:t>A.</w:t>
      </w:r>
      <w:r>
        <w:rPr>
          <w:lang w:eastAsia="ja-JP"/>
        </w:rPr>
        <w:t>5.</w:t>
      </w:r>
      <w:r w:rsidR="00893244">
        <w:rPr>
          <w:lang w:eastAsia="ja-JP"/>
        </w:rPr>
        <w:t>2</w:t>
      </w:r>
      <w:r w:rsidRPr="007F21A7">
        <w:tab/>
        <w:t>CAT when UE#1 and UE#2 have resources available</w:t>
      </w:r>
      <w:bookmarkEnd w:id="605"/>
      <w:bookmarkEnd w:id="606"/>
      <w:bookmarkEnd w:id="607"/>
      <w:bookmarkEnd w:id="608"/>
      <w:bookmarkEnd w:id="609"/>
    </w:p>
    <w:p w14:paraId="47F0F6F3" w14:textId="77777777" w:rsidR="006B2414" w:rsidRPr="007F21A7" w:rsidRDefault="006B2414" w:rsidP="006B2414"/>
    <w:p w14:paraId="023E9994" w14:textId="77777777" w:rsidR="006B2414" w:rsidRPr="007F21A7" w:rsidRDefault="005D6FF6" w:rsidP="006B2414">
      <w:pPr>
        <w:pStyle w:val="TH"/>
      </w:pPr>
      <w:r>
        <w:object w:dxaOrig="12195" w:dyaOrig="15252" w14:anchorId="034156B6">
          <v:shape id="_x0000_i1033" type="#_x0000_t75" style="width:481.9pt;height:602.65pt" o:ole="">
            <v:imagedata r:id="rId25" o:title=""/>
          </v:shape>
          <o:OLEObject Type="Embed" ProgID="Visio.Drawing.11" ShapeID="_x0000_i1033" DrawAspect="Content" ObjectID="_1781410669" r:id="rId26"/>
        </w:object>
      </w:r>
    </w:p>
    <w:p w14:paraId="36967950" w14:textId="77777777" w:rsidR="006B2414" w:rsidRPr="007F21A7" w:rsidRDefault="006B2414" w:rsidP="006B2414">
      <w:pPr>
        <w:pStyle w:val="TF"/>
      </w:pPr>
      <w:r w:rsidRPr="007F21A7">
        <w:t>Figure</w:t>
      </w:r>
      <w:r w:rsidR="00E81604">
        <w:t> </w:t>
      </w:r>
      <w:r w:rsidRPr="007F21A7">
        <w:t>A.</w:t>
      </w:r>
      <w:r>
        <w:rPr>
          <w:lang w:eastAsia="ja-JP"/>
        </w:rPr>
        <w:t>5.1</w:t>
      </w:r>
      <w:r w:rsidRPr="007F21A7">
        <w:t>-1: CAT, no resource reservation</w:t>
      </w:r>
    </w:p>
    <w:p w14:paraId="45B8D4E5" w14:textId="77777777" w:rsidR="006B2414" w:rsidRPr="007F21A7" w:rsidRDefault="006B2414" w:rsidP="00F627FA">
      <w:pPr>
        <w:pStyle w:val="B1"/>
        <w:ind w:left="285" w:firstLine="0"/>
        <w:rPr>
          <w:b/>
          <w:bCs/>
          <w:lang w:eastAsia="ja-JP"/>
        </w:rPr>
      </w:pPr>
      <w:bookmarkStart w:id="610" w:name="_PERM_MCCTEMPBM_CRPT84840201___2"/>
      <w:r w:rsidRPr="007F21A7">
        <w:rPr>
          <w:b/>
        </w:rPr>
        <w:t>1</w:t>
      </w:r>
      <w:r w:rsidR="00895344">
        <w:rPr>
          <w:b/>
        </w:rPr>
        <w:tab/>
      </w:r>
      <w:r w:rsidRPr="007F21A7">
        <w:rPr>
          <w:b/>
        </w:rPr>
        <w:t>INVITE request (UE#1 to CAT-AS) see example in table</w:t>
      </w:r>
      <w:r w:rsidR="00E81604">
        <w:rPr>
          <w:b/>
        </w:rPr>
        <w:t> </w:t>
      </w:r>
      <w:r w:rsidRPr="007F21A7">
        <w:rPr>
          <w:b/>
        </w:rPr>
        <w:t>A.</w:t>
      </w:r>
      <w:r w:rsidR="00F627FA">
        <w:rPr>
          <w:b/>
          <w:lang w:eastAsia="ja-JP"/>
        </w:rPr>
        <w:t>5.</w:t>
      </w:r>
      <w:r w:rsidR="00893244">
        <w:rPr>
          <w:b/>
          <w:lang w:eastAsia="ja-JP"/>
        </w:rPr>
        <w:t>2</w:t>
      </w:r>
      <w:r w:rsidRPr="007F21A7">
        <w:rPr>
          <w:b/>
        </w:rPr>
        <w:t>-</w:t>
      </w:r>
      <w:r w:rsidRPr="007F21A7">
        <w:rPr>
          <w:rFonts w:hint="eastAsia"/>
          <w:b/>
          <w:lang w:eastAsia="ja-JP"/>
        </w:rPr>
        <w:t>1</w:t>
      </w:r>
    </w:p>
    <w:bookmarkEnd w:id="610"/>
    <w:p w14:paraId="5ECC3612" w14:textId="77777777" w:rsidR="006B2414" w:rsidRPr="007F21A7" w:rsidRDefault="006B2414" w:rsidP="006B2414">
      <w:pPr>
        <w:pStyle w:val="B1"/>
      </w:pPr>
      <w:r>
        <w:lastRenderedPageBreak/>
        <w:tab/>
      </w:r>
      <w:r w:rsidRPr="007F21A7">
        <w:t>UE#1 sends a SIP INVITE request to the intermediate IM CN subsy</w:t>
      </w:r>
      <w:r w:rsidR="001237B8">
        <w:t>s</w:t>
      </w:r>
      <w:r w:rsidRPr="007F21A7">
        <w:t>tem.</w:t>
      </w:r>
    </w:p>
    <w:p w14:paraId="5B434B6C" w14:textId="77777777" w:rsidR="006B2414" w:rsidRPr="007F21A7" w:rsidDel="00DB2E16" w:rsidRDefault="006B2414" w:rsidP="006B2414">
      <w:pPr>
        <w:pStyle w:val="B1"/>
      </w:pPr>
      <w:r>
        <w:tab/>
      </w:r>
    </w:p>
    <w:p w14:paraId="3FB143E1" w14:textId="77777777" w:rsidR="006B2414" w:rsidRPr="007F21A7" w:rsidRDefault="006B2414" w:rsidP="006B2414">
      <w:pPr>
        <w:pStyle w:val="TH"/>
      </w:pPr>
      <w:r w:rsidRPr="007F21A7">
        <w:t>Table</w:t>
      </w:r>
      <w:r w:rsidR="00E81604">
        <w:t> </w:t>
      </w:r>
      <w:r w:rsidRPr="007F21A7">
        <w:t>A.</w:t>
      </w:r>
      <w:r>
        <w:rPr>
          <w:lang w:eastAsia="ja-JP"/>
        </w:rPr>
        <w:t>5.</w:t>
      </w:r>
      <w:r w:rsidR="00893244">
        <w:rPr>
          <w:lang w:eastAsia="ja-JP"/>
        </w:rPr>
        <w:t>2</w:t>
      </w:r>
      <w:r w:rsidRPr="007F21A7">
        <w:t>-</w:t>
      </w:r>
      <w:r w:rsidRPr="007F21A7">
        <w:rPr>
          <w:rFonts w:hint="eastAsia"/>
          <w:lang w:eastAsia="ja-JP"/>
        </w:rPr>
        <w:t>1</w:t>
      </w:r>
      <w:r w:rsidRPr="007F21A7">
        <w:t>: INVITE request (UE#1 to CAT-AS)</w:t>
      </w:r>
    </w:p>
    <w:p w14:paraId="0E85D9D2"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bookmarkStart w:id="611" w:name="_PERM_MCCTEMPBM_CRPT84840202___2"/>
      <w:r w:rsidRPr="007F21A7">
        <w:t>INVITE tel:+1-212-555-2222 SIP/2.0</w:t>
      </w:r>
    </w:p>
    <w:p w14:paraId="400200EA"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Via: SIP/2.0/UDP [5555::aaa:bbb:ccc:ddd]:1357;comp=sigcomp;branch=z9hG4bKnashds7</w:t>
      </w:r>
    </w:p>
    <w:p w14:paraId="27E9F09E"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Max-Forwards: 70</w:t>
      </w:r>
    </w:p>
    <w:p w14:paraId="54C0AE8B"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Route: &lt;sip:pcscf1.visited1.net:7531;lr;comp=sigcomp&gt;, &lt;sip:scscf1.home1.net;lr&gt;</w:t>
      </w:r>
    </w:p>
    <w:p w14:paraId="7EF4FFD5"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P-Preferred-Identity: "John Doe" &lt;sip:user1_public1@home1.net&gt;</w:t>
      </w:r>
    </w:p>
    <w:p w14:paraId="18077974"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P-Access-Network-Info: 3GPP-UTRAN-TDD; utran-cell-id-3gpp=234151D0FCE11</w:t>
      </w:r>
    </w:p>
    <w:p w14:paraId="71CB2058"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P-Preferred-Service</w:t>
      </w:r>
      <w:r w:rsidRPr="007F21A7">
        <w:rPr>
          <w:rFonts w:cs="CG Times (WN)"/>
        </w:rPr>
        <w:t xml:space="preserve">: </w:t>
      </w:r>
      <w:r w:rsidRPr="007F21A7">
        <w:t>urn:urn-</w:t>
      </w:r>
      <w:r w:rsidR="00487A39">
        <w:t>7</w:t>
      </w:r>
      <w:r w:rsidRPr="007F21A7">
        <w:t>:3gpp-service.ims.icsi.mmtel</w:t>
      </w:r>
    </w:p>
    <w:p w14:paraId="18A4BB92"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Accept-Contact: *;+g.3gpp.icsi_ref="urn%3Aurn-</w:t>
      </w:r>
      <w:r w:rsidR="00487A39">
        <w:t>7</w:t>
      </w:r>
      <w:r w:rsidRPr="007F21A7">
        <w:t>%3gpp-service.ims.icsi.mmtel"</w:t>
      </w:r>
    </w:p>
    <w:p w14:paraId="02BC7D3A"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Privacy: none</w:t>
      </w:r>
    </w:p>
    <w:p w14:paraId="141CBB7E" w14:textId="77777777" w:rsidR="006B2414" w:rsidRPr="007F21A7" w:rsidDel="006B1478"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eastAsia="ja-JP"/>
        </w:rPr>
      </w:pPr>
      <w:r w:rsidRPr="007F21A7" w:rsidDel="006B1478">
        <w:t>P-Early-Media: supported</w:t>
      </w:r>
    </w:p>
    <w:p w14:paraId="2D5184B4"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From: &lt;sip:user1_public1@home1.net&gt;;tag=171828</w:t>
      </w:r>
    </w:p>
    <w:p w14:paraId="2B5CB327"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To: &lt;tel:+1-212-555-2222&gt;</w:t>
      </w:r>
    </w:p>
    <w:p w14:paraId="1E5196C4"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eastAsia="ja-JP"/>
        </w:rPr>
      </w:pPr>
      <w:r w:rsidRPr="007F21A7">
        <w:t xml:space="preserve">Call-ID: cb03a0s09a2sdfglkj490333 </w:t>
      </w:r>
    </w:p>
    <w:p w14:paraId="3B11AE80"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Cseq: 127 INVITE</w:t>
      </w:r>
    </w:p>
    <w:p w14:paraId="3060416A" w14:textId="77777777" w:rsidR="006B2414"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Require: sec-agree</w:t>
      </w:r>
    </w:p>
    <w:p w14:paraId="77BA3BF9" w14:textId="77777777" w:rsidR="006B2414" w:rsidRPr="007F21A7" w:rsidRDefault="00904A56" w:rsidP="006B2414">
      <w:pPr>
        <w:pStyle w:val="PL"/>
        <w:keepNext/>
        <w:pBdr>
          <w:top w:val="single" w:sz="4" w:space="1" w:color="auto"/>
          <w:left w:val="single" w:sz="4" w:space="4" w:color="auto"/>
          <w:bottom w:val="single" w:sz="4" w:space="1" w:color="auto"/>
          <w:right w:val="single" w:sz="4" w:space="4" w:color="auto"/>
        </w:pBdr>
        <w:ind w:left="850" w:right="284" w:hanging="283"/>
      </w:pPr>
      <w:r>
        <w:t>Recv-Info: infoDtmf</w:t>
      </w:r>
    </w:p>
    <w:p w14:paraId="3E9BAFB3"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1" w:right="284" w:hanging="284"/>
        <w:rPr>
          <w:snapToGrid w:val="0"/>
        </w:rPr>
      </w:pPr>
      <w:bookmarkStart w:id="612" w:name="_PERM_MCCTEMPBM_CRPT84840203___2"/>
      <w:bookmarkEnd w:id="611"/>
      <w:r w:rsidRPr="007F21A7">
        <w:rPr>
          <w:snapToGrid w:val="0"/>
        </w:rPr>
        <w:t>Supported: precondition, 100rel, gruu, 199</w:t>
      </w:r>
      <w:r w:rsidRPr="007F21A7" w:rsidDel="006B1478">
        <w:rPr>
          <w:snapToGrid w:val="0"/>
        </w:rPr>
        <w:t xml:space="preserve"> </w:t>
      </w:r>
    </w:p>
    <w:p w14:paraId="75B043C2" w14:textId="77777777" w:rsidR="006B2414"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bookmarkStart w:id="613" w:name="_PERM_MCCTEMPBM_CRPT84840204___2"/>
      <w:bookmarkEnd w:id="612"/>
      <w:r w:rsidRPr="007F21A7">
        <w:t>Proxy-Require: sec-agree</w:t>
      </w:r>
    </w:p>
    <w:p w14:paraId="06247299"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Security-Verify: ipsec-3gpp; q=0.1; alg=hmac-sha-1-96; spi-c=98765432; spi-s=87654321; port-c=8642; port-s=7531</w:t>
      </w:r>
    </w:p>
    <w:p w14:paraId="3F4D1AA5" w14:textId="77777777" w:rsidR="006B2414" w:rsidRPr="007F21A7" w:rsidRDefault="006B2414" w:rsidP="006B0869">
      <w:pPr>
        <w:pStyle w:val="PL"/>
        <w:pBdr>
          <w:top w:val="single" w:sz="4" w:space="1" w:color="auto"/>
          <w:left w:val="single" w:sz="4" w:space="4" w:color="auto"/>
          <w:bottom w:val="single" w:sz="4" w:space="1" w:color="auto"/>
          <w:right w:val="single" w:sz="4" w:space="4" w:color="auto"/>
        </w:pBdr>
        <w:ind w:left="850" w:right="284" w:hanging="283"/>
      </w:pPr>
      <w:r w:rsidRPr="007F21A7">
        <w:t>Contact: &lt;sip:</w:t>
      </w:r>
      <w:r w:rsidR="00893244" w:rsidRPr="00893244">
        <w:rPr>
          <w:rFonts w:cs="Courier New"/>
          <w:snapToGrid w:val="0"/>
          <w:szCs w:val="16"/>
        </w:rPr>
        <w:t xml:space="preserve"> </w:t>
      </w:r>
      <w:r w:rsidR="00893244" w:rsidRPr="00F605F6">
        <w:rPr>
          <w:rFonts w:cs="Courier New"/>
          <w:snapToGrid w:val="0"/>
          <w:szCs w:val="16"/>
        </w:rPr>
        <w:t>user1_public1@home1.net;</w:t>
      </w:r>
      <w:r w:rsidR="00893244" w:rsidRPr="00C61269">
        <w:rPr>
          <w:rFonts w:eastAsia="PMingLiU" w:cs="Courier New"/>
          <w:szCs w:val="16"/>
          <w:lang w:eastAsia="zh-TW"/>
        </w:rPr>
        <w:t>gr=urn:uuid:f81d4fae-7dec-11d0-a765-00a0c91e6bf6</w:t>
      </w:r>
      <w:r w:rsidRPr="007F21A7">
        <w:t>&gt;</w:t>
      </w:r>
      <w:r w:rsidRPr="007F21A7">
        <w:rPr>
          <w:rFonts w:eastAsia="PMingLiU" w:cs="Courier New"/>
          <w:lang w:eastAsia="zh-TW"/>
        </w:rPr>
        <w:t>;</w:t>
      </w:r>
      <w:r w:rsidRPr="007F21A7">
        <w:t>+g.3gpp.icsi</w:t>
      </w:r>
      <w:r w:rsidR="00893244">
        <w:t>-</w:t>
      </w:r>
      <w:r w:rsidRPr="007F21A7">
        <w:t>ref="urn%3Aurn-</w:t>
      </w:r>
      <w:r w:rsidR="00487A39">
        <w:t>7</w:t>
      </w:r>
      <w:r w:rsidRPr="007F21A7">
        <w:t>%3gpp-service.ims.icsi.mmtel"</w:t>
      </w:r>
    </w:p>
    <w:p w14:paraId="0C03F53A" w14:textId="77777777" w:rsidR="006B2414" w:rsidRDefault="006B2414" w:rsidP="006B0869">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0EE357EA" w14:textId="77777777" w:rsidR="00893244" w:rsidRPr="007F21A7" w:rsidRDefault="00893244" w:rsidP="006B0869">
      <w:pPr>
        <w:pStyle w:val="PL"/>
        <w:pBdr>
          <w:top w:val="single" w:sz="4" w:space="1" w:color="auto"/>
          <w:left w:val="single" w:sz="4" w:space="4" w:color="auto"/>
          <w:bottom w:val="single" w:sz="4" w:space="1" w:color="auto"/>
          <w:right w:val="single" w:sz="4" w:space="4" w:color="auto"/>
        </w:pBdr>
        <w:ind w:left="850" w:right="284" w:hanging="283"/>
      </w:pPr>
      <w:r>
        <w:rPr>
          <w:snapToGrid w:val="0"/>
        </w:rPr>
        <w:t>Accept:application/sdp, application/3gpp-ims+xml</w:t>
      </w:r>
    </w:p>
    <w:p w14:paraId="42B05512" w14:textId="77777777" w:rsidR="006B2414" w:rsidRPr="00C61269"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C61269">
        <w:t xml:space="preserve">Content-Type: application/sdp </w:t>
      </w:r>
    </w:p>
    <w:p w14:paraId="01BC5BB3" w14:textId="77777777" w:rsidR="006B2414" w:rsidRPr="00C61269"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C61269">
        <w:t>Content-Length: (…)</w:t>
      </w:r>
    </w:p>
    <w:p w14:paraId="3216926F" w14:textId="77777777" w:rsidR="006B2414" w:rsidRPr="00C61269"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p>
    <w:p w14:paraId="26FC6CD7"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it-IT"/>
        </w:rPr>
      </w:pPr>
      <w:r w:rsidRPr="007F21A7">
        <w:rPr>
          <w:lang w:val="it-IT"/>
        </w:rPr>
        <w:t>v=0</w:t>
      </w:r>
    </w:p>
    <w:p w14:paraId="3CE84DA5"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it-IT"/>
        </w:rPr>
      </w:pPr>
      <w:r w:rsidRPr="007F21A7">
        <w:rPr>
          <w:lang w:val="it-IT"/>
        </w:rPr>
        <w:t>o=- 2987933615 2987933615 IN IP6 5555::aaa:bbb:ccc:ddd</w:t>
      </w:r>
    </w:p>
    <w:p w14:paraId="36F78F1B"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s=-</w:t>
      </w:r>
    </w:p>
    <w:p w14:paraId="5239C251"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7F21A7">
        <w:rPr>
          <w:lang w:val="en-US"/>
        </w:rPr>
        <w:t xml:space="preserve">c=IN IP6 5555::aaa:bbb:ccc:ddd </w:t>
      </w:r>
    </w:p>
    <w:p w14:paraId="0CE09085" w14:textId="77777777" w:rsidR="006B2414" w:rsidRPr="00143662"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1E14F1CB" w14:textId="77777777" w:rsidR="006B2414" w:rsidRPr="00143662"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w:t>
      </w:r>
    </w:p>
    <w:p w14:paraId="248CCA6C" w14:textId="77777777" w:rsidR="00893244" w:rsidRPr="00895344" w:rsidRDefault="00893244" w:rsidP="006B0869">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pt-BR"/>
        </w:rPr>
      </w:pPr>
      <w:r w:rsidRPr="00895344">
        <w:rPr>
          <w:rFonts w:cs="Courier New"/>
          <w:szCs w:val="16"/>
          <w:lang w:val="pt-BR"/>
        </w:rPr>
        <w:t>a=tcap:1 RTP/AVPF</w:t>
      </w:r>
    </w:p>
    <w:p w14:paraId="483E4443" w14:textId="77777777" w:rsidR="00893244" w:rsidRPr="00895344" w:rsidRDefault="00893244"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rFonts w:cs="Courier New"/>
          <w:szCs w:val="16"/>
          <w:lang w:val="pt-BR"/>
        </w:rPr>
        <w:t>a=pcfg:1 t=1</w:t>
      </w:r>
    </w:p>
    <w:p w14:paraId="17CD8C91" w14:textId="77777777" w:rsidR="006B2414" w:rsidRPr="00895344"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b=AS:75</w:t>
      </w:r>
    </w:p>
    <w:p w14:paraId="4396626E" w14:textId="77777777" w:rsidR="006B2414" w:rsidRPr="00895344"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sendrecv</w:t>
      </w:r>
    </w:p>
    <w:p w14:paraId="7B4AE1EF" w14:textId="77777777" w:rsidR="006B2414" w:rsidRPr="00895344"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remote none</w:t>
      </w:r>
    </w:p>
    <w:p w14:paraId="02CA9513" w14:textId="77777777" w:rsidR="006B2414" w:rsidRPr="00895344"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30C5A822" w14:textId="77777777" w:rsidR="006B2414" w:rsidRPr="00895344"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none remote sendrecv</w:t>
      </w:r>
    </w:p>
    <w:p w14:paraId="29CFFCF8" w14:textId="77777777" w:rsidR="006B2414" w:rsidRPr="00895344"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a=rtpmap:98 H263</w:t>
      </w:r>
    </w:p>
    <w:p w14:paraId="2B286DB1" w14:textId="77777777" w:rsidR="006B2414" w:rsidRPr="00895344"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4904F099" w14:textId="77777777" w:rsidR="006B2414" w:rsidRPr="00895344"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m=audio 3456 RTP/AVP 97 96</w:t>
      </w:r>
    </w:p>
    <w:p w14:paraId="5D8EFA7E" w14:textId="77777777" w:rsidR="00893244" w:rsidRPr="00895344" w:rsidRDefault="00893244" w:rsidP="006B0869">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pt-BR"/>
        </w:rPr>
      </w:pPr>
      <w:r w:rsidRPr="00895344">
        <w:rPr>
          <w:rFonts w:cs="Courier New"/>
          <w:szCs w:val="16"/>
          <w:lang w:val="pt-BR"/>
        </w:rPr>
        <w:t>a=tcap:1 RTP/AVPF</w:t>
      </w:r>
    </w:p>
    <w:p w14:paraId="512C969A" w14:textId="77777777" w:rsidR="00893244" w:rsidRPr="00895344" w:rsidRDefault="00893244"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rFonts w:cs="Courier New"/>
          <w:szCs w:val="16"/>
          <w:lang w:val="pt-BR"/>
        </w:rPr>
        <w:t>a=pcfg:1 t=1</w:t>
      </w:r>
    </w:p>
    <w:p w14:paraId="369A8230" w14:textId="77777777" w:rsidR="006B2414" w:rsidRPr="00895344"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b=AS:25.4</w:t>
      </w:r>
    </w:p>
    <w:p w14:paraId="60814905" w14:textId="77777777" w:rsidR="006B2414" w:rsidRPr="00895344"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sendrecv</w:t>
      </w:r>
    </w:p>
    <w:p w14:paraId="5ADB3FFF" w14:textId="77777777" w:rsidR="006B2414" w:rsidRPr="00895344"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remote none</w:t>
      </w:r>
    </w:p>
    <w:p w14:paraId="28330B28" w14:textId="77777777" w:rsidR="006B2414" w:rsidRPr="00895344"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493FB820" w14:textId="77777777" w:rsidR="006B2414" w:rsidRPr="00895344"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none remote sendrecv</w:t>
      </w:r>
    </w:p>
    <w:p w14:paraId="2C877F1D" w14:textId="77777777" w:rsidR="006B2414" w:rsidRPr="00895344"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 xml:space="preserve">a=rtpmap:97 AMR </w:t>
      </w:r>
    </w:p>
    <w:p w14:paraId="65244D0E" w14:textId="77777777" w:rsidR="006B2414" w:rsidRPr="00895344"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a=fmtp:97 mode-set=0,2,5,7; maxframes=2</w:t>
      </w:r>
    </w:p>
    <w:p w14:paraId="3CAD03E7"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613"/>
    <w:p w14:paraId="547B8B62" w14:textId="77777777" w:rsidR="006B2414" w:rsidRPr="007F21A7" w:rsidRDefault="006B2414" w:rsidP="006B2414"/>
    <w:p w14:paraId="229F1FF8" w14:textId="77777777" w:rsidR="006B2414" w:rsidRPr="007F21A7" w:rsidRDefault="006B2414" w:rsidP="006B2414">
      <w:pPr>
        <w:pStyle w:val="EX"/>
        <w:keepLines w:val="0"/>
        <w:rPr>
          <w:lang w:eastAsia="ja-JP"/>
        </w:rPr>
      </w:pPr>
      <w:r w:rsidRPr="007F21A7">
        <w:rPr>
          <w:b/>
        </w:rPr>
        <w:t>Supported:</w:t>
      </w:r>
      <w:r w:rsidRPr="007F21A7">
        <w:tab/>
        <w:t xml:space="preserve">The UE indicates support for </w:t>
      </w:r>
      <w:r w:rsidR="004F411E">
        <w:t xml:space="preserve">GRUU, 199 responses, </w:t>
      </w:r>
      <w:r w:rsidRPr="007F21A7">
        <w:t>reliable provisional responses and preconditions.</w:t>
      </w:r>
    </w:p>
    <w:p w14:paraId="4D9A401D" w14:textId="77777777" w:rsidR="006B2414" w:rsidRPr="007F21A7" w:rsidRDefault="006B2414" w:rsidP="006B2414">
      <w:pPr>
        <w:pStyle w:val="EX"/>
        <w:keepLines w:val="0"/>
        <w:rPr>
          <w:lang w:eastAsia="ja-JP"/>
        </w:rPr>
      </w:pPr>
      <w:r w:rsidRPr="007F21A7">
        <w:rPr>
          <w:b/>
        </w:rPr>
        <w:t>P-Early-Media:</w:t>
      </w:r>
      <w:r w:rsidRPr="007F21A7">
        <w:tab/>
        <w:t>The UE indicates support for the P-Early-Media header.</w:t>
      </w:r>
    </w:p>
    <w:p w14:paraId="319A7C44" w14:textId="77777777" w:rsidR="006B2414" w:rsidRPr="007F21A7" w:rsidRDefault="00904A56" w:rsidP="006B2414">
      <w:pPr>
        <w:pStyle w:val="EX"/>
        <w:keepLines w:val="0"/>
      </w:pPr>
      <w:r>
        <w:rPr>
          <w:b/>
        </w:rPr>
        <w:t>Recv-Info</w:t>
      </w:r>
      <w:r w:rsidRPr="002D639B">
        <w:rPr>
          <w:b/>
        </w:rPr>
        <w:t>:</w:t>
      </w:r>
      <w:r>
        <w:tab/>
        <w:t>The UE indicates willingness to receive DTMF Info Packages in INFO requests.</w:t>
      </w:r>
      <w:r w:rsidR="006B2414" w:rsidRPr="007F21A7">
        <w:rPr>
          <w:b/>
        </w:rPr>
        <w:t>SDP</w:t>
      </w:r>
      <w:r w:rsidR="006B2414" w:rsidRPr="007F21A7">
        <w:tab/>
        <w:t>The SDP offer (SDP_O) contains a set of codecs supported by UE#1 and desired by the calling user for this session. The local preconditions are indicated as fulfilled.</w:t>
      </w:r>
    </w:p>
    <w:p w14:paraId="0E9E0D7B" w14:textId="77777777" w:rsidR="006B2414" w:rsidRPr="007F21A7" w:rsidRDefault="006B2414" w:rsidP="006B2414">
      <w:pPr>
        <w:pStyle w:val="B1"/>
        <w:rPr>
          <w:b/>
          <w:bCs/>
        </w:rPr>
      </w:pPr>
      <w:r w:rsidRPr="007F21A7">
        <w:rPr>
          <w:b/>
          <w:bCs/>
        </w:rPr>
        <w:t>2</w:t>
      </w:r>
      <w:r w:rsidRPr="007F21A7">
        <w:rPr>
          <w:b/>
          <w:bCs/>
        </w:rPr>
        <w:tab/>
      </w:r>
      <w:r w:rsidRPr="007F21A7">
        <w:rPr>
          <w:b/>
          <w:bCs/>
        </w:rPr>
        <w:tab/>
        <w:t>INVITE request (S-CSCF to CAT-AS)</w:t>
      </w:r>
    </w:p>
    <w:p w14:paraId="6077D3D1" w14:textId="77777777" w:rsidR="006B2414" w:rsidRPr="007F21A7" w:rsidRDefault="006B2414" w:rsidP="006B2414">
      <w:pPr>
        <w:pStyle w:val="B1"/>
      </w:pPr>
      <w:r>
        <w:tab/>
      </w:r>
      <w:r w:rsidRPr="007F21A7">
        <w:t>The S-CSCF forwards the SIP INVITE request to the CAT-AS.</w:t>
      </w:r>
    </w:p>
    <w:p w14:paraId="7005D23D" w14:textId="77777777" w:rsidR="006B2414" w:rsidRPr="007F21A7" w:rsidRDefault="006B2414" w:rsidP="006B2414">
      <w:pPr>
        <w:pStyle w:val="B1"/>
      </w:pPr>
      <w:r>
        <w:lastRenderedPageBreak/>
        <w:tab/>
      </w:r>
      <w:r w:rsidRPr="007F21A7">
        <w:t>The CAT-AS instructs the MRF to reserve CAT resources.</w:t>
      </w:r>
    </w:p>
    <w:p w14:paraId="2A5F5BC8" w14:textId="77777777" w:rsidR="006B2414" w:rsidRPr="007F21A7" w:rsidRDefault="00CE28E0" w:rsidP="00CE28E0">
      <w:pPr>
        <w:pStyle w:val="B1"/>
        <w:ind w:left="285" w:firstLine="0"/>
        <w:rPr>
          <w:b/>
        </w:rPr>
      </w:pPr>
      <w:bookmarkStart w:id="614" w:name="_PERM_MCCTEMPBM_CRPT84840205___2"/>
      <w:r>
        <w:rPr>
          <w:b/>
        </w:rPr>
        <w:t>3-4</w:t>
      </w:r>
      <w:r>
        <w:rPr>
          <w:b/>
        </w:rPr>
        <w:tab/>
      </w:r>
      <w:r w:rsidR="006B2414" w:rsidRPr="007F21A7">
        <w:rPr>
          <w:b/>
        </w:rPr>
        <w:t>INVITE request (CAT-AS to UE#2)</w:t>
      </w:r>
    </w:p>
    <w:bookmarkEnd w:id="614"/>
    <w:p w14:paraId="2750D79B" w14:textId="77777777" w:rsidR="006B2414" w:rsidRPr="007F21A7" w:rsidRDefault="006B2414" w:rsidP="006B2414">
      <w:pPr>
        <w:pStyle w:val="B1"/>
      </w:pPr>
      <w:r>
        <w:tab/>
      </w:r>
      <w:r w:rsidRPr="007F21A7">
        <w:t>The CAT-AS forwards the request to UE#2.</w:t>
      </w:r>
    </w:p>
    <w:p w14:paraId="636C27E1" w14:textId="77777777" w:rsidR="006B2414" w:rsidRPr="007F21A7" w:rsidRDefault="00CE28E0" w:rsidP="00CE28E0">
      <w:pPr>
        <w:pStyle w:val="B1"/>
        <w:ind w:left="284" w:firstLine="0"/>
        <w:rPr>
          <w:b/>
          <w:bCs/>
        </w:rPr>
      </w:pPr>
      <w:bookmarkStart w:id="615" w:name="_PERM_MCCTEMPBM_CRPT84840206___2"/>
      <w:r>
        <w:rPr>
          <w:b/>
          <w:bCs/>
        </w:rPr>
        <w:t>5-6</w:t>
      </w:r>
      <w:r w:rsidR="006B2414" w:rsidRPr="007F21A7">
        <w:rPr>
          <w:b/>
          <w:bCs/>
        </w:rPr>
        <w:tab/>
        <w:t>180 (Ringing) provisional response (UE#2 to CAT-AS)</w:t>
      </w:r>
    </w:p>
    <w:bookmarkEnd w:id="615"/>
    <w:p w14:paraId="4742C305" w14:textId="77777777" w:rsidR="006B2414" w:rsidRPr="007F21A7" w:rsidRDefault="006B2414" w:rsidP="006B2414">
      <w:pPr>
        <w:pStyle w:val="B1"/>
      </w:pPr>
      <w:r>
        <w:tab/>
      </w:r>
      <w:r w:rsidRPr="007F21A7">
        <w:t>The called party is alerted. UE#2 sends a SIP 180 (Ringing) provisional response for the INVITE request to the CAT-AS.</w:t>
      </w:r>
    </w:p>
    <w:p w14:paraId="67408050" w14:textId="77777777" w:rsidR="006B2414" w:rsidRPr="007F21A7" w:rsidRDefault="006B2414" w:rsidP="006B2414">
      <w:pPr>
        <w:pStyle w:val="B1"/>
      </w:pPr>
      <w:r>
        <w:tab/>
      </w:r>
      <w:r w:rsidRPr="007F21A7">
        <w:t>The CAT-AS terminates the provisional response.</w:t>
      </w:r>
    </w:p>
    <w:p w14:paraId="308773AD" w14:textId="77777777" w:rsidR="006B2414" w:rsidRPr="007F21A7" w:rsidRDefault="006B2414" w:rsidP="00F627FA">
      <w:pPr>
        <w:pStyle w:val="B1"/>
        <w:ind w:left="284" w:firstLine="0"/>
        <w:rPr>
          <w:b/>
          <w:bCs/>
          <w:lang w:eastAsia="ja-JP"/>
        </w:rPr>
      </w:pPr>
      <w:bookmarkStart w:id="616" w:name="_PERM_MCCTEMPBM_CRPT84840207___2"/>
      <w:r w:rsidRPr="007F21A7">
        <w:rPr>
          <w:b/>
          <w:bCs/>
        </w:rPr>
        <w:t>7-8</w:t>
      </w:r>
      <w:r w:rsidRPr="007F21A7">
        <w:rPr>
          <w:b/>
          <w:bCs/>
        </w:rPr>
        <w:tab/>
      </w:r>
      <w:r w:rsidRPr="007F21A7">
        <w:rPr>
          <w:b/>
          <w:bCs/>
        </w:rPr>
        <w:tab/>
      </w:r>
      <w:r w:rsidR="005D6FF6" w:rsidRPr="004B0B7A">
        <w:rPr>
          <w:b/>
          <w:bCs/>
        </w:rPr>
        <w:t>18</w:t>
      </w:r>
      <w:r w:rsidR="005D6FF6">
        <w:rPr>
          <w:rFonts w:hint="eastAsia"/>
          <w:b/>
          <w:bCs/>
          <w:lang w:eastAsia="zh-CN"/>
        </w:rPr>
        <w:t>0</w:t>
      </w:r>
      <w:r w:rsidR="005D6FF6" w:rsidRPr="004B0B7A">
        <w:rPr>
          <w:b/>
          <w:bCs/>
        </w:rPr>
        <w:t xml:space="preserve"> </w:t>
      </w:r>
      <w:r w:rsidRPr="007F21A7">
        <w:rPr>
          <w:b/>
          <w:bCs/>
        </w:rPr>
        <w:t>(</w:t>
      </w:r>
      <w:r w:rsidR="005D6FF6">
        <w:rPr>
          <w:rFonts w:hint="eastAsia"/>
          <w:b/>
          <w:bCs/>
          <w:lang w:eastAsia="zh-CN"/>
        </w:rPr>
        <w:t>Ringing</w:t>
      </w:r>
      <w:r w:rsidRPr="007F21A7">
        <w:rPr>
          <w:b/>
          <w:bCs/>
        </w:rPr>
        <w:t>) provisional response (CAT-AS to UE#1) see example in table</w:t>
      </w:r>
      <w:r w:rsidR="00E81604">
        <w:rPr>
          <w:b/>
          <w:bCs/>
        </w:rPr>
        <w:t> </w:t>
      </w:r>
      <w:r w:rsidRPr="007F21A7">
        <w:rPr>
          <w:b/>
          <w:bCs/>
        </w:rPr>
        <w:t>A.</w:t>
      </w:r>
      <w:r w:rsidR="00F627FA">
        <w:rPr>
          <w:b/>
          <w:bCs/>
          <w:lang w:eastAsia="ja-JP"/>
        </w:rPr>
        <w:t>5.</w:t>
      </w:r>
      <w:r w:rsidR="004F411E">
        <w:rPr>
          <w:b/>
          <w:bCs/>
          <w:lang w:eastAsia="ja-JP"/>
        </w:rPr>
        <w:t>2</w:t>
      </w:r>
      <w:r w:rsidRPr="007F21A7">
        <w:rPr>
          <w:b/>
          <w:bCs/>
        </w:rPr>
        <w:t>-</w:t>
      </w:r>
      <w:r w:rsidRPr="007F21A7">
        <w:rPr>
          <w:rFonts w:hint="eastAsia"/>
          <w:b/>
          <w:bCs/>
          <w:lang w:eastAsia="ja-JP"/>
        </w:rPr>
        <w:t>2</w:t>
      </w:r>
    </w:p>
    <w:bookmarkEnd w:id="616"/>
    <w:p w14:paraId="576D7BED" w14:textId="77777777" w:rsidR="006B2414" w:rsidRPr="007F21A7" w:rsidRDefault="006B2414" w:rsidP="006B2414">
      <w:pPr>
        <w:pStyle w:val="B1"/>
      </w:pPr>
      <w:r>
        <w:tab/>
      </w:r>
      <w:r w:rsidRPr="007F21A7">
        <w:t xml:space="preserve">The CAT-AS sends a reliable SIP </w:t>
      </w:r>
      <w:r w:rsidR="005D6FF6" w:rsidRPr="004B0B7A">
        <w:t>18</w:t>
      </w:r>
      <w:r w:rsidR="005D6FF6">
        <w:rPr>
          <w:rFonts w:hint="eastAsia"/>
          <w:lang w:eastAsia="zh-CN"/>
        </w:rPr>
        <w:t>0</w:t>
      </w:r>
      <w:r w:rsidR="005D6FF6" w:rsidRPr="004B0B7A">
        <w:t xml:space="preserve"> </w:t>
      </w:r>
      <w:r w:rsidRPr="007F21A7">
        <w:t>(</w:t>
      </w:r>
      <w:r w:rsidR="005D6FF6">
        <w:rPr>
          <w:rFonts w:hint="eastAsia"/>
          <w:lang w:eastAsia="zh-CN"/>
        </w:rPr>
        <w:t>Ringing</w:t>
      </w:r>
      <w:r w:rsidRPr="007F21A7">
        <w:t>) provisional response to UE#1.</w:t>
      </w:r>
    </w:p>
    <w:p w14:paraId="1E382943" w14:textId="77777777" w:rsidR="006B2414" w:rsidRPr="007F21A7" w:rsidRDefault="006B2414" w:rsidP="006B2414">
      <w:pPr>
        <w:pStyle w:val="TH"/>
      </w:pPr>
      <w:r w:rsidRPr="007F21A7">
        <w:t>Table</w:t>
      </w:r>
      <w:r w:rsidR="00E81604">
        <w:t> </w:t>
      </w:r>
      <w:r w:rsidRPr="007F21A7">
        <w:t>A.</w:t>
      </w:r>
      <w:r w:rsidR="007F27D5">
        <w:rPr>
          <w:lang w:eastAsia="ja-JP"/>
        </w:rPr>
        <w:t>5.</w:t>
      </w:r>
      <w:r w:rsidR="004F411E">
        <w:rPr>
          <w:lang w:eastAsia="ja-JP"/>
        </w:rPr>
        <w:t>2</w:t>
      </w:r>
      <w:r w:rsidR="007F27D5">
        <w:rPr>
          <w:lang w:eastAsia="ja-JP"/>
        </w:rPr>
        <w:t>-2</w:t>
      </w:r>
      <w:r w:rsidRPr="007F21A7">
        <w:t xml:space="preserve">: </w:t>
      </w:r>
      <w:r w:rsidR="005D6FF6">
        <w:t xml:space="preserve">180 </w:t>
      </w:r>
      <w:r w:rsidRPr="007F21A7">
        <w:t>(</w:t>
      </w:r>
      <w:r w:rsidR="005D6FF6">
        <w:t>Ringing</w:t>
      </w:r>
      <w:r w:rsidRPr="007F21A7">
        <w:t>) response (CAT-AS to UE#1)</w:t>
      </w:r>
    </w:p>
    <w:p w14:paraId="6B93B3F9"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1" w:right="284" w:hanging="284"/>
      </w:pPr>
      <w:bookmarkStart w:id="617" w:name="_PERM_MCCTEMPBM_CRPT84840208___2"/>
      <w:r w:rsidRPr="007F21A7">
        <w:t>SIP/2.0 18</w:t>
      </w:r>
      <w:r w:rsidR="005D6FF6">
        <w:t>0</w:t>
      </w:r>
      <w:r w:rsidRPr="007F21A7">
        <w:t xml:space="preserve"> </w:t>
      </w:r>
      <w:r w:rsidR="005D6FF6">
        <w:t>Ringing</w:t>
      </w:r>
    </w:p>
    <w:p w14:paraId="1C6C3FFC" w14:textId="77777777" w:rsidR="006B2414" w:rsidRPr="007F21A7" w:rsidRDefault="006B2414" w:rsidP="006B0869">
      <w:pPr>
        <w:pStyle w:val="PL"/>
        <w:pBdr>
          <w:top w:val="single" w:sz="4" w:space="1" w:color="auto"/>
          <w:left w:val="single" w:sz="4" w:space="4" w:color="auto"/>
          <w:bottom w:val="single" w:sz="4" w:space="1" w:color="auto"/>
          <w:right w:val="single" w:sz="4" w:space="4" w:color="auto"/>
        </w:pBdr>
        <w:ind w:left="851" w:right="284" w:hanging="284"/>
        <w:rPr>
          <w:lang w:eastAsia="ja-JP"/>
        </w:rPr>
      </w:pPr>
      <w:r w:rsidRPr="007F21A7">
        <w:t>Via: SIP/2.0/UDP scscf2.home2.net;branch=z9hG4bK764z87.1,</w:t>
      </w:r>
      <w:r w:rsidRPr="007F21A7">
        <w:rPr>
          <w:rFonts w:hint="eastAsia"/>
          <w:lang w:eastAsia="ja-JP"/>
        </w:rPr>
        <w:t xml:space="preserve"> SIP</w:t>
      </w:r>
      <w:r w:rsidRPr="007F21A7">
        <w:t>/2.0/UDP icscf2_s.home2.net;branch=z9hG4bK871y12.1, SIP/2.0/UDP scscf1.home1.net;branch=z9hG4bK332b23.1, SIP/2.0/UDP pcscf1.visited1.net;branch=z9hG4bK240f34.1, SIP/2.0/UDP [5555::aaa:bbb:ccc:ddd]:1357;comp=sigcomp;branch=z9hG4bKnashds7</w:t>
      </w:r>
    </w:p>
    <w:p w14:paraId="7FDF6901" w14:textId="77777777" w:rsidR="006B2414" w:rsidRPr="007F21A7" w:rsidRDefault="006B2414" w:rsidP="006B0869">
      <w:pPr>
        <w:pStyle w:val="PL"/>
        <w:pBdr>
          <w:top w:val="single" w:sz="4" w:space="1" w:color="auto"/>
          <w:left w:val="single" w:sz="4" w:space="4" w:color="auto"/>
          <w:bottom w:val="single" w:sz="4" w:space="1" w:color="auto"/>
          <w:right w:val="single" w:sz="4" w:space="4" w:color="auto"/>
        </w:pBdr>
        <w:ind w:left="851" w:right="284" w:hanging="284"/>
      </w:pPr>
      <w:r w:rsidRPr="007F21A7">
        <w:t>Record-Route: &lt;sip:scscf2.home2.net;lr&gt;</w:t>
      </w:r>
      <w:r w:rsidRPr="007F21A7">
        <w:rPr>
          <w:rFonts w:hint="eastAsia"/>
          <w:lang w:eastAsia="ja-JP"/>
        </w:rPr>
        <w:t xml:space="preserve">, </w:t>
      </w:r>
      <w:r w:rsidRPr="007F21A7">
        <w:t>&lt;sip:scscf1.home1.net;lr&gt;, &lt;sip:pcscf1.visited1.net;lr&gt;</w:t>
      </w:r>
    </w:p>
    <w:p w14:paraId="38CC4FFD"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bookmarkStart w:id="618" w:name="_PERM_MCCTEMPBM_CRPT84840209___2"/>
      <w:bookmarkEnd w:id="617"/>
      <w:r w:rsidRPr="007F21A7">
        <w:t>From:</w:t>
      </w:r>
    </w:p>
    <w:p w14:paraId="112563DF"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To: &lt;tel:+1-212-555-2222&gt;;tag=2236</w:t>
      </w:r>
    </w:p>
    <w:p w14:paraId="62751603"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Call-ID:</w:t>
      </w:r>
    </w:p>
    <w:p w14:paraId="40DA4D2D"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Cseq:</w:t>
      </w:r>
    </w:p>
    <w:p w14:paraId="11CF9A42"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Require: 100rel</w:t>
      </w:r>
    </w:p>
    <w:p w14:paraId="645D8076"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72160854"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RSeq: 9022</w:t>
      </w:r>
    </w:p>
    <w:p w14:paraId="524A7A12" w14:textId="77777777" w:rsidR="006B2414" w:rsidRPr="007F21A7" w:rsidDel="00DB2E16"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eastAsia="ja-JP"/>
        </w:rPr>
      </w:pPr>
      <w:r w:rsidRPr="007F21A7" w:rsidDel="00DB2E16">
        <w:t>P-Early-Media: sendrecv</w:t>
      </w:r>
    </w:p>
    <w:p w14:paraId="0E39F29D" w14:textId="77777777" w:rsidR="006B2414" w:rsidRPr="007F21A7" w:rsidRDefault="006B2414" w:rsidP="006B0869">
      <w:pPr>
        <w:pStyle w:val="PL"/>
        <w:pBdr>
          <w:top w:val="single" w:sz="4" w:space="1" w:color="auto"/>
          <w:left w:val="single" w:sz="4" w:space="4" w:color="auto"/>
          <w:bottom w:val="single" w:sz="4" w:space="1" w:color="auto"/>
          <w:right w:val="single" w:sz="4" w:space="4" w:color="auto"/>
        </w:pBdr>
        <w:ind w:left="851" w:right="284" w:hanging="284"/>
      </w:pPr>
      <w:bookmarkStart w:id="619" w:name="_PERM_MCCTEMPBM_CRPT84840210___2"/>
      <w:bookmarkEnd w:id="618"/>
      <w:r w:rsidRPr="007F21A7">
        <w:t>Contact: &lt;sip:</w:t>
      </w:r>
      <w:r w:rsidR="00EE2D91">
        <w:t>catas.home2.net</w:t>
      </w:r>
      <w:r w:rsidRPr="007F21A7">
        <w:t>&gt;</w:t>
      </w:r>
      <w:r w:rsidR="004F411E" w:rsidRPr="001C52DE">
        <w:rPr>
          <w:rFonts w:eastAsia="PMingLiU" w:cs="Courier New"/>
          <w:lang w:eastAsia="zh-TW"/>
        </w:rPr>
        <w:t>;</w:t>
      </w:r>
      <w:r w:rsidR="004F411E" w:rsidRPr="001C52DE">
        <w:t>+g.3gpp.icsi</w:t>
      </w:r>
      <w:r w:rsidR="004F411E">
        <w:t>-</w:t>
      </w:r>
      <w:r w:rsidR="004F411E" w:rsidRPr="001C52DE">
        <w:t>ref="urn%3Aurn-</w:t>
      </w:r>
      <w:r w:rsidR="00487A39">
        <w:t>7</w:t>
      </w:r>
      <w:r w:rsidR="004F411E" w:rsidRPr="001C52DE">
        <w:t>%3gpp-service.ims.icsi.mmtel"</w:t>
      </w:r>
    </w:p>
    <w:p w14:paraId="601D1DFE" w14:textId="77777777" w:rsidR="006B2414" w:rsidRPr="00FF0058"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620" w:name="_PERM_MCCTEMPBM_CRPT84840211___2"/>
      <w:bookmarkEnd w:id="619"/>
      <w:r w:rsidRPr="00FF0058">
        <w:rPr>
          <w:snapToGrid w:val="0"/>
        </w:rPr>
        <w:t xml:space="preserve">Content-Type: application/sdp </w:t>
      </w:r>
    </w:p>
    <w:p w14:paraId="58147283" w14:textId="77777777" w:rsidR="006B2414" w:rsidRPr="00FF0058"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2379F23E" w14:textId="77777777" w:rsidR="006B2414" w:rsidRPr="00FF0058"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184F0885" w14:textId="77777777" w:rsidR="006B2414" w:rsidRPr="00C61269"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v=0</w:t>
      </w:r>
    </w:p>
    <w:p w14:paraId="2B06A18C" w14:textId="77777777" w:rsidR="006B2414" w:rsidRPr="00C61269"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eastAsia="ja-JP"/>
        </w:rPr>
      </w:pPr>
      <w:r w:rsidRPr="00C61269">
        <w:t>o=- 298793361</w:t>
      </w:r>
      <w:r w:rsidRPr="00C61269" w:rsidDel="006B1478">
        <w:rPr>
          <w:rFonts w:hint="eastAsia"/>
          <w:lang w:eastAsia="ja-JP"/>
        </w:rPr>
        <w:t>5</w:t>
      </w:r>
      <w:r w:rsidRPr="00C61269">
        <w:rPr>
          <w:rFonts w:hint="eastAsia"/>
          <w:lang w:eastAsia="ja-JP"/>
        </w:rPr>
        <w:t>6</w:t>
      </w:r>
      <w:r w:rsidRPr="00C61269">
        <w:t xml:space="preserve"> 298793361</w:t>
      </w:r>
      <w:r w:rsidRPr="00C61269" w:rsidDel="006B1478">
        <w:t>5</w:t>
      </w:r>
      <w:r w:rsidRPr="00C61269">
        <w:rPr>
          <w:rFonts w:hint="eastAsia"/>
          <w:lang w:eastAsia="ja-JP"/>
        </w:rPr>
        <w:t>6</w:t>
      </w:r>
      <w:r w:rsidRPr="00C61269">
        <w:t xml:space="preserve"> IN IP6 5555::</w:t>
      </w:r>
      <w:r w:rsidRPr="00C61269">
        <w:rPr>
          <w:rFonts w:hint="eastAsia"/>
          <w:lang w:eastAsia="ja-JP"/>
        </w:rPr>
        <w:t>ccc</w:t>
      </w:r>
      <w:r w:rsidRPr="00C61269">
        <w:t>:</w:t>
      </w:r>
      <w:r w:rsidRPr="00C61269">
        <w:rPr>
          <w:rFonts w:hint="eastAsia"/>
          <w:lang w:eastAsia="ja-JP"/>
        </w:rPr>
        <w:t>aaa</w:t>
      </w:r>
      <w:r w:rsidRPr="00C61269">
        <w:t>:</w:t>
      </w:r>
      <w:r w:rsidRPr="00C61269">
        <w:rPr>
          <w:rFonts w:hint="eastAsia"/>
          <w:lang w:eastAsia="ja-JP"/>
        </w:rPr>
        <w:t>abc</w:t>
      </w:r>
      <w:r w:rsidRPr="00C61269">
        <w:t>:</w:t>
      </w:r>
      <w:r w:rsidRPr="00C61269">
        <w:rPr>
          <w:rFonts w:hint="eastAsia"/>
          <w:lang w:eastAsia="ja-JP"/>
        </w:rPr>
        <w:t>abc</w:t>
      </w:r>
    </w:p>
    <w:p w14:paraId="3870396C" w14:textId="77777777" w:rsidR="006B2414" w:rsidRPr="00C61269"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s=-</w:t>
      </w:r>
    </w:p>
    <w:p w14:paraId="4457BB9A" w14:textId="77777777" w:rsidR="006B2414" w:rsidRPr="00C61269"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eastAsia="ja-JP"/>
        </w:rPr>
      </w:pPr>
      <w:r w:rsidRPr="00C61269">
        <w:t>c=IN IP6 5555::</w:t>
      </w:r>
      <w:r w:rsidRPr="00C61269">
        <w:rPr>
          <w:rFonts w:hint="eastAsia"/>
          <w:lang w:eastAsia="ja-JP"/>
        </w:rPr>
        <w:t>ccc</w:t>
      </w:r>
      <w:r w:rsidRPr="00C61269">
        <w:t>:</w:t>
      </w:r>
      <w:r w:rsidRPr="00C61269">
        <w:rPr>
          <w:rFonts w:hint="eastAsia"/>
          <w:lang w:eastAsia="ja-JP"/>
        </w:rPr>
        <w:t>aaa</w:t>
      </w:r>
      <w:r w:rsidRPr="00C61269" w:rsidDel="002A7E47">
        <w:t>:</w:t>
      </w:r>
      <w:r w:rsidRPr="00C61269">
        <w:rPr>
          <w:rFonts w:hint="eastAsia"/>
          <w:lang w:eastAsia="ja-JP"/>
        </w:rPr>
        <w:t>abc</w:t>
      </w:r>
      <w:r w:rsidRPr="00C61269">
        <w:t>:</w:t>
      </w:r>
      <w:r w:rsidRPr="00C61269">
        <w:rPr>
          <w:rFonts w:hint="eastAsia"/>
          <w:lang w:eastAsia="ja-JP"/>
        </w:rPr>
        <w:t>abc</w:t>
      </w:r>
    </w:p>
    <w:p w14:paraId="74C4D4D7" w14:textId="77777777" w:rsidR="006B2414" w:rsidRPr="00947EC3"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947EC3">
        <w:rPr>
          <w:lang w:val="de-DE"/>
        </w:rPr>
        <w:t>t=0 0</w:t>
      </w:r>
    </w:p>
    <w:p w14:paraId="3E262A66" w14:textId="77777777" w:rsidR="006B2414"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947EC3">
        <w:rPr>
          <w:lang w:val="de-DE"/>
        </w:rPr>
        <w:t xml:space="preserve">m=video </w:t>
      </w:r>
      <w:r w:rsidRPr="00947EC3" w:rsidDel="000915DC">
        <w:rPr>
          <w:lang w:val="de-DE"/>
        </w:rPr>
        <w:t>3400</w:t>
      </w:r>
      <w:r w:rsidRPr="00947EC3">
        <w:rPr>
          <w:rFonts w:hint="eastAsia"/>
          <w:lang w:val="de-DE" w:eastAsia="ja-JP"/>
        </w:rPr>
        <w:t>51372</w:t>
      </w:r>
      <w:r w:rsidRPr="00947EC3">
        <w:rPr>
          <w:lang w:val="de-DE"/>
        </w:rPr>
        <w:t xml:space="preserve"> RTP/AVP</w:t>
      </w:r>
      <w:r w:rsidR="004F411E">
        <w:rPr>
          <w:lang w:val="de-DE"/>
        </w:rPr>
        <w:t>F</w:t>
      </w:r>
      <w:r w:rsidRPr="00947EC3">
        <w:rPr>
          <w:lang w:val="de-DE"/>
        </w:rPr>
        <w:t xml:space="preserve"> 98</w:t>
      </w:r>
    </w:p>
    <w:p w14:paraId="59357347" w14:textId="77777777" w:rsidR="004F411E" w:rsidRPr="00947EC3" w:rsidRDefault="004F411E" w:rsidP="006B0869">
      <w:pPr>
        <w:pStyle w:val="PL"/>
        <w:pBdr>
          <w:top w:val="single" w:sz="4" w:space="1" w:color="auto"/>
          <w:left w:val="single" w:sz="4" w:space="4" w:color="auto"/>
          <w:bottom w:val="single" w:sz="4" w:space="1" w:color="auto"/>
          <w:right w:val="single" w:sz="4" w:space="4" w:color="auto"/>
        </w:pBdr>
        <w:ind w:left="851" w:right="284" w:hanging="284"/>
        <w:rPr>
          <w:lang w:val="de-DE"/>
        </w:rPr>
      </w:pPr>
      <w:bookmarkStart w:id="621" w:name="_PERM_MCCTEMPBM_CRPT84840212___2"/>
      <w:bookmarkEnd w:id="620"/>
      <w:r w:rsidRPr="00C61269">
        <w:rPr>
          <w:rFonts w:cs="Courier New"/>
          <w:lang w:val="de-DE"/>
        </w:rPr>
        <w:t>a=acfg:1 t=1</w:t>
      </w:r>
    </w:p>
    <w:p w14:paraId="72945E08" w14:textId="77777777" w:rsidR="006B2414" w:rsidRPr="00727AB8"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bookmarkStart w:id="622" w:name="_PERM_MCCTEMPBM_CRPT84840213___2"/>
      <w:bookmarkEnd w:id="621"/>
      <w:r w:rsidRPr="00727AB8">
        <w:rPr>
          <w:lang w:val="pt-BR"/>
        </w:rPr>
        <w:t>b=AS:75</w:t>
      </w:r>
    </w:p>
    <w:p w14:paraId="40E840AF" w14:textId="77777777" w:rsidR="006B2414" w:rsidRPr="00727AB8"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a=curr:qos local sendrecv</w:t>
      </w:r>
    </w:p>
    <w:p w14:paraId="29064315" w14:textId="77777777" w:rsidR="006B2414" w:rsidRPr="00727AB8"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a=curr:qos remote sendrecv</w:t>
      </w:r>
    </w:p>
    <w:p w14:paraId="7048375F" w14:textId="77777777" w:rsidR="006B2414" w:rsidRPr="00727AB8"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local sendrecv</w:t>
      </w:r>
    </w:p>
    <w:p w14:paraId="1D8120F0" w14:textId="77777777" w:rsidR="006B2414" w:rsidRPr="00727AB8"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remote sendrecv</w:t>
      </w:r>
    </w:p>
    <w:p w14:paraId="7DD9608A" w14:textId="77777777" w:rsidR="006B2414" w:rsidRPr="00727AB8"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a=rtpmap:98 H263</w:t>
      </w:r>
    </w:p>
    <w:p w14:paraId="175987AB" w14:textId="77777777" w:rsidR="005F42C7" w:rsidRDefault="006B2414" w:rsidP="005F42C7">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ja-JP"/>
        </w:rPr>
      </w:pPr>
      <w:r w:rsidRPr="006B2414">
        <w:rPr>
          <w:lang w:val="pt-BR"/>
        </w:rPr>
        <w:t>a=fmtp:98 profile-level-id=0</w:t>
      </w:r>
    </w:p>
    <w:p w14:paraId="60B67692" w14:textId="77777777" w:rsidR="006B2414" w:rsidRPr="006B2414" w:rsidRDefault="005F42C7" w:rsidP="005F42C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51BB5">
        <w:rPr>
          <w:rFonts w:hint="eastAsia"/>
          <w:lang w:val="pt-BR"/>
        </w:rPr>
        <w:t>a=content:g.3gpp.</w:t>
      </w:r>
      <w:r w:rsidRPr="00E51BB5">
        <w:rPr>
          <w:rFonts w:hint="eastAsia"/>
          <w:lang w:val="pt-BR" w:eastAsia="ja-JP"/>
        </w:rPr>
        <w:t>cat</w:t>
      </w:r>
    </w:p>
    <w:p w14:paraId="52EFBBDE" w14:textId="77777777" w:rsidR="006B2414"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 xml:space="preserve">m=audio </w:t>
      </w:r>
      <w:r w:rsidRPr="00727AB8">
        <w:rPr>
          <w:rFonts w:hint="eastAsia"/>
          <w:lang w:val="pt-BR" w:eastAsia="ja-JP"/>
        </w:rPr>
        <w:t>49170</w:t>
      </w:r>
      <w:r w:rsidRPr="00727AB8">
        <w:rPr>
          <w:lang w:val="pt-BR"/>
        </w:rPr>
        <w:t xml:space="preserve"> RTP/AVP</w:t>
      </w:r>
      <w:r w:rsidR="004F411E">
        <w:rPr>
          <w:lang w:val="pt-BR"/>
        </w:rPr>
        <w:t>F</w:t>
      </w:r>
      <w:r w:rsidRPr="00727AB8">
        <w:rPr>
          <w:lang w:val="pt-BR"/>
        </w:rPr>
        <w:t xml:space="preserve"> 97 96</w:t>
      </w:r>
    </w:p>
    <w:p w14:paraId="52072504" w14:textId="77777777" w:rsidR="004F411E" w:rsidRPr="00727AB8" w:rsidRDefault="004F411E" w:rsidP="006B0869">
      <w:pPr>
        <w:pStyle w:val="PL"/>
        <w:pBdr>
          <w:top w:val="single" w:sz="4" w:space="1" w:color="auto"/>
          <w:left w:val="single" w:sz="4" w:space="4" w:color="auto"/>
          <w:bottom w:val="single" w:sz="4" w:space="1" w:color="auto"/>
          <w:right w:val="single" w:sz="4" w:space="4" w:color="auto"/>
        </w:pBdr>
        <w:ind w:left="851" w:right="284" w:hanging="284"/>
        <w:rPr>
          <w:lang w:val="pt-BR"/>
        </w:rPr>
      </w:pPr>
      <w:bookmarkStart w:id="623" w:name="_PERM_MCCTEMPBM_CRPT84840214___2"/>
      <w:bookmarkEnd w:id="622"/>
      <w:r w:rsidRPr="00895344">
        <w:rPr>
          <w:rFonts w:cs="Courier New"/>
          <w:lang w:val="pt-BR"/>
        </w:rPr>
        <w:t>a=acfg:1 t=1</w:t>
      </w:r>
    </w:p>
    <w:p w14:paraId="7723DD78" w14:textId="77777777" w:rsidR="006B2414" w:rsidRPr="00727AB8" w:rsidRDefault="006B2414" w:rsidP="006B0869">
      <w:pPr>
        <w:pStyle w:val="PL"/>
        <w:pBdr>
          <w:top w:val="single" w:sz="4" w:space="1" w:color="auto"/>
          <w:left w:val="single" w:sz="4" w:space="4" w:color="auto"/>
          <w:bottom w:val="single" w:sz="4" w:space="1" w:color="auto"/>
          <w:right w:val="single" w:sz="4" w:space="4" w:color="auto"/>
        </w:pBdr>
        <w:ind w:left="851" w:right="284" w:hanging="284"/>
        <w:rPr>
          <w:lang w:val="pt-BR"/>
        </w:rPr>
      </w:pPr>
      <w:r w:rsidRPr="00727AB8">
        <w:rPr>
          <w:lang w:val="pt-BR"/>
        </w:rPr>
        <w:t>b=AS:25.4</w:t>
      </w:r>
    </w:p>
    <w:p w14:paraId="35F44EB0" w14:textId="77777777" w:rsidR="006B2414" w:rsidRPr="00727AB8"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bookmarkStart w:id="624" w:name="_PERM_MCCTEMPBM_CRPT84840215___2"/>
      <w:bookmarkEnd w:id="623"/>
      <w:r w:rsidRPr="00727AB8">
        <w:rPr>
          <w:lang w:val="pt-BR"/>
        </w:rPr>
        <w:t>a=curr:qos local sendrecv</w:t>
      </w:r>
    </w:p>
    <w:p w14:paraId="787B86C8" w14:textId="77777777" w:rsidR="006B2414" w:rsidRPr="00727AB8"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a=curr:qos remote sendrecv</w:t>
      </w:r>
    </w:p>
    <w:p w14:paraId="35EEA67C" w14:textId="77777777" w:rsidR="006B2414" w:rsidRPr="00727AB8"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local sendrecv</w:t>
      </w:r>
    </w:p>
    <w:p w14:paraId="1F75B864" w14:textId="77777777" w:rsidR="006B2414" w:rsidRPr="00727AB8"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remote sendrecv</w:t>
      </w:r>
    </w:p>
    <w:p w14:paraId="022FA9E6" w14:textId="77777777" w:rsidR="006B2414" w:rsidRPr="00895344"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 xml:space="preserve">a=rtpmap:97 AMR </w:t>
      </w:r>
    </w:p>
    <w:p w14:paraId="7995A0A9" w14:textId="77777777" w:rsidR="006B2414" w:rsidRPr="00895344" w:rsidRDefault="006B2414" w:rsidP="006B2414">
      <w:pPr>
        <w:pStyle w:val="PL"/>
        <w:keepNext/>
        <w:pBdr>
          <w:top w:val="single" w:sz="4" w:space="1" w:color="auto"/>
          <w:left w:val="single" w:sz="4" w:space="4" w:color="auto"/>
          <w:bottom w:val="single" w:sz="4" w:space="1" w:color="auto"/>
          <w:right w:val="single" w:sz="4" w:space="4" w:color="auto"/>
        </w:pBdr>
        <w:ind w:left="851" w:right="284" w:hanging="284"/>
        <w:rPr>
          <w:lang w:val="en-US"/>
        </w:rPr>
      </w:pPr>
      <w:bookmarkStart w:id="625" w:name="_PERM_MCCTEMPBM_CRPT84840216___2"/>
      <w:bookmarkEnd w:id="624"/>
      <w:r w:rsidRPr="00895344">
        <w:rPr>
          <w:lang w:val="en-US"/>
        </w:rPr>
        <w:t>a=fmtp:97 mode-set=0,2,5,7; maxframes</w:t>
      </w:r>
    </w:p>
    <w:p w14:paraId="7C4177DE" w14:textId="77777777" w:rsidR="005F42C7" w:rsidRDefault="006B2414" w:rsidP="005F42C7">
      <w:pPr>
        <w:pStyle w:val="PL"/>
        <w:keepNext/>
        <w:pBdr>
          <w:top w:val="single" w:sz="4" w:space="1" w:color="auto"/>
          <w:left w:val="single" w:sz="4" w:space="4" w:color="auto"/>
          <w:bottom w:val="single" w:sz="4" w:space="1" w:color="auto"/>
          <w:right w:val="single" w:sz="4" w:space="4" w:color="auto"/>
        </w:pBdr>
        <w:ind w:left="850" w:right="284" w:hanging="283"/>
        <w:rPr>
          <w:lang w:val="en-US" w:eastAsia="ja-JP"/>
        </w:rPr>
      </w:pPr>
      <w:bookmarkStart w:id="626" w:name="_PERM_MCCTEMPBM_CRPT84840217___2"/>
      <w:bookmarkEnd w:id="625"/>
      <w:r w:rsidRPr="00727AB8">
        <w:rPr>
          <w:lang w:val="en-US"/>
        </w:rPr>
        <w:t>a=rtpmap:96 telephone-event</w:t>
      </w:r>
    </w:p>
    <w:p w14:paraId="76A075F5" w14:textId="77777777" w:rsidR="006B2414" w:rsidRPr="00727AB8" w:rsidRDefault="005F42C7" w:rsidP="005F42C7">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B37A2D">
        <w:rPr>
          <w:rFonts w:hint="eastAsia"/>
        </w:rPr>
        <w:t>a=content:g.3gpp.</w:t>
      </w:r>
      <w:r>
        <w:rPr>
          <w:rFonts w:hint="eastAsia"/>
          <w:lang w:eastAsia="ja-JP"/>
        </w:rPr>
        <w:t>cat</w:t>
      </w:r>
    </w:p>
    <w:bookmarkEnd w:id="626"/>
    <w:p w14:paraId="04DA3104" w14:textId="77777777" w:rsidR="006B2414" w:rsidRPr="00727AB8" w:rsidRDefault="006B2414" w:rsidP="006B2414">
      <w:pPr>
        <w:rPr>
          <w:lang w:val="en-US"/>
        </w:rPr>
      </w:pPr>
    </w:p>
    <w:p w14:paraId="4197276B" w14:textId="77777777" w:rsidR="006B2414" w:rsidRPr="007F21A7" w:rsidRDefault="006B2414" w:rsidP="006B2414">
      <w:pPr>
        <w:pStyle w:val="EX"/>
        <w:keepLines w:val="0"/>
        <w:rPr>
          <w:lang w:eastAsia="ja-JP"/>
        </w:rPr>
      </w:pPr>
      <w:r w:rsidRPr="007F21A7">
        <w:rPr>
          <w:b/>
        </w:rPr>
        <w:t>P-Early-Media:</w:t>
      </w:r>
      <w:r w:rsidRPr="007F21A7">
        <w:tab/>
        <w:t>The CAT-AS requests authorization for early media.</w:t>
      </w:r>
    </w:p>
    <w:p w14:paraId="5ECFF9DA" w14:textId="77777777" w:rsidR="006B2414" w:rsidRPr="007F21A7" w:rsidRDefault="006B2414" w:rsidP="006B2414">
      <w:pPr>
        <w:pStyle w:val="EX"/>
        <w:keepLines w:val="0"/>
      </w:pPr>
      <w:r w:rsidRPr="007F21A7">
        <w:rPr>
          <w:b/>
        </w:rPr>
        <w:t>SDP</w:t>
      </w:r>
      <w:r w:rsidRPr="007F21A7">
        <w:tab/>
        <w:t>The SDP answer (SDP_A</w:t>
      </w:r>
      <w:r w:rsidRPr="007F21A7">
        <w:rPr>
          <w:rFonts w:hint="eastAsia"/>
          <w:lang w:eastAsia="ja-JP"/>
        </w:rPr>
        <w:t>_cat</w:t>
      </w:r>
      <w:r w:rsidRPr="007F21A7">
        <w:t>) contains a set of codecs supported to be used for CAT</w:t>
      </w:r>
      <w:r w:rsidR="005F42C7">
        <w:rPr>
          <w:rFonts w:hint="eastAsia"/>
          <w:lang w:eastAsia="ja-JP"/>
        </w:rPr>
        <w:t xml:space="preserve"> and</w:t>
      </w:r>
      <w:r w:rsidR="005F42C7" w:rsidRPr="00601DFE">
        <w:rPr>
          <w:lang w:eastAsia="ja-JP"/>
        </w:rPr>
        <w:t>, in this example,</w:t>
      </w:r>
      <w:r w:rsidR="005F42C7">
        <w:rPr>
          <w:rFonts w:hint="eastAsia"/>
          <w:lang w:eastAsia="ja-JP"/>
        </w:rPr>
        <w:t xml:space="preserve"> includes a SDP </w:t>
      </w:r>
      <w:r w:rsidR="005F42C7">
        <w:rPr>
          <w:lang w:eastAsia="ja-JP"/>
        </w:rPr>
        <w:t>"</w:t>
      </w:r>
      <w:r w:rsidR="005F42C7">
        <w:rPr>
          <w:rFonts w:hint="eastAsia"/>
          <w:lang w:eastAsia="ja-JP"/>
        </w:rPr>
        <w:t>a=content</w:t>
      </w:r>
      <w:r w:rsidR="005F42C7">
        <w:rPr>
          <w:lang w:eastAsia="ja-JP"/>
        </w:rPr>
        <w:t>"</w:t>
      </w:r>
      <w:r w:rsidR="005F42C7">
        <w:rPr>
          <w:rFonts w:hint="eastAsia"/>
          <w:lang w:eastAsia="ja-JP"/>
        </w:rPr>
        <w:t xml:space="preserve"> attribute with a "g.3gpp.cat" value for each media description</w:t>
      </w:r>
      <w:r w:rsidRPr="007F21A7">
        <w:t>. The SDP content is based on information received from the MRF. The local preconditions are indicated as fulfilled.</w:t>
      </w:r>
    </w:p>
    <w:p w14:paraId="6BB1130F" w14:textId="77777777" w:rsidR="006B2414" w:rsidRPr="007F21A7" w:rsidRDefault="006B2414" w:rsidP="006B2414">
      <w:pPr>
        <w:pStyle w:val="B1"/>
        <w:ind w:left="284" w:firstLine="0"/>
        <w:rPr>
          <w:b/>
          <w:bCs/>
        </w:rPr>
      </w:pPr>
      <w:bookmarkStart w:id="627" w:name="_PERM_MCCTEMPBM_CRPT84840218___2"/>
      <w:r w:rsidRPr="007F21A7">
        <w:rPr>
          <w:b/>
          <w:bCs/>
        </w:rPr>
        <w:lastRenderedPageBreak/>
        <w:t>9-10</w:t>
      </w:r>
      <w:r w:rsidRPr="007F21A7">
        <w:rPr>
          <w:b/>
          <w:bCs/>
        </w:rPr>
        <w:tab/>
        <w:t>PRACK request (UE#1 to CAT-AS)</w:t>
      </w:r>
    </w:p>
    <w:bookmarkEnd w:id="627"/>
    <w:p w14:paraId="033511C0" w14:textId="77777777" w:rsidR="006B2414" w:rsidRPr="007F21A7" w:rsidRDefault="007F27D5" w:rsidP="007F27D5">
      <w:pPr>
        <w:pStyle w:val="B1"/>
      </w:pPr>
      <w:r>
        <w:tab/>
      </w:r>
      <w:r w:rsidR="006B2414" w:rsidRPr="007F21A7">
        <w:t>UE#1 sends a SIP PRACK request, which acknowledges the SIP 183 (Session Progress) provisional response, to the CAT-AS.</w:t>
      </w:r>
    </w:p>
    <w:p w14:paraId="25F6AA6C" w14:textId="77777777" w:rsidR="006B2414" w:rsidRPr="007F21A7" w:rsidRDefault="007F27D5" w:rsidP="007F27D5">
      <w:pPr>
        <w:pStyle w:val="B1"/>
      </w:pPr>
      <w:r>
        <w:tab/>
      </w:r>
      <w:r w:rsidR="006B2414" w:rsidRPr="007F21A7">
        <w:t>The CAT-AS instructs the MRF to play CAT media.</w:t>
      </w:r>
    </w:p>
    <w:p w14:paraId="02F4C982" w14:textId="77777777" w:rsidR="006B2414" w:rsidRPr="007F21A7" w:rsidRDefault="006B2414" w:rsidP="006B2414">
      <w:pPr>
        <w:pStyle w:val="B1"/>
        <w:ind w:left="284" w:firstLine="0"/>
        <w:rPr>
          <w:b/>
          <w:bCs/>
        </w:rPr>
      </w:pPr>
      <w:bookmarkStart w:id="628" w:name="_PERM_MCCTEMPBM_CRPT84840219___2"/>
      <w:r w:rsidRPr="007F21A7">
        <w:rPr>
          <w:b/>
          <w:bCs/>
        </w:rPr>
        <w:t>11-12</w:t>
      </w:r>
      <w:r w:rsidRPr="007F21A7">
        <w:rPr>
          <w:b/>
          <w:bCs/>
        </w:rPr>
        <w:tab/>
        <w:t xml:space="preserve">200 (OK) response to PRACK </w:t>
      </w:r>
      <w:r w:rsidR="00B068FE">
        <w:rPr>
          <w:b/>
          <w:bCs/>
        </w:rPr>
        <w:t xml:space="preserve">request </w:t>
      </w:r>
      <w:r w:rsidRPr="007F21A7">
        <w:rPr>
          <w:b/>
          <w:bCs/>
        </w:rPr>
        <w:t>(CAT-AS to UE#1)</w:t>
      </w:r>
    </w:p>
    <w:bookmarkEnd w:id="628"/>
    <w:p w14:paraId="03E3234C" w14:textId="77777777" w:rsidR="006B2414" w:rsidRPr="007F21A7" w:rsidRDefault="007F27D5" w:rsidP="007F27D5">
      <w:pPr>
        <w:pStyle w:val="B1"/>
        <w:rPr>
          <w:b/>
          <w:bCs/>
        </w:rPr>
      </w:pPr>
      <w:r>
        <w:tab/>
      </w:r>
      <w:r w:rsidR="006B2414" w:rsidRPr="007F21A7">
        <w:t>The CAT-AS sends a SIP 200 (OK) response for the SIP PRACK request to UE#1.</w:t>
      </w:r>
    </w:p>
    <w:p w14:paraId="3BCDCE63" w14:textId="77777777" w:rsidR="006B2414" w:rsidRPr="007F21A7" w:rsidRDefault="006B2414" w:rsidP="00F627FA">
      <w:pPr>
        <w:pStyle w:val="B1"/>
        <w:ind w:left="284" w:firstLine="0"/>
        <w:rPr>
          <w:b/>
          <w:bCs/>
          <w:lang w:eastAsia="ja-JP"/>
        </w:rPr>
      </w:pPr>
      <w:bookmarkStart w:id="629" w:name="_PERM_MCCTEMPBM_CRPT84840220___2"/>
      <w:r w:rsidRPr="007F21A7">
        <w:rPr>
          <w:b/>
          <w:bCs/>
        </w:rPr>
        <w:t>13-14</w:t>
      </w:r>
      <w:r w:rsidRPr="007F21A7">
        <w:rPr>
          <w:b/>
          <w:bCs/>
        </w:rPr>
        <w:tab/>
        <w:t xml:space="preserve">200 (OK) response to INVITE </w:t>
      </w:r>
      <w:r w:rsidR="00B068FE">
        <w:rPr>
          <w:b/>
          <w:bCs/>
        </w:rPr>
        <w:t xml:space="preserve">request </w:t>
      </w:r>
      <w:r w:rsidRPr="007F21A7">
        <w:rPr>
          <w:b/>
          <w:bCs/>
        </w:rPr>
        <w:t>(UE#2 to CAT-AS) see example in table</w:t>
      </w:r>
      <w:r w:rsidR="00A21D6E">
        <w:rPr>
          <w:b/>
          <w:bCs/>
        </w:rPr>
        <w:t> </w:t>
      </w:r>
      <w:r w:rsidRPr="007F21A7">
        <w:rPr>
          <w:b/>
          <w:bCs/>
        </w:rPr>
        <w:t>A.</w:t>
      </w:r>
      <w:r w:rsidR="00F627FA">
        <w:rPr>
          <w:b/>
          <w:bCs/>
          <w:lang w:eastAsia="ja-JP"/>
        </w:rPr>
        <w:t>5.</w:t>
      </w:r>
      <w:r w:rsidR="004F411E">
        <w:rPr>
          <w:b/>
          <w:bCs/>
          <w:lang w:eastAsia="ja-JP"/>
        </w:rPr>
        <w:t>2</w:t>
      </w:r>
      <w:r w:rsidRPr="007F21A7">
        <w:rPr>
          <w:b/>
          <w:bCs/>
        </w:rPr>
        <w:t>-</w:t>
      </w:r>
      <w:r w:rsidRPr="007F21A7">
        <w:rPr>
          <w:rFonts w:hint="eastAsia"/>
          <w:b/>
          <w:bCs/>
          <w:lang w:eastAsia="ja-JP"/>
        </w:rPr>
        <w:t>3</w:t>
      </w:r>
    </w:p>
    <w:bookmarkEnd w:id="629"/>
    <w:p w14:paraId="61738A23" w14:textId="77777777" w:rsidR="006B2414" w:rsidRPr="007F21A7" w:rsidRDefault="007F27D5" w:rsidP="007F27D5">
      <w:pPr>
        <w:pStyle w:val="B1"/>
      </w:pPr>
      <w:r>
        <w:tab/>
      </w:r>
      <w:r w:rsidR="006B2414" w:rsidRPr="007F21A7">
        <w:t>The called party answers the call. UE#2 sends a SIP 200 (OK) final response for the SIP INVITE request to the CAT-AS.</w:t>
      </w:r>
    </w:p>
    <w:p w14:paraId="28875DFF" w14:textId="77777777" w:rsidR="006B2414" w:rsidRPr="007F21A7" w:rsidRDefault="007F27D5" w:rsidP="007F27D5">
      <w:pPr>
        <w:pStyle w:val="B1"/>
      </w:pPr>
      <w:r>
        <w:tab/>
      </w:r>
      <w:r w:rsidR="006B2414" w:rsidRPr="007F21A7">
        <w:t>The CAT-AS instructs the MRF to stop CAT media.</w:t>
      </w:r>
    </w:p>
    <w:p w14:paraId="6C2DCE16" w14:textId="77777777" w:rsidR="006B2414" w:rsidRPr="007F21A7" w:rsidRDefault="006B2414" w:rsidP="007F27D5">
      <w:pPr>
        <w:pStyle w:val="TH"/>
      </w:pPr>
      <w:r w:rsidRPr="007F21A7">
        <w:t>Table</w:t>
      </w:r>
      <w:r w:rsidR="00E81604">
        <w:t> </w:t>
      </w:r>
      <w:r w:rsidRPr="007F21A7">
        <w:t>A.</w:t>
      </w:r>
      <w:r w:rsidR="007F27D5">
        <w:rPr>
          <w:lang w:eastAsia="ja-JP"/>
        </w:rPr>
        <w:t>5.</w:t>
      </w:r>
      <w:r w:rsidR="004F411E">
        <w:rPr>
          <w:lang w:eastAsia="ja-JP"/>
        </w:rPr>
        <w:t>2</w:t>
      </w:r>
      <w:r w:rsidRPr="007F21A7">
        <w:t>-</w:t>
      </w:r>
      <w:r w:rsidRPr="007F21A7">
        <w:rPr>
          <w:rFonts w:hint="eastAsia"/>
          <w:lang w:eastAsia="ja-JP"/>
        </w:rPr>
        <w:t>3</w:t>
      </w:r>
      <w:r w:rsidRPr="007F21A7">
        <w:t>: 200 (OK) response (UE#2 to CAT-AS)</w:t>
      </w:r>
    </w:p>
    <w:p w14:paraId="344802A7"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1" w:right="284" w:hanging="284"/>
      </w:pPr>
      <w:bookmarkStart w:id="630" w:name="_PERM_MCCTEMPBM_CRPT84840221___2"/>
      <w:r w:rsidRPr="007F21A7">
        <w:t>SIP/2.0 200 OK</w:t>
      </w:r>
    </w:p>
    <w:p w14:paraId="499A806F"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1" w:right="284" w:hanging="284"/>
      </w:pPr>
      <w:r w:rsidRPr="007F21A7">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14:paraId="473DEBE7" w14:textId="77777777" w:rsidR="006B2414" w:rsidRPr="007F21A7" w:rsidRDefault="006B2414" w:rsidP="006B0869">
      <w:pPr>
        <w:pStyle w:val="PL"/>
        <w:pBdr>
          <w:top w:val="single" w:sz="4" w:space="1" w:color="auto"/>
          <w:left w:val="single" w:sz="4" w:space="4" w:color="auto"/>
          <w:bottom w:val="single" w:sz="4" w:space="1" w:color="auto"/>
          <w:right w:val="single" w:sz="4" w:space="4" w:color="auto"/>
        </w:pBdr>
        <w:ind w:left="851" w:right="284" w:hanging="284"/>
      </w:pPr>
      <w:r w:rsidRPr="007F21A7">
        <w:t>Record-Route: &lt;sip:pcscf2.visited2.net:5088;lr;comp=sigcomp&gt;, &lt;sip:scscf2.home2.net;lr&gt;,</w:t>
      </w:r>
      <w:r w:rsidRPr="007F21A7">
        <w:rPr>
          <w:rFonts w:hint="eastAsia"/>
          <w:lang w:eastAsia="ja-JP"/>
        </w:rPr>
        <w:t xml:space="preserve"> </w:t>
      </w:r>
      <w:r w:rsidRPr="007F21A7">
        <w:t>&lt;sip:</w:t>
      </w:r>
      <w:r w:rsidRPr="007F21A7">
        <w:rPr>
          <w:rFonts w:hint="eastAsia"/>
          <w:lang w:eastAsia="ja-JP"/>
        </w:rPr>
        <w:t>catas</w:t>
      </w:r>
      <w:r w:rsidRPr="007F21A7">
        <w:t xml:space="preserve">.home2.net;lr&gt;, </w:t>
      </w:r>
      <w:r w:rsidR="004F411E" w:rsidRPr="005061CA">
        <w:t>&lt;sip:scscf2.home2.net;lr&gt;,</w:t>
      </w:r>
      <w:r w:rsidR="004F411E">
        <w:rPr>
          <w:rFonts w:hint="eastAsia"/>
          <w:lang w:eastAsia="ja-JP"/>
        </w:rPr>
        <w:t xml:space="preserve"> </w:t>
      </w:r>
      <w:r w:rsidRPr="007F21A7">
        <w:t>&lt;sip:scscf1.home1.net;lr&gt;, &lt;sip:pcscf1.visited1.net;lr&gt;</w:t>
      </w:r>
    </w:p>
    <w:p w14:paraId="2D8FE4FF"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bookmarkStart w:id="631" w:name="_PERM_MCCTEMPBM_CRPT84840222___2"/>
      <w:bookmarkEnd w:id="630"/>
      <w:r w:rsidRPr="007F21A7">
        <w:t>From:</w:t>
      </w:r>
    </w:p>
    <w:p w14:paraId="0450C995"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rPr>
          <w:lang w:eastAsia="ja-JP"/>
        </w:rPr>
      </w:pPr>
      <w:r w:rsidRPr="007F21A7">
        <w:t>To: &lt;tel:+1-212-555-2222&gt;;tag=22</w:t>
      </w:r>
      <w:r w:rsidRPr="007F21A7">
        <w:rPr>
          <w:rFonts w:hint="eastAsia"/>
          <w:lang w:eastAsia="ja-JP"/>
        </w:rPr>
        <w:t>36</w:t>
      </w:r>
    </w:p>
    <w:p w14:paraId="2A51FC6C"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Call-ID:</w:t>
      </w:r>
    </w:p>
    <w:p w14:paraId="264D83EB"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Cseq:</w:t>
      </w:r>
    </w:p>
    <w:p w14:paraId="06CA8932"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22FDE6D5" w14:textId="77777777" w:rsidR="006B2414" w:rsidRPr="005D6FF6" w:rsidRDefault="006B2414" w:rsidP="006B0869">
      <w:pPr>
        <w:pStyle w:val="PL"/>
        <w:pBdr>
          <w:top w:val="single" w:sz="4" w:space="1" w:color="auto"/>
          <w:left w:val="single" w:sz="4" w:space="4" w:color="auto"/>
          <w:bottom w:val="single" w:sz="4" w:space="1" w:color="auto"/>
          <w:right w:val="single" w:sz="4" w:space="4" w:color="auto"/>
        </w:pBdr>
        <w:ind w:left="851" w:right="284" w:hanging="284"/>
      </w:pPr>
      <w:bookmarkStart w:id="632" w:name="_PERM_MCCTEMPBM_CRPT84840223___2"/>
      <w:bookmarkEnd w:id="631"/>
      <w:r w:rsidRPr="005D6FF6">
        <w:t>Contact: &lt;sip:</w:t>
      </w:r>
      <w:r w:rsidR="009A5852" w:rsidRPr="005D6FF6">
        <w:rPr>
          <w:rFonts w:cs="Courier New"/>
          <w:szCs w:val="16"/>
        </w:rPr>
        <w:t>user2_public1@home2.net;gr=urn:uuid:2ad8950e-48a5-4a74-8d99-ad76cc7fc74</w:t>
      </w:r>
      <w:r w:rsidRPr="005D6FF6">
        <w:t>&gt;</w:t>
      </w:r>
      <w:r w:rsidR="009A5852" w:rsidRPr="005D6FF6">
        <w:rPr>
          <w:rFonts w:eastAsia="PMingLiU" w:cs="Courier New"/>
          <w:lang w:eastAsia="zh-TW"/>
        </w:rPr>
        <w:t>;</w:t>
      </w:r>
      <w:r w:rsidR="009A5852" w:rsidRPr="005D6FF6">
        <w:t>+g.3gpp.icsi-ref="urn%3Aurn-</w:t>
      </w:r>
      <w:r w:rsidR="00487A39" w:rsidRPr="005D6FF6">
        <w:t>7</w:t>
      </w:r>
      <w:r w:rsidR="009A5852" w:rsidRPr="005D6FF6">
        <w:t>%3gpp-service.ims.icsi.mmtel"</w:t>
      </w:r>
    </w:p>
    <w:p w14:paraId="018D3E8B" w14:textId="77777777" w:rsidR="006B2414" w:rsidRPr="00FF0058"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633" w:name="_PERM_MCCTEMPBM_CRPT84840224___2"/>
      <w:bookmarkEnd w:id="632"/>
      <w:r w:rsidRPr="00FF0058">
        <w:rPr>
          <w:snapToGrid w:val="0"/>
        </w:rPr>
        <w:t xml:space="preserve">Content-Type: application/sdp </w:t>
      </w:r>
    </w:p>
    <w:p w14:paraId="22A500B6" w14:textId="77777777" w:rsidR="006B2414" w:rsidRPr="00FF0058"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2F191206" w14:textId="77777777" w:rsidR="006B2414" w:rsidRPr="00FF0058"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6FD52F3B" w14:textId="77777777" w:rsidR="006B2414" w:rsidRPr="006B2414"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6B2414">
        <w:rPr>
          <w:lang w:val="it-IT"/>
        </w:rPr>
        <w:t>v=0</w:t>
      </w:r>
    </w:p>
    <w:p w14:paraId="6081D1B8" w14:textId="77777777" w:rsidR="006B2414" w:rsidRPr="006B2414"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6B2414">
        <w:rPr>
          <w:lang w:val="it-IT"/>
        </w:rPr>
        <w:t>o=- 298793361</w:t>
      </w:r>
      <w:r w:rsidRPr="006B2414" w:rsidDel="000915DC">
        <w:rPr>
          <w:lang w:val="it-IT"/>
        </w:rPr>
        <w:t>5</w:t>
      </w:r>
      <w:r w:rsidRPr="006B2414">
        <w:rPr>
          <w:rFonts w:hint="eastAsia"/>
          <w:lang w:val="it-IT" w:eastAsia="ja-JP"/>
        </w:rPr>
        <w:t>7</w:t>
      </w:r>
      <w:r w:rsidRPr="006B2414">
        <w:rPr>
          <w:lang w:val="it-IT"/>
        </w:rPr>
        <w:t xml:space="preserve"> 298793361</w:t>
      </w:r>
      <w:r w:rsidRPr="006B2414" w:rsidDel="000915DC">
        <w:rPr>
          <w:lang w:val="it-IT"/>
        </w:rPr>
        <w:t>5</w:t>
      </w:r>
      <w:r w:rsidRPr="006B2414">
        <w:rPr>
          <w:rFonts w:hint="eastAsia"/>
          <w:lang w:val="it-IT" w:eastAsia="ja-JP"/>
        </w:rPr>
        <w:t>7</w:t>
      </w:r>
      <w:r w:rsidRPr="006B2414">
        <w:rPr>
          <w:lang w:val="it-IT"/>
        </w:rPr>
        <w:t xml:space="preserve"> IN IP6 </w:t>
      </w:r>
      <w:r w:rsidRPr="006B2414">
        <w:rPr>
          <w:rFonts w:hint="eastAsia"/>
          <w:lang w:val="it-IT" w:eastAsia="ja-JP"/>
        </w:rPr>
        <w:t>6666</w:t>
      </w:r>
      <w:r w:rsidRPr="006B2414">
        <w:rPr>
          <w:lang w:val="it-IT"/>
        </w:rPr>
        <w:t>::eee:fff:aaa:bbb</w:t>
      </w:r>
    </w:p>
    <w:p w14:paraId="6F577BFF" w14:textId="77777777" w:rsidR="006B2414" w:rsidRPr="006B2414"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6B2414">
        <w:rPr>
          <w:lang w:val="it-IT"/>
        </w:rPr>
        <w:t>s=-</w:t>
      </w:r>
    </w:p>
    <w:p w14:paraId="0A3CE505" w14:textId="77777777" w:rsidR="006B2414" w:rsidRPr="006B2414"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it-IT" w:eastAsia="ja-JP"/>
        </w:rPr>
      </w:pPr>
      <w:r w:rsidRPr="006B2414">
        <w:rPr>
          <w:lang w:val="it-IT"/>
        </w:rPr>
        <w:t>c=IN IP6 6666::eee:fff:aaa:bbb</w:t>
      </w:r>
    </w:p>
    <w:p w14:paraId="5D2A9C33" w14:textId="77777777" w:rsidR="006B2414" w:rsidRPr="006B2414"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6B2414">
        <w:rPr>
          <w:lang w:val="it-IT"/>
        </w:rPr>
        <w:t>t=0 0</w:t>
      </w:r>
    </w:p>
    <w:p w14:paraId="46B730E3" w14:textId="77777777" w:rsidR="006B2414" w:rsidRPr="006B2414"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6B2414">
        <w:rPr>
          <w:lang w:val="it-IT"/>
        </w:rPr>
        <w:t xml:space="preserve">m=video </w:t>
      </w:r>
      <w:r w:rsidRPr="006B2414">
        <w:rPr>
          <w:rFonts w:hint="eastAsia"/>
          <w:lang w:val="it-IT" w:eastAsia="ja-JP"/>
        </w:rPr>
        <w:t>7398</w:t>
      </w:r>
      <w:r w:rsidRPr="006B2414">
        <w:rPr>
          <w:lang w:val="it-IT"/>
        </w:rPr>
        <w:t xml:space="preserve"> RTP/AVP</w:t>
      </w:r>
      <w:r w:rsidR="009A5852">
        <w:rPr>
          <w:lang w:val="it-IT"/>
        </w:rPr>
        <w:t>F</w:t>
      </w:r>
      <w:r w:rsidRPr="006B2414">
        <w:rPr>
          <w:lang w:val="it-IT"/>
        </w:rPr>
        <w:t xml:space="preserve"> 98</w:t>
      </w:r>
    </w:p>
    <w:p w14:paraId="7CDB3E91" w14:textId="77777777" w:rsidR="006B2414" w:rsidRPr="007F21A7"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b=AS:75</w:t>
      </w:r>
    </w:p>
    <w:p w14:paraId="01FC332C" w14:textId="77777777" w:rsidR="006B2414" w:rsidRPr="007F21A7"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4343C114" w14:textId="77777777" w:rsidR="006B2414" w:rsidRPr="007F21A7"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1952E88C" w14:textId="77777777" w:rsidR="006B2414" w:rsidRPr="007F21A7"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1CB009E5" w14:textId="77777777" w:rsidR="006B2414" w:rsidRPr="007F21A7"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28785129" w14:textId="77777777" w:rsidR="006B2414" w:rsidRPr="007F21A7"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a=rtpmap:98 H263</w:t>
      </w:r>
    </w:p>
    <w:p w14:paraId="2ACE69DD" w14:textId="77777777" w:rsidR="006B2414" w:rsidRPr="006B2414"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6B2414">
        <w:rPr>
          <w:lang w:val="pt-BR"/>
        </w:rPr>
        <w:t>a=fmtp:98 profile-level-id=0</w:t>
      </w:r>
    </w:p>
    <w:p w14:paraId="4BC00034" w14:textId="77777777" w:rsidR="006B2414" w:rsidRPr="007F21A7"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sidR="009A5852">
        <w:rPr>
          <w:lang w:val="pt-BR"/>
        </w:rPr>
        <w:t>F</w:t>
      </w:r>
      <w:r w:rsidRPr="007F21A7">
        <w:rPr>
          <w:lang w:val="pt-BR"/>
        </w:rPr>
        <w:t xml:space="preserve"> 97 96</w:t>
      </w:r>
    </w:p>
    <w:p w14:paraId="1FD49838" w14:textId="77777777" w:rsidR="006B2414" w:rsidRPr="007F21A7"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b=AS:25.4</w:t>
      </w:r>
    </w:p>
    <w:p w14:paraId="39E06134" w14:textId="77777777" w:rsidR="006B2414" w:rsidRPr="007F21A7"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6FFDDEF4" w14:textId="77777777" w:rsidR="006B2414" w:rsidRPr="007F21A7"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795F3963" w14:textId="77777777" w:rsidR="006B2414" w:rsidRPr="007F21A7"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552989D1" w14:textId="77777777" w:rsidR="006B2414" w:rsidRPr="007F21A7"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359904B2" w14:textId="77777777" w:rsidR="006B2414" w:rsidRPr="00895344" w:rsidRDefault="006B2414" w:rsidP="006B2414">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 xml:space="preserve">a=rtpmap:97 AMR </w:t>
      </w:r>
    </w:p>
    <w:p w14:paraId="4A55FE79" w14:textId="77777777" w:rsidR="006B2414" w:rsidRPr="00895344" w:rsidRDefault="006B2414" w:rsidP="006B2414">
      <w:pPr>
        <w:pStyle w:val="PL"/>
        <w:keepNext/>
        <w:pBdr>
          <w:top w:val="single" w:sz="4" w:space="1" w:color="auto"/>
          <w:left w:val="single" w:sz="4" w:space="4" w:color="auto"/>
          <w:bottom w:val="single" w:sz="4" w:space="1" w:color="auto"/>
          <w:right w:val="single" w:sz="4" w:space="4" w:color="auto"/>
        </w:pBdr>
        <w:ind w:left="851" w:right="284" w:hanging="284"/>
        <w:rPr>
          <w:lang w:val="en-US"/>
        </w:rPr>
      </w:pPr>
      <w:bookmarkStart w:id="634" w:name="_PERM_MCCTEMPBM_CRPT84840225___2"/>
      <w:bookmarkEnd w:id="633"/>
      <w:r w:rsidRPr="00895344">
        <w:rPr>
          <w:lang w:val="en-US"/>
        </w:rPr>
        <w:t>a=fmtp:97 mode-set=0,2,5,7; maxframes</w:t>
      </w:r>
    </w:p>
    <w:p w14:paraId="601051AE" w14:textId="77777777" w:rsidR="006B2414" w:rsidRPr="007F21A7" w:rsidRDefault="006B2414" w:rsidP="006B2414">
      <w:pPr>
        <w:pStyle w:val="PL"/>
        <w:keepNext/>
        <w:pBdr>
          <w:top w:val="single" w:sz="4" w:space="1" w:color="auto"/>
          <w:left w:val="single" w:sz="4" w:space="4" w:color="auto"/>
          <w:bottom w:val="single" w:sz="4" w:space="1" w:color="auto"/>
          <w:right w:val="single" w:sz="4" w:space="4" w:color="auto"/>
        </w:pBdr>
        <w:ind w:left="850" w:right="284" w:hanging="283"/>
      </w:pPr>
      <w:bookmarkStart w:id="635" w:name="_PERM_MCCTEMPBM_CRPT84840226___2"/>
      <w:bookmarkEnd w:id="634"/>
      <w:r w:rsidRPr="007F21A7">
        <w:t>a=rtpmap:96 telephone-event</w:t>
      </w:r>
    </w:p>
    <w:bookmarkEnd w:id="635"/>
    <w:p w14:paraId="6D1A655D" w14:textId="77777777" w:rsidR="006B2414" w:rsidRPr="00727AB8" w:rsidRDefault="006B2414" w:rsidP="006B2414">
      <w:pPr>
        <w:rPr>
          <w:lang w:val="en-US"/>
        </w:rPr>
      </w:pPr>
    </w:p>
    <w:p w14:paraId="28AF82DE" w14:textId="77777777" w:rsidR="006B2414" w:rsidRPr="007F21A7" w:rsidRDefault="006B2414" w:rsidP="006B2414">
      <w:pPr>
        <w:pStyle w:val="EX"/>
        <w:keepLines w:val="0"/>
      </w:pPr>
      <w:r w:rsidRPr="007F21A7">
        <w:rPr>
          <w:b/>
        </w:rPr>
        <w:t>SDP</w:t>
      </w:r>
      <w:r w:rsidRPr="007F21A7">
        <w:tab/>
        <w:t>The SDP answer (SDP_A</w:t>
      </w:r>
      <w:r w:rsidRPr="007F21A7">
        <w:rPr>
          <w:rFonts w:hint="eastAsia"/>
          <w:lang w:eastAsia="ja-JP"/>
        </w:rPr>
        <w:t>_regular</w:t>
      </w:r>
      <w:r w:rsidRPr="007F21A7">
        <w:t>) contains a set of codecs to be used for the session. If preconditions are used, they are indicated as fulfilled.</w:t>
      </w:r>
    </w:p>
    <w:p w14:paraId="703C4FA5" w14:textId="77777777" w:rsidR="006B2414" w:rsidRPr="007F21A7" w:rsidRDefault="006B2414" w:rsidP="00F627FA">
      <w:pPr>
        <w:pStyle w:val="B1"/>
        <w:ind w:left="284" w:firstLine="0"/>
        <w:rPr>
          <w:b/>
          <w:bCs/>
        </w:rPr>
      </w:pPr>
      <w:bookmarkStart w:id="636" w:name="_MCCTEMPBM_CRPT84840227___2"/>
      <w:r w:rsidRPr="007F21A7">
        <w:rPr>
          <w:b/>
          <w:bCs/>
        </w:rPr>
        <w:t>15-16</w:t>
      </w:r>
      <w:r w:rsidRPr="007F21A7">
        <w:rPr>
          <w:b/>
          <w:bCs/>
        </w:rPr>
        <w:tab/>
      </w:r>
      <w:r w:rsidRPr="007F21A7">
        <w:rPr>
          <w:rFonts w:hint="eastAsia"/>
          <w:b/>
          <w:bCs/>
          <w:lang w:eastAsia="ja-JP"/>
        </w:rPr>
        <w:t>UPDATE request</w:t>
      </w:r>
      <w:r w:rsidRPr="007F21A7">
        <w:rPr>
          <w:b/>
          <w:bCs/>
        </w:rPr>
        <w:t xml:space="preserve"> (CAT-AS to UE#1) see example in table</w:t>
      </w:r>
      <w:r w:rsidR="00E81604">
        <w:rPr>
          <w:b/>
          <w:bCs/>
        </w:rPr>
        <w:t> </w:t>
      </w:r>
      <w:r w:rsidRPr="007F21A7">
        <w:rPr>
          <w:b/>
          <w:bCs/>
        </w:rPr>
        <w:t>A.</w:t>
      </w:r>
      <w:r w:rsidR="00F627FA">
        <w:rPr>
          <w:b/>
          <w:bCs/>
          <w:lang w:eastAsia="ja-JP"/>
        </w:rPr>
        <w:t>5.</w:t>
      </w:r>
      <w:r w:rsidR="009A5852">
        <w:rPr>
          <w:b/>
          <w:bCs/>
          <w:lang w:eastAsia="ja-JP"/>
        </w:rPr>
        <w:t>2</w:t>
      </w:r>
      <w:r w:rsidRPr="007F21A7">
        <w:rPr>
          <w:b/>
          <w:bCs/>
        </w:rPr>
        <w:t>-</w:t>
      </w:r>
      <w:r w:rsidRPr="007F21A7">
        <w:rPr>
          <w:rFonts w:hint="eastAsia"/>
          <w:b/>
          <w:bCs/>
          <w:lang w:eastAsia="ja-JP"/>
        </w:rPr>
        <w:t>4</w:t>
      </w:r>
    </w:p>
    <w:bookmarkEnd w:id="636"/>
    <w:p w14:paraId="54C85457" w14:textId="77777777" w:rsidR="006B2414" w:rsidRPr="007F21A7" w:rsidRDefault="007F27D5" w:rsidP="007F27D5">
      <w:pPr>
        <w:pStyle w:val="B1"/>
        <w:rPr>
          <w:lang w:eastAsia="ja-JP"/>
        </w:rPr>
      </w:pPr>
      <w:r>
        <w:tab/>
      </w:r>
      <w:r w:rsidR="006B2414" w:rsidRPr="007F21A7">
        <w:t xml:space="preserve">The CAT-AS </w:t>
      </w:r>
      <w:r w:rsidR="006B2414" w:rsidRPr="007F21A7">
        <w:rPr>
          <w:rFonts w:hint="eastAsia"/>
          <w:lang w:eastAsia="ja-JP"/>
        </w:rPr>
        <w:t>sends</w:t>
      </w:r>
      <w:r w:rsidR="006B2414" w:rsidRPr="007F21A7">
        <w:t xml:space="preserve"> </w:t>
      </w:r>
      <w:r w:rsidR="006B2414" w:rsidRPr="007F21A7">
        <w:rPr>
          <w:rFonts w:hint="eastAsia"/>
          <w:lang w:eastAsia="ja-JP"/>
        </w:rPr>
        <w:t xml:space="preserve">an UPDATE request containing values received in the 200 </w:t>
      </w:r>
      <w:r w:rsidR="00B068FE">
        <w:rPr>
          <w:lang w:eastAsia="ja-JP"/>
        </w:rPr>
        <w:t>(</w:t>
      </w:r>
      <w:r w:rsidR="006B2414" w:rsidRPr="007F21A7">
        <w:rPr>
          <w:rFonts w:hint="eastAsia"/>
          <w:lang w:eastAsia="ja-JP"/>
        </w:rPr>
        <w:t>OK</w:t>
      </w:r>
      <w:r w:rsidR="00B068FE">
        <w:rPr>
          <w:lang w:eastAsia="ja-JP"/>
        </w:rPr>
        <w:t>) response</w:t>
      </w:r>
      <w:r w:rsidR="006B2414" w:rsidRPr="007F21A7">
        <w:rPr>
          <w:rFonts w:hint="eastAsia"/>
          <w:lang w:eastAsia="ja-JP"/>
        </w:rPr>
        <w:t xml:space="preserve"> from UE#2.</w:t>
      </w:r>
    </w:p>
    <w:p w14:paraId="245880EC" w14:textId="77777777" w:rsidR="006B2414" w:rsidRPr="007F21A7" w:rsidRDefault="007F27D5" w:rsidP="007F27D5">
      <w:pPr>
        <w:pStyle w:val="B1"/>
        <w:rPr>
          <w:lang w:eastAsia="ja-JP"/>
        </w:rPr>
      </w:pPr>
      <w:r>
        <w:rPr>
          <w:lang w:eastAsia="ja-JP"/>
        </w:rPr>
        <w:lastRenderedPageBreak/>
        <w:tab/>
      </w:r>
      <w:r w:rsidR="006B2414" w:rsidRPr="007F21A7">
        <w:rPr>
          <w:rFonts w:hint="eastAsia"/>
          <w:lang w:eastAsia="ja-JP"/>
        </w:rPr>
        <w:t>Session between UE#1 and CAT-AS is replaced with session between UE#1 and UE</w:t>
      </w:r>
      <w:r w:rsidR="006B2414" w:rsidRPr="007F21A7">
        <w:rPr>
          <w:lang w:eastAsia="ja-JP"/>
        </w:rPr>
        <w:t>#2.</w:t>
      </w:r>
    </w:p>
    <w:p w14:paraId="7256A61D" w14:textId="77777777" w:rsidR="006B2414" w:rsidRPr="007F21A7" w:rsidRDefault="006B2414" w:rsidP="007F27D5">
      <w:pPr>
        <w:pStyle w:val="TH"/>
        <w:rPr>
          <w:lang w:eastAsia="ja-JP"/>
        </w:rPr>
      </w:pPr>
      <w:r w:rsidRPr="007F21A7">
        <w:t>Table</w:t>
      </w:r>
      <w:r w:rsidR="00E81604">
        <w:t> </w:t>
      </w:r>
      <w:r w:rsidRPr="007F21A7">
        <w:t>A.</w:t>
      </w:r>
      <w:r w:rsidR="007F27D5">
        <w:rPr>
          <w:lang w:eastAsia="ja-JP"/>
        </w:rPr>
        <w:t>5.</w:t>
      </w:r>
      <w:r w:rsidR="009A5852">
        <w:rPr>
          <w:lang w:eastAsia="ja-JP"/>
        </w:rPr>
        <w:t>2</w:t>
      </w:r>
      <w:r w:rsidRPr="007F21A7">
        <w:t>-</w:t>
      </w:r>
      <w:r w:rsidRPr="007F21A7">
        <w:rPr>
          <w:rFonts w:hint="eastAsia"/>
          <w:lang w:eastAsia="ja-JP"/>
        </w:rPr>
        <w:t>4</w:t>
      </w:r>
      <w:r w:rsidRPr="007F21A7">
        <w:t xml:space="preserve">: </w:t>
      </w:r>
      <w:r w:rsidRPr="007F21A7">
        <w:rPr>
          <w:rFonts w:hint="eastAsia"/>
          <w:lang w:eastAsia="ja-JP"/>
        </w:rPr>
        <w:t>UPDATE</w:t>
      </w:r>
      <w:r w:rsidRPr="007F21A7">
        <w:t xml:space="preserve"> re</w:t>
      </w:r>
      <w:r w:rsidRPr="007F21A7">
        <w:rPr>
          <w:rFonts w:hint="eastAsia"/>
          <w:lang w:eastAsia="ja-JP"/>
        </w:rPr>
        <w:t>quest</w:t>
      </w:r>
      <w:r w:rsidRPr="007F21A7">
        <w:t xml:space="preserve"> (CAT-AS to UE#1)</w:t>
      </w:r>
    </w:p>
    <w:p w14:paraId="012F9236" w14:textId="77777777" w:rsidR="006B2414" w:rsidRPr="00947EC3" w:rsidRDefault="006B2414" w:rsidP="00EE2D91">
      <w:pPr>
        <w:pStyle w:val="PL"/>
        <w:keepNext/>
        <w:keepLines/>
        <w:pBdr>
          <w:top w:val="single" w:sz="4" w:space="1" w:color="auto"/>
          <w:left w:val="single" w:sz="4" w:space="4" w:color="auto"/>
          <w:bottom w:val="single" w:sz="4" w:space="1" w:color="auto"/>
          <w:right w:val="single" w:sz="4" w:space="4" w:color="auto"/>
        </w:pBdr>
        <w:ind w:left="851" w:right="284" w:hanging="284"/>
        <w:rPr>
          <w:lang w:val="nb-NO" w:eastAsia="ja-JP"/>
        </w:rPr>
      </w:pPr>
      <w:bookmarkStart w:id="637" w:name="_MCCTEMPBM_CRPT84840228___2"/>
      <w:r w:rsidRPr="00947EC3">
        <w:rPr>
          <w:rFonts w:hint="eastAsia"/>
          <w:lang w:val="nb-NO" w:eastAsia="ja-JP"/>
        </w:rPr>
        <w:t xml:space="preserve">UPDATE </w:t>
      </w:r>
      <w:r w:rsidRPr="00947EC3">
        <w:rPr>
          <w:lang w:val="nb-NO"/>
        </w:rPr>
        <w:t>sip:</w:t>
      </w:r>
      <w:r w:rsidRPr="00947EC3" w:rsidDel="00012B2B">
        <w:rPr>
          <w:lang w:val="nb-NO"/>
        </w:rPr>
        <w:t>user1_public1@home1.net</w:t>
      </w:r>
      <w:r w:rsidR="009A5852" w:rsidRPr="00895344">
        <w:rPr>
          <w:rFonts w:cs="Courier New"/>
          <w:snapToGrid w:val="0"/>
          <w:szCs w:val="16"/>
          <w:lang w:val="nb-NO"/>
        </w:rPr>
        <w:t>;</w:t>
      </w:r>
      <w:r w:rsidR="009A5852" w:rsidRPr="00895344">
        <w:rPr>
          <w:rFonts w:eastAsia="PMingLiU" w:cs="Courier New"/>
          <w:szCs w:val="16"/>
          <w:lang w:val="nb-NO" w:eastAsia="zh-TW"/>
        </w:rPr>
        <w:t>gr=urn:uuid:f81d4fae-7dec-11d0-a765-00a0c91e6bf6</w:t>
      </w:r>
      <w:r w:rsidRPr="00947EC3">
        <w:rPr>
          <w:rFonts w:hint="eastAsia"/>
          <w:lang w:val="nb-NO" w:eastAsia="ja-JP"/>
        </w:rPr>
        <w:t xml:space="preserve"> SIP/2.0</w:t>
      </w:r>
    </w:p>
    <w:p w14:paraId="1908D5D8" w14:textId="77777777" w:rsidR="006B2414" w:rsidRPr="00895344" w:rsidRDefault="006B2414" w:rsidP="00EE2D91">
      <w:pPr>
        <w:pStyle w:val="PL"/>
        <w:keepNext/>
        <w:keepLines/>
        <w:pBdr>
          <w:top w:val="single" w:sz="4" w:space="1" w:color="auto"/>
          <w:left w:val="single" w:sz="4" w:space="4" w:color="auto"/>
          <w:bottom w:val="single" w:sz="4" w:space="1" w:color="auto"/>
          <w:right w:val="single" w:sz="4" w:space="4" w:color="auto"/>
        </w:pBdr>
        <w:ind w:left="851" w:right="284" w:hanging="284"/>
        <w:rPr>
          <w:lang w:val="pt-BR" w:eastAsia="ja-JP"/>
        </w:rPr>
      </w:pPr>
      <w:r w:rsidRPr="00895344">
        <w:rPr>
          <w:lang w:val="pt-BR"/>
        </w:rPr>
        <w:t>Via: SIP/2.0/UDP [5555::ccc:aaa:</w:t>
      </w:r>
      <w:r w:rsidRPr="00895344">
        <w:rPr>
          <w:rFonts w:hint="eastAsia"/>
          <w:lang w:val="pt-BR" w:eastAsia="ja-JP"/>
        </w:rPr>
        <w:t>abc</w:t>
      </w:r>
      <w:r w:rsidRPr="00895344">
        <w:rPr>
          <w:lang w:val="pt-BR"/>
        </w:rPr>
        <w:t>:</w:t>
      </w:r>
      <w:r w:rsidRPr="00895344">
        <w:rPr>
          <w:rFonts w:hint="eastAsia"/>
          <w:lang w:val="pt-BR" w:eastAsia="ja-JP"/>
        </w:rPr>
        <w:t>abc</w:t>
      </w:r>
      <w:r w:rsidRPr="00895344">
        <w:rPr>
          <w:lang w:val="pt-BR"/>
        </w:rPr>
        <w:t>]:8805;branch=z9hG4bK</w:t>
      </w:r>
      <w:r w:rsidRPr="00895344">
        <w:rPr>
          <w:rFonts w:hint="eastAsia"/>
          <w:lang w:val="pt-BR" w:eastAsia="ja-JP"/>
        </w:rPr>
        <w:t>182D87</w:t>
      </w:r>
      <w:r w:rsidRPr="00895344">
        <w:rPr>
          <w:lang w:val="pt-BR"/>
        </w:rPr>
        <w:t>.1</w:t>
      </w:r>
    </w:p>
    <w:p w14:paraId="03008A1A" w14:textId="77777777" w:rsidR="006B2414" w:rsidRPr="00895344" w:rsidRDefault="006B2414" w:rsidP="00EE2D91">
      <w:pPr>
        <w:pStyle w:val="PL"/>
        <w:keepNext/>
        <w:keepLines/>
        <w:pBdr>
          <w:top w:val="single" w:sz="4" w:space="1" w:color="auto"/>
          <w:left w:val="single" w:sz="4" w:space="4" w:color="auto"/>
          <w:bottom w:val="single" w:sz="4" w:space="1" w:color="auto"/>
          <w:right w:val="single" w:sz="4" w:space="4" w:color="auto"/>
        </w:pBdr>
        <w:ind w:left="851" w:right="284" w:hanging="284"/>
        <w:rPr>
          <w:lang w:val="en-US" w:eastAsia="ja-JP"/>
        </w:rPr>
      </w:pPr>
      <w:r w:rsidRPr="00895344">
        <w:rPr>
          <w:rFonts w:hint="eastAsia"/>
          <w:lang w:val="en-US" w:eastAsia="ja-JP"/>
        </w:rPr>
        <w:t>Max-Forwards: 70</w:t>
      </w:r>
    </w:p>
    <w:p w14:paraId="46BEC320" w14:textId="77777777" w:rsidR="006B2414" w:rsidRPr="00895344" w:rsidRDefault="006B2414" w:rsidP="00EE2D91">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895344">
        <w:rPr>
          <w:lang w:val="en-US"/>
        </w:rPr>
        <w:t>Route: &lt;sip:scscf1.home1.net;lr&gt;,</w:t>
      </w:r>
      <w:r w:rsidRPr="00895344">
        <w:rPr>
          <w:rFonts w:hint="eastAsia"/>
          <w:lang w:val="en-US" w:eastAsia="ja-JP"/>
        </w:rPr>
        <w:t xml:space="preserve"> </w:t>
      </w:r>
      <w:r w:rsidRPr="00895344">
        <w:rPr>
          <w:lang w:val="en-US"/>
        </w:rPr>
        <w:t>&lt;sip:pcscf1.visited1.net;lr&gt;</w:t>
      </w:r>
    </w:p>
    <w:p w14:paraId="1F508340" w14:textId="77777777" w:rsidR="006B2414" w:rsidRPr="007F21A7"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pPr>
      <w:bookmarkStart w:id="638" w:name="_MCCTEMPBM_CRPT84840229___2"/>
      <w:bookmarkEnd w:id="637"/>
      <w:r w:rsidRPr="007F21A7">
        <w:t>From: &lt;tel:+1-212-555-2222&gt;;tag=2236</w:t>
      </w:r>
    </w:p>
    <w:p w14:paraId="6EC7EE29" w14:textId="77777777" w:rsidR="006B2414" w:rsidRPr="007F21A7"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pPr>
      <w:r w:rsidRPr="007F21A7">
        <w:t>To: &lt;sip:user1_public1@home1.net&gt;;tag=171828</w:t>
      </w:r>
    </w:p>
    <w:p w14:paraId="070898C7" w14:textId="77777777" w:rsidR="006B2414" w:rsidRPr="007F21A7"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pPr>
      <w:r w:rsidRPr="007F21A7">
        <w:t>Call-ID:</w:t>
      </w:r>
    </w:p>
    <w:p w14:paraId="6FD9C3C3" w14:textId="77777777" w:rsidR="006B2414" w:rsidRPr="007F21A7"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eastAsia="ja-JP"/>
        </w:rPr>
      </w:pPr>
      <w:r w:rsidRPr="007F21A7">
        <w:t>Cseq:</w:t>
      </w:r>
      <w:r w:rsidRPr="007F21A7">
        <w:rPr>
          <w:rFonts w:hint="eastAsia"/>
          <w:lang w:eastAsia="ja-JP"/>
        </w:rPr>
        <w:t xml:space="preserve"> </w:t>
      </w:r>
      <w:r w:rsidRPr="007F21A7" w:rsidDel="0065434B">
        <w:rPr>
          <w:rFonts w:hint="eastAsia"/>
          <w:lang w:eastAsia="ja-JP"/>
        </w:rPr>
        <w:t>128</w:t>
      </w:r>
      <w:r w:rsidRPr="007F21A7">
        <w:rPr>
          <w:rFonts w:hint="eastAsia"/>
          <w:lang w:eastAsia="ja-JP"/>
        </w:rPr>
        <w:t>14111 UPDATE</w:t>
      </w:r>
    </w:p>
    <w:p w14:paraId="1037F5E5" w14:textId="77777777" w:rsidR="006B2414" w:rsidRPr="007F21A7"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eastAsia="ja-JP"/>
        </w:rPr>
      </w:pPr>
      <w:r w:rsidRPr="007F21A7">
        <w:t xml:space="preserve">Require: </w:t>
      </w:r>
    </w:p>
    <w:p w14:paraId="4DE114F4" w14:textId="77777777" w:rsidR="006B2414" w:rsidRPr="005D6FF6" w:rsidRDefault="006B2414" w:rsidP="00EE2D91">
      <w:pPr>
        <w:pStyle w:val="PL"/>
        <w:keepNext/>
        <w:keepLines/>
        <w:pBdr>
          <w:top w:val="single" w:sz="4" w:space="1" w:color="auto"/>
          <w:left w:val="single" w:sz="4" w:space="4" w:color="auto"/>
          <w:bottom w:val="single" w:sz="4" w:space="1" w:color="auto"/>
          <w:right w:val="single" w:sz="4" w:space="4" w:color="auto"/>
        </w:pBdr>
        <w:ind w:left="851" w:right="284" w:hanging="284"/>
      </w:pPr>
      <w:bookmarkStart w:id="639" w:name="_MCCTEMPBM_CRPT84840230___2"/>
      <w:bookmarkEnd w:id="638"/>
      <w:r w:rsidRPr="005D6FF6">
        <w:t xml:space="preserve">Contact: </w:t>
      </w:r>
      <w:r w:rsidRPr="005D6FF6" w:rsidDel="0092288D">
        <w:t>&lt;sip:</w:t>
      </w:r>
      <w:r w:rsidR="009A5852" w:rsidRPr="005D6FF6">
        <w:rPr>
          <w:rFonts w:cs="Courier New"/>
          <w:szCs w:val="16"/>
        </w:rPr>
        <w:t>user2_public1@home2.net;gr=urn:uuid:2ad8950e-48a5-4a74-8d99-ad76cc7fc74</w:t>
      </w:r>
      <w:r w:rsidRPr="005D6FF6" w:rsidDel="0092288D">
        <w:t>&gt;</w:t>
      </w:r>
      <w:r w:rsidR="009A5852" w:rsidRPr="005D6FF6">
        <w:t>+g.3gpp.icsi-ref="urn%3Aurn-</w:t>
      </w:r>
      <w:r w:rsidR="00487A39" w:rsidRPr="005D6FF6">
        <w:t>7</w:t>
      </w:r>
      <w:r w:rsidR="009A5852" w:rsidRPr="005D6FF6">
        <w:t>%3gpp-service.ims.icsi.mmtel"</w:t>
      </w:r>
    </w:p>
    <w:p w14:paraId="4EEDA869" w14:textId="77777777" w:rsidR="006B2414" w:rsidRPr="00FF0058"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640" w:name="_MCCTEMPBM_CRPT84840231___2"/>
      <w:bookmarkEnd w:id="639"/>
      <w:r w:rsidRPr="00FF0058">
        <w:rPr>
          <w:snapToGrid w:val="0"/>
        </w:rPr>
        <w:t xml:space="preserve">Content-Type: application/sdp </w:t>
      </w:r>
    </w:p>
    <w:p w14:paraId="0E62A0D6" w14:textId="77777777" w:rsidR="006B2414" w:rsidRPr="00FF0058"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78C0D94D" w14:textId="77777777" w:rsidR="006B2414" w:rsidRPr="00FF0058"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195D5B95" w14:textId="77777777" w:rsidR="006B2414" w:rsidRPr="006B2414"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6B2414">
        <w:rPr>
          <w:lang w:val="it-IT"/>
        </w:rPr>
        <w:t>v=0</w:t>
      </w:r>
    </w:p>
    <w:p w14:paraId="2D8F194E" w14:textId="77777777" w:rsidR="006B2414" w:rsidRPr="006B2414"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6B2414">
        <w:rPr>
          <w:lang w:val="it-IT"/>
        </w:rPr>
        <w:t xml:space="preserve">o=- </w:t>
      </w:r>
      <w:r w:rsidR="00FE3800" w:rsidRPr="00B92EEB">
        <w:rPr>
          <w:lang w:val="it-IT"/>
        </w:rPr>
        <w:t xml:space="preserve">29879336156 </w:t>
      </w:r>
      <w:r w:rsidR="00FE3800" w:rsidRPr="00D32AE2">
        <w:rPr>
          <w:lang w:val="it-IT"/>
        </w:rPr>
        <w:t>29879336</w:t>
      </w:r>
      <w:r w:rsidR="00FE3800">
        <w:rPr>
          <w:rFonts w:hint="eastAsia"/>
          <w:lang w:val="it-IT" w:eastAsia="ja-JP"/>
        </w:rPr>
        <w:t>278</w:t>
      </w:r>
      <w:r w:rsidR="00FE3800" w:rsidRPr="00D32AE2">
        <w:rPr>
          <w:lang w:val="it-IT"/>
        </w:rPr>
        <w:t xml:space="preserve"> </w:t>
      </w:r>
      <w:r w:rsidRPr="006B2414">
        <w:rPr>
          <w:lang w:val="it-IT"/>
        </w:rPr>
        <w:t xml:space="preserve">IN IP6 </w:t>
      </w:r>
      <w:r w:rsidR="009A5852" w:rsidRPr="001C52DE">
        <w:rPr>
          <w:lang w:val="it-IT"/>
        </w:rPr>
        <w:t>5555::</w:t>
      </w:r>
      <w:r w:rsidR="009A5852" w:rsidRPr="001C52DE">
        <w:rPr>
          <w:rFonts w:hint="eastAsia"/>
          <w:lang w:val="it-IT" w:eastAsia="ja-JP"/>
        </w:rPr>
        <w:t>ccc</w:t>
      </w:r>
      <w:r w:rsidR="009A5852" w:rsidRPr="001C52DE">
        <w:rPr>
          <w:lang w:val="it-IT"/>
        </w:rPr>
        <w:t>:</w:t>
      </w:r>
      <w:r w:rsidR="009A5852" w:rsidRPr="001C52DE">
        <w:rPr>
          <w:rFonts w:hint="eastAsia"/>
          <w:lang w:val="it-IT" w:eastAsia="ja-JP"/>
        </w:rPr>
        <w:t>aaa</w:t>
      </w:r>
      <w:r w:rsidR="009A5852" w:rsidRPr="001C52DE">
        <w:rPr>
          <w:lang w:val="it-IT"/>
        </w:rPr>
        <w:t>:</w:t>
      </w:r>
      <w:r w:rsidR="009A5852" w:rsidRPr="001C52DE">
        <w:rPr>
          <w:rFonts w:hint="eastAsia"/>
          <w:lang w:val="it-IT" w:eastAsia="ja-JP"/>
        </w:rPr>
        <w:t>abc</w:t>
      </w:r>
      <w:r w:rsidR="009A5852" w:rsidRPr="001C52DE">
        <w:rPr>
          <w:lang w:val="it-IT"/>
        </w:rPr>
        <w:t>:</w:t>
      </w:r>
      <w:r w:rsidR="009A5852" w:rsidRPr="001C52DE">
        <w:rPr>
          <w:rFonts w:hint="eastAsia"/>
          <w:lang w:val="it-IT" w:eastAsia="ja-JP"/>
        </w:rPr>
        <w:t>abc</w:t>
      </w:r>
    </w:p>
    <w:p w14:paraId="65CA8553" w14:textId="77777777" w:rsidR="006B2414" w:rsidRPr="006B2414"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6B2414">
        <w:rPr>
          <w:lang w:val="it-IT"/>
        </w:rPr>
        <w:t>s=-</w:t>
      </w:r>
    </w:p>
    <w:p w14:paraId="25699FA4" w14:textId="77777777" w:rsidR="006B2414" w:rsidRPr="006B2414"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it-IT" w:eastAsia="ja-JP"/>
        </w:rPr>
      </w:pPr>
      <w:r w:rsidRPr="006B2414">
        <w:rPr>
          <w:lang w:val="it-IT"/>
        </w:rPr>
        <w:t>c=IN IP6 6666::eee:fff:aaa:bbb</w:t>
      </w:r>
    </w:p>
    <w:p w14:paraId="601E0BED" w14:textId="77777777" w:rsidR="006B2414" w:rsidRPr="006B2414"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6B2414">
        <w:rPr>
          <w:lang w:val="it-IT"/>
        </w:rPr>
        <w:t>t=0 0</w:t>
      </w:r>
    </w:p>
    <w:p w14:paraId="7BBC6985" w14:textId="77777777" w:rsidR="006B2414" w:rsidRPr="006B2414"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6B2414">
        <w:rPr>
          <w:lang w:val="it-IT"/>
        </w:rPr>
        <w:t xml:space="preserve">m=video </w:t>
      </w:r>
      <w:r w:rsidRPr="006B2414">
        <w:rPr>
          <w:rFonts w:hint="eastAsia"/>
          <w:lang w:val="it-IT" w:eastAsia="ja-JP"/>
        </w:rPr>
        <w:t>7398</w:t>
      </w:r>
      <w:r w:rsidRPr="006B2414">
        <w:rPr>
          <w:lang w:val="it-IT"/>
        </w:rPr>
        <w:t xml:space="preserve"> RTP/AVP</w:t>
      </w:r>
      <w:r w:rsidR="009A5852">
        <w:rPr>
          <w:lang w:val="it-IT"/>
        </w:rPr>
        <w:t>F</w:t>
      </w:r>
      <w:r w:rsidRPr="006B2414">
        <w:rPr>
          <w:lang w:val="it-IT"/>
        </w:rPr>
        <w:t xml:space="preserve"> 98</w:t>
      </w:r>
    </w:p>
    <w:p w14:paraId="06291F23" w14:textId="77777777" w:rsidR="006B2414" w:rsidRPr="007F21A7"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b=AS:75</w:t>
      </w:r>
    </w:p>
    <w:p w14:paraId="729C3317" w14:textId="77777777" w:rsidR="006B2414" w:rsidRPr="007F21A7"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6D60EE17" w14:textId="77777777" w:rsidR="006B2414" w:rsidRPr="007F21A7"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3A9AE88F" w14:textId="77777777" w:rsidR="006B2414" w:rsidRPr="007F21A7"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63D887B2" w14:textId="77777777" w:rsidR="006B2414" w:rsidRPr="007F21A7"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04DA9807" w14:textId="77777777" w:rsidR="006B2414" w:rsidRPr="007F21A7"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a=rtpmap:98 H263</w:t>
      </w:r>
    </w:p>
    <w:p w14:paraId="5106E848" w14:textId="77777777" w:rsidR="006B2414" w:rsidRPr="006B2414"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6B2414">
        <w:rPr>
          <w:lang w:val="pt-BR"/>
        </w:rPr>
        <w:t>a=fmtp:98 profile-level-id=0</w:t>
      </w:r>
    </w:p>
    <w:p w14:paraId="110A04A6" w14:textId="77777777" w:rsidR="006B2414" w:rsidRPr="007F21A7"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sidR="009A5852">
        <w:rPr>
          <w:lang w:val="pt-BR"/>
        </w:rPr>
        <w:t>F</w:t>
      </w:r>
      <w:r w:rsidRPr="007F21A7">
        <w:rPr>
          <w:lang w:val="pt-BR"/>
        </w:rPr>
        <w:t xml:space="preserve"> 97 96</w:t>
      </w:r>
    </w:p>
    <w:p w14:paraId="48611CC3" w14:textId="77777777" w:rsidR="006B2414" w:rsidRPr="007F21A7"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b=AS:25.4</w:t>
      </w:r>
    </w:p>
    <w:p w14:paraId="5099311E" w14:textId="77777777" w:rsidR="006B2414" w:rsidRPr="007F21A7"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ja-JP"/>
        </w:rPr>
      </w:pPr>
      <w:r w:rsidRPr="007F21A7">
        <w:rPr>
          <w:lang w:val="pt-BR"/>
        </w:rPr>
        <w:t>a=curr:qos local sendrecv</w:t>
      </w:r>
    </w:p>
    <w:p w14:paraId="1FFE224B" w14:textId="77777777" w:rsidR="006B2414" w:rsidRPr="007F21A7"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73765B47" w14:textId="77777777" w:rsidR="006B2414" w:rsidRPr="007F21A7"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1E98B04D" w14:textId="77777777" w:rsidR="006B2414" w:rsidRPr="007F21A7"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62B0370A" w14:textId="77777777" w:rsidR="006B2414" w:rsidRPr="00895344"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 xml:space="preserve">a=rtpmap:97 AMR </w:t>
      </w:r>
    </w:p>
    <w:p w14:paraId="1D3C55E6" w14:textId="77777777" w:rsidR="006B2414" w:rsidRPr="00895344" w:rsidRDefault="006B2414" w:rsidP="00EE2D91">
      <w:pPr>
        <w:pStyle w:val="PL"/>
        <w:keepNext/>
        <w:keepLines/>
        <w:pBdr>
          <w:top w:val="single" w:sz="4" w:space="1" w:color="auto"/>
          <w:left w:val="single" w:sz="4" w:space="4" w:color="auto"/>
          <w:bottom w:val="single" w:sz="4" w:space="1" w:color="auto"/>
          <w:right w:val="single" w:sz="4" w:space="4" w:color="auto"/>
        </w:pBdr>
        <w:ind w:left="851" w:right="284" w:hanging="284"/>
        <w:rPr>
          <w:lang w:val="en-US" w:eastAsia="ja-JP"/>
        </w:rPr>
      </w:pPr>
      <w:bookmarkStart w:id="641" w:name="_MCCTEMPBM_CRPT84840232___2"/>
      <w:bookmarkEnd w:id="640"/>
      <w:r w:rsidRPr="00895344">
        <w:rPr>
          <w:lang w:val="en-US"/>
        </w:rPr>
        <w:t>a=fmtp:97 mode-set=0,2,5,7; maxframes</w:t>
      </w:r>
    </w:p>
    <w:p w14:paraId="2EB8152C" w14:textId="77777777" w:rsidR="006B2414" w:rsidRPr="007F21A7" w:rsidDel="00AC7582" w:rsidRDefault="006B2414" w:rsidP="00EE2D91">
      <w:pPr>
        <w:pStyle w:val="PL"/>
        <w:keepNext/>
        <w:keepLines/>
        <w:pBdr>
          <w:top w:val="single" w:sz="4" w:space="1" w:color="auto"/>
          <w:left w:val="single" w:sz="4" w:space="4" w:color="auto"/>
          <w:bottom w:val="single" w:sz="4" w:space="1" w:color="auto"/>
          <w:right w:val="single" w:sz="4" w:space="4" w:color="auto"/>
        </w:pBdr>
        <w:ind w:left="850" w:right="284" w:hanging="283"/>
      </w:pPr>
      <w:bookmarkStart w:id="642" w:name="_MCCTEMPBM_CRPT84840233___2"/>
      <w:bookmarkEnd w:id="641"/>
      <w:r w:rsidRPr="007F21A7">
        <w:t>a=rtpmap:96 telephone-event</w:t>
      </w:r>
    </w:p>
    <w:bookmarkEnd w:id="642"/>
    <w:p w14:paraId="671110CC" w14:textId="77777777" w:rsidR="006B2414" w:rsidRPr="00947EC3" w:rsidRDefault="006B2414" w:rsidP="006B2414">
      <w:pPr>
        <w:rPr>
          <w:lang w:val="en-US"/>
        </w:rPr>
      </w:pPr>
    </w:p>
    <w:p w14:paraId="14BE5DD2" w14:textId="77777777" w:rsidR="006B2414" w:rsidRPr="007F21A7" w:rsidRDefault="006B2414" w:rsidP="006B2414">
      <w:pPr>
        <w:pStyle w:val="EX"/>
        <w:keepLines w:val="0"/>
      </w:pPr>
      <w:r w:rsidRPr="007F21A7">
        <w:rPr>
          <w:b/>
        </w:rPr>
        <w:t>SDP</w:t>
      </w:r>
      <w:r w:rsidRPr="007F21A7">
        <w:tab/>
        <w:t>The SDP answer (SDP_A</w:t>
      </w:r>
      <w:r w:rsidRPr="007F21A7">
        <w:rPr>
          <w:rFonts w:hint="eastAsia"/>
          <w:lang w:eastAsia="ja-JP"/>
        </w:rPr>
        <w:t>_regular</w:t>
      </w:r>
      <w:r w:rsidRPr="007F21A7">
        <w:t xml:space="preserve">) contains a set of codecs to be used for </w:t>
      </w:r>
      <w:r w:rsidRPr="007F21A7">
        <w:rPr>
          <w:rFonts w:hint="eastAsia"/>
          <w:lang w:eastAsia="ja-JP"/>
        </w:rPr>
        <w:t>the session</w:t>
      </w:r>
      <w:r w:rsidRPr="007F21A7">
        <w:t xml:space="preserve">. The SDP content is based on information received from </w:t>
      </w:r>
      <w:r w:rsidRPr="007F21A7">
        <w:rPr>
          <w:rFonts w:hint="eastAsia"/>
          <w:lang w:eastAsia="ja-JP"/>
        </w:rPr>
        <w:t>previous 200 (OK) response</w:t>
      </w:r>
      <w:r w:rsidRPr="007F21A7">
        <w:t>. The local preconditions are indicated as fulfilled.</w:t>
      </w:r>
    </w:p>
    <w:p w14:paraId="6621F07E" w14:textId="77777777" w:rsidR="006B2414" w:rsidRPr="007F21A7" w:rsidRDefault="006B2414" w:rsidP="006B2414">
      <w:pPr>
        <w:pStyle w:val="B1"/>
        <w:ind w:left="284" w:firstLine="0"/>
        <w:rPr>
          <w:b/>
          <w:bCs/>
        </w:rPr>
      </w:pPr>
      <w:bookmarkStart w:id="643" w:name="_MCCTEMPBM_CRPT84840234___2"/>
      <w:r w:rsidRPr="007F21A7">
        <w:rPr>
          <w:rFonts w:hint="eastAsia"/>
          <w:b/>
          <w:bCs/>
          <w:lang w:eastAsia="ja-JP"/>
        </w:rPr>
        <w:t>17</w:t>
      </w:r>
      <w:r w:rsidRPr="007F21A7">
        <w:rPr>
          <w:b/>
          <w:bCs/>
        </w:rPr>
        <w:t>-</w:t>
      </w:r>
      <w:r w:rsidRPr="007F21A7">
        <w:rPr>
          <w:rFonts w:hint="eastAsia"/>
          <w:b/>
          <w:bCs/>
          <w:lang w:eastAsia="ja-JP"/>
        </w:rPr>
        <w:t>18</w:t>
      </w:r>
      <w:r w:rsidRPr="007F21A7">
        <w:rPr>
          <w:b/>
          <w:bCs/>
        </w:rPr>
        <w:tab/>
      </w:r>
      <w:r w:rsidRPr="007F21A7">
        <w:rPr>
          <w:rFonts w:hint="eastAsia"/>
          <w:b/>
          <w:bCs/>
          <w:lang w:eastAsia="ja-JP"/>
        </w:rPr>
        <w:t>200 (OK) response</w:t>
      </w:r>
      <w:r w:rsidRPr="007F21A7">
        <w:rPr>
          <w:b/>
          <w:bCs/>
        </w:rPr>
        <w:t xml:space="preserve"> (UE#1</w:t>
      </w:r>
      <w:r w:rsidRPr="007F21A7">
        <w:rPr>
          <w:rFonts w:hint="eastAsia"/>
          <w:b/>
          <w:bCs/>
          <w:lang w:eastAsia="ja-JP"/>
        </w:rPr>
        <w:t xml:space="preserve"> to CAT-AS</w:t>
      </w:r>
      <w:r w:rsidRPr="007F21A7">
        <w:rPr>
          <w:b/>
          <w:bCs/>
        </w:rPr>
        <w:t>)</w:t>
      </w:r>
    </w:p>
    <w:bookmarkEnd w:id="643"/>
    <w:p w14:paraId="3F13FC3F" w14:textId="77777777" w:rsidR="009A5852" w:rsidRPr="007F21A7" w:rsidRDefault="007F27D5" w:rsidP="009F22E0">
      <w:pPr>
        <w:pStyle w:val="B1"/>
      </w:pPr>
      <w:r>
        <w:rPr>
          <w:lang w:eastAsia="ja-JP"/>
        </w:rPr>
        <w:tab/>
      </w:r>
      <w:r w:rsidR="006B2414" w:rsidRPr="007F21A7">
        <w:rPr>
          <w:rFonts w:hint="eastAsia"/>
          <w:lang w:eastAsia="ja-JP"/>
        </w:rPr>
        <w:t>UE#1</w:t>
      </w:r>
      <w:r w:rsidR="006B2414" w:rsidRPr="007F21A7">
        <w:t xml:space="preserve"> sends a SIP 200 (OK) response for the SIP </w:t>
      </w:r>
      <w:r w:rsidR="006B2414" w:rsidRPr="007F21A7">
        <w:rPr>
          <w:rFonts w:hint="eastAsia"/>
          <w:lang w:eastAsia="ja-JP"/>
        </w:rPr>
        <w:t xml:space="preserve">UPDATE </w:t>
      </w:r>
      <w:r w:rsidR="006B2414" w:rsidRPr="007F21A7">
        <w:t xml:space="preserve">request to </w:t>
      </w:r>
      <w:r w:rsidR="006B2414" w:rsidRPr="007F21A7">
        <w:rPr>
          <w:rFonts w:hint="eastAsia"/>
          <w:lang w:eastAsia="ja-JP"/>
        </w:rPr>
        <w:t>CAT-AS</w:t>
      </w:r>
      <w:r w:rsidR="006B2414" w:rsidRPr="007F21A7">
        <w:t>.</w:t>
      </w:r>
      <w:r w:rsidR="009F22E0">
        <w:rPr>
          <w:rFonts w:hint="eastAsia"/>
          <w:lang w:eastAsia="ja-JP"/>
        </w:rPr>
        <w:t xml:space="preserve"> </w:t>
      </w:r>
      <w:r w:rsidR="009A5852">
        <w:rPr>
          <w:rFonts w:hint="eastAsia"/>
          <w:lang w:eastAsia="ja-JP"/>
        </w:rPr>
        <w:t>UE#1 include</w:t>
      </w:r>
      <w:r w:rsidR="009F22E0">
        <w:rPr>
          <w:lang w:eastAsia="ja-JP"/>
        </w:rPr>
        <w:t>s</w:t>
      </w:r>
      <w:r w:rsidR="009A5852">
        <w:rPr>
          <w:rFonts w:hint="eastAsia"/>
          <w:lang w:eastAsia="ja-JP"/>
        </w:rPr>
        <w:t xml:space="preserve"> a SDP answer </w:t>
      </w:r>
      <w:r w:rsidR="009F22E0">
        <w:rPr>
          <w:rFonts w:hint="eastAsia"/>
          <w:lang w:eastAsia="ja-JP"/>
        </w:rPr>
        <w:t xml:space="preserve">(SDP_O2) </w:t>
      </w:r>
      <w:r w:rsidR="009A5852">
        <w:rPr>
          <w:rFonts w:hint="eastAsia"/>
          <w:lang w:eastAsia="ja-JP"/>
        </w:rPr>
        <w:t>in the 200 (OK) response to the corresponding SIP UPDATE request</w:t>
      </w:r>
      <w:r w:rsidR="009A5852" w:rsidRPr="00B9646A">
        <w:t>.</w:t>
      </w:r>
    </w:p>
    <w:p w14:paraId="7CC0DAFE" w14:textId="77777777" w:rsidR="006B2414" w:rsidRPr="007F21A7" w:rsidRDefault="006B2414" w:rsidP="006B2414">
      <w:pPr>
        <w:pStyle w:val="B1"/>
        <w:ind w:left="284" w:firstLine="0"/>
        <w:rPr>
          <w:b/>
          <w:bCs/>
        </w:rPr>
      </w:pPr>
      <w:bookmarkStart w:id="644" w:name="_MCCTEMPBM_CRPT84840235___2"/>
      <w:r w:rsidRPr="007F21A7">
        <w:rPr>
          <w:rFonts w:hint="eastAsia"/>
          <w:b/>
          <w:bCs/>
          <w:lang w:eastAsia="ja-JP"/>
        </w:rPr>
        <w:t>19</w:t>
      </w:r>
      <w:r w:rsidRPr="007F21A7">
        <w:rPr>
          <w:b/>
          <w:bCs/>
        </w:rPr>
        <w:t>-</w:t>
      </w:r>
      <w:r w:rsidRPr="007F21A7">
        <w:rPr>
          <w:rFonts w:hint="eastAsia"/>
          <w:b/>
          <w:bCs/>
          <w:lang w:eastAsia="ja-JP"/>
        </w:rPr>
        <w:t>20</w:t>
      </w:r>
      <w:r w:rsidRPr="007F21A7">
        <w:rPr>
          <w:b/>
          <w:bCs/>
        </w:rPr>
        <w:tab/>
        <w:t xml:space="preserve">200 (OK) response to INVITE </w:t>
      </w:r>
      <w:r w:rsidR="00B068FE">
        <w:rPr>
          <w:b/>
          <w:bCs/>
        </w:rPr>
        <w:t xml:space="preserve">request </w:t>
      </w:r>
      <w:r w:rsidRPr="007F21A7">
        <w:rPr>
          <w:b/>
          <w:bCs/>
        </w:rPr>
        <w:t>(CAT-AS to UE#1)</w:t>
      </w:r>
    </w:p>
    <w:bookmarkEnd w:id="644"/>
    <w:p w14:paraId="0D9E47E0" w14:textId="77777777" w:rsidR="006B2414" w:rsidRPr="007F21A7" w:rsidRDefault="007F27D5" w:rsidP="007F27D5">
      <w:pPr>
        <w:pStyle w:val="B1"/>
      </w:pPr>
      <w:r>
        <w:tab/>
      </w:r>
      <w:r w:rsidR="006B2414" w:rsidRPr="007F21A7">
        <w:t xml:space="preserve">The CAT-AS </w:t>
      </w:r>
      <w:r w:rsidR="006B2414" w:rsidRPr="007F21A7">
        <w:rPr>
          <w:rFonts w:hint="eastAsia"/>
          <w:lang w:eastAsia="ja-JP"/>
        </w:rPr>
        <w:t>sends</w:t>
      </w:r>
      <w:r w:rsidR="006B2414" w:rsidRPr="007F21A7">
        <w:t xml:space="preserve"> the SIP 200 (OK) response </w:t>
      </w:r>
      <w:r w:rsidR="006B2414" w:rsidRPr="007F21A7">
        <w:rPr>
          <w:rFonts w:hint="eastAsia"/>
          <w:lang w:eastAsia="ja-JP"/>
        </w:rPr>
        <w:t xml:space="preserve">for the (initial) SIP INVITE request </w:t>
      </w:r>
      <w:r w:rsidR="006B2414" w:rsidRPr="007F21A7">
        <w:t>to UE#1.</w:t>
      </w:r>
    </w:p>
    <w:p w14:paraId="0C380AC2" w14:textId="77777777" w:rsidR="006B2414" w:rsidRPr="007F21A7" w:rsidRDefault="006B2414" w:rsidP="006B2414">
      <w:pPr>
        <w:pStyle w:val="B1"/>
        <w:ind w:left="284" w:firstLine="0"/>
        <w:rPr>
          <w:b/>
          <w:bCs/>
        </w:rPr>
      </w:pPr>
      <w:bookmarkStart w:id="645" w:name="_MCCTEMPBM_CRPT84840236___2"/>
      <w:r w:rsidRPr="007F21A7">
        <w:rPr>
          <w:rFonts w:hint="eastAsia"/>
          <w:b/>
          <w:bCs/>
          <w:lang w:eastAsia="ja-JP"/>
        </w:rPr>
        <w:t>21</w:t>
      </w:r>
      <w:r w:rsidRPr="007F21A7">
        <w:rPr>
          <w:b/>
          <w:bCs/>
        </w:rPr>
        <w:t>-</w:t>
      </w:r>
      <w:r w:rsidRPr="007F21A7">
        <w:rPr>
          <w:rFonts w:hint="eastAsia"/>
          <w:b/>
          <w:bCs/>
          <w:lang w:eastAsia="ja-JP"/>
        </w:rPr>
        <w:t xml:space="preserve">22 </w:t>
      </w:r>
      <w:r w:rsidRPr="007F21A7">
        <w:rPr>
          <w:b/>
          <w:bCs/>
        </w:rPr>
        <w:t xml:space="preserve">ACK request (UE#1 to </w:t>
      </w:r>
      <w:r w:rsidRPr="007F21A7">
        <w:rPr>
          <w:rFonts w:hint="eastAsia"/>
          <w:b/>
          <w:bCs/>
          <w:lang w:eastAsia="ja-JP"/>
        </w:rPr>
        <w:t>CAT-AS</w:t>
      </w:r>
      <w:r w:rsidRPr="007F21A7">
        <w:rPr>
          <w:b/>
          <w:bCs/>
        </w:rPr>
        <w:t>)</w:t>
      </w:r>
    </w:p>
    <w:bookmarkEnd w:id="645"/>
    <w:p w14:paraId="5D0178A9" w14:textId="77777777" w:rsidR="006B2414" w:rsidRPr="007F21A7" w:rsidRDefault="007F27D5" w:rsidP="007F27D5">
      <w:pPr>
        <w:pStyle w:val="B1"/>
      </w:pPr>
      <w:r>
        <w:tab/>
      </w:r>
      <w:r w:rsidR="006B2414" w:rsidRPr="007F21A7">
        <w:t xml:space="preserve">UE#1 sends a SIP ACK request, which acknowledges the SIP 200 (OK) final response, to </w:t>
      </w:r>
      <w:r w:rsidR="006B2414" w:rsidRPr="007F21A7">
        <w:rPr>
          <w:rFonts w:hint="eastAsia"/>
          <w:lang w:eastAsia="ja-JP"/>
        </w:rPr>
        <w:t>CAT-AS</w:t>
      </w:r>
      <w:r w:rsidR="006B2414" w:rsidRPr="007F21A7">
        <w:t>.</w:t>
      </w:r>
    </w:p>
    <w:p w14:paraId="1C7ED07A" w14:textId="77777777" w:rsidR="006B2414" w:rsidRPr="007F21A7" w:rsidRDefault="006B2414" w:rsidP="006B2414">
      <w:pPr>
        <w:pStyle w:val="B1"/>
        <w:ind w:left="284" w:firstLine="0"/>
        <w:rPr>
          <w:b/>
          <w:bCs/>
        </w:rPr>
      </w:pPr>
      <w:bookmarkStart w:id="646" w:name="_MCCTEMPBM_CRPT84840237___2"/>
      <w:r w:rsidRPr="007F21A7">
        <w:rPr>
          <w:rFonts w:hint="eastAsia"/>
          <w:b/>
          <w:bCs/>
          <w:lang w:eastAsia="ja-JP"/>
        </w:rPr>
        <w:t>23</w:t>
      </w:r>
      <w:r w:rsidRPr="007F21A7">
        <w:rPr>
          <w:b/>
          <w:bCs/>
        </w:rPr>
        <w:t>-</w:t>
      </w:r>
      <w:r w:rsidRPr="007F21A7">
        <w:rPr>
          <w:rFonts w:hint="eastAsia"/>
          <w:b/>
          <w:bCs/>
          <w:lang w:eastAsia="ja-JP"/>
        </w:rPr>
        <w:t xml:space="preserve">24 </w:t>
      </w:r>
      <w:r w:rsidRPr="007F21A7">
        <w:rPr>
          <w:b/>
          <w:bCs/>
        </w:rPr>
        <w:t>ACK request (</w:t>
      </w:r>
      <w:r w:rsidRPr="007F21A7">
        <w:rPr>
          <w:rFonts w:hint="eastAsia"/>
          <w:b/>
          <w:bCs/>
          <w:lang w:eastAsia="ja-JP"/>
        </w:rPr>
        <w:t>CAT-AS to UE#2</w:t>
      </w:r>
      <w:r w:rsidRPr="007F21A7">
        <w:rPr>
          <w:b/>
          <w:bCs/>
        </w:rPr>
        <w:t>)</w:t>
      </w:r>
    </w:p>
    <w:bookmarkEnd w:id="646"/>
    <w:p w14:paraId="48108D12" w14:textId="77777777" w:rsidR="006B2414" w:rsidRPr="007F21A7" w:rsidRDefault="007F27D5" w:rsidP="007F27D5">
      <w:pPr>
        <w:pStyle w:val="B1"/>
        <w:rPr>
          <w:lang w:eastAsia="ja-JP"/>
        </w:rPr>
      </w:pPr>
      <w:r>
        <w:rPr>
          <w:lang w:eastAsia="ja-JP"/>
        </w:rPr>
        <w:tab/>
      </w:r>
      <w:r w:rsidR="006B2414" w:rsidRPr="007F21A7">
        <w:rPr>
          <w:rFonts w:hint="eastAsia"/>
          <w:lang w:eastAsia="ja-JP"/>
        </w:rPr>
        <w:t>CAT-AS</w:t>
      </w:r>
      <w:r w:rsidR="006B2414" w:rsidRPr="007F21A7">
        <w:t xml:space="preserve"> sends a SIP ACK request, which acknowledges the SIP 200 (OK) final response, to </w:t>
      </w:r>
      <w:r w:rsidR="006B2414" w:rsidRPr="007F21A7">
        <w:rPr>
          <w:rFonts w:hint="eastAsia"/>
          <w:lang w:eastAsia="ja-JP"/>
        </w:rPr>
        <w:t>UE#2</w:t>
      </w:r>
      <w:r w:rsidR="006B2414" w:rsidRPr="007F21A7">
        <w:t>.</w:t>
      </w:r>
    </w:p>
    <w:p w14:paraId="3E00C095" w14:textId="77777777" w:rsidR="006B2414" w:rsidRDefault="006B2414" w:rsidP="006B2414">
      <w:pPr>
        <w:pStyle w:val="NO"/>
      </w:pPr>
      <w:r w:rsidRPr="00CC5C3C">
        <w:t>NOTE</w:t>
      </w:r>
      <w:r w:rsidR="00895344">
        <w:t> </w:t>
      </w:r>
      <w:r w:rsidR="003D08CF">
        <w:t>2</w:t>
      </w:r>
      <w:r w:rsidRPr="00CC5C3C">
        <w:t>:</w:t>
      </w:r>
      <w:r w:rsidRPr="00CC5C3C">
        <w:tab/>
      </w:r>
      <w:r>
        <w:rPr>
          <w:rFonts w:hint="eastAsia"/>
          <w:lang w:eastAsia="ja-JP"/>
        </w:rPr>
        <w:t xml:space="preserve">The ACK request from CAT-AS towards UE#2 may be sent after receiving 200 </w:t>
      </w:r>
      <w:r w:rsidR="00B068FE">
        <w:rPr>
          <w:lang w:eastAsia="ja-JP"/>
        </w:rPr>
        <w:t>(</w:t>
      </w:r>
      <w:r>
        <w:rPr>
          <w:rFonts w:hint="eastAsia"/>
          <w:lang w:eastAsia="ja-JP"/>
        </w:rPr>
        <w:t>OK</w:t>
      </w:r>
      <w:r w:rsidR="00B068FE">
        <w:rPr>
          <w:lang w:eastAsia="ja-JP"/>
        </w:rPr>
        <w:t>) response</w:t>
      </w:r>
      <w:r>
        <w:rPr>
          <w:rFonts w:hint="eastAsia"/>
          <w:lang w:eastAsia="ja-JP"/>
        </w:rPr>
        <w:t xml:space="preserve"> from UE#2 in step 14</w:t>
      </w:r>
      <w:r w:rsidRPr="00B9646A">
        <w:t>.</w:t>
      </w:r>
    </w:p>
    <w:p w14:paraId="3DE8F430" w14:textId="77777777" w:rsidR="00DB2E59" w:rsidRPr="007F21A7" w:rsidRDefault="00DB2E59" w:rsidP="00DB2E59">
      <w:pPr>
        <w:pStyle w:val="Heading2"/>
        <w:rPr>
          <w:lang w:eastAsia="ja-JP"/>
        </w:rPr>
      </w:pPr>
      <w:bookmarkStart w:id="647" w:name="_Toc20131441"/>
      <w:bookmarkStart w:id="648" w:name="_Toc36122568"/>
      <w:bookmarkStart w:id="649" w:name="_Toc45183267"/>
      <w:bookmarkStart w:id="650" w:name="_Toc45696708"/>
      <w:bookmarkStart w:id="651" w:name="_Toc163140032"/>
      <w:r w:rsidRPr="007F21A7">
        <w:lastRenderedPageBreak/>
        <w:t>A.</w:t>
      </w:r>
      <w:r>
        <w:rPr>
          <w:lang w:eastAsia="ja-JP"/>
        </w:rPr>
        <w:t>5.2</w:t>
      </w:r>
      <w:r>
        <w:rPr>
          <w:lang w:eastAsia="zh-CN"/>
        </w:rPr>
        <w:t>A</w:t>
      </w:r>
      <w:r w:rsidRPr="007F21A7">
        <w:tab/>
        <w:t xml:space="preserve">CAT </w:t>
      </w:r>
      <w:r>
        <w:rPr>
          <w:rFonts w:hint="eastAsia"/>
          <w:lang w:eastAsia="zh-CN"/>
        </w:rPr>
        <w:t xml:space="preserve">using reINVITE </w:t>
      </w:r>
      <w:r w:rsidR="00B068FE">
        <w:rPr>
          <w:lang w:eastAsia="zh-CN"/>
        </w:rPr>
        <w:t xml:space="preserve">request </w:t>
      </w:r>
      <w:r w:rsidRPr="007F21A7">
        <w:t>when UE#1 and UE#2 have resources available</w:t>
      </w:r>
      <w:bookmarkEnd w:id="647"/>
      <w:bookmarkEnd w:id="648"/>
      <w:bookmarkEnd w:id="649"/>
      <w:bookmarkEnd w:id="650"/>
      <w:bookmarkEnd w:id="651"/>
    </w:p>
    <w:p w14:paraId="2CECAA08" w14:textId="77777777" w:rsidR="00DB2E59" w:rsidRDefault="005D6FF6" w:rsidP="00DB2E59">
      <w:pPr>
        <w:pStyle w:val="TH"/>
        <w:rPr>
          <w:noProof/>
          <w:lang w:eastAsia="zh-CN"/>
        </w:rPr>
      </w:pPr>
      <w:r>
        <w:object w:dxaOrig="12195" w:dyaOrig="16462" w14:anchorId="7CA84514">
          <v:shape id="_x0000_i1034" type="#_x0000_t75" style="width:481.9pt;height:650.25pt" o:ole="">
            <v:imagedata r:id="rId27" o:title=""/>
          </v:shape>
          <o:OLEObject Type="Embed" ProgID="Visio.Drawing.11" ShapeID="_x0000_i1034" DrawAspect="Content" ObjectID="_1781410670" r:id="rId28"/>
        </w:object>
      </w:r>
    </w:p>
    <w:p w14:paraId="0E43D185" w14:textId="77777777" w:rsidR="00DB2E59" w:rsidRPr="007F21A7" w:rsidRDefault="00DB2E59" w:rsidP="00DB2E59">
      <w:pPr>
        <w:pStyle w:val="TF"/>
      </w:pPr>
      <w:r w:rsidRPr="007F21A7">
        <w:lastRenderedPageBreak/>
        <w:t>Figure</w:t>
      </w:r>
      <w:r>
        <w:t> </w:t>
      </w:r>
      <w:r w:rsidRPr="007F21A7">
        <w:t>A.</w:t>
      </w:r>
      <w:r>
        <w:rPr>
          <w:lang w:eastAsia="ja-JP"/>
        </w:rPr>
        <w:t>5.</w:t>
      </w:r>
      <w:r>
        <w:rPr>
          <w:rFonts w:hint="eastAsia"/>
          <w:lang w:eastAsia="zh-CN"/>
        </w:rPr>
        <w:t>2</w:t>
      </w:r>
      <w:r>
        <w:rPr>
          <w:lang w:eastAsia="zh-CN"/>
        </w:rPr>
        <w:t>A</w:t>
      </w:r>
      <w:r w:rsidRPr="007F21A7">
        <w:t>-1: CAT, no resource reservation</w:t>
      </w:r>
    </w:p>
    <w:p w14:paraId="5AC9A246" w14:textId="77777777" w:rsidR="00DB2E59" w:rsidRPr="007F21A7" w:rsidRDefault="00DB2E59" w:rsidP="00DB2E59">
      <w:pPr>
        <w:pStyle w:val="B1"/>
        <w:ind w:left="285" w:firstLine="0"/>
        <w:rPr>
          <w:b/>
          <w:bCs/>
          <w:lang w:eastAsia="ja-JP"/>
        </w:rPr>
      </w:pPr>
      <w:bookmarkStart w:id="652" w:name="_MCCTEMPBM_CRPT84840238___2"/>
      <w:r w:rsidRPr="007F21A7">
        <w:rPr>
          <w:b/>
        </w:rPr>
        <w:t>1</w:t>
      </w:r>
      <w:r>
        <w:rPr>
          <w:b/>
        </w:rPr>
        <w:tab/>
      </w:r>
      <w:r w:rsidRPr="007F21A7">
        <w:rPr>
          <w:b/>
        </w:rPr>
        <w:t>INVITE request (UE#1 to CAT-AS) see example in table</w:t>
      </w:r>
      <w:r>
        <w:rPr>
          <w:b/>
        </w:rPr>
        <w:t> </w:t>
      </w:r>
      <w:r w:rsidRPr="007F21A7">
        <w:rPr>
          <w:b/>
        </w:rPr>
        <w:t>A.</w:t>
      </w:r>
      <w:r>
        <w:rPr>
          <w:b/>
          <w:lang w:eastAsia="ja-JP"/>
        </w:rPr>
        <w:t>5.2</w:t>
      </w:r>
      <w:r>
        <w:rPr>
          <w:b/>
          <w:lang w:eastAsia="zh-CN"/>
        </w:rPr>
        <w:t>A</w:t>
      </w:r>
      <w:r w:rsidRPr="007F21A7">
        <w:rPr>
          <w:b/>
        </w:rPr>
        <w:t>-</w:t>
      </w:r>
      <w:r w:rsidRPr="007F21A7">
        <w:rPr>
          <w:rFonts w:hint="eastAsia"/>
          <w:b/>
          <w:lang w:eastAsia="ja-JP"/>
        </w:rPr>
        <w:t>1</w:t>
      </w:r>
    </w:p>
    <w:bookmarkEnd w:id="652"/>
    <w:p w14:paraId="046331CC" w14:textId="77777777" w:rsidR="00DB2E59" w:rsidRPr="007F21A7" w:rsidDel="00DB2E16" w:rsidRDefault="00DB2E59" w:rsidP="00DB2E59">
      <w:pPr>
        <w:pStyle w:val="B1"/>
      </w:pPr>
      <w:r>
        <w:tab/>
      </w:r>
      <w:r w:rsidRPr="007F21A7">
        <w:t>UE#1 sends a SIP INVITE request to the intermediate IM CN subsy</w:t>
      </w:r>
      <w:r>
        <w:t>s</w:t>
      </w:r>
      <w:r w:rsidRPr="007F21A7">
        <w:t>tem.</w:t>
      </w:r>
    </w:p>
    <w:p w14:paraId="6C7A14D5" w14:textId="77777777" w:rsidR="00DB2E59" w:rsidRPr="007F21A7" w:rsidRDefault="00DB2E59" w:rsidP="00DB2E59">
      <w:pPr>
        <w:pStyle w:val="TH"/>
      </w:pPr>
      <w:r w:rsidRPr="007F21A7">
        <w:t>Table</w:t>
      </w:r>
      <w:r>
        <w:t> </w:t>
      </w:r>
      <w:r w:rsidRPr="007F21A7">
        <w:t>A.</w:t>
      </w:r>
      <w:r>
        <w:rPr>
          <w:lang w:eastAsia="ja-JP"/>
        </w:rPr>
        <w:t>5.2</w:t>
      </w:r>
      <w:r>
        <w:rPr>
          <w:lang w:eastAsia="zh-CN"/>
        </w:rPr>
        <w:t>A</w:t>
      </w:r>
      <w:r w:rsidRPr="007F21A7">
        <w:t>-</w:t>
      </w:r>
      <w:r w:rsidRPr="007F21A7">
        <w:rPr>
          <w:rFonts w:hint="eastAsia"/>
          <w:lang w:eastAsia="ja-JP"/>
        </w:rPr>
        <w:t>1</w:t>
      </w:r>
      <w:r w:rsidRPr="007F21A7">
        <w:t>: INVITE request (UE#1 to CAT-AS)</w:t>
      </w:r>
    </w:p>
    <w:p w14:paraId="227E1249" w14:textId="77777777" w:rsidR="00DB2E59"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bookmarkStart w:id="653" w:name="_MCCTEMPBM_CRPT84840239___2"/>
      <w:r w:rsidRPr="007F21A7">
        <w:t>INVITE tel:+1-212-555-2222 SIP/2.0</w:t>
      </w:r>
    </w:p>
    <w:p w14:paraId="59904B5E"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Via: SIP/2.0/UDP [5555::aaa:bbb:ccc:ddd]:1357;comp=sigcomp;branch=z9hG4bKnashds7</w:t>
      </w:r>
    </w:p>
    <w:p w14:paraId="0FA82E9E"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Max-Forwards: 70</w:t>
      </w:r>
    </w:p>
    <w:p w14:paraId="4211123B"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Route: &lt;sip:pcscf1.visited1.net:7531;lr;comp=sigcomp&gt;, &lt;sip:scscf1.home1.net;lr&gt;</w:t>
      </w:r>
    </w:p>
    <w:p w14:paraId="23F52911"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P-Preferred-Identity: "John Doe" &lt;sip:user1_public1@home1.net&gt;</w:t>
      </w:r>
    </w:p>
    <w:p w14:paraId="0F353D88"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P-Access-Network-Info: 3GPP-UTRAN-TDD; utran-cell-id-3gpp=234151D0FCE11</w:t>
      </w:r>
    </w:p>
    <w:p w14:paraId="08864168"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P-Preferred-Service</w:t>
      </w:r>
      <w:r w:rsidRPr="007F21A7">
        <w:rPr>
          <w:rFonts w:cs="CG Times (WN)"/>
        </w:rPr>
        <w:t xml:space="preserve">: </w:t>
      </w:r>
      <w:r w:rsidRPr="007F21A7">
        <w:t>urn:urn-</w:t>
      </w:r>
      <w:r>
        <w:t>7</w:t>
      </w:r>
      <w:r w:rsidRPr="007F21A7">
        <w:t>:3gpp-service.ims.icsi.mmtel</w:t>
      </w:r>
    </w:p>
    <w:p w14:paraId="2187F2B3"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Accept-Contact: *;+g.3gpp.icsi_ref="urn%3Aurn-</w:t>
      </w:r>
      <w:r>
        <w:t>7</w:t>
      </w:r>
      <w:r w:rsidRPr="007F21A7">
        <w:t>%3gpp-service.ims.icsi.mmtel"</w:t>
      </w:r>
    </w:p>
    <w:p w14:paraId="77766E2D"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Privacy: none</w:t>
      </w:r>
    </w:p>
    <w:p w14:paraId="156DBA8C" w14:textId="77777777" w:rsidR="00DB2E59" w:rsidRPr="007F21A7" w:rsidDel="006B1478"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eastAsia="ja-JP"/>
        </w:rPr>
      </w:pPr>
      <w:r w:rsidRPr="007F21A7" w:rsidDel="006B1478">
        <w:t>P-Early-Media: supported</w:t>
      </w:r>
    </w:p>
    <w:p w14:paraId="2D9A4CA0"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From: &lt;sip:user1_public1@home1.net&gt;;tag=171828</w:t>
      </w:r>
    </w:p>
    <w:p w14:paraId="137A5FB5"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To: &lt;tel:+1-212-555-2222&gt;</w:t>
      </w:r>
    </w:p>
    <w:p w14:paraId="58B66477"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eastAsia="ja-JP"/>
        </w:rPr>
      </w:pPr>
      <w:r w:rsidRPr="007F21A7">
        <w:t xml:space="preserve">Call-ID: cb03a0s09a2sdfglkj490333 </w:t>
      </w:r>
    </w:p>
    <w:p w14:paraId="68390E88"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Cseq: 127 INVITE</w:t>
      </w:r>
    </w:p>
    <w:p w14:paraId="6FEF676C"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Require: sec-agree</w:t>
      </w:r>
    </w:p>
    <w:p w14:paraId="4E5F8947" w14:textId="77777777" w:rsidR="00904A56" w:rsidRDefault="00904A56" w:rsidP="00DB2E59">
      <w:pPr>
        <w:pStyle w:val="PL"/>
        <w:keepNext/>
        <w:pBdr>
          <w:top w:val="single" w:sz="4" w:space="1" w:color="auto"/>
          <w:left w:val="single" w:sz="4" w:space="4" w:color="auto"/>
          <w:bottom w:val="single" w:sz="4" w:space="1" w:color="auto"/>
          <w:right w:val="single" w:sz="4" w:space="4" w:color="auto"/>
        </w:pBdr>
        <w:ind w:left="851" w:right="284" w:hanging="284"/>
      </w:pPr>
      <w:bookmarkStart w:id="654" w:name="_MCCTEMPBM_CRPT84840240___2"/>
      <w:bookmarkEnd w:id="653"/>
      <w:r>
        <w:t>Recv-Info: infoDtmf</w:t>
      </w:r>
    </w:p>
    <w:p w14:paraId="42224A20"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1" w:right="284" w:hanging="284"/>
        <w:rPr>
          <w:snapToGrid w:val="0"/>
        </w:rPr>
      </w:pPr>
      <w:r w:rsidRPr="007F21A7">
        <w:rPr>
          <w:snapToGrid w:val="0"/>
        </w:rPr>
        <w:t>Supported: precondition, 100rel, gruu, 199</w:t>
      </w:r>
      <w:r w:rsidRPr="007F21A7" w:rsidDel="006B1478">
        <w:rPr>
          <w:snapToGrid w:val="0"/>
        </w:rPr>
        <w:t xml:space="preserve"> </w:t>
      </w:r>
    </w:p>
    <w:p w14:paraId="38828597" w14:textId="77777777" w:rsidR="00DB2E59"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bookmarkStart w:id="655" w:name="_MCCTEMPBM_CRPT84840241___2"/>
      <w:bookmarkEnd w:id="654"/>
      <w:r w:rsidRPr="007F21A7">
        <w:t>Proxy-Require: sec-agree</w:t>
      </w:r>
    </w:p>
    <w:p w14:paraId="024BD524"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Security-Verify: ipsec-3gpp; q=0.1; alg=hmac-sha-1-96; spi-c=98765432; spi-s=87654321; port-c=8642; port-s=7531</w:t>
      </w:r>
    </w:p>
    <w:p w14:paraId="323C6D0B"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Contact: &lt;sip:</w:t>
      </w:r>
      <w:r w:rsidRPr="00893244">
        <w:rPr>
          <w:rFonts w:cs="Courier New"/>
          <w:snapToGrid w:val="0"/>
          <w:szCs w:val="16"/>
        </w:rPr>
        <w:t xml:space="preserve"> </w:t>
      </w:r>
      <w:r w:rsidRPr="00F605F6">
        <w:rPr>
          <w:rFonts w:cs="Courier New"/>
          <w:snapToGrid w:val="0"/>
          <w:szCs w:val="16"/>
        </w:rPr>
        <w:t>user1_public1@home1.net;</w:t>
      </w:r>
      <w:r w:rsidRPr="00C61269">
        <w:rPr>
          <w:rFonts w:eastAsia="PMingLiU" w:cs="Courier New"/>
          <w:szCs w:val="16"/>
          <w:lang w:eastAsia="zh-TW"/>
        </w:rPr>
        <w:t>gr=urn:uuid:f81d4fae-7dec-11d0-a765-00a0c91e6bf6</w:t>
      </w:r>
      <w:r w:rsidRPr="007F21A7">
        <w:t>&gt;</w:t>
      </w:r>
      <w:r w:rsidRPr="007F21A7">
        <w:rPr>
          <w:rFonts w:eastAsia="PMingLiU" w:cs="Courier New"/>
          <w:lang w:eastAsia="zh-TW"/>
        </w:rPr>
        <w:t>;</w:t>
      </w:r>
      <w:r w:rsidRPr="007F21A7">
        <w:t>+g.3gpp.icsi</w:t>
      </w:r>
      <w:r>
        <w:t>-</w:t>
      </w:r>
      <w:r w:rsidRPr="007F21A7">
        <w:t>ref="urn%3Aurn-</w:t>
      </w:r>
      <w:r>
        <w:t>7</w:t>
      </w:r>
      <w:r w:rsidRPr="007F21A7">
        <w:t>%3gpp-service.ims.icsi.mmtel"</w:t>
      </w:r>
    </w:p>
    <w:p w14:paraId="533003DB" w14:textId="77777777" w:rsidR="00DB2E59"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7410D6A0" w14:textId="77777777" w:rsidR="00DB2E59" w:rsidRPr="00267B4F"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267B4F">
        <w:rPr>
          <w:snapToGrid w:val="0"/>
        </w:rPr>
        <w:t>Accept:application/sdp, application/3gpp-ims+xml</w:t>
      </w:r>
    </w:p>
    <w:p w14:paraId="4506B1CF" w14:textId="77777777" w:rsidR="00DB2E59" w:rsidRPr="00267B4F"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267B4F">
        <w:t xml:space="preserve">Content-Type: application/sdp </w:t>
      </w:r>
    </w:p>
    <w:p w14:paraId="2CE02B71" w14:textId="77777777" w:rsidR="00DB2E59" w:rsidRPr="00C61269"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C61269">
        <w:t>Content-Length: (…)</w:t>
      </w:r>
    </w:p>
    <w:p w14:paraId="2EEF4E57" w14:textId="77777777" w:rsidR="00DB2E59" w:rsidRPr="00C61269"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p>
    <w:p w14:paraId="2D9D339A" w14:textId="77777777" w:rsidR="00DB2E59" w:rsidRPr="00693AC4"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693AC4">
        <w:rPr>
          <w:lang w:val="en-US"/>
        </w:rPr>
        <w:t>v=0</w:t>
      </w:r>
    </w:p>
    <w:p w14:paraId="02D1662D" w14:textId="77777777" w:rsidR="00DB2E59" w:rsidRPr="00693AC4"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693AC4">
        <w:rPr>
          <w:lang w:val="en-US"/>
        </w:rPr>
        <w:t>o=- 2987933615 2987933615 IN IP6 5555::aaa:bbb:ccc:ddd</w:t>
      </w:r>
    </w:p>
    <w:p w14:paraId="36498DE9"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s=-</w:t>
      </w:r>
    </w:p>
    <w:p w14:paraId="3ED5FB03"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7F21A7">
        <w:rPr>
          <w:lang w:val="en-US"/>
        </w:rPr>
        <w:t xml:space="preserve">c=IN IP6 5555::aaa:bbb:ccc:ddd </w:t>
      </w:r>
    </w:p>
    <w:p w14:paraId="320B8AFE" w14:textId="77777777" w:rsidR="00DB2E59" w:rsidRPr="00143662"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7FDFF122" w14:textId="77777777" w:rsidR="00DB2E59" w:rsidRPr="00143662"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w:t>
      </w:r>
    </w:p>
    <w:p w14:paraId="4D32B4C4" w14:textId="77777777" w:rsidR="00DB2E59" w:rsidRPr="00821C62" w:rsidRDefault="00DB2E59" w:rsidP="00DB2E59">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en-US"/>
        </w:rPr>
      </w:pPr>
      <w:r w:rsidRPr="00821C62">
        <w:rPr>
          <w:rFonts w:cs="Courier New"/>
          <w:szCs w:val="16"/>
          <w:lang w:val="en-US"/>
        </w:rPr>
        <w:t>a=tcap:1 RTP/AVPF</w:t>
      </w:r>
    </w:p>
    <w:p w14:paraId="2D4D9028" w14:textId="77777777" w:rsidR="00DB2E59" w:rsidRPr="00895344"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rFonts w:cs="Courier New"/>
          <w:szCs w:val="16"/>
          <w:lang w:val="pt-BR"/>
        </w:rPr>
        <w:t>a=pcfg:1 t=1</w:t>
      </w:r>
    </w:p>
    <w:p w14:paraId="13A016EA" w14:textId="77777777" w:rsidR="00DB2E59" w:rsidRPr="00895344"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b=AS:75</w:t>
      </w:r>
    </w:p>
    <w:p w14:paraId="7F9BD450" w14:textId="77777777" w:rsidR="00DB2E59" w:rsidRPr="00895344"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sendrecv</w:t>
      </w:r>
    </w:p>
    <w:p w14:paraId="182D01F1" w14:textId="77777777" w:rsidR="00DB2E59" w:rsidRPr="00895344"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remote none</w:t>
      </w:r>
    </w:p>
    <w:p w14:paraId="11B03E37" w14:textId="77777777" w:rsidR="00DB2E59" w:rsidRPr="00895344"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314F7848" w14:textId="77777777" w:rsidR="00DB2E59" w:rsidRPr="00895344"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none remote sendrecv</w:t>
      </w:r>
    </w:p>
    <w:p w14:paraId="50C633C1" w14:textId="77777777" w:rsidR="00DB2E59" w:rsidRPr="00895344"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a=rtpmap:98 H263</w:t>
      </w:r>
    </w:p>
    <w:p w14:paraId="5EBC4588" w14:textId="77777777" w:rsidR="00DB2E59" w:rsidRPr="00895344"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77C46B1D" w14:textId="77777777" w:rsidR="00DB2E59" w:rsidRPr="00693AC4"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693AC4">
        <w:rPr>
          <w:lang w:val="en-US"/>
        </w:rPr>
        <w:t>m=audio 3456 RTP/AVP 97 96</w:t>
      </w:r>
    </w:p>
    <w:p w14:paraId="454E2947" w14:textId="77777777" w:rsidR="00DB2E59" w:rsidRPr="00693AC4" w:rsidRDefault="00DB2E59" w:rsidP="00DB2E59">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en-US"/>
        </w:rPr>
      </w:pPr>
      <w:r w:rsidRPr="00693AC4">
        <w:rPr>
          <w:rFonts w:cs="Courier New"/>
          <w:szCs w:val="16"/>
          <w:lang w:val="en-US"/>
        </w:rPr>
        <w:t>a=tcap:1 RTP/AVPF</w:t>
      </w:r>
    </w:p>
    <w:p w14:paraId="62925871" w14:textId="77777777" w:rsidR="00DB2E59" w:rsidRPr="00895344"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rFonts w:cs="Courier New"/>
          <w:szCs w:val="16"/>
          <w:lang w:val="pt-BR"/>
        </w:rPr>
        <w:t>a=pcfg:1 t=1</w:t>
      </w:r>
    </w:p>
    <w:p w14:paraId="2357C41D" w14:textId="77777777" w:rsidR="00DB2E59" w:rsidRPr="00895344"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b=AS:25.4</w:t>
      </w:r>
    </w:p>
    <w:p w14:paraId="790B56F0" w14:textId="77777777" w:rsidR="00DB2E59" w:rsidRPr="00895344"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sendrecv</w:t>
      </w:r>
    </w:p>
    <w:p w14:paraId="43131D30" w14:textId="77777777" w:rsidR="00DB2E59" w:rsidRPr="00895344"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remote none</w:t>
      </w:r>
    </w:p>
    <w:p w14:paraId="4F5398C6" w14:textId="77777777" w:rsidR="00DB2E59" w:rsidRPr="00895344"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5518B1B4" w14:textId="77777777" w:rsidR="00DB2E59" w:rsidRPr="00895344"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none remote sendrecv</w:t>
      </w:r>
    </w:p>
    <w:p w14:paraId="2F663510" w14:textId="77777777" w:rsidR="00DB2E59" w:rsidRPr="00895344"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 xml:space="preserve">a=rtpmap:97 AMR </w:t>
      </w:r>
    </w:p>
    <w:p w14:paraId="7F0E6526" w14:textId="77777777" w:rsidR="00DB2E59" w:rsidRPr="00895344"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a=fmtp:97 mode-set=0,2,5,7; maxframes=2</w:t>
      </w:r>
    </w:p>
    <w:p w14:paraId="664B67CD"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a=rtpmap:96 telephone-event</w:t>
      </w:r>
    </w:p>
    <w:p w14:paraId="75DA0D32"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p>
    <w:bookmarkEnd w:id="655"/>
    <w:p w14:paraId="49391C51" w14:textId="77777777" w:rsidR="00DB2E59" w:rsidRPr="007F21A7" w:rsidRDefault="00DB2E59" w:rsidP="00DB2E59"/>
    <w:p w14:paraId="2F0031A8" w14:textId="77777777" w:rsidR="00DB2E59" w:rsidRPr="007F21A7" w:rsidRDefault="00DB2E59" w:rsidP="00DB2E59">
      <w:pPr>
        <w:pStyle w:val="EX"/>
        <w:keepLines w:val="0"/>
        <w:rPr>
          <w:lang w:eastAsia="ja-JP"/>
        </w:rPr>
      </w:pPr>
      <w:r w:rsidRPr="007F21A7">
        <w:rPr>
          <w:b/>
        </w:rPr>
        <w:t>Supported:</w:t>
      </w:r>
      <w:r w:rsidRPr="007F21A7">
        <w:tab/>
        <w:t xml:space="preserve">The UE indicates support for </w:t>
      </w:r>
      <w:r>
        <w:t xml:space="preserve">GRUU, 199 responses, </w:t>
      </w:r>
      <w:r w:rsidRPr="007F21A7">
        <w:t>reliable provisional responses and preconditions.</w:t>
      </w:r>
    </w:p>
    <w:p w14:paraId="357DD8E4" w14:textId="77777777" w:rsidR="00DB2E59" w:rsidRPr="007F21A7" w:rsidRDefault="00DB2E59" w:rsidP="00DB2E59">
      <w:pPr>
        <w:pStyle w:val="EX"/>
        <w:keepLines w:val="0"/>
        <w:rPr>
          <w:lang w:eastAsia="ja-JP"/>
        </w:rPr>
      </w:pPr>
      <w:r w:rsidRPr="007F21A7">
        <w:rPr>
          <w:b/>
        </w:rPr>
        <w:t>P-Early-Media:</w:t>
      </w:r>
      <w:r w:rsidRPr="007F21A7">
        <w:tab/>
        <w:t>The UE indicates support for the P-Early-Media header.</w:t>
      </w:r>
    </w:p>
    <w:p w14:paraId="37F67B05" w14:textId="77777777" w:rsidR="00904A56" w:rsidRDefault="00904A56" w:rsidP="00DB2E59">
      <w:pPr>
        <w:pStyle w:val="EX"/>
        <w:keepLines w:val="0"/>
      </w:pPr>
      <w:r>
        <w:rPr>
          <w:b/>
        </w:rPr>
        <w:t>Recv-Info</w:t>
      </w:r>
      <w:r w:rsidRPr="002D639B">
        <w:rPr>
          <w:b/>
        </w:rPr>
        <w:t>:</w:t>
      </w:r>
      <w:r>
        <w:tab/>
        <w:t>The UE indicates willingness to receive DTMF Info Packages in INFO requests.</w:t>
      </w:r>
    </w:p>
    <w:p w14:paraId="05DA40A4" w14:textId="77777777" w:rsidR="00DB2E59" w:rsidRPr="007F21A7" w:rsidRDefault="00DB2E59" w:rsidP="00DB2E59">
      <w:pPr>
        <w:pStyle w:val="EX"/>
        <w:keepLines w:val="0"/>
      </w:pPr>
      <w:r w:rsidRPr="007F21A7">
        <w:rPr>
          <w:b/>
        </w:rPr>
        <w:t>SDP</w:t>
      </w:r>
      <w:r w:rsidRPr="007F21A7">
        <w:tab/>
        <w:t>The SDP offer (SDP_O) contains a set of codecs supported by UE#1 and desired by the calling user for this session. The local preconditions are indicated as fulfilled.</w:t>
      </w:r>
    </w:p>
    <w:p w14:paraId="20EE948B" w14:textId="77777777" w:rsidR="00DB2E59" w:rsidRPr="007F21A7" w:rsidRDefault="00DB2E59" w:rsidP="00DB2E59">
      <w:pPr>
        <w:pStyle w:val="B1"/>
        <w:rPr>
          <w:b/>
          <w:bCs/>
        </w:rPr>
      </w:pPr>
      <w:r w:rsidRPr="007F21A7">
        <w:rPr>
          <w:b/>
          <w:bCs/>
        </w:rPr>
        <w:lastRenderedPageBreak/>
        <w:t>2</w:t>
      </w:r>
      <w:r w:rsidRPr="007F21A7">
        <w:rPr>
          <w:b/>
          <w:bCs/>
        </w:rPr>
        <w:tab/>
      </w:r>
      <w:r w:rsidRPr="007F21A7">
        <w:rPr>
          <w:b/>
          <w:bCs/>
        </w:rPr>
        <w:tab/>
        <w:t>INVITE request (S-CSCF to CAT-AS)</w:t>
      </w:r>
    </w:p>
    <w:p w14:paraId="7BC55E7A" w14:textId="77777777" w:rsidR="00DB2E59" w:rsidRPr="007F21A7" w:rsidRDefault="00DB2E59" w:rsidP="00DB2E59">
      <w:pPr>
        <w:pStyle w:val="B1"/>
      </w:pPr>
      <w:r>
        <w:tab/>
      </w:r>
      <w:r w:rsidRPr="007F21A7">
        <w:t>The S-CSCF forwards the SIP INVITE request to the CAT-AS.</w:t>
      </w:r>
    </w:p>
    <w:p w14:paraId="5DC6612F" w14:textId="77777777" w:rsidR="00DB2E59" w:rsidRPr="007F21A7" w:rsidRDefault="00DB2E59" w:rsidP="00DB2E59">
      <w:pPr>
        <w:pStyle w:val="B1"/>
      </w:pPr>
      <w:r>
        <w:tab/>
      </w:r>
      <w:r w:rsidRPr="007F21A7">
        <w:t>The CAT-AS instructs the MRF to reserve CAT resources.</w:t>
      </w:r>
    </w:p>
    <w:p w14:paraId="1E8B3373" w14:textId="77777777" w:rsidR="00DB2E59" w:rsidRPr="007F21A7" w:rsidRDefault="00CE28E0" w:rsidP="00CE28E0">
      <w:pPr>
        <w:pStyle w:val="B1"/>
        <w:ind w:left="285" w:firstLine="0"/>
        <w:rPr>
          <w:b/>
        </w:rPr>
      </w:pPr>
      <w:bookmarkStart w:id="656" w:name="_MCCTEMPBM_CRPT84840242___2"/>
      <w:r>
        <w:rPr>
          <w:b/>
        </w:rPr>
        <w:t>3-4</w:t>
      </w:r>
      <w:r w:rsidR="00DB2E59">
        <w:rPr>
          <w:b/>
        </w:rPr>
        <w:tab/>
      </w:r>
      <w:r w:rsidR="00DB2E59" w:rsidRPr="007F21A7">
        <w:rPr>
          <w:b/>
        </w:rPr>
        <w:t>INVITE request (CAT-AS to UE#2)</w:t>
      </w:r>
    </w:p>
    <w:bookmarkEnd w:id="656"/>
    <w:p w14:paraId="5D41816A" w14:textId="77777777" w:rsidR="00DB2E59" w:rsidRPr="007F21A7" w:rsidRDefault="00DB2E59" w:rsidP="00DB2E59">
      <w:pPr>
        <w:pStyle w:val="B1"/>
      </w:pPr>
      <w:r>
        <w:tab/>
      </w:r>
      <w:r w:rsidRPr="007F21A7">
        <w:t>The CAT-AS forwards the request to UE#2.</w:t>
      </w:r>
    </w:p>
    <w:p w14:paraId="350EBA04" w14:textId="77777777" w:rsidR="00DB2E59" w:rsidRPr="007F21A7" w:rsidRDefault="00CE28E0" w:rsidP="00CE28E0">
      <w:pPr>
        <w:pStyle w:val="B1"/>
        <w:ind w:left="284" w:firstLine="0"/>
        <w:rPr>
          <w:b/>
          <w:bCs/>
        </w:rPr>
      </w:pPr>
      <w:bookmarkStart w:id="657" w:name="_MCCTEMPBM_CRPT84840243___2"/>
      <w:r>
        <w:rPr>
          <w:b/>
          <w:bCs/>
        </w:rPr>
        <w:t>5-6</w:t>
      </w:r>
      <w:r w:rsidR="00DB2E59" w:rsidRPr="007F21A7">
        <w:rPr>
          <w:b/>
          <w:bCs/>
        </w:rPr>
        <w:tab/>
        <w:t>180 (Ringing) provisional response (UE#2 to CAT-AS)</w:t>
      </w:r>
    </w:p>
    <w:bookmarkEnd w:id="657"/>
    <w:p w14:paraId="1103049F" w14:textId="77777777" w:rsidR="00DB2E59" w:rsidRPr="007F21A7" w:rsidRDefault="00DB2E59" w:rsidP="00DB2E59">
      <w:pPr>
        <w:pStyle w:val="B1"/>
      </w:pPr>
      <w:r>
        <w:tab/>
      </w:r>
      <w:r w:rsidRPr="007F21A7">
        <w:t>The called party is alerted. UE#2 sends a SIP 180 (Ringing) provisional response for the INVITE request to the CAT-AS.</w:t>
      </w:r>
    </w:p>
    <w:p w14:paraId="3BD50115" w14:textId="77777777" w:rsidR="00DB2E59" w:rsidRPr="007F21A7" w:rsidRDefault="00DB2E59" w:rsidP="00DB2E59">
      <w:pPr>
        <w:pStyle w:val="B1"/>
      </w:pPr>
      <w:r>
        <w:tab/>
      </w:r>
      <w:r w:rsidRPr="007F21A7">
        <w:t>The CAT-AS terminates the provisional response.</w:t>
      </w:r>
    </w:p>
    <w:p w14:paraId="75975ABE" w14:textId="77777777" w:rsidR="00DB2E59" w:rsidRPr="007F21A7" w:rsidRDefault="00DB2E59" w:rsidP="00DB2E59">
      <w:pPr>
        <w:pStyle w:val="B1"/>
        <w:ind w:left="284" w:firstLine="0"/>
        <w:rPr>
          <w:b/>
          <w:bCs/>
          <w:lang w:eastAsia="ja-JP"/>
        </w:rPr>
      </w:pPr>
      <w:bookmarkStart w:id="658" w:name="_MCCTEMPBM_CRPT84840244___2"/>
      <w:r w:rsidRPr="007F21A7">
        <w:rPr>
          <w:b/>
          <w:bCs/>
        </w:rPr>
        <w:t>7-8</w:t>
      </w:r>
      <w:r w:rsidRPr="007F21A7">
        <w:rPr>
          <w:b/>
          <w:bCs/>
        </w:rPr>
        <w:tab/>
      </w:r>
      <w:r w:rsidRPr="007F21A7">
        <w:rPr>
          <w:b/>
          <w:bCs/>
        </w:rPr>
        <w:tab/>
        <w:t>18</w:t>
      </w:r>
      <w:r w:rsidR="005D6FF6">
        <w:rPr>
          <w:b/>
          <w:bCs/>
        </w:rPr>
        <w:t>0</w:t>
      </w:r>
      <w:r w:rsidRPr="007F21A7">
        <w:rPr>
          <w:b/>
          <w:bCs/>
        </w:rPr>
        <w:t xml:space="preserve"> (</w:t>
      </w:r>
      <w:r w:rsidR="005D6FF6">
        <w:rPr>
          <w:b/>
          <w:bCs/>
        </w:rPr>
        <w:t>Ringing</w:t>
      </w:r>
      <w:r w:rsidRPr="007F21A7">
        <w:rPr>
          <w:b/>
          <w:bCs/>
        </w:rPr>
        <w:t>) provisional response (CAT-AS to UE#1) see example in table</w:t>
      </w:r>
      <w:r>
        <w:rPr>
          <w:b/>
          <w:bCs/>
        </w:rPr>
        <w:t> </w:t>
      </w:r>
      <w:r w:rsidRPr="007F21A7">
        <w:rPr>
          <w:b/>
          <w:bCs/>
        </w:rPr>
        <w:t>A.</w:t>
      </w:r>
      <w:r>
        <w:rPr>
          <w:b/>
          <w:bCs/>
          <w:lang w:eastAsia="ja-JP"/>
        </w:rPr>
        <w:t>5.2</w:t>
      </w:r>
      <w:r>
        <w:rPr>
          <w:b/>
          <w:bCs/>
          <w:lang w:eastAsia="zh-CN"/>
        </w:rPr>
        <w:t>A</w:t>
      </w:r>
      <w:r w:rsidRPr="007F21A7">
        <w:rPr>
          <w:b/>
          <w:bCs/>
        </w:rPr>
        <w:t>-</w:t>
      </w:r>
      <w:r w:rsidRPr="007F21A7">
        <w:rPr>
          <w:rFonts w:hint="eastAsia"/>
          <w:b/>
          <w:bCs/>
          <w:lang w:eastAsia="ja-JP"/>
        </w:rPr>
        <w:t>2</w:t>
      </w:r>
    </w:p>
    <w:bookmarkEnd w:id="658"/>
    <w:p w14:paraId="4A811C3D" w14:textId="77777777" w:rsidR="00DB2E59" w:rsidRPr="007F21A7" w:rsidRDefault="00DB2E59" w:rsidP="00DB2E59">
      <w:pPr>
        <w:pStyle w:val="B1"/>
      </w:pPr>
      <w:r>
        <w:tab/>
      </w:r>
      <w:r w:rsidRPr="007F21A7">
        <w:t>The CAT-AS sends a reliable SIP 18</w:t>
      </w:r>
      <w:r w:rsidR="005D6FF6">
        <w:t>0</w:t>
      </w:r>
      <w:r w:rsidRPr="007F21A7">
        <w:t xml:space="preserve"> (</w:t>
      </w:r>
      <w:r w:rsidR="005D6FF6">
        <w:t>Ringing</w:t>
      </w:r>
      <w:r w:rsidRPr="007F21A7">
        <w:t>) provisional response to UE#1.</w:t>
      </w:r>
    </w:p>
    <w:p w14:paraId="56253BAE" w14:textId="77777777" w:rsidR="00DB2E59" w:rsidRPr="007F21A7" w:rsidRDefault="00DB2E59" w:rsidP="00DB2E59">
      <w:pPr>
        <w:pStyle w:val="TH"/>
      </w:pPr>
      <w:r w:rsidRPr="007F21A7">
        <w:t>Table</w:t>
      </w:r>
      <w:r>
        <w:t> </w:t>
      </w:r>
      <w:r w:rsidRPr="007F21A7">
        <w:t>A.</w:t>
      </w:r>
      <w:r>
        <w:rPr>
          <w:lang w:eastAsia="ja-JP"/>
        </w:rPr>
        <w:t>5.2</w:t>
      </w:r>
      <w:r>
        <w:rPr>
          <w:lang w:eastAsia="zh-CN"/>
        </w:rPr>
        <w:t>A</w:t>
      </w:r>
      <w:r>
        <w:rPr>
          <w:lang w:eastAsia="ja-JP"/>
        </w:rPr>
        <w:t>-2</w:t>
      </w:r>
      <w:r w:rsidRPr="007F21A7">
        <w:t>: 18</w:t>
      </w:r>
      <w:r w:rsidR="005D6FF6">
        <w:t>0</w:t>
      </w:r>
      <w:r w:rsidRPr="007F21A7">
        <w:t xml:space="preserve"> (</w:t>
      </w:r>
      <w:r w:rsidR="005D6FF6">
        <w:t>Ringing</w:t>
      </w:r>
      <w:r w:rsidRPr="007F21A7">
        <w:t>) response (CAT-AS to UE#1)</w:t>
      </w:r>
    </w:p>
    <w:p w14:paraId="6D6F7526"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1" w:right="284" w:hanging="284"/>
      </w:pPr>
      <w:bookmarkStart w:id="659" w:name="_MCCTEMPBM_CRPT84840245___2"/>
      <w:r w:rsidRPr="007F21A7">
        <w:t>SIP/2.0 18</w:t>
      </w:r>
      <w:r w:rsidR="005D6FF6">
        <w:t>0</w:t>
      </w:r>
      <w:r w:rsidRPr="007F21A7">
        <w:t xml:space="preserve"> </w:t>
      </w:r>
      <w:r w:rsidR="005D6FF6">
        <w:t>Ringing</w:t>
      </w:r>
    </w:p>
    <w:p w14:paraId="67EE2511"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1" w:right="284" w:hanging="284"/>
        <w:rPr>
          <w:lang w:eastAsia="ja-JP"/>
        </w:rPr>
      </w:pPr>
      <w:r w:rsidRPr="007F21A7">
        <w:t>Via: SIP/2.0/UDP scscf2.home2.net;branch=z9hG4bK764z87.1,</w:t>
      </w:r>
      <w:r w:rsidRPr="007F21A7">
        <w:rPr>
          <w:rFonts w:hint="eastAsia"/>
          <w:lang w:eastAsia="ja-JP"/>
        </w:rPr>
        <w:t xml:space="preserve"> SIP</w:t>
      </w:r>
      <w:r w:rsidRPr="007F21A7">
        <w:t>/2.0/UDP icscf2_s.home2.net;branch=z9hG4bK871y12.1, SIP/2.0/UDP scscf1.home1.net;branch=z9hG4bK332b23.1, SIP/2.0/UDP pcscf1.visited1.net;branch=z9hG4bK240f34.1, SIP/2.0/UDP [5555::aaa:bbb:ccc:ddd]:1357;comp=sigcomp;branch=z9hG4bKnashds7</w:t>
      </w:r>
    </w:p>
    <w:p w14:paraId="3610FD87"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1" w:right="284" w:hanging="284"/>
      </w:pPr>
      <w:r w:rsidRPr="007F21A7">
        <w:t>Record-Route: &lt;sip:scscf2.home2.net;lr&gt;</w:t>
      </w:r>
      <w:r w:rsidRPr="007F21A7">
        <w:rPr>
          <w:rFonts w:hint="eastAsia"/>
          <w:lang w:eastAsia="ja-JP"/>
        </w:rPr>
        <w:t xml:space="preserve">, </w:t>
      </w:r>
      <w:r w:rsidRPr="007F21A7">
        <w:t>&lt;sip:scscf1.home1.net;lr&gt;, &lt;sip:pcscf1.visited1.net;lr&gt;</w:t>
      </w:r>
    </w:p>
    <w:p w14:paraId="44DB03A7"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bookmarkStart w:id="660" w:name="_MCCTEMPBM_CRPT84840246___2"/>
      <w:bookmarkEnd w:id="659"/>
      <w:r w:rsidRPr="007F21A7">
        <w:t>From:</w:t>
      </w:r>
    </w:p>
    <w:p w14:paraId="2127EED1"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To: &lt;tel:+1-212-555-2222&gt;;tag=2236</w:t>
      </w:r>
    </w:p>
    <w:p w14:paraId="140196E7"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Call-ID:</w:t>
      </w:r>
    </w:p>
    <w:p w14:paraId="1C06E0A1"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Cseq:</w:t>
      </w:r>
    </w:p>
    <w:p w14:paraId="4EE4499E"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Require: 100rel</w:t>
      </w:r>
    </w:p>
    <w:p w14:paraId="26E91707"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57253F35"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RSeq: 9022</w:t>
      </w:r>
    </w:p>
    <w:p w14:paraId="4AF6C206" w14:textId="77777777" w:rsidR="00DB2E59" w:rsidRPr="007F21A7" w:rsidDel="00DB2E16"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eastAsia="ja-JP"/>
        </w:rPr>
      </w:pPr>
      <w:r w:rsidRPr="007F21A7" w:rsidDel="00DB2E16">
        <w:t>P-Early-Media: sendrecv</w:t>
      </w:r>
    </w:p>
    <w:p w14:paraId="777E3DFD"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1" w:right="284" w:hanging="284"/>
      </w:pPr>
      <w:bookmarkStart w:id="661" w:name="_MCCTEMPBM_CRPT84840247___2"/>
      <w:bookmarkEnd w:id="660"/>
      <w:r w:rsidRPr="007F21A7">
        <w:t>Contact: &lt;sip:</w:t>
      </w:r>
      <w:r>
        <w:t>cat-as.home1.net</w:t>
      </w:r>
      <w:r w:rsidRPr="007F21A7">
        <w:t>&gt;</w:t>
      </w:r>
      <w:r w:rsidRPr="001C52DE">
        <w:rPr>
          <w:rFonts w:eastAsia="PMingLiU" w:cs="Courier New"/>
          <w:lang w:eastAsia="zh-TW"/>
        </w:rPr>
        <w:t>;</w:t>
      </w:r>
      <w:r w:rsidRPr="001C52DE">
        <w:t>+g.3gpp.icsi</w:t>
      </w:r>
      <w:r>
        <w:t>-</w:t>
      </w:r>
      <w:r w:rsidRPr="001C52DE">
        <w:t>ref="urn%3Aurn-</w:t>
      </w:r>
      <w:r>
        <w:t>7</w:t>
      </w:r>
      <w:r w:rsidRPr="001C52DE">
        <w:t>%3gpp-service.ims.icsi.mmtel"</w:t>
      </w:r>
    </w:p>
    <w:p w14:paraId="411CFCA2" w14:textId="77777777" w:rsidR="00DB2E59" w:rsidRPr="00FF0058"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662" w:name="_MCCTEMPBM_CRPT84840248___2"/>
      <w:bookmarkEnd w:id="661"/>
      <w:r w:rsidRPr="00FF0058">
        <w:rPr>
          <w:snapToGrid w:val="0"/>
        </w:rPr>
        <w:t xml:space="preserve">Content-Type: application/sdp </w:t>
      </w:r>
    </w:p>
    <w:p w14:paraId="1014B815" w14:textId="77777777" w:rsidR="00DB2E59" w:rsidRPr="00FF0058"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05E6C052" w14:textId="77777777" w:rsidR="00DB2E59" w:rsidRPr="00FF0058"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006CB03B" w14:textId="77777777" w:rsidR="00DB2E59" w:rsidRPr="00C6126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v=0</w:t>
      </w:r>
    </w:p>
    <w:p w14:paraId="64B181E0" w14:textId="77777777" w:rsidR="00DB2E59" w:rsidRPr="00C6126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eastAsia="ja-JP"/>
        </w:rPr>
      </w:pPr>
      <w:r w:rsidRPr="00C61269">
        <w:t>o=- 298793361</w:t>
      </w:r>
      <w:r w:rsidRPr="00C61269" w:rsidDel="006B1478">
        <w:rPr>
          <w:rFonts w:hint="eastAsia"/>
          <w:lang w:eastAsia="ja-JP"/>
        </w:rPr>
        <w:t>5</w:t>
      </w:r>
      <w:r w:rsidRPr="00C61269">
        <w:rPr>
          <w:rFonts w:hint="eastAsia"/>
          <w:lang w:eastAsia="ja-JP"/>
        </w:rPr>
        <w:t>6</w:t>
      </w:r>
      <w:r w:rsidRPr="00C61269">
        <w:t xml:space="preserve"> 298793361</w:t>
      </w:r>
      <w:r w:rsidRPr="00C61269" w:rsidDel="006B1478">
        <w:t>5</w:t>
      </w:r>
      <w:r w:rsidRPr="00C61269">
        <w:rPr>
          <w:rFonts w:hint="eastAsia"/>
          <w:lang w:eastAsia="ja-JP"/>
        </w:rPr>
        <w:t>6</w:t>
      </w:r>
      <w:r w:rsidRPr="00C61269">
        <w:t xml:space="preserve"> IN IP6 5555::</w:t>
      </w:r>
      <w:r w:rsidRPr="00C61269">
        <w:rPr>
          <w:rFonts w:hint="eastAsia"/>
          <w:lang w:eastAsia="ja-JP"/>
        </w:rPr>
        <w:t>ccc</w:t>
      </w:r>
      <w:r w:rsidRPr="00C61269">
        <w:t>:</w:t>
      </w:r>
      <w:r w:rsidRPr="00C61269">
        <w:rPr>
          <w:rFonts w:hint="eastAsia"/>
          <w:lang w:eastAsia="ja-JP"/>
        </w:rPr>
        <w:t>aaa</w:t>
      </w:r>
      <w:r w:rsidRPr="00C61269">
        <w:t>:</w:t>
      </w:r>
      <w:r w:rsidRPr="00C61269">
        <w:rPr>
          <w:rFonts w:hint="eastAsia"/>
          <w:lang w:eastAsia="ja-JP"/>
        </w:rPr>
        <w:t>abc</w:t>
      </w:r>
      <w:r w:rsidRPr="00C61269">
        <w:t>:</w:t>
      </w:r>
      <w:r w:rsidRPr="00C61269">
        <w:rPr>
          <w:rFonts w:hint="eastAsia"/>
          <w:lang w:eastAsia="ja-JP"/>
        </w:rPr>
        <w:t>abc</w:t>
      </w:r>
    </w:p>
    <w:p w14:paraId="08D0624B" w14:textId="77777777" w:rsidR="00DB2E59" w:rsidRPr="00C6126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s=-</w:t>
      </w:r>
    </w:p>
    <w:p w14:paraId="3D57961D" w14:textId="77777777" w:rsidR="00DB2E59" w:rsidRPr="00693AC4"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de-DE" w:eastAsia="ja-JP"/>
        </w:rPr>
      </w:pPr>
      <w:r w:rsidRPr="00693AC4">
        <w:rPr>
          <w:lang w:val="de-DE"/>
        </w:rPr>
        <w:t>c=IN IP6 5555::</w:t>
      </w:r>
      <w:r w:rsidRPr="00693AC4">
        <w:rPr>
          <w:rFonts w:hint="eastAsia"/>
          <w:lang w:val="de-DE" w:eastAsia="ja-JP"/>
        </w:rPr>
        <w:t>ccc</w:t>
      </w:r>
      <w:r w:rsidRPr="00693AC4">
        <w:rPr>
          <w:lang w:val="de-DE"/>
        </w:rPr>
        <w:t>:</w:t>
      </w:r>
      <w:r w:rsidRPr="00693AC4">
        <w:rPr>
          <w:rFonts w:hint="eastAsia"/>
          <w:lang w:val="de-DE" w:eastAsia="ja-JP"/>
        </w:rPr>
        <w:t>aaa</w:t>
      </w:r>
      <w:r w:rsidRPr="00693AC4" w:rsidDel="002A7E47">
        <w:rPr>
          <w:lang w:val="de-DE"/>
        </w:rPr>
        <w:t>:</w:t>
      </w:r>
      <w:r w:rsidRPr="00693AC4">
        <w:rPr>
          <w:rFonts w:hint="eastAsia"/>
          <w:lang w:val="de-DE" w:eastAsia="ja-JP"/>
        </w:rPr>
        <w:t>abc</w:t>
      </w:r>
      <w:r w:rsidRPr="00693AC4">
        <w:rPr>
          <w:lang w:val="de-DE"/>
        </w:rPr>
        <w:t>:</w:t>
      </w:r>
      <w:r w:rsidRPr="00693AC4">
        <w:rPr>
          <w:rFonts w:hint="eastAsia"/>
          <w:lang w:val="de-DE" w:eastAsia="ja-JP"/>
        </w:rPr>
        <w:t>abc</w:t>
      </w:r>
    </w:p>
    <w:p w14:paraId="64269938" w14:textId="77777777" w:rsidR="00DB2E59" w:rsidRPr="00947EC3"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947EC3">
        <w:rPr>
          <w:lang w:val="de-DE"/>
        </w:rPr>
        <w:t>t=0 0</w:t>
      </w:r>
    </w:p>
    <w:p w14:paraId="37D0EC82" w14:textId="77777777" w:rsidR="00DB2E59" w:rsidRPr="00693AC4"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693AC4">
        <w:rPr>
          <w:lang w:val="pt-BR"/>
        </w:rPr>
        <w:t xml:space="preserve">m=video </w:t>
      </w:r>
      <w:r w:rsidRPr="00693AC4" w:rsidDel="000915DC">
        <w:rPr>
          <w:lang w:val="pt-BR"/>
        </w:rPr>
        <w:t>3400</w:t>
      </w:r>
      <w:r w:rsidRPr="00693AC4">
        <w:rPr>
          <w:rFonts w:hint="eastAsia"/>
          <w:lang w:val="pt-BR" w:eastAsia="ja-JP"/>
        </w:rPr>
        <w:t>51372</w:t>
      </w:r>
      <w:r w:rsidRPr="00693AC4">
        <w:rPr>
          <w:lang w:val="pt-BR"/>
        </w:rPr>
        <w:t xml:space="preserve"> RTP/AVPF 98</w:t>
      </w:r>
    </w:p>
    <w:p w14:paraId="650E1808" w14:textId="77777777" w:rsidR="00DB2E59" w:rsidRPr="00693AC4" w:rsidRDefault="00DB2E59" w:rsidP="00DB2E59">
      <w:pPr>
        <w:pStyle w:val="PL"/>
        <w:pBdr>
          <w:top w:val="single" w:sz="4" w:space="1" w:color="auto"/>
          <w:left w:val="single" w:sz="4" w:space="4" w:color="auto"/>
          <w:bottom w:val="single" w:sz="4" w:space="1" w:color="auto"/>
          <w:right w:val="single" w:sz="4" w:space="4" w:color="auto"/>
        </w:pBdr>
        <w:ind w:left="851" w:right="284" w:hanging="284"/>
        <w:rPr>
          <w:lang w:val="pt-BR"/>
        </w:rPr>
      </w:pPr>
      <w:bookmarkStart w:id="663" w:name="_MCCTEMPBM_CRPT84840249___2"/>
      <w:bookmarkEnd w:id="662"/>
      <w:r w:rsidRPr="00693AC4">
        <w:rPr>
          <w:rFonts w:cs="Courier New"/>
          <w:lang w:val="pt-BR"/>
        </w:rPr>
        <w:t>a=acfg:1 t=1</w:t>
      </w:r>
    </w:p>
    <w:p w14:paraId="68BCDED1" w14:textId="77777777" w:rsidR="00DB2E59" w:rsidRPr="00727AB8"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bookmarkStart w:id="664" w:name="_MCCTEMPBM_CRPT84840250___2"/>
      <w:bookmarkEnd w:id="663"/>
      <w:r w:rsidRPr="00727AB8">
        <w:rPr>
          <w:lang w:val="pt-BR"/>
        </w:rPr>
        <w:t>b=AS:75</w:t>
      </w:r>
    </w:p>
    <w:p w14:paraId="30BCF80E" w14:textId="77777777" w:rsidR="00DB2E59" w:rsidRPr="00727AB8"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a=curr:qos local sendrecv</w:t>
      </w:r>
    </w:p>
    <w:p w14:paraId="5C84FBCA" w14:textId="77777777" w:rsidR="00DB2E59" w:rsidRPr="00727AB8"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a=curr:qos remote sendrecv</w:t>
      </w:r>
    </w:p>
    <w:p w14:paraId="74BC51E4" w14:textId="77777777" w:rsidR="00DB2E59" w:rsidRPr="00727AB8"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local sendrecv</w:t>
      </w:r>
    </w:p>
    <w:p w14:paraId="779E8C0A" w14:textId="77777777" w:rsidR="00DB2E59" w:rsidRPr="00727AB8"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remote sendrecv</w:t>
      </w:r>
    </w:p>
    <w:p w14:paraId="186F5159" w14:textId="77777777" w:rsidR="00DB2E59" w:rsidRPr="00727AB8"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a=rtpmap:98 H263</w:t>
      </w:r>
    </w:p>
    <w:p w14:paraId="01908499" w14:textId="77777777" w:rsidR="005F42C7" w:rsidRDefault="00DB2E59" w:rsidP="005F42C7">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ja-JP"/>
        </w:rPr>
      </w:pPr>
      <w:r w:rsidRPr="006B2414">
        <w:rPr>
          <w:lang w:val="pt-BR"/>
        </w:rPr>
        <w:t>a=fmtp:98 profile-level-id=0</w:t>
      </w:r>
    </w:p>
    <w:p w14:paraId="203B9D14" w14:textId="77777777" w:rsidR="00DB2E59" w:rsidRPr="006B2414" w:rsidRDefault="005F42C7" w:rsidP="005F42C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51BB5">
        <w:rPr>
          <w:rFonts w:hint="eastAsia"/>
          <w:lang w:val="pt-BR"/>
        </w:rPr>
        <w:t>a=content:g.3gpp.</w:t>
      </w:r>
      <w:r w:rsidRPr="00E51BB5">
        <w:rPr>
          <w:rFonts w:hint="eastAsia"/>
          <w:lang w:val="pt-BR" w:eastAsia="ja-JP"/>
        </w:rPr>
        <w:t>cat</w:t>
      </w:r>
    </w:p>
    <w:p w14:paraId="2A05C449" w14:textId="77777777" w:rsid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 xml:space="preserve">m=audio </w:t>
      </w:r>
      <w:r w:rsidRPr="00727AB8">
        <w:rPr>
          <w:rFonts w:hint="eastAsia"/>
          <w:lang w:val="pt-BR" w:eastAsia="ja-JP"/>
        </w:rPr>
        <w:t>49170</w:t>
      </w:r>
      <w:r w:rsidRPr="00727AB8">
        <w:rPr>
          <w:lang w:val="pt-BR"/>
        </w:rPr>
        <w:t xml:space="preserve"> RTP/AVP</w:t>
      </w:r>
      <w:r>
        <w:rPr>
          <w:lang w:val="pt-BR"/>
        </w:rPr>
        <w:t>F</w:t>
      </w:r>
      <w:r w:rsidRPr="00727AB8">
        <w:rPr>
          <w:lang w:val="pt-BR"/>
        </w:rPr>
        <w:t xml:space="preserve"> 97 96</w:t>
      </w:r>
    </w:p>
    <w:p w14:paraId="3A47F674" w14:textId="77777777" w:rsidR="00DB2E59" w:rsidRPr="00727AB8" w:rsidRDefault="00DB2E59" w:rsidP="00DB2E59">
      <w:pPr>
        <w:pStyle w:val="PL"/>
        <w:pBdr>
          <w:top w:val="single" w:sz="4" w:space="1" w:color="auto"/>
          <w:left w:val="single" w:sz="4" w:space="4" w:color="auto"/>
          <w:bottom w:val="single" w:sz="4" w:space="1" w:color="auto"/>
          <w:right w:val="single" w:sz="4" w:space="4" w:color="auto"/>
        </w:pBdr>
        <w:ind w:left="851" w:right="284" w:hanging="284"/>
        <w:rPr>
          <w:lang w:val="pt-BR"/>
        </w:rPr>
      </w:pPr>
      <w:bookmarkStart w:id="665" w:name="_MCCTEMPBM_CRPT84840251___2"/>
      <w:bookmarkEnd w:id="664"/>
      <w:r w:rsidRPr="00895344">
        <w:rPr>
          <w:rFonts w:cs="Courier New"/>
          <w:lang w:val="pt-BR"/>
        </w:rPr>
        <w:t>a=acfg:1 t=1</w:t>
      </w:r>
    </w:p>
    <w:p w14:paraId="75C69EBC" w14:textId="77777777" w:rsidR="00DB2E59" w:rsidRPr="00727AB8" w:rsidRDefault="00DB2E59" w:rsidP="00DB2E59">
      <w:pPr>
        <w:pStyle w:val="PL"/>
        <w:pBdr>
          <w:top w:val="single" w:sz="4" w:space="1" w:color="auto"/>
          <w:left w:val="single" w:sz="4" w:space="4" w:color="auto"/>
          <w:bottom w:val="single" w:sz="4" w:space="1" w:color="auto"/>
          <w:right w:val="single" w:sz="4" w:space="4" w:color="auto"/>
        </w:pBdr>
        <w:ind w:left="851" w:right="284" w:hanging="284"/>
        <w:rPr>
          <w:lang w:val="pt-BR"/>
        </w:rPr>
      </w:pPr>
      <w:r w:rsidRPr="00727AB8">
        <w:rPr>
          <w:lang w:val="pt-BR"/>
        </w:rPr>
        <w:t>b=AS:25.4</w:t>
      </w:r>
    </w:p>
    <w:p w14:paraId="5FC48BAE" w14:textId="77777777" w:rsidR="00DB2E59" w:rsidRPr="00727AB8"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bookmarkStart w:id="666" w:name="_MCCTEMPBM_CRPT84840252___2"/>
      <w:bookmarkEnd w:id="665"/>
      <w:r w:rsidRPr="00727AB8">
        <w:rPr>
          <w:lang w:val="pt-BR"/>
        </w:rPr>
        <w:t>a=curr:qos local sendrecv</w:t>
      </w:r>
    </w:p>
    <w:p w14:paraId="122F75F2" w14:textId="77777777" w:rsidR="00DB2E59" w:rsidRPr="00727AB8"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a=curr:qos remote sendrecv</w:t>
      </w:r>
    </w:p>
    <w:p w14:paraId="41CC6F53" w14:textId="77777777" w:rsidR="00DB2E59" w:rsidRPr="00727AB8"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local sendrecv</w:t>
      </w:r>
    </w:p>
    <w:p w14:paraId="5AD795A6" w14:textId="77777777" w:rsidR="00DB2E59" w:rsidRPr="00727AB8"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remote sendrecv</w:t>
      </w:r>
    </w:p>
    <w:p w14:paraId="1B94DA9F" w14:textId="77777777" w:rsidR="00DB2E59" w:rsidRPr="00693AC4"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693AC4">
        <w:rPr>
          <w:lang w:val="pt-BR"/>
        </w:rPr>
        <w:t xml:space="preserve">a=rtpmap:97 AMR </w:t>
      </w:r>
    </w:p>
    <w:p w14:paraId="3893CD05" w14:textId="77777777" w:rsidR="00DB2E59" w:rsidRPr="00693AC4" w:rsidRDefault="00DB2E59" w:rsidP="00DB2E59">
      <w:pPr>
        <w:pStyle w:val="PL"/>
        <w:keepNext/>
        <w:pBdr>
          <w:top w:val="single" w:sz="4" w:space="1" w:color="auto"/>
          <w:left w:val="single" w:sz="4" w:space="4" w:color="auto"/>
          <w:bottom w:val="single" w:sz="4" w:space="1" w:color="auto"/>
          <w:right w:val="single" w:sz="4" w:space="4" w:color="auto"/>
        </w:pBdr>
        <w:ind w:left="851" w:right="284" w:hanging="284"/>
        <w:rPr>
          <w:lang w:val="pt-BR"/>
        </w:rPr>
      </w:pPr>
      <w:bookmarkStart w:id="667" w:name="_MCCTEMPBM_CRPT84840253___2"/>
      <w:bookmarkEnd w:id="666"/>
      <w:r w:rsidRPr="00693AC4">
        <w:rPr>
          <w:lang w:val="pt-BR"/>
        </w:rPr>
        <w:t>a=fmtp:97 mode-set=0,2,5,7; maxframes</w:t>
      </w:r>
    </w:p>
    <w:p w14:paraId="192D08B1" w14:textId="77777777" w:rsidR="005F42C7" w:rsidRDefault="00DB2E59" w:rsidP="005F42C7">
      <w:pPr>
        <w:pStyle w:val="PL"/>
        <w:keepNext/>
        <w:pBdr>
          <w:top w:val="single" w:sz="4" w:space="1" w:color="auto"/>
          <w:left w:val="single" w:sz="4" w:space="4" w:color="auto"/>
          <w:bottom w:val="single" w:sz="4" w:space="1" w:color="auto"/>
          <w:right w:val="single" w:sz="4" w:space="4" w:color="auto"/>
        </w:pBdr>
        <w:ind w:left="850" w:right="284" w:hanging="283"/>
        <w:rPr>
          <w:lang w:val="en-US" w:eastAsia="ja-JP"/>
        </w:rPr>
      </w:pPr>
      <w:bookmarkStart w:id="668" w:name="_MCCTEMPBM_CRPT84840254___2"/>
      <w:bookmarkEnd w:id="667"/>
      <w:r w:rsidRPr="00727AB8">
        <w:rPr>
          <w:lang w:val="en-US"/>
        </w:rPr>
        <w:t>a=rtpmap:96 telephone-event</w:t>
      </w:r>
    </w:p>
    <w:p w14:paraId="6FB339E7" w14:textId="77777777" w:rsidR="00DB2E59" w:rsidRPr="00727AB8" w:rsidRDefault="005F42C7" w:rsidP="005F42C7">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B37A2D">
        <w:rPr>
          <w:rFonts w:hint="eastAsia"/>
        </w:rPr>
        <w:t>a=content:g.3gpp.</w:t>
      </w:r>
      <w:r>
        <w:rPr>
          <w:rFonts w:hint="eastAsia"/>
          <w:lang w:eastAsia="ja-JP"/>
        </w:rPr>
        <w:t>cat</w:t>
      </w:r>
    </w:p>
    <w:bookmarkEnd w:id="668"/>
    <w:p w14:paraId="49C13752" w14:textId="77777777" w:rsidR="00DB2E59" w:rsidRPr="00727AB8" w:rsidRDefault="00DB2E59" w:rsidP="00DB2E59">
      <w:pPr>
        <w:rPr>
          <w:lang w:val="en-US"/>
        </w:rPr>
      </w:pPr>
    </w:p>
    <w:p w14:paraId="14742DEB" w14:textId="77777777" w:rsidR="00DB2E59" w:rsidRPr="007F21A7" w:rsidRDefault="00DB2E59" w:rsidP="00DB2E59">
      <w:pPr>
        <w:pStyle w:val="EX"/>
        <w:keepLines w:val="0"/>
        <w:rPr>
          <w:lang w:eastAsia="ja-JP"/>
        </w:rPr>
      </w:pPr>
      <w:r w:rsidRPr="007F21A7">
        <w:rPr>
          <w:b/>
        </w:rPr>
        <w:t>P-Early-Media:</w:t>
      </w:r>
      <w:r w:rsidRPr="007F21A7">
        <w:tab/>
        <w:t>The CAT-AS requests authorization for early media.</w:t>
      </w:r>
    </w:p>
    <w:p w14:paraId="48123DC7" w14:textId="77777777" w:rsidR="00DB2E59" w:rsidRPr="007F21A7" w:rsidRDefault="00DB2E59" w:rsidP="00DB2E59">
      <w:pPr>
        <w:pStyle w:val="EX"/>
        <w:keepLines w:val="0"/>
      </w:pPr>
      <w:r w:rsidRPr="007F21A7">
        <w:rPr>
          <w:b/>
        </w:rPr>
        <w:lastRenderedPageBreak/>
        <w:t>SDP</w:t>
      </w:r>
      <w:r w:rsidRPr="007F21A7">
        <w:tab/>
        <w:t>The SDP answer (SDP_A</w:t>
      </w:r>
      <w:r w:rsidRPr="007F21A7">
        <w:rPr>
          <w:rFonts w:hint="eastAsia"/>
          <w:lang w:eastAsia="ja-JP"/>
        </w:rPr>
        <w:t>_cat</w:t>
      </w:r>
      <w:r w:rsidRPr="007F21A7">
        <w:t>) contains a set of codecs supported to be used for CAT</w:t>
      </w:r>
      <w:r w:rsidR="005F42C7">
        <w:rPr>
          <w:rFonts w:hint="eastAsia"/>
          <w:lang w:eastAsia="ja-JP"/>
        </w:rPr>
        <w:t xml:space="preserve"> and</w:t>
      </w:r>
      <w:r w:rsidR="005F42C7" w:rsidRPr="00601DFE">
        <w:rPr>
          <w:lang w:eastAsia="ja-JP"/>
        </w:rPr>
        <w:t>, in this example,</w:t>
      </w:r>
      <w:r w:rsidR="005F42C7">
        <w:rPr>
          <w:rFonts w:hint="eastAsia"/>
          <w:lang w:eastAsia="ja-JP"/>
        </w:rPr>
        <w:t xml:space="preserve"> includes a SDP </w:t>
      </w:r>
      <w:r w:rsidR="005F42C7">
        <w:rPr>
          <w:lang w:eastAsia="ja-JP"/>
        </w:rPr>
        <w:t>"</w:t>
      </w:r>
      <w:r w:rsidR="005F42C7">
        <w:rPr>
          <w:rFonts w:hint="eastAsia"/>
          <w:lang w:eastAsia="ja-JP"/>
        </w:rPr>
        <w:t>a=content</w:t>
      </w:r>
      <w:r w:rsidR="005F42C7">
        <w:rPr>
          <w:lang w:eastAsia="ja-JP"/>
        </w:rPr>
        <w:t>"</w:t>
      </w:r>
      <w:r w:rsidR="005F42C7">
        <w:rPr>
          <w:rFonts w:hint="eastAsia"/>
          <w:lang w:eastAsia="ja-JP"/>
        </w:rPr>
        <w:t xml:space="preserve"> attribute with a "g.3gpp.cat" value for each media description</w:t>
      </w:r>
      <w:r w:rsidRPr="007F21A7">
        <w:t>. The SDP content is based on information received from the MRF. The local preconditions are indicated as fulfilled.</w:t>
      </w:r>
    </w:p>
    <w:p w14:paraId="7ED8D7FA" w14:textId="77777777" w:rsidR="00DB2E59" w:rsidRPr="007F21A7" w:rsidRDefault="00DB2E59" w:rsidP="00DB2E59">
      <w:pPr>
        <w:pStyle w:val="B1"/>
        <w:ind w:left="284" w:firstLine="0"/>
        <w:rPr>
          <w:b/>
          <w:bCs/>
        </w:rPr>
      </w:pPr>
      <w:bookmarkStart w:id="669" w:name="_MCCTEMPBM_CRPT84840255___2"/>
      <w:r w:rsidRPr="007F21A7">
        <w:rPr>
          <w:b/>
          <w:bCs/>
        </w:rPr>
        <w:t>9-10</w:t>
      </w:r>
      <w:r w:rsidRPr="007F21A7">
        <w:rPr>
          <w:b/>
          <w:bCs/>
        </w:rPr>
        <w:tab/>
        <w:t>PRACK request (UE#1 to CAT-AS)</w:t>
      </w:r>
    </w:p>
    <w:bookmarkEnd w:id="669"/>
    <w:p w14:paraId="5FE2861B" w14:textId="77777777" w:rsidR="00DB2E59" w:rsidRPr="007F21A7" w:rsidRDefault="00DB2E59" w:rsidP="00DB2E59">
      <w:pPr>
        <w:pStyle w:val="B1"/>
      </w:pPr>
      <w:r>
        <w:tab/>
      </w:r>
      <w:r w:rsidRPr="007F21A7">
        <w:t>UE#1 sends a SIP PRACK request, which acknowledges the SIP 183 (Session Progress) provisional response, to the CAT-AS.</w:t>
      </w:r>
    </w:p>
    <w:p w14:paraId="103FB66B" w14:textId="77777777" w:rsidR="00DB2E59" w:rsidRPr="007F21A7" w:rsidRDefault="00DB2E59" w:rsidP="00DB2E59">
      <w:pPr>
        <w:pStyle w:val="B1"/>
      </w:pPr>
      <w:r>
        <w:tab/>
      </w:r>
      <w:r w:rsidRPr="007F21A7">
        <w:t>The CAT-AS instructs the MRF to play CAT media.</w:t>
      </w:r>
    </w:p>
    <w:p w14:paraId="7745DCF7" w14:textId="77777777" w:rsidR="00DB2E59" w:rsidRPr="007F21A7" w:rsidRDefault="00DB2E59" w:rsidP="00DB2E59">
      <w:pPr>
        <w:pStyle w:val="B1"/>
        <w:ind w:left="284" w:firstLine="0"/>
        <w:rPr>
          <w:b/>
          <w:bCs/>
        </w:rPr>
      </w:pPr>
      <w:bookmarkStart w:id="670" w:name="_MCCTEMPBM_CRPT84840256___2"/>
      <w:r w:rsidRPr="007F21A7">
        <w:rPr>
          <w:b/>
          <w:bCs/>
        </w:rPr>
        <w:t>11-12</w:t>
      </w:r>
      <w:r w:rsidRPr="007F21A7">
        <w:rPr>
          <w:b/>
          <w:bCs/>
        </w:rPr>
        <w:tab/>
        <w:t>200 (OK) response to PRACK</w:t>
      </w:r>
      <w:r w:rsidR="00B068FE">
        <w:rPr>
          <w:b/>
          <w:bCs/>
        </w:rPr>
        <w:t xml:space="preserve"> request</w:t>
      </w:r>
      <w:r w:rsidRPr="007F21A7">
        <w:rPr>
          <w:b/>
          <w:bCs/>
        </w:rPr>
        <w:t xml:space="preserve"> (CAT-AS to UE#1)</w:t>
      </w:r>
    </w:p>
    <w:bookmarkEnd w:id="670"/>
    <w:p w14:paraId="4E3AF57A" w14:textId="77777777" w:rsidR="00DB2E59" w:rsidRPr="007F21A7" w:rsidRDefault="00DB2E59" w:rsidP="00DB2E59">
      <w:pPr>
        <w:pStyle w:val="B1"/>
        <w:rPr>
          <w:b/>
          <w:bCs/>
        </w:rPr>
      </w:pPr>
      <w:r>
        <w:tab/>
      </w:r>
      <w:r w:rsidRPr="007F21A7">
        <w:t>The CAT-AS sends a SIP 200 (OK) response for the SIP PRACK request to UE#1.</w:t>
      </w:r>
    </w:p>
    <w:p w14:paraId="46E82C00" w14:textId="77777777" w:rsidR="00DB2E59" w:rsidRPr="007F21A7" w:rsidRDefault="00DB2E59" w:rsidP="00DB2E59">
      <w:pPr>
        <w:pStyle w:val="B1"/>
        <w:ind w:left="284" w:firstLine="0"/>
        <w:rPr>
          <w:b/>
          <w:bCs/>
          <w:lang w:eastAsia="ja-JP"/>
        </w:rPr>
      </w:pPr>
      <w:bookmarkStart w:id="671" w:name="_MCCTEMPBM_CRPT84840257___2"/>
      <w:r w:rsidRPr="007F21A7">
        <w:rPr>
          <w:b/>
          <w:bCs/>
        </w:rPr>
        <w:t>13-14</w:t>
      </w:r>
      <w:r w:rsidRPr="007F21A7">
        <w:rPr>
          <w:b/>
          <w:bCs/>
        </w:rPr>
        <w:tab/>
        <w:t xml:space="preserve">200 (OK) response to INVITE </w:t>
      </w:r>
      <w:r w:rsidR="00B068FE">
        <w:rPr>
          <w:b/>
          <w:bCs/>
        </w:rPr>
        <w:t xml:space="preserve">request </w:t>
      </w:r>
      <w:r w:rsidRPr="007F21A7">
        <w:rPr>
          <w:b/>
          <w:bCs/>
        </w:rPr>
        <w:t>(UE#2 to CAT-AS) see example in table</w:t>
      </w:r>
      <w:r>
        <w:rPr>
          <w:b/>
          <w:bCs/>
        </w:rPr>
        <w:t> </w:t>
      </w:r>
      <w:r w:rsidRPr="007F21A7">
        <w:rPr>
          <w:b/>
          <w:bCs/>
        </w:rPr>
        <w:t>A.</w:t>
      </w:r>
      <w:r>
        <w:rPr>
          <w:b/>
          <w:bCs/>
          <w:lang w:eastAsia="ja-JP"/>
        </w:rPr>
        <w:t>5.2</w:t>
      </w:r>
      <w:r>
        <w:rPr>
          <w:b/>
          <w:bCs/>
          <w:lang w:eastAsia="zh-CN"/>
        </w:rPr>
        <w:t>A</w:t>
      </w:r>
      <w:r w:rsidRPr="007F21A7">
        <w:rPr>
          <w:b/>
          <w:bCs/>
        </w:rPr>
        <w:t>-</w:t>
      </w:r>
      <w:r w:rsidRPr="007F21A7">
        <w:rPr>
          <w:rFonts w:hint="eastAsia"/>
          <w:b/>
          <w:bCs/>
          <w:lang w:eastAsia="ja-JP"/>
        </w:rPr>
        <w:t>3</w:t>
      </w:r>
    </w:p>
    <w:bookmarkEnd w:id="671"/>
    <w:p w14:paraId="53ECDE4E" w14:textId="77777777" w:rsidR="00DB2E59" w:rsidRPr="007F21A7" w:rsidRDefault="00DB2E59" w:rsidP="00DB2E59">
      <w:pPr>
        <w:pStyle w:val="B1"/>
      </w:pPr>
      <w:r>
        <w:tab/>
      </w:r>
      <w:r w:rsidRPr="007F21A7">
        <w:t>The called party answers the call. UE#2 sends a SIP 200 (OK) final response for the SIP INVITE request to the CAT-AS.</w:t>
      </w:r>
    </w:p>
    <w:p w14:paraId="41193C2A" w14:textId="77777777" w:rsidR="00DB2E59" w:rsidRPr="007F21A7" w:rsidRDefault="00DB2E59" w:rsidP="00DB2E59">
      <w:pPr>
        <w:pStyle w:val="B1"/>
      </w:pPr>
      <w:r>
        <w:tab/>
      </w:r>
      <w:r w:rsidRPr="007F21A7">
        <w:t>The CAT-AS instructs the MRF to stop CAT media.</w:t>
      </w:r>
    </w:p>
    <w:p w14:paraId="0025EB55" w14:textId="77777777" w:rsidR="00DB2E59" w:rsidRPr="007F21A7" w:rsidRDefault="00DB2E59" w:rsidP="00DB2E59">
      <w:pPr>
        <w:pStyle w:val="TH"/>
      </w:pPr>
      <w:r w:rsidRPr="007F21A7">
        <w:t>Table</w:t>
      </w:r>
      <w:r>
        <w:t> </w:t>
      </w:r>
      <w:r w:rsidRPr="007F21A7">
        <w:t>A.</w:t>
      </w:r>
      <w:r>
        <w:rPr>
          <w:lang w:eastAsia="ja-JP"/>
        </w:rPr>
        <w:t>5.2</w:t>
      </w:r>
      <w:r>
        <w:rPr>
          <w:lang w:eastAsia="zh-CN"/>
        </w:rPr>
        <w:t>A</w:t>
      </w:r>
      <w:r w:rsidRPr="007F21A7">
        <w:t>-</w:t>
      </w:r>
      <w:r w:rsidRPr="007F21A7">
        <w:rPr>
          <w:rFonts w:hint="eastAsia"/>
          <w:lang w:eastAsia="ja-JP"/>
        </w:rPr>
        <w:t>3</w:t>
      </w:r>
      <w:r w:rsidRPr="007F21A7">
        <w:t>: 200 (OK) response (UE#2 to CAT-AS)</w:t>
      </w:r>
    </w:p>
    <w:p w14:paraId="49C1C7B6"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1" w:right="284" w:hanging="284"/>
      </w:pPr>
      <w:bookmarkStart w:id="672" w:name="_MCCTEMPBM_CRPT84840258___2"/>
      <w:r w:rsidRPr="007F21A7">
        <w:t>SIP/2.0 200 OK</w:t>
      </w:r>
    </w:p>
    <w:p w14:paraId="2A1774ED"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1" w:right="284" w:hanging="284"/>
      </w:pPr>
      <w:r w:rsidRPr="007F21A7">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14:paraId="60ED67DC"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1" w:right="284" w:hanging="284"/>
      </w:pPr>
      <w:r w:rsidRPr="007F21A7">
        <w:t>Record-Route: &lt;sip:pcscf2.visited2.net:5088;lr;comp=sigcomp&gt;, &lt;sip:scscf2.home2.net;lr&gt;,</w:t>
      </w:r>
      <w:r w:rsidRPr="007F21A7">
        <w:rPr>
          <w:rFonts w:hint="eastAsia"/>
          <w:lang w:eastAsia="ja-JP"/>
        </w:rPr>
        <w:t xml:space="preserve"> </w:t>
      </w:r>
      <w:r w:rsidRPr="007F21A7">
        <w:t>&lt;sip:</w:t>
      </w:r>
      <w:r w:rsidRPr="007F21A7">
        <w:rPr>
          <w:rFonts w:hint="eastAsia"/>
          <w:lang w:eastAsia="ja-JP"/>
        </w:rPr>
        <w:t>catas</w:t>
      </w:r>
      <w:r w:rsidRPr="007F21A7">
        <w:t xml:space="preserve">.home2.net;lr&gt;, </w:t>
      </w:r>
      <w:r w:rsidRPr="005061CA">
        <w:t>&lt;sip:scscf2.home2.net;lr&gt;,</w:t>
      </w:r>
      <w:r>
        <w:rPr>
          <w:rFonts w:hint="eastAsia"/>
          <w:lang w:eastAsia="ja-JP"/>
        </w:rPr>
        <w:t xml:space="preserve"> </w:t>
      </w:r>
      <w:r w:rsidRPr="007F21A7">
        <w:t>&lt;sip:scscf1.home1.net;lr&gt;, &lt;sip:pcscf1.visited1.net;lr&gt;</w:t>
      </w:r>
    </w:p>
    <w:p w14:paraId="0EB652DE"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bookmarkStart w:id="673" w:name="_MCCTEMPBM_CRPT84840259___2"/>
      <w:bookmarkEnd w:id="672"/>
      <w:r w:rsidRPr="007F21A7">
        <w:t>From:</w:t>
      </w:r>
    </w:p>
    <w:p w14:paraId="0395D05D"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eastAsia="ja-JP"/>
        </w:rPr>
      </w:pPr>
      <w:r w:rsidRPr="007F21A7">
        <w:t>To: &lt;tel:+1-212-555-2222&gt;;tag=22</w:t>
      </w:r>
      <w:r w:rsidRPr="007F21A7">
        <w:rPr>
          <w:rFonts w:hint="eastAsia"/>
          <w:lang w:eastAsia="ja-JP"/>
        </w:rPr>
        <w:t>36</w:t>
      </w:r>
    </w:p>
    <w:p w14:paraId="25673EBA"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Call-ID:</w:t>
      </w:r>
    </w:p>
    <w:p w14:paraId="04DE2F3B"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Cseq:</w:t>
      </w:r>
    </w:p>
    <w:p w14:paraId="5AC68CC0"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0E1282EF" w14:textId="77777777" w:rsidR="00DB2E59" w:rsidRPr="005D6FF6" w:rsidRDefault="00DB2E59" w:rsidP="00DB2E59">
      <w:pPr>
        <w:pStyle w:val="PL"/>
        <w:pBdr>
          <w:top w:val="single" w:sz="4" w:space="1" w:color="auto"/>
          <w:left w:val="single" w:sz="4" w:space="4" w:color="auto"/>
          <w:bottom w:val="single" w:sz="4" w:space="1" w:color="auto"/>
          <w:right w:val="single" w:sz="4" w:space="4" w:color="auto"/>
        </w:pBdr>
        <w:ind w:left="851" w:right="284" w:hanging="284"/>
      </w:pPr>
      <w:bookmarkStart w:id="674" w:name="_MCCTEMPBM_CRPT84840260___2"/>
      <w:bookmarkEnd w:id="673"/>
      <w:r w:rsidRPr="005D6FF6">
        <w:t>Contact: &lt;sip:</w:t>
      </w:r>
      <w:r w:rsidRPr="005D6FF6">
        <w:rPr>
          <w:rFonts w:cs="Courier New"/>
          <w:szCs w:val="16"/>
        </w:rPr>
        <w:t>user2_public1@home2.net;gr=urn:uuid:2ad8950e-48a5-4a74-8d99-ad76cc7fc74</w:t>
      </w:r>
      <w:r w:rsidRPr="005D6FF6">
        <w:t>&gt;</w:t>
      </w:r>
      <w:r w:rsidRPr="005D6FF6">
        <w:rPr>
          <w:rFonts w:eastAsia="PMingLiU" w:cs="Courier New"/>
          <w:lang w:eastAsia="zh-TW"/>
        </w:rPr>
        <w:t>;</w:t>
      </w:r>
      <w:r w:rsidRPr="005D6FF6">
        <w:t>+g.3gpp.icsi-ref="urn%3Aurn-7%3gpp-service.ims.icsi.mmtel"</w:t>
      </w:r>
    </w:p>
    <w:p w14:paraId="7735D4DA" w14:textId="77777777" w:rsidR="00DB2E59" w:rsidRPr="00FF0058"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675" w:name="_MCCTEMPBM_CRPT84840261___2"/>
      <w:bookmarkEnd w:id="674"/>
      <w:r w:rsidRPr="00FF0058">
        <w:rPr>
          <w:snapToGrid w:val="0"/>
        </w:rPr>
        <w:t xml:space="preserve">Content-Type: application/sdp </w:t>
      </w:r>
    </w:p>
    <w:p w14:paraId="67339AB7" w14:textId="77777777" w:rsidR="00DB2E59" w:rsidRPr="00FF0058"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41C3517F" w14:textId="77777777" w:rsidR="00DB2E59" w:rsidRPr="00FF0058"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7D1A4801" w14:textId="77777777" w:rsidR="00DB2E59" w:rsidRPr="00693AC4"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693AC4">
        <w:rPr>
          <w:lang w:val="en-US"/>
        </w:rPr>
        <w:t>v=0</w:t>
      </w:r>
    </w:p>
    <w:p w14:paraId="74494A84" w14:textId="77777777" w:rsidR="00DB2E59" w:rsidRPr="00693AC4"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693AC4">
        <w:rPr>
          <w:lang w:val="en-US"/>
        </w:rPr>
        <w:t>o=- 298793361</w:t>
      </w:r>
      <w:r w:rsidRPr="00693AC4" w:rsidDel="000915DC">
        <w:rPr>
          <w:lang w:val="en-US"/>
        </w:rPr>
        <w:t>5</w:t>
      </w:r>
      <w:r w:rsidRPr="00693AC4">
        <w:rPr>
          <w:rFonts w:hint="eastAsia"/>
          <w:lang w:val="en-US" w:eastAsia="ja-JP"/>
        </w:rPr>
        <w:t>7</w:t>
      </w:r>
      <w:r w:rsidRPr="00693AC4">
        <w:rPr>
          <w:lang w:val="en-US"/>
        </w:rPr>
        <w:t xml:space="preserve"> 298793361</w:t>
      </w:r>
      <w:r w:rsidRPr="00693AC4" w:rsidDel="000915DC">
        <w:rPr>
          <w:lang w:val="en-US"/>
        </w:rPr>
        <w:t>5</w:t>
      </w:r>
      <w:r w:rsidRPr="00693AC4">
        <w:rPr>
          <w:rFonts w:hint="eastAsia"/>
          <w:lang w:val="en-US" w:eastAsia="ja-JP"/>
        </w:rPr>
        <w:t>7</w:t>
      </w:r>
      <w:r w:rsidRPr="00693AC4">
        <w:rPr>
          <w:lang w:val="en-US"/>
        </w:rPr>
        <w:t xml:space="preserve"> IN IP6 </w:t>
      </w:r>
      <w:r w:rsidRPr="00693AC4">
        <w:rPr>
          <w:rFonts w:hint="eastAsia"/>
          <w:lang w:val="en-US" w:eastAsia="ja-JP"/>
        </w:rPr>
        <w:t>6666</w:t>
      </w:r>
      <w:r w:rsidRPr="00693AC4">
        <w:rPr>
          <w:lang w:val="en-US"/>
        </w:rPr>
        <w:t>::eee:fff:aaa:bbb</w:t>
      </w:r>
    </w:p>
    <w:p w14:paraId="3ABCA968" w14:textId="77777777" w:rsidR="00DB2E59" w:rsidRPr="00693AC4"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693AC4">
        <w:rPr>
          <w:lang w:val="en-US"/>
        </w:rPr>
        <w:t>s=-</w:t>
      </w:r>
    </w:p>
    <w:p w14:paraId="72BBD392" w14:textId="77777777" w:rsidR="00DB2E59" w:rsidRPr="00693AC4"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en-US" w:eastAsia="ja-JP"/>
        </w:rPr>
      </w:pPr>
      <w:r w:rsidRPr="00693AC4">
        <w:rPr>
          <w:lang w:val="en-US"/>
        </w:rPr>
        <w:t>c=IN IP6 6666::eee:fff:aaa:bbb</w:t>
      </w:r>
    </w:p>
    <w:p w14:paraId="2AB06B3F" w14:textId="77777777" w:rsidR="00DB2E59" w:rsidRPr="00732BA0"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nb-NO"/>
        </w:rPr>
      </w:pPr>
      <w:r w:rsidRPr="00732BA0">
        <w:rPr>
          <w:lang w:val="nb-NO"/>
        </w:rPr>
        <w:t>t=0 0</w:t>
      </w:r>
    </w:p>
    <w:p w14:paraId="4D0F163E" w14:textId="77777777" w:rsidR="00DB2E59" w:rsidRPr="00693AC4"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693AC4">
        <w:rPr>
          <w:lang w:val="pt-BR"/>
        </w:rPr>
        <w:t xml:space="preserve">m=video </w:t>
      </w:r>
      <w:r w:rsidRPr="00693AC4">
        <w:rPr>
          <w:rFonts w:hint="eastAsia"/>
          <w:lang w:val="pt-BR" w:eastAsia="ja-JP"/>
        </w:rPr>
        <w:t>7398</w:t>
      </w:r>
      <w:r w:rsidRPr="00693AC4">
        <w:rPr>
          <w:lang w:val="pt-BR"/>
        </w:rPr>
        <w:t xml:space="preserve"> RTP/AVPF 98</w:t>
      </w:r>
    </w:p>
    <w:p w14:paraId="56D537DE" w14:textId="77777777" w:rsidR="00DB2E59" w:rsidRPr="007F21A7"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b=AS:75</w:t>
      </w:r>
    </w:p>
    <w:p w14:paraId="4CCD1657" w14:textId="77777777" w:rsidR="00DB2E59" w:rsidRPr="007F21A7"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72DEE783" w14:textId="77777777" w:rsidR="00DB2E59" w:rsidRPr="007F21A7"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6C64799C" w14:textId="77777777" w:rsidR="00DB2E59" w:rsidRPr="007F21A7"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659A3A99" w14:textId="77777777" w:rsidR="00DB2E59" w:rsidRPr="007F21A7"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68C6F332" w14:textId="77777777" w:rsidR="00DB2E59" w:rsidRPr="007F21A7"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a=rtpmap:98 H263</w:t>
      </w:r>
    </w:p>
    <w:p w14:paraId="336CA96B" w14:textId="77777777" w:rsidR="00DB2E59" w:rsidRPr="006B2414"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6B2414">
        <w:rPr>
          <w:lang w:val="pt-BR"/>
        </w:rPr>
        <w:t>a=fmtp:98 profile-level-id=0</w:t>
      </w:r>
    </w:p>
    <w:p w14:paraId="6AAC490E" w14:textId="77777777" w:rsidR="00DB2E59" w:rsidRPr="007F21A7"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Pr>
          <w:lang w:val="pt-BR"/>
        </w:rPr>
        <w:t>F</w:t>
      </w:r>
      <w:r w:rsidRPr="007F21A7">
        <w:rPr>
          <w:lang w:val="pt-BR"/>
        </w:rPr>
        <w:t xml:space="preserve"> 97 96</w:t>
      </w:r>
    </w:p>
    <w:p w14:paraId="6E7BA075" w14:textId="77777777" w:rsidR="00DB2E59" w:rsidRPr="007F21A7"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b=AS:25.4</w:t>
      </w:r>
    </w:p>
    <w:p w14:paraId="17C7AACF" w14:textId="77777777" w:rsidR="00DB2E59" w:rsidRPr="007F21A7"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61F075E1" w14:textId="77777777" w:rsidR="00DB2E59" w:rsidRPr="007F21A7"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60E718CB" w14:textId="77777777" w:rsidR="00DB2E59" w:rsidRPr="007F21A7"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1CAF1EB5" w14:textId="77777777" w:rsidR="00DB2E59" w:rsidRPr="007F21A7"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0539BC02" w14:textId="77777777" w:rsidR="00DB2E59" w:rsidRPr="00693AC4"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693AC4">
        <w:rPr>
          <w:lang w:val="pt-BR"/>
        </w:rPr>
        <w:t xml:space="preserve">a=rtpmap:97 AMR </w:t>
      </w:r>
    </w:p>
    <w:p w14:paraId="12EE3953" w14:textId="77777777" w:rsidR="00DB2E59" w:rsidRPr="00693AC4" w:rsidRDefault="00DB2E59" w:rsidP="00DB2E59">
      <w:pPr>
        <w:pStyle w:val="PL"/>
        <w:keepNext/>
        <w:pBdr>
          <w:top w:val="single" w:sz="4" w:space="1" w:color="auto"/>
          <w:left w:val="single" w:sz="4" w:space="4" w:color="auto"/>
          <w:bottom w:val="single" w:sz="4" w:space="1" w:color="auto"/>
          <w:right w:val="single" w:sz="4" w:space="4" w:color="auto"/>
        </w:pBdr>
        <w:ind w:left="851" w:right="284" w:hanging="284"/>
        <w:rPr>
          <w:lang w:val="pt-BR"/>
        </w:rPr>
      </w:pPr>
      <w:bookmarkStart w:id="676" w:name="_MCCTEMPBM_CRPT84840262___2"/>
      <w:bookmarkEnd w:id="675"/>
      <w:r w:rsidRPr="00693AC4">
        <w:rPr>
          <w:lang w:val="pt-BR"/>
        </w:rPr>
        <w:t>a=fmtp:97 mode-set=0,2,5,7; maxframes</w:t>
      </w:r>
    </w:p>
    <w:p w14:paraId="5819D927" w14:textId="77777777" w:rsidR="00DB2E59" w:rsidRPr="007F21A7"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bookmarkStart w:id="677" w:name="_MCCTEMPBM_CRPT84840263___2"/>
      <w:bookmarkEnd w:id="676"/>
      <w:r w:rsidRPr="007F21A7">
        <w:t>a=rtpmap:96 telephone-event</w:t>
      </w:r>
    </w:p>
    <w:bookmarkEnd w:id="677"/>
    <w:p w14:paraId="72AC8941" w14:textId="77777777" w:rsidR="00DB2E59" w:rsidRPr="00727AB8" w:rsidRDefault="00DB2E59" w:rsidP="00DB2E59">
      <w:pPr>
        <w:rPr>
          <w:lang w:val="en-US"/>
        </w:rPr>
      </w:pPr>
    </w:p>
    <w:p w14:paraId="601A6584" w14:textId="77777777" w:rsidR="00DB2E59" w:rsidRDefault="00DB2E59" w:rsidP="00DB2E59">
      <w:pPr>
        <w:pStyle w:val="EX"/>
        <w:keepLines w:val="0"/>
      </w:pPr>
      <w:r w:rsidRPr="007F21A7">
        <w:rPr>
          <w:b/>
        </w:rPr>
        <w:t>SDP</w:t>
      </w:r>
      <w:r w:rsidRPr="007F21A7">
        <w:tab/>
        <w:t>The SDP answer (SDP_A</w:t>
      </w:r>
      <w:r w:rsidRPr="007F21A7">
        <w:rPr>
          <w:rFonts w:hint="eastAsia"/>
          <w:lang w:eastAsia="ja-JP"/>
        </w:rPr>
        <w:t>_regular</w:t>
      </w:r>
      <w:r w:rsidRPr="007F21A7">
        <w:t>) contains a set of codecs to be used for the session. If preconditions are used, they are indicated as fulfilled.</w:t>
      </w:r>
    </w:p>
    <w:p w14:paraId="6FB57029" w14:textId="77777777" w:rsidR="00DB2E59" w:rsidRPr="00DB2E59" w:rsidRDefault="00DB2E59" w:rsidP="00DB2E59">
      <w:pPr>
        <w:pStyle w:val="B1"/>
        <w:rPr>
          <w:b/>
        </w:rPr>
      </w:pPr>
      <w:r w:rsidRPr="00DB2E59">
        <w:rPr>
          <w:b/>
          <w:lang w:val="en-US" w:eastAsia="zh-CN"/>
        </w:rPr>
        <w:lastRenderedPageBreak/>
        <w:t>15-16</w:t>
      </w:r>
      <w:r>
        <w:rPr>
          <w:b/>
          <w:lang w:val="en-US" w:eastAsia="zh-CN"/>
        </w:rPr>
        <w:tab/>
      </w:r>
      <w:r w:rsidRPr="00DB2E59">
        <w:rPr>
          <w:b/>
        </w:rPr>
        <w:t>ACK request (</w:t>
      </w:r>
      <w:r w:rsidRPr="00DB2E59">
        <w:rPr>
          <w:rFonts w:hint="eastAsia"/>
          <w:b/>
          <w:lang w:eastAsia="ja-JP"/>
        </w:rPr>
        <w:t>CAT-AS to UE#2</w:t>
      </w:r>
      <w:r w:rsidRPr="00DB2E59">
        <w:rPr>
          <w:b/>
        </w:rPr>
        <w:t>)</w:t>
      </w:r>
    </w:p>
    <w:p w14:paraId="1E9CD4B9" w14:textId="77777777" w:rsidR="00DB2E59" w:rsidRDefault="00DB2E59" w:rsidP="00DB2E59">
      <w:pPr>
        <w:pStyle w:val="B1"/>
      </w:pPr>
      <w:r>
        <w:rPr>
          <w:lang w:eastAsia="ja-JP"/>
        </w:rPr>
        <w:tab/>
      </w:r>
      <w:r w:rsidRPr="007F21A7">
        <w:rPr>
          <w:rFonts w:hint="eastAsia"/>
          <w:lang w:eastAsia="ja-JP"/>
        </w:rPr>
        <w:t>CAT-AS</w:t>
      </w:r>
      <w:r w:rsidRPr="007F21A7">
        <w:t xml:space="preserve"> sends a SIP ACK request, which acknowledges the SIP 200 (OK) final response, to </w:t>
      </w:r>
      <w:r w:rsidRPr="007F21A7">
        <w:rPr>
          <w:rFonts w:hint="eastAsia"/>
          <w:lang w:eastAsia="ja-JP"/>
        </w:rPr>
        <w:t>UE#2</w:t>
      </w:r>
      <w:r w:rsidRPr="007F21A7">
        <w:t>.</w:t>
      </w:r>
    </w:p>
    <w:p w14:paraId="0199928E" w14:textId="77777777" w:rsidR="00DB2E59" w:rsidRPr="00DB2E59" w:rsidRDefault="00DB2E59" w:rsidP="00DB2E59">
      <w:pPr>
        <w:pStyle w:val="B1"/>
        <w:rPr>
          <w:b/>
        </w:rPr>
      </w:pPr>
      <w:r w:rsidRPr="00DB2E59">
        <w:rPr>
          <w:rFonts w:hint="eastAsia"/>
          <w:b/>
          <w:lang w:eastAsia="zh-CN"/>
        </w:rPr>
        <w:t>1</w:t>
      </w:r>
      <w:r w:rsidRPr="00DB2E59">
        <w:rPr>
          <w:b/>
          <w:lang w:eastAsia="zh-CN"/>
        </w:rPr>
        <w:t>7</w:t>
      </w:r>
      <w:r w:rsidRPr="00DB2E59">
        <w:rPr>
          <w:rFonts w:hint="eastAsia"/>
          <w:b/>
          <w:lang w:eastAsia="zh-CN"/>
        </w:rPr>
        <w:t>-1</w:t>
      </w:r>
      <w:r w:rsidRPr="00DB2E59">
        <w:rPr>
          <w:b/>
          <w:lang w:eastAsia="zh-CN"/>
        </w:rPr>
        <w:t>8</w:t>
      </w:r>
      <w:r>
        <w:rPr>
          <w:b/>
          <w:lang w:eastAsia="zh-CN"/>
        </w:rPr>
        <w:tab/>
      </w:r>
      <w:r w:rsidRPr="00DB2E59">
        <w:rPr>
          <w:b/>
          <w:lang w:eastAsia="zh-CN"/>
        </w:rPr>
        <w:t>re</w:t>
      </w:r>
      <w:r w:rsidRPr="00DB2E59" w:rsidDel="003072E3">
        <w:rPr>
          <w:rFonts w:hint="eastAsia"/>
          <w:b/>
          <w:lang w:eastAsia="zh-CN"/>
        </w:rPr>
        <w:t xml:space="preserve"> </w:t>
      </w:r>
      <w:r w:rsidRPr="00DB2E59">
        <w:rPr>
          <w:b/>
          <w:lang w:val="en-US" w:eastAsia="zh-CN"/>
        </w:rPr>
        <w:t xml:space="preserve">INVITE request </w:t>
      </w:r>
      <w:r w:rsidRPr="00DB2E59">
        <w:rPr>
          <w:b/>
        </w:rPr>
        <w:t>(CAT-AS to UE#2)</w:t>
      </w:r>
    </w:p>
    <w:p w14:paraId="7B9800CA" w14:textId="77777777" w:rsidR="00DB2E59" w:rsidRDefault="00DB2E59" w:rsidP="00DB2E59">
      <w:pPr>
        <w:pStyle w:val="B1"/>
      </w:pPr>
      <w:r>
        <w:tab/>
        <w:t>T</w:t>
      </w:r>
      <w:r w:rsidRPr="007F21A7">
        <w:t xml:space="preserve">he CAT-AS sends a SIP </w:t>
      </w:r>
      <w:r>
        <w:t>re</w:t>
      </w:r>
      <w:r w:rsidRPr="007F21A7">
        <w:t xml:space="preserve">INVITE request </w:t>
      </w:r>
      <w:r>
        <w:t xml:space="preserve">without SDP </w:t>
      </w:r>
      <w:r w:rsidRPr="007F21A7">
        <w:t>to UE#2.</w:t>
      </w:r>
    </w:p>
    <w:p w14:paraId="11632FDC" w14:textId="77777777" w:rsidR="00DB2E59" w:rsidRDefault="00DB2E59" w:rsidP="00DB2E59">
      <w:pPr>
        <w:pStyle w:val="B1"/>
        <w:ind w:left="284" w:firstLine="0"/>
        <w:rPr>
          <w:b/>
          <w:bCs/>
          <w:lang w:eastAsia="ja-JP"/>
        </w:rPr>
      </w:pPr>
      <w:bookmarkStart w:id="678" w:name="_MCCTEMPBM_CRPT84840264___2"/>
      <w:r w:rsidRPr="002B31BE">
        <w:rPr>
          <w:b/>
          <w:bCs/>
        </w:rPr>
        <w:t>1</w:t>
      </w:r>
      <w:r>
        <w:rPr>
          <w:b/>
          <w:bCs/>
        </w:rPr>
        <w:t>9</w:t>
      </w:r>
      <w:r w:rsidRPr="002B31BE">
        <w:rPr>
          <w:b/>
          <w:bCs/>
        </w:rPr>
        <w:t>-</w:t>
      </w:r>
      <w:r>
        <w:rPr>
          <w:b/>
          <w:bCs/>
        </w:rPr>
        <w:t>20</w:t>
      </w:r>
      <w:r>
        <w:rPr>
          <w:b/>
          <w:bCs/>
        </w:rPr>
        <w:tab/>
      </w:r>
      <w:r w:rsidRPr="007F21A7">
        <w:rPr>
          <w:b/>
          <w:bCs/>
        </w:rPr>
        <w:t xml:space="preserve">200 (OK) response to </w:t>
      </w:r>
      <w:r>
        <w:rPr>
          <w:b/>
          <w:bCs/>
        </w:rPr>
        <w:t>re</w:t>
      </w:r>
      <w:r w:rsidRPr="007F21A7">
        <w:rPr>
          <w:b/>
          <w:bCs/>
        </w:rPr>
        <w:t xml:space="preserve">INVITE </w:t>
      </w:r>
      <w:r w:rsidR="00B068FE">
        <w:rPr>
          <w:b/>
          <w:bCs/>
        </w:rPr>
        <w:t xml:space="preserve">request </w:t>
      </w:r>
      <w:r w:rsidRPr="007F21A7">
        <w:rPr>
          <w:b/>
          <w:bCs/>
        </w:rPr>
        <w:t>(UE#2 to CAT-AS) see example in table</w:t>
      </w:r>
      <w:r>
        <w:rPr>
          <w:b/>
          <w:bCs/>
        </w:rPr>
        <w:t> </w:t>
      </w:r>
      <w:r w:rsidRPr="007F21A7">
        <w:rPr>
          <w:b/>
          <w:bCs/>
        </w:rPr>
        <w:t>A.</w:t>
      </w:r>
      <w:r>
        <w:rPr>
          <w:b/>
          <w:bCs/>
          <w:lang w:eastAsia="ja-JP"/>
        </w:rPr>
        <w:t>5.2</w:t>
      </w:r>
      <w:r>
        <w:rPr>
          <w:b/>
          <w:bCs/>
          <w:lang w:eastAsia="zh-CN"/>
        </w:rPr>
        <w:t>A</w:t>
      </w:r>
      <w:r w:rsidRPr="007F21A7">
        <w:rPr>
          <w:b/>
          <w:bCs/>
        </w:rPr>
        <w:t>-</w:t>
      </w:r>
      <w:r>
        <w:rPr>
          <w:b/>
          <w:bCs/>
          <w:lang w:eastAsia="ja-JP"/>
        </w:rPr>
        <w:t>4</w:t>
      </w:r>
    </w:p>
    <w:bookmarkEnd w:id="678"/>
    <w:p w14:paraId="252FCE49" w14:textId="77777777" w:rsidR="00DB2E59" w:rsidRDefault="00DB2E59" w:rsidP="00DB2E59">
      <w:pPr>
        <w:pStyle w:val="B1"/>
      </w:pPr>
      <w:r>
        <w:tab/>
      </w:r>
      <w:r w:rsidRPr="007F21A7">
        <w:t xml:space="preserve">UE#2 sends a SIP 200 (OK) response for the SIP </w:t>
      </w:r>
      <w:r>
        <w:t>re</w:t>
      </w:r>
      <w:r w:rsidRPr="007F21A7">
        <w:t>INVITE request</w:t>
      </w:r>
      <w:r>
        <w:t xml:space="preserve"> (step 18) with SDP_O_</w:t>
      </w:r>
      <w:r>
        <w:rPr>
          <w:rFonts w:hint="eastAsia"/>
          <w:lang w:eastAsia="zh-CN"/>
        </w:rPr>
        <w:t>UE2_</w:t>
      </w:r>
      <w:r>
        <w:t>regular</w:t>
      </w:r>
      <w:r w:rsidRPr="007F21A7">
        <w:t xml:space="preserve"> to the CAT-AS.</w:t>
      </w:r>
    </w:p>
    <w:p w14:paraId="3609854F" w14:textId="77777777" w:rsidR="00DB2E59" w:rsidRPr="007F21A7" w:rsidRDefault="00DB2E59" w:rsidP="00DB2E59">
      <w:pPr>
        <w:pStyle w:val="TH"/>
      </w:pPr>
      <w:r>
        <w:t>Table A.5.2A</w:t>
      </w:r>
      <w:r w:rsidRPr="007F21A7">
        <w:t>-</w:t>
      </w:r>
      <w:r>
        <w:rPr>
          <w:lang w:eastAsia="ja-JP"/>
        </w:rPr>
        <w:t>4</w:t>
      </w:r>
      <w:r w:rsidRPr="007F21A7">
        <w:t>: 200 (OK) response (UE#2 to CAT-AS)</w:t>
      </w:r>
    </w:p>
    <w:p w14:paraId="264C09C8" w14:textId="77777777" w:rsidR="00DB2E59" w:rsidRPr="00DB2E59" w:rsidRDefault="00DB2E59" w:rsidP="00DB2E59">
      <w:pPr>
        <w:pStyle w:val="PL"/>
        <w:keepNext/>
        <w:pBdr>
          <w:top w:val="single" w:sz="4" w:space="1" w:color="auto"/>
          <w:left w:val="single" w:sz="4" w:space="4" w:color="auto"/>
          <w:bottom w:val="single" w:sz="4" w:space="1" w:color="auto"/>
          <w:right w:val="single" w:sz="4" w:space="4" w:color="auto"/>
        </w:pBdr>
        <w:ind w:left="851" w:right="284" w:hanging="284"/>
      </w:pPr>
      <w:bookmarkStart w:id="679" w:name="_MCCTEMPBM_CRPT84840265___2"/>
      <w:r w:rsidRPr="00DB2E59">
        <w:t>SIP/2.0 200 OK</w:t>
      </w:r>
    </w:p>
    <w:p w14:paraId="4E200E94" w14:textId="77777777" w:rsidR="00DB2E59" w:rsidRPr="00DB2E59" w:rsidRDefault="00DB2E59" w:rsidP="00DB2E59">
      <w:pPr>
        <w:pStyle w:val="PL"/>
        <w:keepNext/>
        <w:pBdr>
          <w:top w:val="single" w:sz="4" w:space="1" w:color="auto"/>
          <w:left w:val="single" w:sz="4" w:space="4" w:color="auto"/>
          <w:bottom w:val="single" w:sz="4" w:space="1" w:color="auto"/>
          <w:right w:val="single" w:sz="4" w:space="4" w:color="auto"/>
        </w:pBdr>
        <w:ind w:left="851" w:right="284" w:hanging="284"/>
      </w:pPr>
      <w:r w:rsidRPr="00DB2E59">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14:paraId="3EDC2433" w14:textId="77777777" w:rsidR="00DB2E59" w:rsidRPr="00DB2E59" w:rsidRDefault="00DB2E59" w:rsidP="00DB2E59">
      <w:pPr>
        <w:pStyle w:val="PL"/>
        <w:pBdr>
          <w:top w:val="single" w:sz="4" w:space="1" w:color="auto"/>
          <w:left w:val="single" w:sz="4" w:space="4" w:color="auto"/>
          <w:bottom w:val="single" w:sz="4" w:space="1" w:color="auto"/>
          <w:right w:val="single" w:sz="4" w:space="4" w:color="auto"/>
        </w:pBdr>
        <w:ind w:left="851" w:right="284" w:hanging="284"/>
      </w:pPr>
      <w:r w:rsidRPr="00DB2E59">
        <w:t>Record-Route: &lt;sip:pcscf2.visited2.net:5088;lr;comp=sigcomp&gt;, &lt;sip:scscf2.home2.net;lr&gt;,</w:t>
      </w:r>
      <w:r w:rsidRPr="00DB2E59">
        <w:rPr>
          <w:rFonts w:hint="eastAsia"/>
          <w:lang w:eastAsia="ja-JP"/>
        </w:rPr>
        <w:t xml:space="preserve"> </w:t>
      </w:r>
      <w:r w:rsidRPr="00DB2E59">
        <w:t>&lt;sip:</w:t>
      </w:r>
      <w:r w:rsidRPr="00DB2E59">
        <w:rPr>
          <w:rFonts w:hint="eastAsia"/>
          <w:lang w:eastAsia="ja-JP"/>
        </w:rPr>
        <w:t>catas</w:t>
      </w:r>
      <w:r w:rsidRPr="00DB2E59">
        <w:t>.home2.net;lr&gt;, &lt;sip:scscf2.home2.net;lr&gt;,</w:t>
      </w:r>
      <w:r w:rsidRPr="00DB2E59">
        <w:rPr>
          <w:rFonts w:hint="eastAsia"/>
          <w:lang w:eastAsia="ja-JP"/>
        </w:rPr>
        <w:t xml:space="preserve"> </w:t>
      </w:r>
      <w:r w:rsidRPr="00DB2E59">
        <w:t>&lt;sip:scscf1.home1.net;lr&gt;, &lt;sip:pcscf1.visited1.net;lr&gt;</w:t>
      </w:r>
    </w:p>
    <w:p w14:paraId="1E65899A" w14:textId="77777777" w:rsidR="00DB2E59" w:rsidRPr="00DB2E59"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bookmarkStart w:id="680" w:name="_MCCTEMPBM_CRPT84840266___2"/>
      <w:bookmarkEnd w:id="679"/>
      <w:r w:rsidRPr="00DB2E59">
        <w:t>From:</w:t>
      </w:r>
    </w:p>
    <w:p w14:paraId="385CA0F4" w14:textId="77777777" w:rsidR="00DB2E59" w:rsidRPr="00DB2E59"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eastAsia="ja-JP"/>
        </w:rPr>
      </w:pPr>
      <w:r w:rsidRPr="00DB2E59">
        <w:t>To: &lt;tel:+1-212-555-2222&gt;;tag=22</w:t>
      </w:r>
      <w:r w:rsidRPr="00DB2E59">
        <w:rPr>
          <w:rFonts w:hint="eastAsia"/>
          <w:lang w:eastAsia="ja-JP"/>
        </w:rPr>
        <w:t>36</w:t>
      </w:r>
    </w:p>
    <w:p w14:paraId="54977978" w14:textId="77777777" w:rsidR="00DB2E59" w:rsidRPr="00DB2E59"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DB2E59">
        <w:t>Call-ID:</w:t>
      </w:r>
    </w:p>
    <w:p w14:paraId="521BDFB6" w14:textId="77777777" w:rsidR="00DB2E59" w:rsidRPr="00DB2E59"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DB2E59">
        <w:t>Cseq:</w:t>
      </w:r>
    </w:p>
    <w:p w14:paraId="12623145" w14:textId="77777777" w:rsidR="00DB2E59" w:rsidRPr="00DB2E59"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DB2E59">
        <w:t>Allow: INVITE, ACK, CANCEL, BYE, PRACK, UPDATE, REFER, MESSAGE</w:t>
      </w:r>
    </w:p>
    <w:p w14:paraId="5C08E9F9" w14:textId="77777777" w:rsidR="00DB2E59" w:rsidRPr="005D6FF6" w:rsidRDefault="00DB2E59" w:rsidP="00DB2E59">
      <w:pPr>
        <w:pStyle w:val="PL"/>
        <w:pBdr>
          <w:top w:val="single" w:sz="4" w:space="1" w:color="auto"/>
          <w:left w:val="single" w:sz="4" w:space="4" w:color="auto"/>
          <w:bottom w:val="single" w:sz="4" w:space="1" w:color="auto"/>
          <w:right w:val="single" w:sz="4" w:space="4" w:color="auto"/>
        </w:pBdr>
        <w:ind w:left="851" w:right="284" w:hanging="284"/>
      </w:pPr>
      <w:bookmarkStart w:id="681" w:name="_MCCTEMPBM_CRPT84840267___2"/>
      <w:bookmarkEnd w:id="680"/>
      <w:r w:rsidRPr="005D6FF6">
        <w:t>Contact: &lt;sip:</w:t>
      </w:r>
      <w:r w:rsidRPr="005D6FF6">
        <w:rPr>
          <w:rFonts w:cs="Courier New"/>
          <w:szCs w:val="16"/>
        </w:rPr>
        <w:t>user2_public1@home2.net;gr=urn:uuid:2ad8950e-48a5-4a74-8d99-ad76cc7fc74</w:t>
      </w:r>
      <w:r w:rsidRPr="005D6FF6">
        <w:t>&gt;</w:t>
      </w:r>
      <w:r w:rsidRPr="005D6FF6">
        <w:rPr>
          <w:rFonts w:eastAsia="PMingLiU" w:cs="Courier New"/>
          <w:lang w:eastAsia="zh-TW"/>
        </w:rPr>
        <w:t>;</w:t>
      </w:r>
      <w:r w:rsidRPr="005D6FF6">
        <w:t>+g.3gpp.icsi-ref="urn%3Aurn-7%3gpp-service.ims.icsi.mmtel"</w:t>
      </w:r>
    </w:p>
    <w:p w14:paraId="5D04E15A"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682" w:name="_MCCTEMPBM_CRPT84840268___2"/>
      <w:bookmarkEnd w:id="681"/>
      <w:r w:rsidRPr="00DB2E59">
        <w:rPr>
          <w:snapToGrid w:val="0"/>
        </w:rPr>
        <w:t xml:space="preserve">Content-Type: application/sdp </w:t>
      </w:r>
    </w:p>
    <w:p w14:paraId="1F46291E"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DB2E59">
        <w:rPr>
          <w:snapToGrid w:val="0"/>
        </w:rPr>
        <w:t>Content-Length: (…)</w:t>
      </w:r>
    </w:p>
    <w:p w14:paraId="61A41B32"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6FB428F3"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DB2E59">
        <w:rPr>
          <w:lang w:val="en-US"/>
        </w:rPr>
        <w:t>v=0</w:t>
      </w:r>
    </w:p>
    <w:p w14:paraId="6D93DFAC"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DB2E59">
        <w:rPr>
          <w:lang w:val="en-US"/>
        </w:rPr>
        <w:t>o=- 298793361</w:t>
      </w:r>
      <w:r w:rsidRPr="00DB2E59" w:rsidDel="000915DC">
        <w:rPr>
          <w:lang w:val="en-US"/>
        </w:rPr>
        <w:t>5</w:t>
      </w:r>
      <w:r w:rsidRPr="00DB2E59">
        <w:rPr>
          <w:rFonts w:hint="eastAsia"/>
          <w:lang w:val="en-US" w:eastAsia="ja-JP"/>
        </w:rPr>
        <w:t>7</w:t>
      </w:r>
      <w:r w:rsidRPr="00DB2E59">
        <w:rPr>
          <w:lang w:val="en-US"/>
        </w:rPr>
        <w:t xml:space="preserve"> 298793361</w:t>
      </w:r>
      <w:r w:rsidRPr="00DB2E59" w:rsidDel="000915DC">
        <w:rPr>
          <w:lang w:val="en-US"/>
        </w:rPr>
        <w:t>5</w:t>
      </w:r>
      <w:r w:rsidRPr="00DB2E59">
        <w:rPr>
          <w:rFonts w:hint="eastAsia"/>
          <w:lang w:val="en-US" w:eastAsia="ja-JP"/>
        </w:rPr>
        <w:t>7</w:t>
      </w:r>
      <w:r w:rsidRPr="00DB2E59">
        <w:rPr>
          <w:lang w:val="en-US"/>
        </w:rPr>
        <w:t xml:space="preserve"> IN IP6 </w:t>
      </w:r>
      <w:r w:rsidRPr="00DB2E59">
        <w:rPr>
          <w:rFonts w:hint="eastAsia"/>
          <w:lang w:val="en-US" w:eastAsia="ja-JP"/>
        </w:rPr>
        <w:t>6666</w:t>
      </w:r>
      <w:r w:rsidRPr="00DB2E59">
        <w:rPr>
          <w:lang w:val="en-US"/>
        </w:rPr>
        <w:t>::eee:fff:aaa:bbb</w:t>
      </w:r>
    </w:p>
    <w:p w14:paraId="5CF8AAD1"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DB2E59">
        <w:rPr>
          <w:lang w:val="en-US"/>
        </w:rPr>
        <w:t>s=-</w:t>
      </w:r>
    </w:p>
    <w:p w14:paraId="4ABDEBF7"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en-US" w:eastAsia="ja-JP"/>
        </w:rPr>
      </w:pPr>
      <w:r w:rsidRPr="00DB2E59">
        <w:rPr>
          <w:lang w:val="en-US"/>
        </w:rPr>
        <w:t>c=IN IP6 6666::eee:fff:aaa:bbb</w:t>
      </w:r>
    </w:p>
    <w:p w14:paraId="73124CFA" w14:textId="77777777" w:rsidR="00DB2E59" w:rsidRPr="00732BA0"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nb-NO"/>
        </w:rPr>
      </w:pPr>
      <w:r w:rsidRPr="00732BA0">
        <w:rPr>
          <w:lang w:val="nb-NO"/>
        </w:rPr>
        <w:t>t=0 0</w:t>
      </w:r>
    </w:p>
    <w:p w14:paraId="20200264"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 xml:space="preserve">m=video </w:t>
      </w:r>
      <w:r w:rsidRPr="00DB2E59">
        <w:rPr>
          <w:rFonts w:hint="eastAsia"/>
          <w:lang w:val="pt-BR" w:eastAsia="ja-JP"/>
        </w:rPr>
        <w:t>7398</w:t>
      </w:r>
      <w:r w:rsidRPr="00DB2E59">
        <w:rPr>
          <w:lang w:val="pt-BR"/>
        </w:rPr>
        <w:t xml:space="preserve"> RTP/AVPF 98</w:t>
      </w:r>
    </w:p>
    <w:p w14:paraId="07087BA4"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b=AS:75</w:t>
      </w:r>
    </w:p>
    <w:p w14:paraId="6B7BF6BA"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a=curr:qos local sendrecv</w:t>
      </w:r>
    </w:p>
    <w:p w14:paraId="0DB52799"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a=curr:qos remote sendrecv</w:t>
      </w:r>
    </w:p>
    <w:p w14:paraId="79BCCCF4"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a=des:qos mandatory local sendrecv</w:t>
      </w:r>
    </w:p>
    <w:p w14:paraId="5B0FAB91"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a=des:qos mandatory remote sendrecv</w:t>
      </w:r>
    </w:p>
    <w:p w14:paraId="0335CE7E"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a=rtpmap:98 H263</w:t>
      </w:r>
    </w:p>
    <w:p w14:paraId="423F7211"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a=fmtp:98 profile-level-id=0</w:t>
      </w:r>
    </w:p>
    <w:p w14:paraId="1707DC29"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 xml:space="preserve">m=audio </w:t>
      </w:r>
      <w:r w:rsidRPr="00DB2E59">
        <w:rPr>
          <w:rFonts w:hint="eastAsia"/>
          <w:lang w:val="pt-BR" w:eastAsia="ja-JP"/>
        </w:rPr>
        <w:t>8386</w:t>
      </w:r>
      <w:r w:rsidRPr="00DB2E59">
        <w:rPr>
          <w:lang w:val="pt-BR"/>
        </w:rPr>
        <w:t xml:space="preserve"> RTP/AVPF 97 96</w:t>
      </w:r>
    </w:p>
    <w:p w14:paraId="2395BD2E"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b=AS:25.4</w:t>
      </w:r>
    </w:p>
    <w:p w14:paraId="42874E99"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a=curr:qos local sendrecv</w:t>
      </w:r>
    </w:p>
    <w:p w14:paraId="5BDF28F5"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a=curr:qos remote sendrecv</w:t>
      </w:r>
    </w:p>
    <w:p w14:paraId="1B3335FE"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a=des:qos mandatory local sendrecv</w:t>
      </w:r>
    </w:p>
    <w:p w14:paraId="16AB15D6"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a=des:qos mandatory remote sendrecv</w:t>
      </w:r>
    </w:p>
    <w:p w14:paraId="3C716DF0"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 xml:space="preserve">a=rtpmap:97 AMR </w:t>
      </w:r>
    </w:p>
    <w:p w14:paraId="669356B1" w14:textId="77777777" w:rsidR="00DB2E59" w:rsidRPr="00DB2E59" w:rsidRDefault="00DB2E59" w:rsidP="00DB2E59">
      <w:pPr>
        <w:pStyle w:val="PL"/>
        <w:keepNext/>
        <w:pBdr>
          <w:top w:val="single" w:sz="4" w:space="1" w:color="auto"/>
          <w:left w:val="single" w:sz="4" w:space="4" w:color="auto"/>
          <w:bottom w:val="single" w:sz="4" w:space="1" w:color="auto"/>
          <w:right w:val="single" w:sz="4" w:space="4" w:color="auto"/>
        </w:pBdr>
        <w:ind w:left="851" w:right="284" w:hanging="284"/>
        <w:rPr>
          <w:lang w:val="pt-BR"/>
        </w:rPr>
      </w:pPr>
      <w:bookmarkStart w:id="683" w:name="_MCCTEMPBM_CRPT84840269___2"/>
      <w:bookmarkEnd w:id="682"/>
      <w:r w:rsidRPr="00DB2E59">
        <w:rPr>
          <w:lang w:val="pt-BR"/>
        </w:rPr>
        <w:t>a=fmtp:97 mode-set=0,2,5,7; maxframes</w:t>
      </w:r>
    </w:p>
    <w:p w14:paraId="3D71C195" w14:textId="77777777" w:rsidR="00DB2E59" w:rsidRPr="00DB2E59"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bookmarkStart w:id="684" w:name="_MCCTEMPBM_CRPT84840270___2"/>
      <w:bookmarkEnd w:id="683"/>
      <w:r w:rsidRPr="00DB2E59">
        <w:t>a=rtpmap:96 telephone-event</w:t>
      </w:r>
    </w:p>
    <w:bookmarkEnd w:id="684"/>
    <w:p w14:paraId="501C3F94" w14:textId="77777777" w:rsidR="00DB2E59" w:rsidRPr="00727AB8" w:rsidRDefault="00DB2E59" w:rsidP="00DB2E59">
      <w:pPr>
        <w:rPr>
          <w:lang w:val="en-US"/>
        </w:rPr>
      </w:pPr>
    </w:p>
    <w:p w14:paraId="66BFF16C" w14:textId="77777777" w:rsidR="00DB2E59" w:rsidRPr="007F21A7" w:rsidRDefault="00DB2E59" w:rsidP="00DB2E59">
      <w:pPr>
        <w:pStyle w:val="EX"/>
        <w:keepLines w:val="0"/>
      </w:pPr>
      <w:r w:rsidRPr="007F21A7">
        <w:rPr>
          <w:b/>
        </w:rPr>
        <w:t>SDP</w:t>
      </w:r>
      <w:r w:rsidRPr="007F21A7">
        <w:tab/>
        <w:t>The SDP offer (SDP_O</w:t>
      </w:r>
      <w:r>
        <w:t>_</w:t>
      </w:r>
      <w:r>
        <w:rPr>
          <w:rFonts w:hint="eastAsia"/>
          <w:lang w:eastAsia="zh-CN"/>
        </w:rPr>
        <w:t>UE2_</w:t>
      </w:r>
      <w:r>
        <w:t>regular</w:t>
      </w:r>
      <w:r w:rsidRPr="007F21A7">
        <w:t>) contains a set of codecs supported by UE#</w:t>
      </w:r>
      <w:r>
        <w:t>2</w:t>
      </w:r>
      <w:r w:rsidRPr="007F21A7">
        <w:t xml:space="preserve"> and desired by the call</w:t>
      </w:r>
      <w:r>
        <w:t>ed</w:t>
      </w:r>
      <w:r w:rsidRPr="007F21A7">
        <w:t xml:space="preserve"> user for this session. The local preconditions are indicated as fulfilled.</w:t>
      </w:r>
    </w:p>
    <w:p w14:paraId="6C9DA236" w14:textId="77777777" w:rsidR="00DB2E59" w:rsidRPr="007F21A7" w:rsidRDefault="00DB2E59" w:rsidP="00DB2E59">
      <w:pPr>
        <w:pStyle w:val="B1"/>
        <w:ind w:left="284" w:firstLine="0"/>
        <w:rPr>
          <w:b/>
          <w:bCs/>
        </w:rPr>
      </w:pPr>
      <w:bookmarkStart w:id="685" w:name="_MCCTEMPBM_CRPT84840271___2"/>
      <w:r>
        <w:rPr>
          <w:b/>
          <w:bCs/>
        </w:rPr>
        <w:t>21</w:t>
      </w:r>
      <w:r w:rsidRPr="007F21A7">
        <w:rPr>
          <w:b/>
          <w:bCs/>
        </w:rPr>
        <w:t>-</w:t>
      </w:r>
      <w:r>
        <w:rPr>
          <w:b/>
          <w:bCs/>
        </w:rPr>
        <w:t>22</w:t>
      </w:r>
      <w:r w:rsidRPr="007F21A7">
        <w:rPr>
          <w:b/>
          <w:bCs/>
        </w:rPr>
        <w:tab/>
      </w:r>
      <w:r w:rsidRPr="007F21A7">
        <w:rPr>
          <w:rFonts w:hint="eastAsia"/>
          <w:b/>
          <w:bCs/>
          <w:lang w:eastAsia="ja-JP"/>
        </w:rPr>
        <w:t>UPDATE request</w:t>
      </w:r>
      <w:r w:rsidRPr="007F21A7">
        <w:rPr>
          <w:b/>
          <w:bCs/>
        </w:rPr>
        <w:t xml:space="preserve"> (CAT-AS to UE#1) see example in </w:t>
      </w:r>
      <w:r>
        <w:rPr>
          <w:b/>
          <w:bCs/>
        </w:rPr>
        <w:t>table A.5.2A</w:t>
      </w:r>
      <w:r w:rsidRPr="007F21A7">
        <w:rPr>
          <w:b/>
          <w:bCs/>
        </w:rPr>
        <w:t>-</w:t>
      </w:r>
      <w:r>
        <w:rPr>
          <w:b/>
          <w:bCs/>
          <w:lang w:eastAsia="ja-JP"/>
        </w:rPr>
        <w:t>5</w:t>
      </w:r>
    </w:p>
    <w:bookmarkEnd w:id="685"/>
    <w:p w14:paraId="7664D39F" w14:textId="77777777" w:rsidR="00DB2E59" w:rsidRPr="00230D7D" w:rsidRDefault="00DB2E59" w:rsidP="00DB2E59">
      <w:pPr>
        <w:pStyle w:val="B1"/>
        <w:rPr>
          <w:lang w:eastAsia="ja-JP"/>
        </w:rPr>
      </w:pPr>
      <w:r w:rsidRPr="00230D7D">
        <w:tab/>
        <w:t xml:space="preserve">The CAT-AS </w:t>
      </w:r>
      <w:r w:rsidRPr="00230D7D">
        <w:rPr>
          <w:rFonts w:hint="eastAsia"/>
          <w:lang w:eastAsia="ja-JP"/>
        </w:rPr>
        <w:t>sends</w:t>
      </w:r>
      <w:r w:rsidRPr="00230D7D">
        <w:t xml:space="preserve"> </w:t>
      </w:r>
      <w:r w:rsidRPr="00230D7D">
        <w:rPr>
          <w:rFonts w:hint="eastAsia"/>
          <w:lang w:eastAsia="ja-JP"/>
        </w:rPr>
        <w:t>an UPDATE request containing values received in the 200 OK from UE#2</w:t>
      </w:r>
      <w:r w:rsidRPr="00230D7D">
        <w:rPr>
          <w:lang w:eastAsia="ja-JP"/>
        </w:rPr>
        <w:t xml:space="preserve"> (step 20)</w:t>
      </w:r>
      <w:r w:rsidRPr="00230D7D">
        <w:rPr>
          <w:rFonts w:hint="eastAsia"/>
          <w:lang w:eastAsia="ja-JP"/>
        </w:rPr>
        <w:t>.</w:t>
      </w:r>
    </w:p>
    <w:p w14:paraId="15176B15" w14:textId="77777777" w:rsidR="00DB2E59" w:rsidRPr="00230D7D" w:rsidRDefault="00DB2E59" w:rsidP="00DB2E59">
      <w:pPr>
        <w:pStyle w:val="B1"/>
        <w:rPr>
          <w:lang w:eastAsia="ja-JP"/>
        </w:rPr>
      </w:pPr>
      <w:r w:rsidRPr="00230D7D">
        <w:rPr>
          <w:lang w:eastAsia="ja-JP"/>
        </w:rPr>
        <w:tab/>
      </w:r>
      <w:r w:rsidRPr="00230D7D">
        <w:rPr>
          <w:rFonts w:hint="eastAsia"/>
          <w:lang w:eastAsia="ja-JP"/>
        </w:rPr>
        <w:t>Session between UE#1 and CAT-AS is replaced with session between UE#1 and UE</w:t>
      </w:r>
      <w:r w:rsidRPr="00230D7D">
        <w:rPr>
          <w:lang w:eastAsia="ja-JP"/>
        </w:rPr>
        <w:t>#2.</w:t>
      </w:r>
    </w:p>
    <w:p w14:paraId="3E73C2E5" w14:textId="77777777" w:rsidR="00DB2E59" w:rsidRPr="007F21A7" w:rsidRDefault="00DB2E59" w:rsidP="00DB2E59">
      <w:pPr>
        <w:pStyle w:val="TH"/>
        <w:rPr>
          <w:lang w:eastAsia="ja-JP"/>
        </w:rPr>
      </w:pPr>
      <w:r>
        <w:lastRenderedPageBreak/>
        <w:t>Table A.5.2A</w:t>
      </w:r>
      <w:r w:rsidRPr="007F21A7">
        <w:t>-</w:t>
      </w:r>
      <w:r>
        <w:rPr>
          <w:lang w:eastAsia="ja-JP"/>
        </w:rPr>
        <w:t>5</w:t>
      </w:r>
      <w:r w:rsidRPr="007F21A7">
        <w:t xml:space="preserve">: </w:t>
      </w:r>
      <w:r w:rsidRPr="007F21A7">
        <w:rPr>
          <w:rFonts w:hint="eastAsia"/>
          <w:lang w:eastAsia="ja-JP"/>
        </w:rPr>
        <w:t>UPDATE</w:t>
      </w:r>
      <w:r w:rsidRPr="007F21A7">
        <w:t xml:space="preserve"> re</w:t>
      </w:r>
      <w:r w:rsidRPr="007F21A7">
        <w:rPr>
          <w:rFonts w:hint="eastAsia"/>
          <w:lang w:eastAsia="ja-JP"/>
        </w:rPr>
        <w:t>quest</w:t>
      </w:r>
      <w:r w:rsidRPr="007F21A7">
        <w:t xml:space="preserve"> (CAT-AS to UE#1)</w:t>
      </w:r>
    </w:p>
    <w:p w14:paraId="7A08A2DB"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1" w:right="284" w:hanging="284"/>
        <w:rPr>
          <w:lang w:val="nb-NO" w:eastAsia="ja-JP"/>
        </w:rPr>
      </w:pPr>
      <w:bookmarkStart w:id="686" w:name="_MCCTEMPBM_CRPT84840272___2"/>
      <w:r w:rsidRPr="00DB2E59">
        <w:rPr>
          <w:rFonts w:hint="eastAsia"/>
          <w:lang w:val="nb-NO" w:eastAsia="ja-JP"/>
        </w:rPr>
        <w:t xml:space="preserve">UPDATE </w:t>
      </w:r>
      <w:r w:rsidRPr="00DB2E59">
        <w:rPr>
          <w:lang w:val="nb-NO"/>
        </w:rPr>
        <w:t>sip:</w:t>
      </w:r>
      <w:r w:rsidRPr="00DB2E59" w:rsidDel="00012B2B">
        <w:rPr>
          <w:lang w:val="nb-NO"/>
        </w:rPr>
        <w:t>user1_public1@home1.net</w:t>
      </w:r>
      <w:r w:rsidRPr="00DB2E59">
        <w:rPr>
          <w:rFonts w:cs="Courier New"/>
          <w:snapToGrid w:val="0"/>
          <w:szCs w:val="16"/>
          <w:lang w:val="nb-NO"/>
        </w:rPr>
        <w:t>;</w:t>
      </w:r>
      <w:r w:rsidRPr="00DB2E59">
        <w:rPr>
          <w:rFonts w:eastAsia="PMingLiU" w:cs="Courier New"/>
          <w:szCs w:val="16"/>
          <w:lang w:val="nb-NO" w:eastAsia="zh-TW"/>
        </w:rPr>
        <w:t>gr=urn:uuid:f81d4fae-7dec-11d0-a765-00a0c91e6bf6</w:t>
      </w:r>
      <w:r w:rsidRPr="00DB2E59">
        <w:rPr>
          <w:rFonts w:hint="eastAsia"/>
          <w:lang w:val="nb-NO" w:eastAsia="ja-JP"/>
        </w:rPr>
        <w:t xml:space="preserve"> SIP/2.0</w:t>
      </w:r>
    </w:p>
    <w:p w14:paraId="385C9954" w14:textId="77777777" w:rsidR="00DB2E59" w:rsidRPr="00732BA0" w:rsidRDefault="00DB2E59" w:rsidP="00DB2E59">
      <w:pPr>
        <w:pStyle w:val="PL"/>
        <w:keepNext/>
        <w:keepLines/>
        <w:pBdr>
          <w:top w:val="single" w:sz="4" w:space="1" w:color="auto"/>
          <w:left w:val="single" w:sz="4" w:space="4" w:color="auto"/>
          <w:bottom w:val="single" w:sz="4" w:space="1" w:color="auto"/>
          <w:right w:val="single" w:sz="4" w:space="4" w:color="auto"/>
        </w:pBdr>
        <w:ind w:left="851" w:right="284" w:hanging="284"/>
        <w:rPr>
          <w:lang w:val="nb-NO" w:eastAsia="ja-JP"/>
        </w:rPr>
      </w:pPr>
      <w:r w:rsidRPr="00732BA0">
        <w:rPr>
          <w:lang w:val="nb-NO"/>
        </w:rPr>
        <w:t>Via: SIP/2.0/UDP [5555::ccc:aaa:</w:t>
      </w:r>
      <w:r w:rsidRPr="00732BA0">
        <w:rPr>
          <w:rFonts w:hint="eastAsia"/>
          <w:lang w:val="nb-NO" w:eastAsia="ja-JP"/>
        </w:rPr>
        <w:t>abc</w:t>
      </w:r>
      <w:r w:rsidRPr="00732BA0">
        <w:rPr>
          <w:lang w:val="nb-NO"/>
        </w:rPr>
        <w:t>:</w:t>
      </w:r>
      <w:r w:rsidRPr="00732BA0">
        <w:rPr>
          <w:rFonts w:hint="eastAsia"/>
          <w:lang w:val="nb-NO" w:eastAsia="ja-JP"/>
        </w:rPr>
        <w:t>abc</w:t>
      </w:r>
      <w:r w:rsidRPr="00732BA0">
        <w:rPr>
          <w:lang w:val="nb-NO"/>
        </w:rPr>
        <w:t>]:8805;branch=z9hG4bK</w:t>
      </w:r>
      <w:r w:rsidRPr="00732BA0">
        <w:rPr>
          <w:rFonts w:hint="eastAsia"/>
          <w:lang w:val="nb-NO" w:eastAsia="ja-JP"/>
        </w:rPr>
        <w:t>182D87</w:t>
      </w:r>
      <w:r w:rsidRPr="00732BA0">
        <w:rPr>
          <w:lang w:val="nb-NO"/>
        </w:rPr>
        <w:t>.1</w:t>
      </w:r>
    </w:p>
    <w:p w14:paraId="53730966"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1" w:right="284" w:hanging="284"/>
        <w:rPr>
          <w:lang w:val="en-US" w:eastAsia="ja-JP"/>
        </w:rPr>
      </w:pPr>
      <w:r w:rsidRPr="00DB2E59">
        <w:rPr>
          <w:rFonts w:hint="eastAsia"/>
          <w:lang w:val="en-US" w:eastAsia="ja-JP"/>
        </w:rPr>
        <w:t>Max-Forwards: 70</w:t>
      </w:r>
    </w:p>
    <w:p w14:paraId="7F3C7EBE"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DB2E59">
        <w:rPr>
          <w:lang w:val="en-US"/>
        </w:rPr>
        <w:t>Route: &lt;sip:scscf1.home1.net;lr&gt;,</w:t>
      </w:r>
      <w:r w:rsidRPr="00DB2E59">
        <w:rPr>
          <w:rFonts w:hint="eastAsia"/>
          <w:lang w:val="en-US" w:eastAsia="ja-JP"/>
        </w:rPr>
        <w:t xml:space="preserve"> </w:t>
      </w:r>
      <w:r w:rsidRPr="00DB2E59">
        <w:rPr>
          <w:lang w:val="en-US"/>
        </w:rPr>
        <w:t>&lt;sip:pcscf1.visited1.net;lr&gt;</w:t>
      </w:r>
    </w:p>
    <w:p w14:paraId="4ED7466B"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pPr>
      <w:bookmarkStart w:id="687" w:name="_MCCTEMPBM_CRPT84840273___2"/>
      <w:bookmarkEnd w:id="686"/>
      <w:r w:rsidRPr="00DB2E59">
        <w:t>From: &lt;tel:+1-212-555-2222&gt;;tag=2236</w:t>
      </w:r>
    </w:p>
    <w:p w14:paraId="33B55967"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pPr>
      <w:r w:rsidRPr="00DB2E59">
        <w:t>To: &lt;sip:user1_public1@home1.net&gt;;tag=171828</w:t>
      </w:r>
    </w:p>
    <w:p w14:paraId="4F3398C9"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pPr>
      <w:r w:rsidRPr="00DB2E59">
        <w:t>Call-ID:</w:t>
      </w:r>
    </w:p>
    <w:p w14:paraId="09794518"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eastAsia="ja-JP"/>
        </w:rPr>
      </w:pPr>
      <w:r w:rsidRPr="00DB2E59">
        <w:t>Cseq:</w:t>
      </w:r>
      <w:r w:rsidRPr="00DB2E59">
        <w:rPr>
          <w:rFonts w:hint="eastAsia"/>
          <w:lang w:eastAsia="ja-JP"/>
        </w:rPr>
        <w:t xml:space="preserve"> </w:t>
      </w:r>
      <w:r w:rsidRPr="00DB2E59" w:rsidDel="0065434B">
        <w:rPr>
          <w:rFonts w:hint="eastAsia"/>
          <w:lang w:eastAsia="ja-JP"/>
        </w:rPr>
        <w:t>128</w:t>
      </w:r>
      <w:r w:rsidRPr="00DB2E59">
        <w:rPr>
          <w:rFonts w:hint="eastAsia"/>
          <w:lang w:eastAsia="ja-JP"/>
        </w:rPr>
        <w:t>14111 UPDATE</w:t>
      </w:r>
    </w:p>
    <w:p w14:paraId="0C5C56AE"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eastAsia="ja-JP"/>
        </w:rPr>
      </w:pPr>
      <w:r w:rsidRPr="00DB2E59">
        <w:t xml:space="preserve">Require: </w:t>
      </w:r>
    </w:p>
    <w:p w14:paraId="4D760416" w14:textId="77777777" w:rsidR="00DB2E59" w:rsidRPr="005D6FF6" w:rsidRDefault="00DB2E59" w:rsidP="00DB2E59">
      <w:pPr>
        <w:pStyle w:val="PL"/>
        <w:keepNext/>
        <w:keepLines/>
        <w:pBdr>
          <w:top w:val="single" w:sz="4" w:space="1" w:color="auto"/>
          <w:left w:val="single" w:sz="4" w:space="4" w:color="auto"/>
          <w:bottom w:val="single" w:sz="4" w:space="1" w:color="auto"/>
          <w:right w:val="single" w:sz="4" w:space="4" w:color="auto"/>
        </w:pBdr>
        <w:ind w:left="851" w:right="284" w:hanging="284"/>
      </w:pPr>
      <w:bookmarkStart w:id="688" w:name="_MCCTEMPBM_CRPT84840274___2"/>
      <w:bookmarkEnd w:id="687"/>
      <w:r w:rsidRPr="005D6FF6">
        <w:t xml:space="preserve">Contact: </w:t>
      </w:r>
      <w:r w:rsidRPr="005D6FF6" w:rsidDel="0092288D">
        <w:t>&lt;sip:</w:t>
      </w:r>
      <w:r w:rsidRPr="005D6FF6">
        <w:rPr>
          <w:rFonts w:cs="Courier New"/>
          <w:szCs w:val="16"/>
        </w:rPr>
        <w:t>user2_public1@home2.net;gr=urn:uuid:2ad8950e-48a5-4a74-8d99-ad76cc7fc74</w:t>
      </w:r>
      <w:r w:rsidRPr="005D6FF6" w:rsidDel="0092288D">
        <w:t>&gt;</w:t>
      </w:r>
      <w:r w:rsidRPr="005D6FF6">
        <w:t>+g.3gpp.icsi-ref="urn%3Aurn-7%3gpp-service.ims.icsi.mmtel"</w:t>
      </w:r>
    </w:p>
    <w:p w14:paraId="4387A6A5"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689" w:name="_MCCTEMPBM_CRPT84840275___2"/>
      <w:bookmarkEnd w:id="688"/>
      <w:r w:rsidRPr="00DB2E59">
        <w:rPr>
          <w:snapToGrid w:val="0"/>
        </w:rPr>
        <w:t xml:space="preserve">Content-Type: application/sdp </w:t>
      </w:r>
    </w:p>
    <w:p w14:paraId="4610DBF0"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DB2E59">
        <w:rPr>
          <w:snapToGrid w:val="0"/>
        </w:rPr>
        <w:t>Content-Length: (…)</w:t>
      </w:r>
    </w:p>
    <w:p w14:paraId="0FD2516B"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128A3770"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DB2E59">
        <w:rPr>
          <w:lang w:val="en-US"/>
        </w:rPr>
        <w:t>v=0</w:t>
      </w:r>
    </w:p>
    <w:p w14:paraId="5B7D74B0"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DB2E59">
        <w:rPr>
          <w:lang w:val="en-US"/>
        </w:rPr>
        <w:t xml:space="preserve">o=- </w:t>
      </w:r>
      <w:r w:rsidR="00FE3800" w:rsidRPr="00D32AE2">
        <w:rPr>
          <w:lang w:val="it-IT"/>
        </w:rPr>
        <w:t>298793361</w:t>
      </w:r>
      <w:r w:rsidR="00FE3800" w:rsidRPr="00D32AE2" w:rsidDel="006B1478">
        <w:rPr>
          <w:rFonts w:hint="eastAsia"/>
          <w:lang w:val="it-IT" w:eastAsia="ja-JP"/>
        </w:rPr>
        <w:t>5</w:t>
      </w:r>
      <w:r w:rsidR="00FE3800" w:rsidRPr="00D32AE2">
        <w:rPr>
          <w:rFonts w:hint="eastAsia"/>
          <w:lang w:val="it-IT" w:eastAsia="ja-JP"/>
        </w:rPr>
        <w:t>6</w:t>
      </w:r>
      <w:r w:rsidR="00FE3800" w:rsidRPr="00D32AE2">
        <w:rPr>
          <w:lang w:val="it-IT"/>
        </w:rPr>
        <w:t xml:space="preserve"> 29879336</w:t>
      </w:r>
      <w:r w:rsidR="00FE3800">
        <w:rPr>
          <w:rFonts w:hint="eastAsia"/>
          <w:lang w:val="it-IT" w:eastAsia="ja-JP"/>
        </w:rPr>
        <w:t>278</w:t>
      </w:r>
      <w:r w:rsidR="00FE3800" w:rsidRPr="00D32AE2">
        <w:rPr>
          <w:lang w:val="it-IT"/>
        </w:rPr>
        <w:t xml:space="preserve"> </w:t>
      </w:r>
      <w:r w:rsidRPr="00DB2E59">
        <w:rPr>
          <w:lang w:val="en-US"/>
        </w:rPr>
        <w:t>IN IP6 5555::</w:t>
      </w:r>
      <w:r w:rsidRPr="00DB2E59">
        <w:rPr>
          <w:rFonts w:hint="eastAsia"/>
          <w:lang w:val="en-US" w:eastAsia="ja-JP"/>
        </w:rPr>
        <w:t>ccc</w:t>
      </w:r>
      <w:r w:rsidRPr="00DB2E59">
        <w:rPr>
          <w:lang w:val="en-US"/>
        </w:rPr>
        <w:t>:</w:t>
      </w:r>
      <w:r w:rsidRPr="00DB2E59">
        <w:rPr>
          <w:rFonts w:hint="eastAsia"/>
          <w:lang w:val="en-US" w:eastAsia="ja-JP"/>
        </w:rPr>
        <w:t>aaa</w:t>
      </w:r>
      <w:r w:rsidRPr="00DB2E59">
        <w:rPr>
          <w:lang w:val="en-US"/>
        </w:rPr>
        <w:t>:</w:t>
      </w:r>
      <w:r w:rsidRPr="00DB2E59">
        <w:rPr>
          <w:rFonts w:hint="eastAsia"/>
          <w:lang w:val="en-US" w:eastAsia="ja-JP"/>
        </w:rPr>
        <w:t>abc</w:t>
      </w:r>
      <w:r w:rsidRPr="00DB2E59">
        <w:rPr>
          <w:lang w:val="en-US"/>
        </w:rPr>
        <w:t>:</w:t>
      </w:r>
      <w:r w:rsidRPr="00DB2E59">
        <w:rPr>
          <w:rFonts w:hint="eastAsia"/>
          <w:lang w:val="en-US" w:eastAsia="ja-JP"/>
        </w:rPr>
        <w:t>abc</w:t>
      </w:r>
    </w:p>
    <w:p w14:paraId="76F27C32"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DB2E59">
        <w:rPr>
          <w:lang w:val="en-US"/>
        </w:rPr>
        <w:t>s=-</w:t>
      </w:r>
    </w:p>
    <w:p w14:paraId="4F937875"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de-DE" w:eastAsia="ja-JP"/>
        </w:rPr>
      </w:pPr>
      <w:r w:rsidRPr="00DB2E59">
        <w:rPr>
          <w:lang w:val="de-DE"/>
        </w:rPr>
        <w:t>c=IN IP6 6666::eee:fff:aaa:bbb</w:t>
      </w:r>
    </w:p>
    <w:p w14:paraId="678108BA"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DB2E59">
        <w:rPr>
          <w:lang w:val="de-DE"/>
        </w:rPr>
        <w:t>t=0 0</w:t>
      </w:r>
    </w:p>
    <w:p w14:paraId="5C38BACF"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 xml:space="preserve">m=video </w:t>
      </w:r>
      <w:r w:rsidRPr="00DB2E59">
        <w:rPr>
          <w:rFonts w:hint="eastAsia"/>
          <w:lang w:val="pt-BR" w:eastAsia="ja-JP"/>
        </w:rPr>
        <w:t>7398</w:t>
      </w:r>
      <w:r w:rsidRPr="00DB2E59">
        <w:rPr>
          <w:lang w:val="pt-BR"/>
        </w:rPr>
        <w:t xml:space="preserve"> RTP/AVPF 98</w:t>
      </w:r>
    </w:p>
    <w:p w14:paraId="07637EFB"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b=AS:75</w:t>
      </w:r>
    </w:p>
    <w:p w14:paraId="0F0B0641"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a=curr:qos local sendrecv</w:t>
      </w:r>
    </w:p>
    <w:p w14:paraId="34FB9F64"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a=curr:qos remote sendrecv</w:t>
      </w:r>
    </w:p>
    <w:p w14:paraId="341E8683"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a=des:qos mandatory local sendrecv</w:t>
      </w:r>
    </w:p>
    <w:p w14:paraId="121B1880"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a=des:qos mandatory remote sendrecv</w:t>
      </w:r>
    </w:p>
    <w:p w14:paraId="34878FDD"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a=rtpmap:98 H263</w:t>
      </w:r>
    </w:p>
    <w:p w14:paraId="4FA6CEF3"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a=fmtp:98 profile-level-id=0</w:t>
      </w:r>
    </w:p>
    <w:p w14:paraId="4D5E2CEC"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 xml:space="preserve">m=audio </w:t>
      </w:r>
      <w:r w:rsidRPr="00DB2E59">
        <w:rPr>
          <w:rFonts w:hint="eastAsia"/>
          <w:lang w:val="pt-BR" w:eastAsia="ja-JP"/>
        </w:rPr>
        <w:t>8386</w:t>
      </w:r>
      <w:r w:rsidRPr="00DB2E59">
        <w:rPr>
          <w:lang w:val="pt-BR"/>
        </w:rPr>
        <w:t xml:space="preserve"> RTP/AVPF 97 96</w:t>
      </w:r>
    </w:p>
    <w:p w14:paraId="30EE421C"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b=AS:25.4</w:t>
      </w:r>
    </w:p>
    <w:p w14:paraId="3F6B06FC"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ja-JP"/>
        </w:rPr>
      </w:pPr>
      <w:r w:rsidRPr="00DB2E59">
        <w:rPr>
          <w:lang w:val="pt-BR"/>
        </w:rPr>
        <w:t>a=curr:qos local sendrecv</w:t>
      </w:r>
    </w:p>
    <w:p w14:paraId="07F7D116"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a=curr:qos remote sendrecv</w:t>
      </w:r>
    </w:p>
    <w:p w14:paraId="491CDCCF"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a=des:qos mandatory local sendrecv</w:t>
      </w:r>
    </w:p>
    <w:p w14:paraId="734FC44B"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a=des:qos mandatory remote sendrecv</w:t>
      </w:r>
    </w:p>
    <w:p w14:paraId="562A5BF1"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DB2E59">
        <w:rPr>
          <w:lang w:val="pt-BR"/>
        </w:rPr>
        <w:t xml:space="preserve">a=rtpmap:97 AMR </w:t>
      </w:r>
    </w:p>
    <w:p w14:paraId="32161F91" w14:textId="77777777" w:rsidR="00DB2E59" w:rsidRPr="00DB2E59" w:rsidRDefault="00DB2E59" w:rsidP="00DB2E59">
      <w:pPr>
        <w:pStyle w:val="PL"/>
        <w:keepNext/>
        <w:keepLines/>
        <w:pBdr>
          <w:top w:val="single" w:sz="4" w:space="1" w:color="auto"/>
          <w:left w:val="single" w:sz="4" w:space="4" w:color="auto"/>
          <w:bottom w:val="single" w:sz="4" w:space="1" w:color="auto"/>
          <w:right w:val="single" w:sz="4" w:space="4" w:color="auto"/>
        </w:pBdr>
        <w:ind w:left="851" w:right="284" w:hanging="284"/>
        <w:rPr>
          <w:lang w:val="en-US" w:eastAsia="ja-JP"/>
        </w:rPr>
      </w:pPr>
      <w:bookmarkStart w:id="690" w:name="_MCCTEMPBM_CRPT84840276___2"/>
      <w:bookmarkEnd w:id="689"/>
      <w:r w:rsidRPr="00DB2E59">
        <w:rPr>
          <w:lang w:val="en-US"/>
        </w:rPr>
        <w:t>a=fmtp:97 mode-set=0,2,5,7; maxframes</w:t>
      </w:r>
    </w:p>
    <w:p w14:paraId="15C5D08D" w14:textId="77777777" w:rsidR="00DB2E59" w:rsidRPr="00DB2E59" w:rsidDel="00AC7582"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pPr>
      <w:bookmarkStart w:id="691" w:name="_MCCTEMPBM_CRPT84840277___2"/>
      <w:bookmarkEnd w:id="690"/>
      <w:r w:rsidRPr="00DB2E59">
        <w:t>a=rtpmap:96 telephone-event</w:t>
      </w:r>
    </w:p>
    <w:bookmarkEnd w:id="691"/>
    <w:p w14:paraId="60DE60A7" w14:textId="77777777" w:rsidR="00DB2E59" w:rsidRPr="00947EC3" w:rsidRDefault="00DB2E59" w:rsidP="00DB2E59">
      <w:pPr>
        <w:rPr>
          <w:lang w:val="en-US"/>
        </w:rPr>
      </w:pPr>
    </w:p>
    <w:p w14:paraId="4E2EBFAF" w14:textId="77777777" w:rsidR="00DB2E59" w:rsidRPr="007F21A7" w:rsidRDefault="00DB2E59" w:rsidP="00DB2E59">
      <w:pPr>
        <w:pStyle w:val="EX"/>
        <w:keepLines w:val="0"/>
      </w:pPr>
      <w:r w:rsidRPr="007F21A7">
        <w:rPr>
          <w:b/>
        </w:rPr>
        <w:t>SDP</w:t>
      </w:r>
      <w:r w:rsidRPr="007F21A7">
        <w:tab/>
        <w:t xml:space="preserve">The SDP </w:t>
      </w:r>
      <w:r>
        <w:t>offer</w:t>
      </w:r>
      <w:r w:rsidRPr="007F21A7">
        <w:t xml:space="preserve"> (SDP_</w:t>
      </w:r>
      <w:r>
        <w:t>O</w:t>
      </w:r>
      <w:r w:rsidRPr="007F21A7">
        <w:rPr>
          <w:rFonts w:hint="eastAsia"/>
          <w:lang w:eastAsia="ja-JP"/>
        </w:rPr>
        <w:t>_</w:t>
      </w:r>
      <w:r>
        <w:rPr>
          <w:rFonts w:hint="eastAsia"/>
          <w:lang w:eastAsia="zh-CN"/>
        </w:rPr>
        <w:t>UE2_</w:t>
      </w:r>
      <w:r w:rsidRPr="007F21A7">
        <w:rPr>
          <w:rFonts w:hint="eastAsia"/>
          <w:lang w:eastAsia="ja-JP"/>
        </w:rPr>
        <w:t>regular</w:t>
      </w:r>
      <w:r w:rsidRPr="007F21A7">
        <w:t xml:space="preserve">) contains a set of codecs to be used for </w:t>
      </w:r>
      <w:r w:rsidRPr="007F21A7">
        <w:rPr>
          <w:rFonts w:hint="eastAsia"/>
          <w:lang w:eastAsia="ja-JP"/>
        </w:rPr>
        <w:t>the session</w:t>
      </w:r>
      <w:r w:rsidRPr="007F21A7">
        <w:t xml:space="preserve">. The SDP content is based on information received from </w:t>
      </w:r>
      <w:r w:rsidRPr="007F21A7">
        <w:rPr>
          <w:rFonts w:hint="eastAsia"/>
          <w:lang w:eastAsia="ja-JP"/>
        </w:rPr>
        <w:t>previous 200 (OK) response</w:t>
      </w:r>
      <w:r>
        <w:rPr>
          <w:lang w:eastAsia="ja-JP"/>
        </w:rPr>
        <w:t xml:space="preserve"> (step 20)</w:t>
      </w:r>
      <w:r w:rsidRPr="007F21A7">
        <w:t>. The local preconditions are indicated as fulfilled.</w:t>
      </w:r>
    </w:p>
    <w:p w14:paraId="727C6E51" w14:textId="77777777" w:rsidR="00DB2E59" w:rsidRPr="007F21A7" w:rsidRDefault="00DB2E59" w:rsidP="00DB2E59">
      <w:pPr>
        <w:pStyle w:val="B1"/>
        <w:ind w:left="284" w:firstLine="0"/>
        <w:rPr>
          <w:b/>
          <w:bCs/>
        </w:rPr>
      </w:pPr>
      <w:bookmarkStart w:id="692" w:name="_MCCTEMPBM_CRPT84840278___2"/>
      <w:r>
        <w:rPr>
          <w:b/>
          <w:bCs/>
          <w:lang w:eastAsia="ja-JP"/>
        </w:rPr>
        <w:t>23</w:t>
      </w:r>
      <w:r w:rsidRPr="007F21A7">
        <w:rPr>
          <w:b/>
          <w:bCs/>
        </w:rPr>
        <w:t>-</w:t>
      </w:r>
      <w:r>
        <w:rPr>
          <w:b/>
          <w:bCs/>
          <w:lang w:eastAsia="ja-JP"/>
        </w:rPr>
        <w:t>24</w:t>
      </w:r>
      <w:r w:rsidRPr="007F21A7">
        <w:rPr>
          <w:b/>
          <w:bCs/>
        </w:rPr>
        <w:tab/>
      </w:r>
      <w:r w:rsidRPr="007F21A7">
        <w:rPr>
          <w:rFonts w:hint="eastAsia"/>
          <w:b/>
          <w:bCs/>
          <w:lang w:eastAsia="ja-JP"/>
        </w:rPr>
        <w:t>200 (OK) response</w:t>
      </w:r>
      <w:r w:rsidRPr="007F21A7">
        <w:rPr>
          <w:b/>
          <w:bCs/>
        </w:rPr>
        <w:t xml:space="preserve"> (UE#1</w:t>
      </w:r>
      <w:r w:rsidRPr="007F21A7">
        <w:rPr>
          <w:rFonts w:hint="eastAsia"/>
          <w:b/>
          <w:bCs/>
          <w:lang w:eastAsia="ja-JP"/>
        </w:rPr>
        <w:t xml:space="preserve"> to CAT-AS</w:t>
      </w:r>
      <w:r w:rsidRPr="007F21A7">
        <w:rPr>
          <w:b/>
          <w:bCs/>
        </w:rPr>
        <w:t>)</w:t>
      </w:r>
    </w:p>
    <w:bookmarkEnd w:id="692"/>
    <w:p w14:paraId="2AA12026" w14:textId="77777777" w:rsidR="00DB2E59" w:rsidRPr="007F21A7" w:rsidRDefault="00DB2E59" w:rsidP="00DB2E59">
      <w:pPr>
        <w:pStyle w:val="B1"/>
      </w:pPr>
      <w:r>
        <w:rPr>
          <w:lang w:eastAsia="ja-JP"/>
        </w:rPr>
        <w:tab/>
      </w:r>
      <w:r w:rsidRPr="007F21A7">
        <w:rPr>
          <w:rFonts w:hint="eastAsia"/>
          <w:lang w:eastAsia="ja-JP"/>
        </w:rPr>
        <w:t>UE#1</w:t>
      </w:r>
      <w:r w:rsidRPr="007F21A7">
        <w:t xml:space="preserve"> sends a SIP 200 (OK) response for the SIP </w:t>
      </w:r>
      <w:r w:rsidRPr="007F21A7">
        <w:rPr>
          <w:rFonts w:hint="eastAsia"/>
          <w:lang w:eastAsia="ja-JP"/>
        </w:rPr>
        <w:t xml:space="preserve">UPDATE </w:t>
      </w:r>
      <w:r w:rsidRPr="007F21A7">
        <w:t xml:space="preserve">request to </w:t>
      </w:r>
      <w:r w:rsidRPr="007F21A7">
        <w:rPr>
          <w:rFonts w:hint="eastAsia"/>
          <w:lang w:eastAsia="ja-JP"/>
        </w:rPr>
        <w:t>CAT-AS</w:t>
      </w:r>
      <w:r w:rsidRPr="007F21A7">
        <w:t>.</w:t>
      </w:r>
      <w:r>
        <w:rPr>
          <w:rFonts w:hint="eastAsia"/>
          <w:lang w:eastAsia="ja-JP"/>
        </w:rPr>
        <w:t xml:space="preserve"> UE#1 include</w:t>
      </w:r>
      <w:r>
        <w:rPr>
          <w:lang w:eastAsia="ja-JP"/>
        </w:rPr>
        <w:t>s</w:t>
      </w:r>
      <w:r>
        <w:rPr>
          <w:rFonts w:hint="eastAsia"/>
          <w:lang w:eastAsia="ja-JP"/>
        </w:rPr>
        <w:t xml:space="preserve"> a SDP answer (SDP_</w:t>
      </w:r>
      <w:r w:rsidRPr="009F423F">
        <w:rPr>
          <w:lang w:eastAsia="ja-JP"/>
        </w:rPr>
        <w:t xml:space="preserve"> </w:t>
      </w:r>
      <w:r>
        <w:rPr>
          <w:lang w:eastAsia="ja-JP"/>
        </w:rPr>
        <w:t>A_</w:t>
      </w:r>
      <w:r>
        <w:rPr>
          <w:rFonts w:hint="eastAsia"/>
          <w:lang w:eastAsia="zh-CN"/>
        </w:rPr>
        <w:t>UE1_</w:t>
      </w:r>
      <w:r>
        <w:rPr>
          <w:lang w:eastAsia="ja-JP"/>
        </w:rPr>
        <w:t>regular</w:t>
      </w:r>
      <w:r>
        <w:rPr>
          <w:rFonts w:hint="eastAsia"/>
          <w:lang w:eastAsia="ja-JP"/>
        </w:rPr>
        <w:t>) in the 200 (OK) response to the corresponding SIP UPDATE request</w:t>
      </w:r>
      <w:r w:rsidRPr="00B9646A">
        <w:t>.</w:t>
      </w:r>
    </w:p>
    <w:p w14:paraId="025B1C10" w14:textId="77777777" w:rsidR="00DB2E59" w:rsidRPr="007F21A7" w:rsidRDefault="00DB2E59" w:rsidP="00DB2E59">
      <w:pPr>
        <w:pStyle w:val="B1"/>
        <w:ind w:left="284" w:firstLine="0"/>
        <w:rPr>
          <w:b/>
          <w:bCs/>
        </w:rPr>
      </w:pPr>
      <w:bookmarkStart w:id="693" w:name="_MCCTEMPBM_CRPT84840279___2"/>
      <w:r>
        <w:rPr>
          <w:b/>
          <w:bCs/>
          <w:lang w:eastAsia="ja-JP"/>
        </w:rPr>
        <w:t>25</w:t>
      </w:r>
      <w:r w:rsidRPr="007F21A7">
        <w:rPr>
          <w:b/>
          <w:bCs/>
        </w:rPr>
        <w:t>-</w:t>
      </w:r>
      <w:r>
        <w:rPr>
          <w:b/>
          <w:bCs/>
          <w:lang w:eastAsia="ja-JP"/>
        </w:rPr>
        <w:t>26</w:t>
      </w:r>
      <w:r w:rsidRPr="007F21A7">
        <w:rPr>
          <w:b/>
          <w:bCs/>
        </w:rPr>
        <w:tab/>
        <w:t xml:space="preserve">200 (OK) response to INVITE </w:t>
      </w:r>
      <w:r w:rsidR="00B068FE">
        <w:rPr>
          <w:b/>
          <w:bCs/>
        </w:rPr>
        <w:t xml:space="preserve">request </w:t>
      </w:r>
      <w:r w:rsidRPr="007F21A7">
        <w:rPr>
          <w:b/>
          <w:bCs/>
        </w:rPr>
        <w:t>(CAT-AS to UE#1)</w:t>
      </w:r>
    </w:p>
    <w:bookmarkEnd w:id="693"/>
    <w:p w14:paraId="7C504582" w14:textId="77777777" w:rsidR="00DB2E59" w:rsidRPr="007F21A7" w:rsidRDefault="00DB2E59" w:rsidP="00DB2E59">
      <w:pPr>
        <w:pStyle w:val="B1"/>
      </w:pPr>
      <w:r>
        <w:tab/>
      </w:r>
      <w:r w:rsidRPr="007F21A7">
        <w:t xml:space="preserve">The CAT-AS </w:t>
      </w:r>
      <w:r w:rsidRPr="007F21A7">
        <w:rPr>
          <w:rFonts w:hint="eastAsia"/>
          <w:lang w:eastAsia="ja-JP"/>
        </w:rPr>
        <w:t>sends</w:t>
      </w:r>
      <w:r w:rsidRPr="007F21A7">
        <w:t xml:space="preserve"> the SIP 200 (OK) response </w:t>
      </w:r>
      <w:r w:rsidRPr="007F21A7">
        <w:rPr>
          <w:rFonts w:hint="eastAsia"/>
          <w:lang w:eastAsia="ja-JP"/>
        </w:rPr>
        <w:t xml:space="preserve">for the (initial) SIP INVITE request </w:t>
      </w:r>
      <w:r w:rsidRPr="007F21A7">
        <w:t>to UE#1.</w:t>
      </w:r>
    </w:p>
    <w:p w14:paraId="2E87992C" w14:textId="77777777" w:rsidR="00DB2E59" w:rsidRPr="007F21A7" w:rsidRDefault="00DB2E59" w:rsidP="00DB2E59">
      <w:pPr>
        <w:pStyle w:val="B1"/>
        <w:ind w:left="284" w:firstLine="0"/>
        <w:rPr>
          <w:b/>
          <w:bCs/>
        </w:rPr>
      </w:pPr>
      <w:bookmarkStart w:id="694" w:name="_MCCTEMPBM_CRPT84840280___2"/>
      <w:r w:rsidRPr="007F21A7">
        <w:rPr>
          <w:rFonts w:hint="eastAsia"/>
          <w:b/>
          <w:bCs/>
          <w:lang w:eastAsia="ja-JP"/>
        </w:rPr>
        <w:t>2</w:t>
      </w:r>
      <w:r>
        <w:rPr>
          <w:b/>
          <w:bCs/>
          <w:lang w:eastAsia="ja-JP"/>
        </w:rPr>
        <w:t>7</w:t>
      </w:r>
      <w:r w:rsidRPr="007F21A7">
        <w:rPr>
          <w:b/>
          <w:bCs/>
        </w:rPr>
        <w:t>-</w:t>
      </w:r>
      <w:r>
        <w:rPr>
          <w:rFonts w:hint="eastAsia"/>
          <w:b/>
          <w:bCs/>
          <w:lang w:eastAsia="zh-CN"/>
        </w:rPr>
        <w:t>28</w:t>
      </w:r>
      <w:r>
        <w:rPr>
          <w:b/>
          <w:bCs/>
          <w:lang w:eastAsia="ja-JP"/>
        </w:rPr>
        <w:tab/>
      </w:r>
      <w:r w:rsidRPr="007F21A7">
        <w:rPr>
          <w:b/>
          <w:bCs/>
        </w:rPr>
        <w:t xml:space="preserve">ACK request (UE#1 to </w:t>
      </w:r>
      <w:r w:rsidRPr="007F21A7">
        <w:rPr>
          <w:rFonts w:hint="eastAsia"/>
          <w:b/>
          <w:bCs/>
          <w:lang w:eastAsia="ja-JP"/>
        </w:rPr>
        <w:t>CAT-AS</w:t>
      </w:r>
      <w:r w:rsidRPr="007F21A7">
        <w:rPr>
          <w:b/>
          <w:bCs/>
        </w:rPr>
        <w:t>)</w:t>
      </w:r>
    </w:p>
    <w:bookmarkEnd w:id="694"/>
    <w:p w14:paraId="230BEAA7" w14:textId="77777777" w:rsidR="00DB2E59" w:rsidRPr="007F21A7" w:rsidRDefault="00DB2E59" w:rsidP="00DB2E59">
      <w:pPr>
        <w:pStyle w:val="B1"/>
      </w:pPr>
      <w:r>
        <w:tab/>
      </w:r>
      <w:r w:rsidRPr="007F21A7">
        <w:t xml:space="preserve">UE#1 sends a SIP ACK request, which acknowledges the SIP 200 (OK) final response, to </w:t>
      </w:r>
      <w:r w:rsidRPr="007F21A7">
        <w:rPr>
          <w:rFonts w:hint="eastAsia"/>
          <w:lang w:eastAsia="ja-JP"/>
        </w:rPr>
        <w:t>CAT-AS</w:t>
      </w:r>
      <w:r w:rsidRPr="007F21A7">
        <w:t>.</w:t>
      </w:r>
    </w:p>
    <w:p w14:paraId="1B35CEF4" w14:textId="77777777" w:rsidR="00DB2E59" w:rsidRPr="007F21A7" w:rsidRDefault="00DB2E59" w:rsidP="00DB2E59">
      <w:pPr>
        <w:pStyle w:val="B1"/>
        <w:ind w:left="284" w:firstLine="0"/>
        <w:rPr>
          <w:b/>
          <w:bCs/>
        </w:rPr>
      </w:pPr>
      <w:bookmarkStart w:id="695" w:name="_MCCTEMPBM_CRPT84840281___2"/>
      <w:r w:rsidRPr="007F21A7">
        <w:rPr>
          <w:rFonts w:hint="eastAsia"/>
          <w:b/>
          <w:bCs/>
          <w:lang w:eastAsia="ja-JP"/>
        </w:rPr>
        <w:t>2</w:t>
      </w:r>
      <w:r>
        <w:rPr>
          <w:b/>
          <w:bCs/>
          <w:lang w:eastAsia="ja-JP"/>
        </w:rPr>
        <w:t>9</w:t>
      </w:r>
      <w:r w:rsidRPr="007F21A7">
        <w:rPr>
          <w:b/>
          <w:bCs/>
        </w:rPr>
        <w:t>-</w:t>
      </w:r>
      <w:r>
        <w:rPr>
          <w:b/>
          <w:bCs/>
          <w:lang w:eastAsia="ja-JP"/>
        </w:rPr>
        <w:t>30</w:t>
      </w:r>
      <w:r>
        <w:rPr>
          <w:b/>
          <w:bCs/>
          <w:lang w:eastAsia="ja-JP"/>
        </w:rPr>
        <w:tab/>
      </w:r>
      <w:r w:rsidRPr="007F21A7">
        <w:rPr>
          <w:b/>
          <w:bCs/>
        </w:rPr>
        <w:t>ACK request (</w:t>
      </w:r>
      <w:r w:rsidRPr="007F21A7">
        <w:rPr>
          <w:rFonts w:hint="eastAsia"/>
          <w:b/>
          <w:bCs/>
          <w:lang w:eastAsia="ja-JP"/>
        </w:rPr>
        <w:t>CAT-AS to UE#2</w:t>
      </w:r>
      <w:r w:rsidRPr="007F21A7">
        <w:rPr>
          <w:b/>
          <w:bCs/>
        </w:rPr>
        <w:t>)</w:t>
      </w:r>
    </w:p>
    <w:bookmarkEnd w:id="695"/>
    <w:p w14:paraId="7A5128A6" w14:textId="77777777" w:rsidR="00DB2E59" w:rsidRDefault="00DB2E59" w:rsidP="00DB2E59">
      <w:pPr>
        <w:pStyle w:val="B1"/>
        <w:rPr>
          <w:lang w:eastAsia="ja-JP"/>
        </w:rPr>
      </w:pPr>
      <w:r>
        <w:rPr>
          <w:lang w:eastAsia="ja-JP"/>
        </w:rPr>
        <w:tab/>
      </w:r>
      <w:r w:rsidRPr="007F21A7">
        <w:rPr>
          <w:rFonts w:hint="eastAsia"/>
          <w:lang w:eastAsia="ja-JP"/>
        </w:rPr>
        <w:t>CAT-AS</w:t>
      </w:r>
      <w:r w:rsidRPr="007F21A7">
        <w:t xml:space="preserve"> sends a SIP ACK request, which acknowledges the SIP 200 (OK) final response</w:t>
      </w:r>
      <w:r>
        <w:t xml:space="preserve"> (step 19)</w:t>
      </w:r>
      <w:r w:rsidRPr="007F21A7">
        <w:t xml:space="preserve">, </w:t>
      </w:r>
      <w:r>
        <w:t>with SDP answer (SDP_A_</w:t>
      </w:r>
      <w:r>
        <w:rPr>
          <w:rFonts w:hint="eastAsia"/>
          <w:lang w:eastAsia="zh-CN"/>
        </w:rPr>
        <w:t>UE1_</w:t>
      </w:r>
      <w:r>
        <w:t xml:space="preserve">regular) </w:t>
      </w:r>
      <w:r w:rsidRPr="007F21A7">
        <w:t xml:space="preserve">to </w:t>
      </w:r>
      <w:r w:rsidRPr="007F21A7">
        <w:rPr>
          <w:rFonts w:hint="eastAsia"/>
          <w:lang w:eastAsia="ja-JP"/>
        </w:rPr>
        <w:t>UE#2</w:t>
      </w:r>
      <w:r w:rsidRPr="007F21A7">
        <w:t>.</w:t>
      </w:r>
    </w:p>
    <w:p w14:paraId="1691697C" w14:textId="77777777" w:rsidR="006B0869" w:rsidRPr="007F21A7" w:rsidRDefault="006B0869" w:rsidP="006B0869">
      <w:pPr>
        <w:pStyle w:val="Heading2"/>
        <w:rPr>
          <w:lang w:eastAsia="ja-JP"/>
        </w:rPr>
      </w:pPr>
      <w:bookmarkStart w:id="696" w:name="_Toc20131442"/>
      <w:bookmarkStart w:id="697" w:name="_Toc36122569"/>
      <w:bookmarkStart w:id="698" w:name="_Toc45183268"/>
      <w:bookmarkStart w:id="699" w:name="_Toc45696709"/>
      <w:bookmarkStart w:id="700" w:name="_Toc163140033"/>
      <w:r w:rsidRPr="007F21A7">
        <w:t>A.</w:t>
      </w:r>
      <w:r>
        <w:rPr>
          <w:lang w:eastAsia="ja-JP"/>
        </w:rPr>
        <w:t>5.</w:t>
      </w:r>
      <w:r w:rsidR="008E1142">
        <w:rPr>
          <w:lang w:eastAsia="ja-JP"/>
        </w:rPr>
        <w:t>3</w:t>
      </w:r>
      <w:r w:rsidRPr="007F21A7">
        <w:tab/>
        <w:t xml:space="preserve">CAT when UE#1 </w:t>
      </w:r>
      <w:r>
        <w:rPr>
          <w:rFonts w:hint="eastAsia"/>
          <w:lang w:eastAsia="ja-JP"/>
        </w:rPr>
        <w:t>does not have required resources available while</w:t>
      </w:r>
      <w:r w:rsidRPr="007F21A7">
        <w:t xml:space="preserve"> UE#2 ha</w:t>
      </w:r>
      <w:r>
        <w:rPr>
          <w:rFonts w:hint="eastAsia"/>
          <w:lang w:eastAsia="ja-JP"/>
        </w:rPr>
        <w:t>s</w:t>
      </w:r>
      <w:r w:rsidRPr="007F21A7">
        <w:t xml:space="preserve"> resources available</w:t>
      </w:r>
      <w:bookmarkEnd w:id="696"/>
      <w:bookmarkEnd w:id="697"/>
      <w:bookmarkEnd w:id="698"/>
      <w:bookmarkEnd w:id="699"/>
      <w:bookmarkEnd w:id="700"/>
    </w:p>
    <w:p w14:paraId="63887337" w14:textId="77777777" w:rsidR="006B0869" w:rsidRDefault="006B0869" w:rsidP="006B0869">
      <w:pPr>
        <w:rPr>
          <w:lang w:eastAsia="ja-JP"/>
        </w:rPr>
      </w:pPr>
      <w:r w:rsidRPr="000B7EB4">
        <w:rPr>
          <w:rFonts w:hint="eastAsia"/>
        </w:rPr>
        <w:t>F</w:t>
      </w:r>
      <w:r w:rsidR="008E1142">
        <w:rPr>
          <w:rFonts w:hint="eastAsia"/>
          <w:lang w:eastAsia="ja-JP"/>
        </w:rPr>
        <w:t>igure</w:t>
      </w:r>
      <w:r w:rsidR="00E81604">
        <w:rPr>
          <w:lang w:eastAsia="ja-JP"/>
        </w:rPr>
        <w:t> </w:t>
      </w:r>
      <w:r w:rsidR="008E1142">
        <w:rPr>
          <w:rFonts w:hint="eastAsia"/>
          <w:lang w:eastAsia="ja-JP"/>
        </w:rPr>
        <w:t>A.5.</w:t>
      </w:r>
      <w:r w:rsidR="008E1142">
        <w:rPr>
          <w:lang w:eastAsia="ja-JP"/>
        </w:rPr>
        <w:t>3</w:t>
      </w:r>
      <w:r>
        <w:rPr>
          <w:rFonts w:hint="eastAsia"/>
          <w:lang w:eastAsia="ja-JP"/>
        </w:rPr>
        <w:t>-1 shows an example call flow for CAT when UE#1 does not have required resources available and UE#2 have resources available.</w:t>
      </w:r>
    </w:p>
    <w:p w14:paraId="04B8F587" w14:textId="77777777" w:rsidR="006B0869" w:rsidRPr="00A234DE" w:rsidRDefault="006B0869" w:rsidP="006B0869">
      <w:pPr>
        <w:rPr>
          <w:lang w:eastAsia="ja-JP"/>
        </w:rPr>
      </w:pPr>
    </w:p>
    <w:bookmarkStart w:id="701" w:name="_MCCTEMPBM_CRPT84840282___7"/>
    <w:p w14:paraId="46AFE8C6" w14:textId="77777777" w:rsidR="00FF0058" w:rsidRDefault="00B068FE" w:rsidP="000C2A4B">
      <w:pPr>
        <w:pStyle w:val="TH"/>
      </w:pPr>
      <w:r>
        <w:object w:dxaOrig="12194" w:dyaOrig="17029" w14:anchorId="5E6EFC9D">
          <v:shape id="_x0000_i1035" type="#_x0000_t75" style="width:446.25pt;height:623.25pt" o:ole="">
            <v:imagedata r:id="rId29" o:title=""/>
          </v:shape>
          <o:OLEObject Type="Embed" ProgID="Visio.Drawing.11" ShapeID="_x0000_i1035" DrawAspect="Content" ObjectID="_1781410671" r:id="rId30"/>
        </w:object>
      </w:r>
    </w:p>
    <w:bookmarkEnd w:id="701"/>
    <w:p w14:paraId="6581DEA0" w14:textId="77777777" w:rsidR="006B0869" w:rsidRPr="007F21A7" w:rsidRDefault="006B0869" w:rsidP="006B0869">
      <w:pPr>
        <w:pStyle w:val="TF"/>
        <w:rPr>
          <w:lang w:eastAsia="ja-JP"/>
        </w:rPr>
      </w:pPr>
      <w:r w:rsidRPr="007F21A7">
        <w:t>Figure</w:t>
      </w:r>
      <w:r w:rsidR="00E81604">
        <w:t> </w:t>
      </w:r>
      <w:r w:rsidRPr="007F21A7">
        <w:t>A.</w:t>
      </w:r>
      <w:r>
        <w:rPr>
          <w:lang w:eastAsia="ja-JP"/>
        </w:rPr>
        <w:t>5.</w:t>
      </w:r>
      <w:r w:rsidR="008E1142">
        <w:rPr>
          <w:lang w:eastAsia="ja-JP"/>
        </w:rPr>
        <w:t>3</w:t>
      </w:r>
      <w:r w:rsidRPr="007F21A7">
        <w:t xml:space="preserve">-1: CAT, </w:t>
      </w:r>
      <w:r>
        <w:rPr>
          <w:rFonts w:hint="eastAsia"/>
          <w:lang w:eastAsia="ja-JP"/>
        </w:rPr>
        <w:t>UE#1 does not have required resources available</w:t>
      </w:r>
    </w:p>
    <w:p w14:paraId="42469324" w14:textId="77777777" w:rsidR="006B0869" w:rsidRPr="007F21A7" w:rsidRDefault="006B0869" w:rsidP="006B0869">
      <w:pPr>
        <w:pStyle w:val="B1"/>
        <w:ind w:left="285" w:firstLine="0"/>
        <w:rPr>
          <w:b/>
          <w:bCs/>
          <w:lang w:eastAsia="ja-JP"/>
        </w:rPr>
      </w:pPr>
      <w:bookmarkStart w:id="702" w:name="_MCCTEMPBM_CRPT84840283___2"/>
      <w:r w:rsidRPr="007F21A7">
        <w:rPr>
          <w:b/>
        </w:rPr>
        <w:t>1</w:t>
      </w:r>
      <w:r w:rsidR="001237B8">
        <w:rPr>
          <w:b/>
        </w:rPr>
        <w:tab/>
      </w:r>
      <w:r w:rsidRPr="007F21A7">
        <w:rPr>
          <w:b/>
        </w:rPr>
        <w:t>INVITE request (UE#1 to CAT-AS) see example in table</w:t>
      </w:r>
      <w:r w:rsidR="00E81604">
        <w:rPr>
          <w:b/>
        </w:rPr>
        <w:t> </w:t>
      </w:r>
      <w:r w:rsidRPr="007F21A7">
        <w:rPr>
          <w:b/>
        </w:rPr>
        <w:t>A.</w:t>
      </w:r>
      <w:r>
        <w:rPr>
          <w:b/>
          <w:lang w:eastAsia="ja-JP"/>
        </w:rPr>
        <w:t>5.</w:t>
      </w:r>
      <w:r w:rsidR="008E1142">
        <w:rPr>
          <w:b/>
          <w:lang w:eastAsia="ja-JP"/>
        </w:rPr>
        <w:t>3</w:t>
      </w:r>
      <w:r w:rsidRPr="007F21A7">
        <w:rPr>
          <w:b/>
        </w:rPr>
        <w:t>-</w:t>
      </w:r>
      <w:r w:rsidRPr="007F21A7">
        <w:rPr>
          <w:rFonts w:hint="eastAsia"/>
          <w:b/>
          <w:lang w:eastAsia="ja-JP"/>
        </w:rPr>
        <w:t>1</w:t>
      </w:r>
    </w:p>
    <w:bookmarkEnd w:id="702"/>
    <w:p w14:paraId="28879EF3" w14:textId="77777777" w:rsidR="006B0869" w:rsidRPr="007F21A7" w:rsidRDefault="006B0869" w:rsidP="006B0869">
      <w:pPr>
        <w:pStyle w:val="B1"/>
      </w:pPr>
      <w:r>
        <w:tab/>
      </w:r>
      <w:r w:rsidRPr="007F21A7">
        <w:t>UE#1 sends a SIP INVITE request to the intermediate IM CN subsy</w:t>
      </w:r>
      <w:r w:rsidR="001237B8">
        <w:t>s</w:t>
      </w:r>
      <w:r w:rsidRPr="007F21A7">
        <w:t>tem.</w:t>
      </w:r>
    </w:p>
    <w:p w14:paraId="75E9A611" w14:textId="77777777" w:rsidR="006B0869" w:rsidRPr="007F21A7" w:rsidRDefault="006B0869" w:rsidP="006B0869">
      <w:pPr>
        <w:pStyle w:val="TH"/>
      </w:pPr>
      <w:r w:rsidRPr="007F21A7">
        <w:lastRenderedPageBreak/>
        <w:t>Table</w:t>
      </w:r>
      <w:r w:rsidR="00E81604">
        <w:t> </w:t>
      </w:r>
      <w:r w:rsidRPr="007F21A7">
        <w:t>A.</w:t>
      </w:r>
      <w:r>
        <w:rPr>
          <w:lang w:eastAsia="ja-JP"/>
        </w:rPr>
        <w:t>5.</w:t>
      </w:r>
      <w:r w:rsidR="008E1142">
        <w:rPr>
          <w:lang w:eastAsia="ja-JP"/>
        </w:rPr>
        <w:t>3</w:t>
      </w:r>
      <w:r w:rsidRPr="007F21A7">
        <w:t>-</w:t>
      </w:r>
      <w:r w:rsidRPr="007F21A7">
        <w:rPr>
          <w:rFonts w:hint="eastAsia"/>
          <w:lang w:eastAsia="ja-JP"/>
        </w:rPr>
        <w:t>1</w:t>
      </w:r>
      <w:r w:rsidRPr="007F21A7">
        <w:t>: INVITE request (UE#1 to CAT-AS)</w:t>
      </w:r>
    </w:p>
    <w:p w14:paraId="1F94D98E"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bookmarkStart w:id="703" w:name="_MCCTEMPBM_CRPT84840284___2"/>
      <w:r w:rsidRPr="007F21A7">
        <w:t>INVITE tel:+1-212-555-2222 SIP/2.0</w:t>
      </w:r>
    </w:p>
    <w:p w14:paraId="2C6AEE56"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Via: SIP/2.0/UDP [5555::aaa:bbb:ccc:ddd]:1357;comp=sigcomp;branch=z9hG4bKnashds7</w:t>
      </w:r>
    </w:p>
    <w:p w14:paraId="1D46133D"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Max-Forwards: 70</w:t>
      </w:r>
    </w:p>
    <w:p w14:paraId="245CD544"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Route: &lt;sip:pcscf1.visited1.net:7531;lr;comp=sigcomp&gt;, &lt;sip:scscf1.home1.net;lr&gt;</w:t>
      </w:r>
    </w:p>
    <w:p w14:paraId="186E5DD5"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P-Preferred-Identity: "John Doe" &lt;sip:user1_public1@home1.net&gt;</w:t>
      </w:r>
    </w:p>
    <w:p w14:paraId="5D127CD5"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P-Access-Network-Info: 3GPP-UTRAN-TDD; utran-cell-id-3gpp=234151D0FCE11</w:t>
      </w:r>
    </w:p>
    <w:p w14:paraId="294BEA05"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P-Preferred-Service</w:t>
      </w:r>
      <w:r w:rsidRPr="007F21A7">
        <w:rPr>
          <w:rFonts w:cs="CG Times (WN)"/>
        </w:rPr>
        <w:t xml:space="preserve">: </w:t>
      </w:r>
      <w:r w:rsidRPr="007F21A7">
        <w:t>urn:urn-</w:t>
      </w:r>
      <w:r w:rsidR="00217A73">
        <w:t>7</w:t>
      </w:r>
      <w:r w:rsidRPr="007F21A7">
        <w:t>:3gpp-service.ims.icsi.mmtel</w:t>
      </w:r>
    </w:p>
    <w:p w14:paraId="605D9835"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Accept-Contact: *;+g.3gpp.icsi</w:t>
      </w:r>
      <w:r>
        <w:t>-</w:t>
      </w:r>
      <w:r w:rsidRPr="007F21A7">
        <w:t>ref="urn%3Aurn-</w:t>
      </w:r>
      <w:r w:rsidR="00487A39">
        <w:t>7</w:t>
      </w:r>
      <w:r w:rsidRPr="007F21A7">
        <w:t>%3gpp-service.ims.icsi.mmtel"</w:t>
      </w:r>
    </w:p>
    <w:p w14:paraId="01A513A8"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Privacy: none</w:t>
      </w:r>
    </w:p>
    <w:p w14:paraId="34EFC4D0" w14:textId="77777777" w:rsidR="006B0869" w:rsidRPr="007F21A7" w:rsidDel="006B1478"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rsidDel="006B1478">
        <w:t>P-Early-Media: supported</w:t>
      </w:r>
    </w:p>
    <w:p w14:paraId="6D5E1C8E"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From: &lt;sip:user1_public1@home1.net&gt;;tag=171828</w:t>
      </w:r>
    </w:p>
    <w:p w14:paraId="4E7A5362"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To: &lt;tel:+1-212-555-2222&gt;</w:t>
      </w:r>
    </w:p>
    <w:p w14:paraId="45DDA61A"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 xml:space="preserve">Call-ID: cb03a0s09a2sdfglkj490333 </w:t>
      </w:r>
    </w:p>
    <w:p w14:paraId="633A0291"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Cseq: 127 INVITE</w:t>
      </w:r>
    </w:p>
    <w:p w14:paraId="43816DAF" w14:textId="77777777" w:rsidR="006B0869"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Require: sec-agree</w:t>
      </w:r>
    </w:p>
    <w:p w14:paraId="5759B9D3" w14:textId="77777777" w:rsidR="006B0869" w:rsidRPr="007F21A7" w:rsidRDefault="00904A56" w:rsidP="006B0869">
      <w:pPr>
        <w:pStyle w:val="PL"/>
        <w:pBdr>
          <w:top w:val="single" w:sz="4" w:space="1" w:color="auto"/>
          <w:left w:val="single" w:sz="4" w:space="4" w:color="auto"/>
          <w:bottom w:val="single" w:sz="4" w:space="1" w:color="auto"/>
          <w:right w:val="single" w:sz="4" w:space="4" w:color="auto"/>
        </w:pBdr>
        <w:ind w:left="850" w:right="284" w:hanging="283"/>
      </w:pPr>
      <w:r>
        <w:t>Recv-Info: infoDtmf</w:t>
      </w:r>
    </w:p>
    <w:p w14:paraId="283AB908"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F21A7">
        <w:rPr>
          <w:snapToGrid w:val="0"/>
        </w:rPr>
        <w:t>Supported: precondition, 100rel, gruu, 199</w:t>
      </w:r>
      <w:r w:rsidRPr="007F21A7" w:rsidDel="006B1478">
        <w:rPr>
          <w:snapToGrid w:val="0"/>
        </w:rPr>
        <w:t xml:space="preserve"> </w:t>
      </w:r>
    </w:p>
    <w:p w14:paraId="6FD93887"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Proxy-Require: sec-agree</w:t>
      </w:r>
    </w:p>
    <w:p w14:paraId="7B5A7DF6"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Security-Verify: ipsec-3gpp; q=0.1; alg=hmac-sha-1-96; spi-c=98765432; spi-s=87654321; port-c=8642; port-s=7531</w:t>
      </w:r>
    </w:p>
    <w:p w14:paraId="599F4E5C"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Contact: &lt;sip:</w:t>
      </w:r>
      <w:r w:rsidRPr="00F605F6">
        <w:rPr>
          <w:rFonts w:cs="Courier New"/>
          <w:snapToGrid w:val="0"/>
          <w:szCs w:val="16"/>
        </w:rPr>
        <w:t>user1_public1@home1.net</w:t>
      </w:r>
      <w:r w:rsidRPr="007F21A7">
        <w:t>;</w:t>
      </w:r>
      <w:r w:rsidRPr="007F21A7">
        <w:rPr>
          <w:rFonts w:eastAsia="PMingLiU" w:cs="Courier New"/>
          <w:lang w:eastAsia="zh-TW"/>
        </w:rPr>
        <w:t>gr=urn:uuid:f81d4fae-7dec-11d0-a765-00a0c91e6bf6</w:t>
      </w:r>
      <w:r w:rsidRPr="00013A09">
        <w:t xml:space="preserve"> </w:t>
      </w:r>
      <w:r w:rsidRPr="007F21A7">
        <w:t>&gt;</w:t>
      </w:r>
      <w:r w:rsidRPr="007F21A7">
        <w:rPr>
          <w:rFonts w:eastAsia="PMingLiU" w:cs="Courier New"/>
          <w:lang w:eastAsia="zh-TW"/>
        </w:rPr>
        <w:t>;</w:t>
      </w:r>
      <w:r w:rsidRPr="007F21A7">
        <w:t>+g.3gpp.icsi</w:t>
      </w:r>
      <w:r>
        <w:t>-</w:t>
      </w:r>
      <w:r w:rsidRPr="007F21A7">
        <w:t>ref="urn%3Aurn-</w:t>
      </w:r>
      <w:r w:rsidR="002C3622">
        <w:t>7</w:t>
      </w:r>
      <w:r w:rsidRPr="007F21A7">
        <w:t>%3gpp-service.ims.icsi.mmtel"</w:t>
      </w:r>
    </w:p>
    <w:p w14:paraId="4F8E1356"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1888A402" w14:textId="77777777" w:rsidR="006B0869" w:rsidRPr="00E54541"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Pr>
          <w:snapToGrid w:val="0"/>
        </w:rPr>
        <w:t>Accept:application/sdp, application/3gpp-ims+xml</w:t>
      </w:r>
    </w:p>
    <w:p w14:paraId="4D08AB6E" w14:textId="77777777" w:rsidR="006B0869" w:rsidRPr="00C61269"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C61269">
        <w:t xml:space="preserve">Content-Type: application/sdp </w:t>
      </w:r>
    </w:p>
    <w:p w14:paraId="60A57878" w14:textId="77777777" w:rsidR="006B0869" w:rsidRPr="00C61269"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C61269">
        <w:t>Content-Length: (…)</w:t>
      </w:r>
    </w:p>
    <w:p w14:paraId="470B87CF" w14:textId="77777777" w:rsidR="006B0869" w:rsidRPr="00C61269" w:rsidRDefault="006B0869" w:rsidP="006B0869">
      <w:pPr>
        <w:pStyle w:val="PL"/>
        <w:pBdr>
          <w:top w:val="single" w:sz="4" w:space="1" w:color="auto"/>
          <w:left w:val="single" w:sz="4" w:space="4" w:color="auto"/>
          <w:bottom w:val="single" w:sz="4" w:space="1" w:color="auto"/>
          <w:right w:val="single" w:sz="4" w:space="4" w:color="auto"/>
        </w:pBdr>
        <w:ind w:left="850" w:right="284" w:hanging="283"/>
      </w:pPr>
    </w:p>
    <w:p w14:paraId="2065DF7A"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it-IT"/>
        </w:rPr>
      </w:pPr>
      <w:r w:rsidRPr="007F21A7">
        <w:rPr>
          <w:lang w:val="it-IT"/>
        </w:rPr>
        <w:t>v=0</w:t>
      </w:r>
    </w:p>
    <w:p w14:paraId="7F3B0589"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it-IT"/>
        </w:rPr>
      </w:pPr>
      <w:r w:rsidRPr="007F21A7">
        <w:rPr>
          <w:lang w:val="it-IT"/>
        </w:rPr>
        <w:t>o=- 2987933615 2987933615 IN IP6 5555::aaa:bbb:ccc:ddd</w:t>
      </w:r>
    </w:p>
    <w:p w14:paraId="16505E25"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s=-</w:t>
      </w:r>
    </w:p>
    <w:p w14:paraId="24387135"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7F21A7">
        <w:rPr>
          <w:lang w:val="en-US"/>
        </w:rPr>
        <w:t xml:space="preserve">c=IN IP6 5555::aaa:bbb:ccc:ddd </w:t>
      </w:r>
    </w:p>
    <w:p w14:paraId="245BC7D6"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t=0 0</w:t>
      </w:r>
    </w:p>
    <w:p w14:paraId="700E1E74"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m=video 3400 RTP/AVP 98</w:t>
      </w:r>
    </w:p>
    <w:p w14:paraId="68B32D71"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de-DE"/>
        </w:rPr>
      </w:pPr>
      <w:r w:rsidRPr="00895344">
        <w:rPr>
          <w:rFonts w:cs="Courier New"/>
          <w:szCs w:val="16"/>
          <w:lang w:val="de-DE"/>
        </w:rPr>
        <w:t>a=tcap:1 RTP/AVPF</w:t>
      </w:r>
    </w:p>
    <w:p w14:paraId="3CE33812"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de-DE"/>
        </w:rPr>
      </w:pPr>
      <w:r w:rsidRPr="00895344">
        <w:rPr>
          <w:rFonts w:cs="Courier New"/>
          <w:szCs w:val="16"/>
          <w:lang w:val="de-DE"/>
        </w:rPr>
        <w:t>a=pcfg:1 t=1</w:t>
      </w:r>
    </w:p>
    <w:p w14:paraId="73EAD337"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de-DE"/>
        </w:rPr>
      </w:pPr>
      <w:r w:rsidRPr="00895344">
        <w:rPr>
          <w:lang w:val="de-DE"/>
        </w:rPr>
        <w:t>b=AS:75</w:t>
      </w:r>
    </w:p>
    <w:p w14:paraId="12B5EC87"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de-DE" w:eastAsia="ja-JP"/>
        </w:rPr>
      </w:pPr>
      <w:r w:rsidRPr="00895344">
        <w:rPr>
          <w:lang w:val="de-DE"/>
        </w:rPr>
        <w:t xml:space="preserve">a=curr:qos local </w:t>
      </w:r>
      <w:r w:rsidRPr="00895344">
        <w:rPr>
          <w:rFonts w:hint="eastAsia"/>
          <w:lang w:val="de-DE" w:eastAsia="ja-JP"/>
        </w:rPr>
        <w:t>none</w:t>
      </w:r>
    </w:p>
    <w:p w14:paraId="683FC125"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de-DE"/>
        </w:rPr>
      </w:pPr>
      <w:r w:rsidRPr="00895344">
        <w:rPr>
          <w:lang w:val="de-DE"/>
        </w:rPr>
        <w:t>a=curr:qos remote none</w:t>
      </w:r>
    </w:p>
    <w:p w14:paraId="70E19AEE"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de-DE"/>
        </w:rPr>
      </w:pPr>
      <w:r w:rsidRPr="00895344">
        <w:rPr>
          <w:lang w:val="de-DE"/>
        </w:rPr>
        <w:t>a=des:qos mandatory local sendrecv</w:t>
      </w:r>
    </w:p>
    <w:p w14:paraId="1A018B48" w14:textId="77777777" w:rsidR="006B0869" w:rsidRPr="00FF0058"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de-DE"/>
        </w:rPr>
      </w:pPr>
      <w:r w:rsidRPr="00FF0058">
        <w:rPr>
          <w:lang w:val="de-DE"/>
        </w:rPr>
        <w:t>a=des:qos none remote sendrecv</w:t>
      </w:r>
    </w:p>
    <w:p w14:paraId="48491582" w14:textId="77777777" w:rsidR="006B0869" w:rsidRPr="00FF0058"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de-DE"/>
        </w:rPr>
      </w:pPr>
      <w:r w:rsidRPr="00FF0058">
        <w:rPr>
          <w:lang w:val="de-DE"/>
        </w:rPr>
        <w:t>a=rtpmap:98 H263</w:t>
      </w:r>
    </w:p>
    <w:p w14:paraId="36CAF997" w14:textId="77777777" w:rsidR="006B0869" w:rsidRPr="00FF0058"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de-DE"/>
        </w:rPr>
      </w:pPr>
      <w:r w:rsidRPr="00FF0058">
        <w:rPr>
          <w:lang w:val="de-DE"/>
        </w:rPr>
        <w:t>a=fmtp:98 profile-level-id=0</w:t>
      </w:r>
    </w:p>
    <w:p w14:paraId="23D5D5C5"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m=audio 3456 RTP/AVP 97 96</w:t>
      </w:r>
    </w:p>
    <w:p w14:paraId="5D76BE15" w14:textId="77777777" w:rsidR="006B0869" w:rsidRPr="00F41971" w:rsidRDefault="006B0869" w:rsidP="006B0869">
      <w:pPr>
        <w:pStyle w:val="PL"/>
        <w:pBdr>
          <w:top w:val="single" w:sz="4" w:space="1" w:color="auto"/>
          <w:left w:val="single" w:sz="4" w:space="4" w:color="auto"/>
          <w:bottom w:val="single" w:sz="4" w:space="1" w:color="auto"/>
          <w:right w:val="single" w:sz="4" w:space="4" w:color="auto"/>
        </w:pBdr>
        <w:ind w:left="850" w:right="284" w:hanging="283"/>
        <w:rPr>
          <w:rFonts w:cs="Courier New"/>
          <w:szCs w:val="16"/>
        </w:rPr>
      </w:pPr>
      <w:r w:rsidRPr="00F41971">
        <w:rPr>
          <w:rFonts w:cs="Courier New"/>
          <w:szCs w:val="16"/>
        </w:rPr>
        <w:t>a=tcap:1 RTP/AVPF</w:t>
      </w:r>
    </w:p>
    <w:p w14:paraId="2F670B77" w14:textId="77777777" w:rsidR="006B0869" w:rsidRPr="00F41971" w:rsidRDefault="006B0869" w:rsidP="006B0869">
      <w:pPr>
        <w:pStyle w:val="PL"/>
        <w:pBdr>
          <w:top w:val="single" w:sz="4" w:space="1" w:color="auto"/>
          <w:left w:val="single" w:sz="4" w:space="4" w:color="auto"/>
          <w:bottom w:val="single" w:sz="4" w:space="1" w:color="auto"/>
          <w:right w:val="single" w:sz="4" w:space="4" w:color="auto"/>
        </w:pBdr>
        <w:ind w:left="850" w:right="284" w:hanging="283"/>
        <w:rPr>
          <w:rFonts w:cs="Courier New"/>
          <w:szCs w:val="16"/>
        </w:rPr>
      </w:pPr>
      <w:r w:rsidRPr="00F41971">
        <w:rPr>
          <w:rFonts w:cs="Courier New"/>
          <w:szCs w:val="16"/>
        </w:rPr>
        <w:t>a=pcfg:1 t=1</w:t>
      </w:r>
    </w:p>
    <w:p w14:paraId="1F2F93EC"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b=AS:25.4</w:t>
      </w:r>
    </w:p>
    <w:p w14:paraId="7F4A8758"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895344">
        <w:rPr>
          <w:lang w:val="en-US"/>
        </w:rPr>
        <w:t xml:space="preserve">a=curr:qos local </w:t>
      </w:r>
      <w:r w:rsidRPr="00895344">
        <w:rPr>
          <w:rFonts w:hint="eastAsia"/>
          <w:lang w:val="en-US" w:eastAsia="ja-JP"/>
        </w:rPr>
        <w:t>none</w:t>
      </w:r>
    </w:p>
    <w:p w14:paraId="6937272A"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a=curr:qos remote none</w:t>
      </w:r>
    </w:p>
    <w:p w14:paraId="03E65B31"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a=des:qos mandatory local sendrecv</w:t>
      </w:r>
    </w:p>
    <w:p w14:paraId="37450D9D" w14:textId="77777777" w:rsidR="006B0869" w:rsidRPr="008876CC"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8876CC">
        <w:rPr>
          <w:lang w:val="en-US"/>
        </w:rPr>
        <w:t>a=des:qos none remote sendrecv</w:t>
      </w:r>
    </w:p>
    <w:p w14:paraId="6F281D51"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 xml:space="preserve">a=rtpmap:97 AMR </w:t>
      </w:r>
    </w:p>
    <w:p w14:paraId="70F9B218" w14:textId="77777777" w:rsidR="006B0869" w:rsidRPr="00E314AC"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E314AC">
        <w:rPr>
          <w:lang w:val="en-US"/>
        </w:rPr>
        <w:t>a=fmtp:97 mode-set=0,2,5,7; maxframes=2</w:t>
      </w:r>
    </w:p>
    <w:p w14:paraId="363244B8"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703"/>
    <w:p w14:paraId="41832661" w14:textId="77777777" w:rsidR="006B0869" w:rsidRPr="007F21A7" w:rsidRDefault="006B0869" w:rsidP="006B0869"/>
    <w:p w14:paraId="5F64216A" w14:textId="77777777" w:rsidR="006B0869" w:rsidRPr="007F21A7" w:rsidRDefault="006B0869" w:rsidP="006B0869">
      <w:pPr>
        <w:pStyle w:val="EX"/>
        <w:keepLines w:val="0"/>
        <w:rPr>
          <w:lang w:eastAsia="ja-JP"/>
        </w:rPr>
      </w:pPr>
      <w:r w:rsidRPr="007F21A7">
        <w:rPr>
          <w:b/>
        </w:rPr>
        <w:t>Supported:</w:t>
      </w:r>
      <w:r w:rsidRPr="007F21A7">
        <w:tab/>
        <w:t xml:space="preserve">The UE indicates support for </w:t>
      </w:r>
      <w:r>
        <w:t xml:space="preserve">GRUU, 199 responses, </w:t>
      </w:r>
      <w:r w:rsidRPr="007F21A7">
        <w:t>reliable provisional responses and preconditions.</w:t>
      </w:r>
    </w:p>
    <w:p w14:paraId="1F62D8F8" w14:textId="77777777" w:rsidR="006B0869" w:rsidRPr="007F21A7" w:rsidRDefault="006B0869" w:rsidP="006B0869">
      <w:pPr>
        <w:pStyle w:val="EX"/>
        <w:keepLines w:val="0"/>
        <w:rPr>
          <w:lang w:eastAsia="ja-JP"/>
        </w:rPr>
      </w:pPr>
      <w:r w:rsidRPr="007F21A7">
        <w:rPr>
          <w:b/>
        </w:rPr>
        <w:t>P-Early-Media:</w:t>
      </w:r>
      <w:r w:rsidRPr="007F21A7">
        <w:tab/>
        <w:t>The UE indicates support for the P-Early-Media header.</w:t>
      </w:r>
    </w:p>
    <w:p w14:paraId="2E2A666E" w14:textId="77777777" w:rsidR="00C762B6" w:rsidRDefault="00904A56" w:rsidP="006B0869">
      <w:pPr>
        <w:pStyle w:val="EX"/>
        <w:keepLines w:val="0"/>
      </w:pPr>
      <w:r>
        <w:rPr>
          <w:b/>
        </w:rPr>
        <w:t>Recv-Info</w:t>
      </w:r>
      <w:r w:rsidRPr="002D639B">
        <w:rPr>
          <w:b/>
        </w:rPr>
        <w:t>:</w:t>
      </w:r>
      <w:r>
        <w:tab/>
        <w:t>The UE indicates willingness to receive DTMF Info Packages in INFO requests.</w:t>
      </w:r>
    </w:p>
    <w:p w14:paraId="2BA8569D" w14:textId="77777777" w:rsidR="006B0869" w:rsidRPr="007F21A7" w:rsidRDefault="006B0869" w:rsidP="006B0869">
      <w:pPr>
        <w:pStyle w:val="EX"/>
        <w:keepLines w:val="0"/>
      </w:pPr>
      <w:r w:rsidRPr="007F21A7">
        <w:rPr>
          <w:b/>
        </w:rPr>
        <w:t>SDP</w:t>
      </w:r>
      <w:r w:rsidRPr="007F21A7">
        <w:tab/>
        <w:t xml:space="preserve">The SDP offer (SDP_O) contains a set of codecs supported by UE#1 and desired by the calling user for this session. The local preconditions are indicated as </w:t>
      </w:r>
      <w:r>
        <w:rPr>
          <w:rFonts w:hint="eastAsia"/>
          <w:lang w:eastAsia="ja-JP"/>
        </w:rPr>
        <w:t xml:space="preserve">not </w:t>
      </w:r>
      <w:r w:rsidRPr="007F21A7">
        <w:t>fulfilled.</w:t>
      </w:r>
    </w:p>
    <w:p w14:paraId="740F97E7" w14:textId="77777777" w:rsidR="006B0869" w:rsidRPr="007F21A7" w:rsidRDefault="006B0869" w:rsidP="006B0869">
      <w:pPr>
        <w:pStyle w:val="B1"/>
        <w:rPr>
          <w:b/>
          <w:bCs/>
        </w:rPr>
      </w:pPr>
      <w:r w:rsidRPr="007F21A7">
        <w:rPr>
          <w:b/>
          <w:bCs/>
        </w:rPr>
        <w:t>2</w:t>
      </w:r>
      <w:r w:rsidRPr="007F21A7">
        <w:rPr>
          <w:b/>
          <w:bCs/>
        </w:rPr>
        <w:tab/>
      </w:r>
      <w:r w:rsidRPr="007F21A7">
        <w:rPr>
          <w:b/>
          <w:bCs/>
        </w:rPr>
        <w:tab/>
        <w:t>INVITE request (S-CSCF to CAT-AS)</w:t>
      </w:r>
    </w:p>
    <w:p w14:paraId="15437514" w14:textId="77777777" w:rsidR="006B0869" w:rsidRPr="007F21A7" w:rsidRDefault="006B0869" w:rsidP="006B0869">
      <w:pPr>
        <w:pStyle w:val="B1"/>
      </w:pPr>
      <w:r>
        <w:tab/>
      </w:r>
      <w:r w:rsidRPr="007F21A7">
        <w:t>The S-CSCF forwards the SIP INVITE request to the CAT-AS.</w:t>
      </w:r>
    </w:p>
    <w:p w14:paraId="57EF32FE" w14:textId="77777777" w:rsidR="006B0869" w:rsidRPr="007F21A7" w:rsidRDefault="006B0869" w:rsidP="006B0869">
      <w:pPr>
        <w:pStyle w:val="B1"/>
      </w:pPr>
      <w:r>
        <w:tab/>
      </w:r>
      <w:r w:rsidRPr="007F21A7">
        <w:t>The CAT-AS instructs the MRF to reserve CAT resources.</w:t>
      </w:r>
    </w:p>
    <w:p w14:paraId="0E8412FE" w14:textId="77777777" w:rsidR="006B0869" w:rsidRPr="007F21A7" w:rsidRDefault="006B0869" w:rsidP="006B0869">
      <w:pPr>
        <w:pStyle w:val="B1"/>
        <w:ind w:left="285" w:firstLine="0"/>
        <w:rPr>
          <w:b/>
        </w:rPr>
      </w:pPr>
      <w:bookmarkStart w:id="704" w:name="_MCCTEMPBM_CRPT84840285___2"/>
      <w:r>
        <w:rPr>
          <w:rFonts w:hint="eastAsia"/>
          <w:b/>
          <w:bCs/>
          <w:lang w:eastAsia="ja-JP"/>
        </w:rPr>
        <w:t>3-4</w:t>
      </w:r>
      <w:r>
        <w:rPr>
          <w:rFonts w:hint="eastAsia"/>
          <w:b/>
          <w:bCs/>
          <w:lang w:eastAsia="ja-JP"/>
        </w:rPr>
        <w:tab/>
      </w:r>
      <w:r w:rsidRPr="007F21A7">
        <w:rPr>
          <w:b/>
          <w:bCs/>
        </w:rPr>
        <w:tab/>
      </w:r>
      <w:r w:rsidRPr="007F21A7">
        <w:rPr>
          <w:b/>
        </w:rPr>
        <w:t>INVITE request (CAT-AS to UE#2)</w:t>
      </w:r>
    </w:p>
    <w:bookmarkEnd w:id="704"/>
    <w:p w14:paraId="7BD95025" w14:textId="77777777" w:rsidR="006B0869" w:rsidRPr="007F21A7" w:rsidRDefault="006B0869" w:rsidP="006B0869">
      <w:pPr>
        <w:pStyle w:val="B1"/>
      </w:pPr>
      <w:r>
        <w:lastRenderedPageBreak/>
        <w:tab/>
      </w:r>
      <w:r w:rsidRPr="007F21A7">
        <w:t>The CAT-AS forwards the request to UE#2.</w:t>
      </w:r>
    </w:p>
    <w:p w14:paraId="5AE48C48" w14:textId="77777777" w:rsidR="006B0869" w:rsidRPr="007F21A7" w:rsidRDefault="006B0869" w:rsidP="006B0869">
      <w:pPr>
        <w:pStyle w:val="B1"/>
        <w:ind w:left="284" w:firstLine="0"/>
        <w:rPr>
          <w:b/>
          <w:bCs/>
        </w:rPr>
      </w:pPr>
      <w:bookmarkStart w:id="705" w:name="_MCCTEMPBM_CRPT84840286___2"/>
      <w:r>
        <w:rPr>
          <w:rFonts w:hint="eastAsia"/>
          <w:b/>
          <w:bCs/>
          <w:lang w:eastAsia="ja-JP"/>
        </w:rPr>
        <w:t>5-6</w:t>
      </w:r>
      <w:r w:rsidR="00895344">
        <w:rPr>
          <w:b/>
          <w:bCs/>
        </w:rPr>
        <w:tab/>
      </w:r>
      <w:r w:rsidRPr="007F21A7">
        <w:rPr>
          <w:b/>
          <w:bCs/>
        </w:rPr>
        <w:tab/>
        <w:t>18</w:t>
      </w:r>
      <w:r>
        <w:rPr>
          <w:rFonts w:hint="eastAsia"/>
          <w:b/>
          <w:bCs/>
          <w:lang w:eastAsia="ja-JP"/>
        </w:rPr>
        <w:t>3</w:t>
      </w:r>
      <w:r w:rsidRPr="007F21A7">
        <w:rPr>
          <w:b/>
          <w:bCs/>
        </w:rPr>
        <w:t xml:space="preserve"> (</w:t>
      </w:r>
      <w:r>
        <w:rPr>
          <w:rFonts w:hint="eastAsia"/>
          <w:b/>
          <w:bCs/>
          <w:lang w:eastAsia="ja-JP"/>
        </w:rPr>
        <w:t>Session Progress</w:t>
      </w:r>
      <w:r w:rsidRPr="007F21A7">
        <w:rPr>
          <w:b/>
          <w:bCs/>
        </w:rPr>
        <w:t>) provisional response (UE#2 to CAT-AS)</w:t>
      </w:r>
      <w:r>
        <w:rPr>
          <w:rFonts w:hint="eastAsia"/>
          <w:b/>
          <w:bCs/>
          <w:lang w:eastAsia="ja-JP"/>
        </w:rPr>
        <w:t xml:space="preserve"> see example in table</w:t>
      </w:r>
      <w:r w:rsidR="00E81604">
        <w:rPr>
          <w:b/>
          <w:bCs/>
          <w:lang w:eastAsia="ja-JP"/>
        </w:rPr>
        <w:t> </w:t>
      </w:r>
      <w:r>
        <w:rPr>
          <w:rFonts w:hint="eastAsia"/>
          <w:b/>
          <w:bCs/>
          <w:lang w:eastAsia="ja-JP"/>
        </w:rPr>
        <w:t>A.5.</w:t>
      </w:r>
      <w:r w:rsidR="008E1142">
        <w:rPr>
          <w:rFonts w:hint="eastAsia"/>
          <w:b/>
          <w:bCs/>
          <w:lang w:eastAsia="ja-JP"/>
        </w:rPr>
        <w:t>3</w:t>
      </w:r>
      <w:r>
        <w:rPr>
          <w:rFonts w:hint="eastAsia"/>
          <w:b/>
          <w:bCs/>
          <w:lang w:eastAsia="ja-JP"/>
        </w:rPr>
        <w:t>-2</w:t>
      </w:r>
    </w:p>
    <w:bookmarkEnd w:id="705"/>
    <w:p w14:paraId="0CE69547" w14:textId="77777777" w:rsidR="006B0869" w:rsidRPr="007F21A7" w:rsidRDefault="006B0869" w:rsidP="006B0869">
      <w:pPr>
        <w:pStyle w:val="B1"/>
      </w:pPr>
      <w:r>
        <w:tab/>
      </w:r>
      <w:r w:rsidRPr="007F21A7">
        <w:t xml:space="preserve">UE#2 sends a </w:t>
      </w:r>
      <w:r>
        <w:rPr>
          <w:rFonts w:hint="eastAsia"/>
          <w:lang w:eastAsia="ja-JP"/>
        </w:rPr>
        <w:t xml:space="preserve">reliable </w:t>
      </w:r>
      <w:r w:rsidRPr="007F21A7">
        <w:t>SIP 18</w:t>
      </w:r>
      <w:r>
        <w:rPr>
          <w:rFonts w:hint="eastAsia"/>
          <w:lang w:eastAsia="ja-JP"/>
        </w:rPr>
        <w:t>3</w:t>
      </w:r>
      <w:r w:rsidRPr="007F21A7">
        <w:t xml:space="preserve"> (</w:t>
      </w:r>
      <w:r>
        <w:rPr>
          <w:rFonts w:hint="eastAsia"/>
          <w:lang w:eastAsia="ja-JP"/>
        </w:rPr>
        <w:t>Session Progress</w:t>
      </w:r>
      <w:r w:rsidRPr="007F21A7">
        <w:t>) provisional response for the INVITE request to the CAT-AS.</w:t>
      </w:r>
    </w:p>
    <w:p w14:paraId="04F98695" w14:textId="77777777" w:rsidR="006B0869" w:rsidRPr="007F21A7" w:rsidRDefault="006B0869" w:rsidP="006B0869">
      <w:pPr>
        <w:pStyle w:val="B1"/>
      </w:pPr>
      <w:r>
        <w:tab/>
      </w:r>
      <w:r w:rsidRPr="007F21A7">
        <w:t>The CAT-AS terminates the provisional response.</w:t>
      </w:r>
    </w:p>
    <w:p w14:paraId="73ACC809" w14:textId="77777777" w:rsidR="006B0869" w:rsidRPr="007F21A7" w:rsidRDefault="006B0869" w:rsidP="006B0869">
      <w:pPr>
        <w:pStyle w:val="TH"/>
      </w:pPr>
      <w:r w:rsidRPr="007F21A7">
        <w:t>Table</w:t>
      </w:r>
      <w:r w:rsidR="00E81604">
        <w:t> </w:t>
      </w:r>
      <w:r w:rsidRPr="007F21A7">
        <w:t>A.</w:t>
      </w:r>
      <w:r>
        <w:rPr>
          <w:lang w:eastAsia="ja-JP"/>
        </w:rPr>
        <w:t>5.</w:t>
      </w:r>
      <w:r w:rsidR="008E1142">
        <w:rPr>
          <w:rFonts w:hint="eastAsia"/>
          <w:lang w:eastAsia="ja-JP"/>
        </w:rPr>
        <w:t>3</w:t>
      </w:r>
      <w:r w:rsidRPr="007F21A7">
        <w:t>-</w:t>
      </w:r>
      <w:r>
        <w:rPr>
          <w:rFonts w:hint="eastAsia"/>
          <w:lang w:eastAsia="ja-JP"/>
        </w:rPr>
        <w:t>2</w:t>
      </w:r>
      <w:r w:rsidRPr="007F21A7">
        <w:t xml:space="preserve">: </w:t>
      </w:r>
      <w:r>
        <w:rPr>
          <w:rFonts w:hint="eastAsia"/>
          <w:lang w:eastAsia="ja-JP"/>
        </w:rPr>
        <w:t>183</w:t>
      </w:r>
      <w:r w:rsidRPr="007F21A7">
        <w:t xml:space="preserve"> (</w:t>
      </w:r>
      <w:r>
        <w:rPr>
          <w:rFonts w:hint="eastAsia"/>
          <w:lang w:eastAsia="ja-JP"/>
        </w:rPr>
        <w:t>Session Progress</w:t>
      </w:r>
      <w:r w:rsidRPr="007F21A7">
        <w:t xml:space="preserve">) </w:t>
      </w:r>
      <w:r>
        <w:rPr>
          <w:rFonts w:hint="eastAsia"/>
          <w:lang w:eastAsia="ja-JP"/>
        </w:rPr>
        <w:t xml:space="preserve">provisional </w:t>
      </w:r>
      <w:r w:rsidRPr="007F21A7">
        <w:t>response (UE#2 to CAT-AS)</w:t>
      </w:r>
    </w:p>
    <w:p w14:paraId="4682ED2B"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pPr>
      <w:bookmarkStart w:id="706" w:name="_MCCTEMPBM_CRPT84840287___2"/>
      <w:r w:rsidRPr="007F21A7">
        <w:t>SIP/2.0 183 Session Progress</w:t>
      </w:r>
    </w:p>
    <w:p w14:paraId="27D153AE"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pPr>
      <w:r w:rsidRPr="007F21A7">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14:paraId="2483F183"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pPr>
      <w:r w:rsidRPr="007F21A7">
        <w:t>Record-Route: &lt;sip:pcscf2.visited2.net:5088;lr;comp=sigcomp&gt;, &lt;sip:scscf2.home2.net;lr&gt;,</w:t>
      </w:r>
      <w:r w:rsidRPr="007F21A7">
        <w:rPr>
          <w:rFonts w:hint="eastAsia"/>
          <w:lang w:eastAsia="ja-JP"/>
        </w:rPr>
        <w:t xml:space="preserve"> </w:t>
      </w:r>
      <w:r w:rsidRPr="007F21A7">
        <w:t>&lt;sip:</w:t>
      </w:r>
      <w:r w:rsidRPr="007F21A7">
        <w:rPr>
          <w:rFonts w:hint="eastAsia"/>
          <w:lang w:eastAsia="ja-JP"/>
        </w:rPr>
        <w:t>catas</w:t>
      </w:r>
      <w:r w:rsidRPr="007F21A7">
        <w:t>.home2.net;lr&gt;, &lt;sip:scscf2.home2.net;lr&gt;,</w:t>
      </w:r>
      <w:r>
        <w:rPr>
          <w:rFonts w:hint="eastAsia"/>
          <w:lang w:eastAsia="ja-JP"/>
        </w:rPr>
        <w:t xml:space="preserve"> </w:t>
      </w:r>
      <w:r w:rsidRPr="007F21A7">
        <w:t>&lt;sip:scscf1.home1.net;lr&gt;, &lt;sip:pcscf1.visited1.net;lr&gt;</w:t>
      </w:r>
    </w:p>
    <w:p w14:paraId="74D4E403"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pPr>
      <w:r w:rsidRPr="007F21A7">
        <w:t>From:</w:t>
      </w:r>
    </w:p>
    <w:p w14:paraId="263C347D"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To: &lt;tel:+1-212-555-2222&gt;;tag=22</w:t>
      </w:r>
      <w:r w:rsidRPr="007F21A7">
        <w:rPr>
          <w:rFonts w:hint="eastAsia"/>
          <w:lang w:eastAsia="ja-JP"/>
        </w:rPr>
        <w:t>36</w:t>
      </w:r>
    </w:p>
    <w:p w14:paraId="6EB65A60"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64B61334"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pPr>
      <w:r w:rsidRPr="007F21A7">
        <w:t>Cseq:</w:t>
      </w:r>
    </w:p>
    <w:p w14:paraId="380B9552"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pPr>
      <w:r w:rsidRPr="007F21A7">
        <w:t>Require: 100rel</w:t>
      </w:r>
    </w:p>
    <w:p w14:paraId="2F6C460E" w14:textId="77777777" w:rsidR="006B0869" w:rsidRPr="007F21A7" w:rsidDel="00DB2E16"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RSeq: 9022</w:t>
      </w:r>
    </w:p>
    <w:p w14:paraId="67C843B3"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08DA2836" w14:textId="77777777" w:rsidR="006B0869" w:rsidRPr="005D6FF6" w:rsidRDefault="006B0869" w:rsidP="003D08CF">
      <w:pPr>
        <w:pStyle w:val="PL"/>
        <w:pBdr>
          <w:top w:val="single" w:sz="4" w:space="1" w:color="auto"/>
          <w:left w:val="single" w:sz="4" w:space="4" w:color="auto"/>
          <w:bottom w:val="single" w:sz="4" w:space="1" w:color="auto"/>
          <w:right w:val="single" w:sz="4" w:space="4" w:color="auto"/>
        </w:pBdr>
        <w:ind w:left="850" w:right="284" w:hanging="283"/>
      </w:pPr>
      <w:r w:rsidRPr="005D6FF6">
        <w:t>Contact: &lt;sip:</w:t>
      </w:r>
      <w:r w:rsidRPr="005D6FF6">
        <w:rPr>
          <w:rFonts w:cs="Courier New"/>
          <w:szCs w:val="16"/>
        </w:rPr>
        <w:t>user2_public1@home2.net;gr=urn:uuid:2ad8950e-48a5-4a74-8d99-ad76cc7fc74</w:t>
      </w:r>
      <w:r w:rsidRPr="005D6FF6">
        <w:t>&gt;</w:t>
      </w:r>
      <w:r w:rsidRPr="005D6FF6">
        <w:rPr>
          <w:rFonts w:eastAsia="PMingLiU" w:cs="Courier New"/>
          <w:lang w:eastAsia="zh-TW"/>
        </w:rPr>
        <w:t>;</w:t>
      </w:r>
      <w:r w:rsidRPr="005D6FF6">
        <w:t>+g.3gpp.icsi-ref="urn%3Aurn-</w:t>
      </w:r>
      <w:r w:rsidR="002C3622" w:rsidRPr="005D6FF6">
        <w:t>7</w:t>
      </w:r>
      <w:r w:rsidRPr="005D6FF6">
        <w:t>%3gpp-service.ims.icsi.mmtel"</w:t>
      </w:r>
    </w:p>
    <w:p w14:paraId="34454E99" w14:textId="77777777" w:rsidR="006B0869" w:rsidRPr="00FF0058" w:rsidRDefault="006B0869" w:rsidP="003D08CF">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 xml:space="preserve">Content-Type: application/sdp </w:t>
      </w:r>
    </w:p>
    <w:p w14:paraId="61E51926" w14:textId="77777777" w:rsidR="006B0869" w:rsidRPr="00FF0058" w:rsidRDefault="006B0869" w:rsidP="003D08CF">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2D02B147" w14:textId="77777777" w:rsidR="006B0869" w:rsidRPr="00FF0058" w:rsidRDefault="006B0869" w:rsidP="003D08CF">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5B57CEE7" w14:textId="77777777" w:rsidR="006B0869" w:rsidRPr="00503615"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v=0</w:t>
      </w:r>
    </w:p>
    <w:p w14:paraId="52A95327" w14:textId="77777777" w:rsidR="006B0869" w:rsidRPr="00503615"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o=- 298793361</w:t>
      </w:r>
      <w:r w:rsidRPr="00503615" w:rsidDel="000915DC">
        <w:rPr>
          <w:lang w:val="en-US"/>
        </w:rPr>
        <w:t>5</w:t>
      </w:r>
      <w:r w:rsidRPr="00503615">
        <w:rPr>
          <w:rFonts w:hint="eastAsia"/>
          <w:lang w:val="en-US" w:eastAsia="ja-JP"/>
        </w:rPr>
        <w:t>7</w:t>
      </w:r>
      <w:r w:rsidRPr="00503615">
        <w:rPr>
          <w:lang w:val="en-US"/>
        </w:rPr>
        <w:t xml:space="preserve"> 298793361</w:t>
      </w:r>
      <w:r w:rsidRPr="00503615" w:rsidDel="000915DC">
        <w:rPr>
          <w:lang w:val="en-US"/>
        </w:rPr>
        <w:t>5</w:t>
      </w:r>
      <w:r w:rsidRPr="00503615">
        <w:rPr>
          <w:rFonts w:hint="eastAsia"/>
          <w:lang w:val="en-US" w:eastAsia="ja-JP"/>
        </w:rPr>
        <w:t>7</w:t>
      </w:r>
      <w:r w:rsidRPr="00503615">
        <w:rPr>
          <w:lang w:val="en-US"/>
        </w:rPr>
        <w:t xml:space="preserve"> IN IP6 </w:t>
      </w:r>
      <w:r w:rsidRPr="00503615">
        <w:rPr>
          <w:rFonts w:hint="eastAsia"/>
          <w:lang w:val="en-US" w:eastAsia="ja-JP"/>
        </w:rPr>
        <w:t>6666</w:t>
      </w:r>
      <w:r w:rsidRPr="00503615">
        <w:rPr>
          <w:lang w:val="en-US"/>
        </w:rPr>
        <w:t>::eee:fff:aaa:bbb</w:t>
      </w:r>
    </w:p>
    <w:p w14:paraId="44E7D3D6" w14:textId="77777777" w:rsidR="006B0869" w:rsidRPr="00503615"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s=-</w:t>
      </w:r>
    </w:p>
    <w:p w14:paraId="0CB69C53" w14:textId="77777777" w:rsidR="006B0869" w:rsidRPr="00503615"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503615">
        <w:rPr>
          <w:lang w:val="en-US"/>
        </w:rPr>
        <w:t>c=IN IP6 6666::eee:fff:aaa:bbb</w:t>
      </w:r>
    </w:p>
    <w:p w14:paraId="5497DEFD" w14:textId="77777777" w:rsidR="006B0869" w:rsidRPr="00503615"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t=0 0</w:t>
      </w:r>
    </w:p>
    <w:p w14:paraId="61526AA6" w14:textId="77777777" w:rsidR="006B0869" w:rsidRPr="00503615"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 xml:space="preserve">m=video </w:t>
      </w:r>
      <w:r w:rsidRPr="00503615">
        <w:rPr>
          <w:rFonts w:hint="eastAsia"/>
          <w:lang w:val="de-DE" w:eastAsia="ja-JP"/>
        </w:rPr>
        <w:t>7398</w:t>
      </w:r>
      <w:r w:rsidRPr="00503615">
        <w:rPr>
          <w:lang w:val="de-DE"/>
        </w:rPr>
        <w:t xml:space="preserve"> RTP/AVP</w:t>
      </w:r>
      <w:r>
        <w:rPr>
          <w:lang w:val="de-DE"/>
        </w:rPr>
        <w:t>F</w:t>
      </w:r>
      <w:r w:rsidRPr="00503615">
        <w:rPr>
          <w:lang w:val="de-DE"/>
        </w:rPr>
        <w:t xml:space="preserve"> 98</w:t>
      </w:r>
    </w:p>
    <w:p w14:paraId="31D23ADF" w14:textId="77777777" w:rsidR="006B0869" w:rsidRPr="00C61269"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de-DE"/>
        </w:rPr>
      </w:pPr>
      <w:r w:rsidRPr="00C61269">
        <w:rPr>
          <w:rFonts w:cs="Courier New"/>
          <w:lang w:val="de-DE"/>
        </w:rPr>
        <w:t>a=acfg:1 t=1</w:t>
      </w:r>
    </w:p>
    <w:p w14:paraId="69294B4F"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b=AS:75</w:t>
      </w:r>
    </w:p>
    <w:p w14:paraId="703B0EC8"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24B2FCE1"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F21A7">
        <w:rPr>
          <w:lang w:val="pt-BR"/>
        </w:rPr>
        <w:t xml:space="preserve">a=curr:qos remote </w:t>
      </w:r>
      <w:r>
        <w:rPr>
          <w:rFonts w:hint="eastAsia"/>
          <w:lang w:val="pt-BR" w:eastAsia="ja-JP"/>
        </w:rPr>
        <w:t>none</w:t>
      </w:r>
    </w:p>
    <w:p w14:paraId="019BFEB6"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58873DB8"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57579F20"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a=rtpmap:98 H263</w:t>
      </w:r>
    </w:p>
    <w:p w14:paraId="5780676A" w14:textId="77777777" w:rsidR="006B0869" w:rsidRPr="00503615"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a=fmtp:98 profile-level-id=0</w:t>
      </w:r>
    </w:p>
    <w:p w14:paraId="740C30B6"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Pr>
          <w:lang w:val="pt-BR"/>
        </w:rPr>
        <w:t>F</w:t>
      </w:r>
      <w:r w:rsidRPr="007F21A7">
        <w:rPr>
          <w:lang w:val="pt-BR"/>
        </w:rPr>
        <w:t xml:space="preserve"> 97 96</w:t>
      </w:r>
    </w:p>
    <w:p w14:paraId="12B5A2D7" w14:textId="77777777" w:rsidR="006B0869" w:rsidRPr="00895344"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rFonts w:cs="Courier New"/>
          <w:lang w:val="pt-BR"/>
        </w:rPr>
        <w:t>a=acfg:1 t=1</w:t>
      </w:r>
    </w:p>
    <w:p w14:paraId="5D34DB29"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b=AS:25.4</w:t>
      </w:r>
    </w:p>
    <w:p w14:paraId="4FC8918E"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5C84D05F"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F21A7">
        <w:rPr>
          <w:lang w:val="pt-BR"/>
        </w:rPr>
        <w:t xml:space="preserve">a=curr:qos remote </w:t>
      </w:r>
      <w:r>
        <w:rPr>
          <w:rFonts w:hint="eastAsia"/>
          <w:lang w:val="pt-BR" w:eastAsia="ja-JP"/>
        </w:rPr>
        <w:t>none</w:t>
      </w:r>
    </w:p>
    <w:p w14:paraId="6E3AB9E8"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5DFADA9D"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7BA19113" w14:textId="77777777" w:rsidR="006B0869" w:rsidRPr="008876CC"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8876CC">
        <w:rPr>
          <w:lang w:val="pt-BR"/>
        </w:rPr>
        <w:t xml:space="preserve">a=rtpmap:97 AMR </w:t>
      </w:r>
    </w:p>
    <w:p w14:paraId="00477028" w14:textId="77777777" w:rsidR="006B0869" w:rsidRPr="008876CC"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8876CC">
        <w:rPr>
          <w:lang w:val="pt-BR"/>
        </w:rPr>
        <w:t>a=fmtp:97 mode-set=0,2,5,7; maxframes</w:t>
      </w:r>
    </w:p>
    <w:p w14:paraId="4FA65186"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706"/>
    <w:p w14:paraId="3A9254DA" w14:textId="77777777" w:rsidR="006B0869" w:rsidRPr="00727AB8" w:rsidRDefault="006B0869" w:rsidP="006B0869">
      <w:pPr>
        <w:rPr>
          <w:lang w:val="en-US"/>
        </w:rPr>
      </w:pPr>
    </w:p>
    <w:p w14:paraId="1ACE08E3" w14:textId="77777777" w:rsidR="006B0869" w:rsidRPr="007F21A7" w:rsidRDefault="006B0869" w:rsidP="006B0869">
      <w:pPr>
        <w:pStyle w:val="EX"/>
        <w:keepLines w:val="0"/>
      </w:pPr>
      <w:r w:rsidRPr="007F21A7">
        <w:rPr>
          <w:b/>
        </w:rPr>
        <w:t>SDP</w:t>
      </w:r>
      <w:r w:rsidRPr="007F21A7">
        <w:tab/>
        <w:t>The SDP answer (SDP_A</w:t>
      </w:r>
      <w:r w:rsidRPr="007F21A7">
        <w:rPr>
          <w:rFonts w:hint="eastAsia"/>
          <w:lang w:eastAsia="ja-JP"/>
        </w:rPr>
        <w:t>_regular</w:t>
      </w:r>
      <w:r w:rsidRPr="007F21A7">
        <w:t xml:space="preserve">) contains a set of codecs to be used for the session. The local preconditions are indicated as </w:t>
      </w:r>
      <w:r>
        <w:rPr>
          <w:rFonts w:hint="eastAsia"/>
          <w:lang w:eastAsia="ja-JP"/>
        </w:rPr>
        <w:t xml:space="preserve">not </w:t>
      </w:r>
      <w:r w:rsidRPr="007F21A7">
        <w:t>fulfilled.</w:t>
      </w:r>
    </w:p>
    <w:p w14:paraId="6D37B033" w14:textId="77777777" w:rsidR="006B0869" w:rsidRPr="007F21A7" w:rsidRDefault="006B0869" w:rsidP="006B0869">
      <w:pPr>
        <w:pStyle w:val="B1"/>
        <w:ind w:left="284" w:firstLine="0"/>
        <w:rPr>
          <w:b/>
          <w:bCs/>
          <w:lang w:eastAsia="ja-JP"/>
        </w:rPr>
      </w:pPr>
      <w:bookmarkStart w:id="707" w:name="_MCCTEMPBM_CRPT84840288___2"/>
      <w:r w:rsidRPr="007F21A7">
        <w:rPr>
          <w:b/>
          <w:bCs/>
        </w:rPr>
        <w:t>7-8</w:t>
      </w:r>
      <w:r w:rsidRPr="007F21A7">
        <w:rPr>
          <w:b/>
          <w:bCs/>
        </w:rPr>
        <w:tab/>
      </w:r>
      <w:r w:rsidRPr="007F21A7">
        <w:rPr>
          <w:b/>
          <w:bCs/>
        </w:rPr>
        <w:tab/>
        <w:t>183 (Session Progress) provisional response (CAT-AS to UE#1) see example in table</w:t>
      </w:r>
      <w:r w:rsidR="00D11565">
        <w:rPr>
          <w:b/>
          <w:bCs/>
        </w:rPr>
        <w:t> </w:t>
      </w:r>
      <w:r w:rsidRPr="007F21A7">
        <w:rPr>
          <w:b/>
          <w:bCs/>
        </w:rPr>
        <w:t>A.</w:t>
      </w:r>
      <w:r>
        <w:rPr>
          <w:b/>
          <w:bCs/>
          <w:lang w:eastAsia="ja-JP"/>
        </w:rPr>
        <w:t>5.</w:t>
      </w:r>
      <w:r w:rsidR="008E1142">
        <w:rPr>
          <w:rFonts w:hint="eastAsia"/>
          <w:b/>
          <w:bCs/>
          <w:lang w:eastAsia="ja-JP"/>
        </w:rPr>
        <w:t>3</w:t>
      </w:r>
      <w:r w:rsidRPr="007F21A7">
        <w:rPr>
          <w:b/>
          <w:bCs/>
        </w:rPr>
        <w:t>-</w:t>
      </w:r>
      <w:r>
        <w:rPr>
          <w:rFonts w:hint="eastAsia"/>
          <w:b/>
          <w:bCs/>
          <w:lang w:eastAsia="ja-JP"/>
        </w:rPr>
        <w:t>3</w:t>
      </w:r>
    </w:p>
    <w:bookmarkEnd w:id="707"/>
    <w:p w14:paraId="0C6F762A" w14:textId="77777777" w:rsidR="006B0869" w:rsidRPr="007F21A7" w:rsidRDefault="006B0869" w:rsidP="006B0869">
      <w:pPr>
        <w:pStyle w:val="B1"/>
        <w:rPr>
          <w:lang w:eastAsia="ja-JP"/>
        </w:rPr>
      </w:pPr>
      <w:r>
        <w:tab/>
      </w:r>
      <w:r w:rsidRPr="007F21A7">
        <w:t>The CAT-AS sends a reliable SIP 183 (Session Progress) provisional response to UE#1.</w:t>
      </w:r>
      <w:r>
        <w:rPr>
          <w:rFonts w:hint="eastAsia"/>
          <w:lang w:eastAsia="ja-JP"/>
        </w:rPr>
        <w:t xml:space="preserve"> The CAT-AS shall take into account, when creating the SDP message, the media indicated by UE#2 in the previously received 183</w:t>
      </w:r>
      <w:r w:rsidR="00B068FE">
        <w:rPr>
          <w:lang w:eastAsia="ja-JP"/>
        </w:rPr>
        <w:t xml:space="preserve"> (Session Progress)</w:t>
      </w:r>
      <w:r>
        <w:rPr>
          <w:rFonts w:hint="eastAsia"/>
          <w:lang w:eastAsia="ja-JP"/>
        </w:rPr>
        <w:t xml:space="preserve"> provisional response and the one used by MRF for the media for CAT.</w:t>
      </w:r>
    </w:p>
    <w:p w14:paraId="2B14D072" w14:textId="77777777" w:rsidR="006B0869" w:rsidRPr="007F21A7" w:rsidRDefault="006B0869" w:rsidP="006B0869">
      <w:pPr>
        <w:pStyle w:val="TH"/>
      </w:pPr>
      <w:r w:rsidRPr="007F21A7">
        <w:t>Table</w:t>
      </w:r>
      <w:r w:rsidR="00D11565">
        <w:t> </w:t>
      </w:r>
      <w:r w:rsidRPr="007F21A7">
        <w:t>A.</w:t>
      </w:r>
      <w:r>
        <w:rPr>
          <w:lang w:eastAsia="ja-JP"/>
        </w:rPr>
        <w:t>5.</w:t>
      </w:r>
      <w:r w:rsidR="008E1142">
        <w:rPr>
          <w:rFonts w:hint="eastAsia"/>
          <w:lang w:eastAsia="ja-JP"/>
        </w:rPr>
        <w:t>3</w:t>
      </w:r>
      <w:r>
        <w:rPr>
          <w:lang w:eastAsia="ja-JP"/>
        </w:rPr>
        <w:t>-</w:t>
      </w:r>
      <w:r>
        <w:rPr>
          <w:rFonts w:hint="eastAsia"/>
          <w:lang w:eastAsia="ja-JP"/>
        </w:rPr>
        <w:t>3</w:t>
      </w:r>
      <w:r w:rsidRPr="007F21A7">
        <w:t>: 183 (Session Progress) response (CAT-AS to UE#1)</w:t>
      </w:r>
    </w:p>
    <w:p w14:paraId="588D7F2D"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pPr>
      <w:bookmarkStart w:id="708" w:name="_MCCTEMPBM_CRPT84840289___2"/>
      <w:r w:rsidRPr="007F21A7">
        <w:t>SIP/2.0 183 Session Progress</w:t>
      </w:r>
    </w:p>
    <w:p w14:paraId="4754D26A"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Via: SIP/2.0/UDP scscf2.home2.net;branch=z9hG4bK764z87.1,</w:t>
      </w:r>
      <w:r w:rsidRPr="007F21A7">
        <w:rPr>
          <w:rFonts w:hint="eastAsia"/>
          <w:lang w:eastAsia="ja-JP"/>
        </w:rPr>
        <w:t xml:space="preserve"> SIP</w:t>
      </w:r>
      <w:r w:rsidRPr="007F21A7">
        <w:t xml:space="preserve">/2.0/UDP icscf2_s.home2.net;branch=z9hG4bK871y12.1, SIP/2.0/UDP </w:t>
      </w:r>
      <w:r w:rsidRPr="007F21A7">
        <w:lastRenderedPageBreak/>
        <w:t>scscf1.home1.net;branch=z9hG4bK332b23.1, SIP/2.0/UDP pcscf1.visited1.net;branch=z9hG4bK240f34.1, SIP/2.0/UDP [5555::aaa:bbb:ccc:ddd]:1357;comp=sigcomp;branch=z9hG4bKnashds7</w:t>
      </w:r>
    </w:p>
    <w:p w14:paraId="1C190A05"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pPr>
      <w:r w:rsidRPr="007F21A7">
        <w:t>Record-Route: &lt;sip:scscf2.home2.net;lr&gt;</w:t>
      </w:r>
      <w:r w:rsidRPr="007F21A7">
        <w:rPr>
          <w:rFonts w:hint="eastAsia"/>
          <w:lang w:eastAsia="ja-JP"/>
        </w:rPr>
        <w:t xml:space="preserve">, </w:t>
      </w:r>
      <w:r w:rsidRPr="007F21A7">
        <w:t>&lt;sip:scscf1.home1.net;lr&gt;, &lt;sip:pcscf1.visited1.net;lr&gt;</w:t>
      </w:r>
    </w:p>
    <w:p w14:paraId="07A22FAC"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pPr>
      <w:r w:rsidRPr="007F21A7">
        <w:t>From:</w:t>
      </w:r>
    </w:p>
    <w:p w14:paraId="740B8264"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pPr>
      <w:r w:rsidRPr="007F21A7">
        <w:t>To: &lt;tel:+1-212-555-2222&gt;;tag=2236</w:t>
      </w:r>
    </w:p>
    <w:p w14:paraId="78963D45"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36B98584"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pPr>
      <w:r w:rsidRPr="007F21A7">
        <w:t>Cseq:</w:t>
      </w:r>
    </w:p>
    <w:p w14:paraId="0643DFC4"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pPr>
      <w:r w:rsidRPr="007F21A7">
        <w:t>Require: 100rel</w:t>
      </w:r>
    </w:p>
    <w:p w14:paraId="74EC0844"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1E05FD09"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pPr>
      <w:r w:rsidRPr="007F21A7">
        <w:t>RSeq: 9022</w:t>
      </w:r>
    </w:p>
    <w:p w14:paraId="66C8FE23" w14:textId="77777777" w:rsidR="006B0869" w:rsidRPr="007F21A7" w:rsidDel="00DB2E16"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rsidDel="00DB2E16">
        <w:t>P-Early-Media: sendrecv</w:t>
      </w:r>
    </w:p>
    <w:p w14:paraId="47CA6393" w14:textId="77777777" w:rsidR="006B0869" w:rsidRPr="007F21A7" w:rsidRDefault="006B0869" w:rsidP="003D08CF">
      <w:pPr>
        <w:pStyle w:val="PL"/>
        <w:pBdr>
          <w:top w:val="single" w:sz="4" w:space="1" w:color="auto"/>
          <w:left w:val="single" w:sz="4" w:space="4" w:color="auto"/>
          <w:bottom w:val="single" w:sz="4" w:space="1" w:color="auto"/>
          <w:right w:val="single" w:sz="4" w:space="4" w:color="auto"/>
        </w:pBdr>
        <w:ind w:left="850" w:right="284" w:hanging="283"/>
      </w:pPr>
      <w:r w:rsidRPr="007F21A7">
        <w:t>Contact:</w:t>
      </w:r>
      <w:r w:rsidRPr="003821F5">
        <w:t xml:space="preserve"> </w:t>
      </w:r>
      <w:r w:rsidRPr="007F21A7">
        <w:t>&lt;sip:</w:t>
      </w:r>
      <w:r w:rsidR="00EE2D91">
        <w:rPr>
          <w:rFonts w:cs="Courier New"/>
          <w:szCs w:val="16"/>
          <w:lang w:val="en-US"/>
        </w:rPr>
        <w:t>catas.home2.net</w:t>
      </w:r>
      <w:r w:rsidRPr="007F21A7">
        <w:t>&gt;</w:t>
      </w:r>
      <w:r w:rsidRPr="001C52DE">
        <w:rPr>
          <w:rFonts w:eastAsia="PMingLiU" w:cs="Courier New"/>
          <w:lang w:eastAsia="zh-TW"/>
        </w:rPr>
        <w:t>;</w:t>
      </w:r>
      <w:r w:rsidRPr="001C52DE">
        <w:t>+g.3gpp.icsi</w:t>
      </w:r>
      <w:r>
        <w:t>-</w:t>
      </w:r>
      <w:r w:rsidRPr="001C52DE">
        <w:t>ref="urn%3Aurn-</w:t>
      </w:r>
      <w:r w:rsidR="002C3622">
        <w:t>7</w:t>
      </w:r>
      <w:r w:rsidRPr="001C52DE">
        <w:t>%3gpp-service.ims.icsi.mmtel"</w:t>
      </w:r>
      <w:r w:rsidRPr="007F21A7">
        <w:t xml:space="preserve"> </w:t>
      </w:r>
    </w:p>
    <w:p w14:paraId="3A5AD698" w14:textId="77777777" w:rsidR="006B0869" w:rsidRPr="00FF0058" w:rsidRDefault="006B0869" w:rsidP="003D08CF">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 xml:space="preserve">Content-Type: application/sdp </w:t>
      </w:r>
    </w:p>
    <w:p w14:paraId="49E7570A" w14:textId="77777777" w:rsidR="006B0869" w:rsidRPr="00FF0058" w:rsidRDefault="006B0869" w:rsidP="003D08CF">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4B0301F5" w14:textId="77777777" w:rsidR="006B0869" w:rsidRPr="00FF0058" w:rsidRDefault="006B0869" w:rsidP="003D08CF">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4D6F005A" w14:textId="77777777" w:rsidR="006B0869" w:rsidRPr="00E314AC"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it-IT"/>
        </w:rPr>
      </w:pPr>
      <w:r w:rsidRPr="00E314AC">
        <w:rPr>
          <w:lang w:val="it-IT"/>
        </w:rPr>
        <w:t>v=0</w:t>
      </w:r>
    </w:p>
    <w:p w14:paraId="366D4933" w14:textId="77777777" w:rsidR="006B0869" w:rsidRPr="003F1820"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3F1820">
        <w:rPr>
          <w:lang w:val="it-IT"/>
        </w:rPr>
        <w:t>o=- 298793361</w:t>
      </w:r>
      <w:r w:rsidRPr="003F1820" w:rsidDel="006B1478">
        <w:rPr>
          <w:rFonts w:hint="eastAsia"/>
          <w:lang w:val="it-IT" w:eastAsia="ja-JP"/>
        </w:rPr>
        <w:t>5</w:t>
      </w:r>
      <w:r w:rsidRPr="003F1820">
        <w:rPr>
          <w:rFonts w:hint="eastAsia"/>
          <w:lang w:val="it-IT" w:eastAsia="ja-JP"/>
        </w:rPr>
        <w:t>6</w:t>
      </w:r>
      <w:r w:rsidRPr="003F1820">
        <w:rPr>
          <w:lang w:val="it-IT"/>
        </w:rPr>
        <w:t xml:space="preserve"> 298793361</w:t>
      </w:r>
      <w:r w:rsidRPr="003F1820" w:rsidDel="006B1478">
        <w:rPr>
          <w:lang w:val="it-IT"/>
        </w:rPr>
        <w:t>5</w:t>
      </w:r>
      <w:r w:rsidRPr="003F1820">
        <w:rPr>
          <w:rFonts w:hint="eastAsia"/>
          <w:lang w:val="it-IT" w:eastAsia="ja-JP"/>
        </w:rPr>
        <w:t>6</w:t>
      </w:r>
      <w:r w:rsidRPr="003F1820">
        <w:rPr>
          <w:lang w:val="it-IT"/>
        </w:rPr>
        <w:t xml:space="preserve"> IN IP6 5555::</w:t>
      </w:r>
      <w:r w:rsidRPr="003F1820">
        <w:rPr>
          <w:rFonts w:hint="eastAsia"/>
          <w:lang w:val="it-IT" w:eastAsia="ja-JP"/>
        </w:rPr>
        <w:t>ccc</w:t>
      </w:r>
      <w:r w:rsidRPr="003F1820">
        <w:rPr>
          <w:lang w:val="it-IT"/>
        </w:rPr>
        <w:t>:</w:t>
      </w:r>
      <w:r w:rsidRPr="003F1820">
        <w:rPr>
          <w:rFonts w:hint="eastAsia"/>
          <w:lang w:val="it-IT" w:eastAsia="ja-JP"/>
        </w:rPr>
        <w:t>aaa</w:t>
      </w:r>
      <w:r w:rsidRPr="003F1820">
        <w:rPr>
          <w:lang w:val="it-IT"/>
        </w:rPr>
        <w:t>:</w:t>
      </w:r>
      <w:r w:rsidRPr="003F1820">
        <w:rPr>
          <w:rFonts w:hint="eastAsia"/>
          <w:lang w:val="it-IT" w:eastAsia="ja-JP"/>
        </w:rPr>
        <w:t>abc</w:t>
      </w:r>
      <w:r w:rsidRPr="003F1820">
        <w:rPr>
          <w:lang w:val="it-IT"/>
        </w:rPr>
        <w:t>:</w:t>
      </w:r>
      <w:r w:rsidRPr="003F1820">
        <w:rPr>
          <w:rFonts w:hint="eastAsia"/>
          <w:lang w:val="it-IT" w:eastAsia="ja-JP"/>
        </w:rPr>
        <w:t>abc</w:t>
      </w:r>
    </w:p>
    <w:p w14:paraId="199DEE77" w14:textId="77777777" w:rsidR="006B0869" w:rsidRPr="00E314AC"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en-US"/>
        </w:rPr>
      </w:pPr>
      <w:r w:rsidRPr="00E314AC">
        <w:rPr>
          <w:lang w:val="en-US"/>
        </w:rPr>
        <w:t>s=-</w:t>
      </w:r>
    </w:p>
    <w:p w14:paraId="5AD202E7" w14:textId="77777777" w:rsidR="006B0869" w:rsidRPr="00E314AC"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E314AC">
        <w:rPr>
          <w:lang w:val="en-US"/>
        </w:rPr>
        <w:t>c=IN IP6 5555::</w:t>
      </w:r>
      <w:r w:rsidRPr="00E314AC">
        <w:rPr>
          <w:rFonts w:hint="eastAsia"/>
          <w:lang w:val="en-US" w:eastAsia="ja-JP"/>
        </w:rPr>
        <w:t>ccc</w:t>
      </w:r>
      <w:r w:rsidRPr="00E314AC">
        <w:rPr>
          <w:lang w:val="en-US"/>
        </w:rPr>
        <w:t>:</w:t>
      </w:r>
      <w:r w:rsidRPr="00E314AC">
        <w:rPr>
          <w:rFonts w:hint="eastAsia"/>
          <w:lang w:val="en-US" w:eastAsia="ja-JP"/>
        </w:rPr>
        <w:t>aaa</w:t>
      </w:r>
      <w:r w:rsidRPr="00E314AC" w:rsidDel="002A7E47">
        <w:rPr>
          <w:lang w:val="en-US"/>
        </w:rPr>
        <w:t>:</w:t>
      </w:r>
      <w:r w:rsidRPr="00E314AC">
        <w:rPr>
          <w:rFonts w:hint="eastAsia"/>
          <w:lang w:val="en-US" w:eastAsia="ja-JP"/>
        </w:rPr>
        <w:t>abc</w:t>
      </w:r>
      <w:r w:rsidRPr="00E314AC">
        <w:rPr>
          <w:lang w:val="en-US"/>
        </w:rPr>
        <w:t>:</w:t>
      </w:r>
      <w:r w:rsidRPr="00E314AC">
        <w:rPr>
          <w:rFonts w:hint="eastAsia"/>
          <w:lang w:val="en-US" w:eastAsia="ja-JP"/>
        </w:rPr>
        <w:t>abc</w:t>
      </w:r>
    </w:p>
    <w:p w14:paraId="45C6302F" w14:textId="77777777" w:rsidR="006B0869" w:rsidRPr="00947EC3"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de-DE"/>
        </w:rPr>
      </w:pPr>
      <w:r w:rsidRPr="00947EC3">
        <w:rPr>
          <w:lang w:val="de-DE"/>
        </w:rPr>
        <w:t>t=0 0</w:t>
      </w:r>
    </w:p>
    <w:p w14:paraId="5F3353DD" w14:textId="77777777" w:rsidR="006B0869" w:rsidRPr="00947EC3"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de-DE"/>
        </w:rPr>
      </w:pPr>
      <w:r w:rsidRPr="00947EC3">
        <w:rPr>
          <w:lang w:val="de-DE"/>
        </w:rPr>
        <w:t xml:space="preserve">m=video </w:t>
      </w:r>
      <w:r w:rsidRPr="00947EC3">
        <w:rPr>
          <w:rFonts w:hint="eastAsia"/>
          <w:lang w:val="de-DE" w:eastAsia="ja-JP"/>
        </w:rPr>
        <w:t>51372</w:t>
      </w:r>
      <w:r w:rsidRPr="00947EC3">
        <w:rPr>
          <w:lang w:val="de-DE"/>
        </w:rPr>
        <w:t xml:space="preserve"> RTP/AVP</w:t>
      </w:r>
      <w:r>
        <w:rPr>
          <w:lang w:val="de-DE"/>
        </w:rPr>
        <w:t>F</w:t>
      </w:r>
      <w:r w:rsidRPr="00947EC3">
        <w:rPr>
          <w:lang w:val="de-DE"/>
        </w:rPr>
        <w:t xml:space="preserve"> 98</w:t>
      </w:r>
    </w:p>
    <w:p w14:paraId="4F25287D" w14:textId="77777777" w:rsidR="006B0869" w:rsidRPr="00C61269" w:rsidRDefault="006B0869" w:rsidP="003D08CF">
      <w:pPr>
        <w:pStyle w:val="PL"/>
        <w:pBdr>
          <w:top w:val="single" w:sz="4" w:space="1" w:color="auto"/>
          <w:left w:val="single" w:sz="4" w:space="4" w:color="auto"/>
          <w:bottom w:val="single" w:sz="4" w:space="1" w:color="auto"/>
          <w:right w:val="single" w:sz="4" w:space="4" w:color="auto"/>
        </w:pBdr>
        <w:ind w:left="850" w:right="284" w:hanging="283"/>
        <w:rPr>
          <w:rFonts w:cs="Courier New"/>
          <w:lang w:val="de-DE"/>
        </w:rPr>
      </w:pPr>
      <w:r w:rsidRPr="00C61269">
        <w:rPr>
          <w:rFonts w:cs="Courier New"/>
          <w:lang w:val="de-DE"/>
        </w:rPr>
        <w:t>a=acfg:1 t=1</w:t>
      </w:r>
    </w:p>
    <w:p w14:paraId="5F8F3021" w14:textId="77777777" w:rsidR="006B0869" w:rsidRPr="00727AB8"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b=AS:75</w:t>
      </w:r>
    </w:p>
    <w:p w14:paraId="13365156" w14:textId="77777777" w:rsidR="006B0869" w:rsidRPr="00727AB8"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a=curr:qos local sendrecv</w:t>
      </w:r>
    </w:p>
    <w:p w14:paraId="25DB0093" w14:textId="77777777" w:rsidR="006B0869" w:rsidRPr="00727AB8"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27AB8">
        <w:rPr>
          <w:lang w:val="pt-BR"/>
        </w:rPr>
        <w:t xml:space="preserve">a=curr:qos remote </w:t>
      </w:r>
      <w:r>
        <w:rPr>
          <w:rFonts w:hint="eastAsia"/>
          <w:lang w:val="pt-BR" w:eastAsia="ja-JP"/>
        </w:rPr>
        <w:t>none</w:t>
      </w:r>
    </w:p>
    <w:p w14:paraId="5DB1C0F2" w14:textId="77777777" w:rsidR="006B0869" w:rsidRPr="00727AB8"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local sendrecv</w:t>
      </w:r>
    </w:p>
    <w:p w14:paraId="0743F0F0" w14:textId="77777777" w:rsidR="006B0869" w:rsidRPr="00727AB8"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remote sendrecv</w:t>
      </w:r>
    </w:p>
    <w:p w14:paraId="547EE5AD" w14:textId="77777777" w:rsidR="006B0869" w:rsidRPr="00727AB8"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a=rtpmap:98 H263</w:t>
      </w:r>
    </w:p>
    <w:p w14:paraId="233E0A6C" w14:textId="77777777" w:rsidR="005F42C7" w:rsidRDefault="006B0869" w:rsidP="005F42C7">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503615">
        <w:rPr>
          <w:lang w:val="en-US"/>
        </w:rPr>
        <w:t>a=fmtp:98 profile-level-id=0</w:t>
      </w:r>
    </w:p>
    <w:p w14:paraId="1E228C48" w14:textId="77777777" w:rsidR="006B0869" w:rsidRPr="00503615" w:rsidRDefault="005F42C7" w:rsidP="005F42C7">
      <w:pPr>
        <w:pStyle w:val="PL"/>
        <w:pBdr>
          <w:top w:val="single" w:sz="4" w:space="1" w:color="auto"/>
          <w:left w:val="single" w:sz="4" w:space="4" w:color="auto"/>
          <w:bottom w:val="single" w:sz="4" w:space="1" w:color="auto"/>
          <w:right w:val="single" w:sz="4" w:space="4" w:color="auto"/>
        </w:pBdr>
        <w:ind w:left="850" w:right="284" w:hanging="283"/>
        <w:rPr>
          <w:lang w:val="en-US"/>
        </w:rPr>
      </w:pPr>
      <w:r w:rsidRPr="00B37A2D">
        <w:rPr>
          <w:rFonts w:hint="eastAsia"/>
        </w:rPr>
        <w:t>a=content:g.3gpp.</w:t>
      </w:r>
      <w:r>
        <w:rPr>
          <w:rFonts w:hint="eastAsia"/>
          <w:lang w:eastAsia="ja-JP"/>
        </w:rPr>
        <w:t>cat</w:t>
      </w:r>
    </w:p>
    <w:p w14:paraId="2E6C5EBA" w14:textId="77777777" w:rsidR="006B0869" w:rsidRPr="00727AB8"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 xml:space="preserve">m=audio </w:t>
      </w:r>
      <w:r w:rsidRPr="00727AB8">
        <w:rPr>
          <w:rFonts w:hint="eastAsia"/>
          <w:lang w:val="pt-BR" w:eastAsia="ja-JP"/>
        </w:rPr>
        <w:t>49170</w:t>
      </w:r>
      <w:r w:rsidRPr="00727AB8">
        <w:rPr>
          <w:lang w:val="pt-BR"/>
        </w:rPr>
        <w:t xml:space="preserve"> RTP/AVP</w:t>
      </w:r>
      <w:r>
        <w:rPr>
          <w:lang w:val="pt-BR"/>
        </w:rPr>
        <w:t>F</w:t>
      </w:r>
      <w:r w:rsidRPr="00727AB8">
        <w:rPr>
          <w:lang w:val="pt-BR"/>
        </w:rPr>
        <w:t xml:space="preserve"> 97 96</w:t>
      </w:r>
    </w:p>
    <w:p w14:paraId="0E7AE4BC" w14:textId="77777777" w:rsidR="006B0869" w:rsidRPr="00895344" w:rsidRDefault="006B0869" w:rsidP="003D08CF">
      <w:pPr>
        <w:pStyle w:val="PL"/>
        <w:pBdr>
          <w:top w:val="single" w:sz="4" w:space="1" w:color="auto"/>
          <w:left w:val="single" w:sz="4" w:space="4" w:color="auto"/>
          <w:bottom w:val="single" w:sz="4" w:space="1" w:color="auto"/>
          <w:right w:val="single" w:sz="4" w:space="4" w:color="auto"/>
        </w:pBdr>
        <w:ind w:left="850" w:right="284" w:hanging="283"/>
        <w:rPr>
          <w:rFonts w:cs="Courier New"/>
          <w:lang w:val="pt-BR"/>
        </w:rPr>
      </w:pPr>
      <w:r w:rsidRPr="00895344">
        <w:rPr>
          <w:rFonts w:cs="Courier New"/>
          <w:lang w:val="pt-BR"/>
        </w:rPr>
        <w:t>a=acfg:1 t=1</w:t>
      </w:r>
    </w:p>
    <w:p w14:paraId="1BA5A7A3" w14:textId="77777777" w:rsidR="006B0869" w:rsidRPr="00727AB8"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b=AS:25.4</w:t>
      </w:r>
    </w:p>
    <w:p w14:paraId="3D1CD98E" w14:textId="77777777" w:rsidR="006B0869" w:rsidRPr="00727AB8"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a=curr:qos local sendrecv</w:t>
      </w:r>
    </w:p>
    <w:p w14:paraId="16D2DF0D" w14:textId="77777777" w:rsidR="006B0869" w:rsidRPr="00727AB8"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27AB8">
        <w:rPr>
          <w:lang w:val="pt-BR"/>
        </w:rPr>
        <w:t xml:space="preserve">a=curr:qos remote </w:t>
      </w:r>
      <w:r>
        <w:rPr>
          <w:rFonts w:hint="eastAsia"/>
          <w:lang w:val="pt-BR" w:eastAsia="ja-JP"/>
        </w:rPr>
        <w:t>none</w:t>
      </w:r>
    </w:p>
    <w:p w14:paraId="32C3AD9F" w14:textId="77777777" w:rsidR="006B0869" w:rsidRPr="00727AB8"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local sendrecv</w:t>
      </w:r>
    </w:p>
    <w:p w14:paraId="17E87392" w14:textId="77777777" w:rsidR="006B0869" w:rsidRPr="00727AB8"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remote sendrecv</w:t>
      </w:r>
    </w:p>
    <w:p w14:paraId="4BA67477" w14:textId="77777777" w:rsidR="006B0869" w:rsidRPr="008876CC"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8876CC">
        <w:rPr>
          <w:lang w:val="pt-BR"/>
        </w:rPr>
        <w:t xml:space="preserve">a=rtpmap:97 AMR </w:t>
      </w:r>
    </w:p>
    <w:p w14:paraId="4BCEDD8F" w14:textId="77777777" w:rsidR="006B0869" w:rsidRPr="008876CC" w:rsidRDefault="006B0869" w:rsidP="003D08CF">
      <w:pPr>
        <w:pStyle w:val="PL"/>
        <w:pBdr>
          <w:top w:val="single" w:sz="4" w:space="1" w:color="auto"/>
          <w:left w:val="single" w:sz="4" w:space="4" w:color="auto"/>
          <w:bottom w:val="single" w:sz="4" w:space="1" w:color="auto"/>
          <w:right w:val="single" w:sz="4" w:space="4" w:color="auto"/>
        </w:pBdr>
        <w:ind w:left="850" w:right="284" w:hanging="283"/>
        <w:rPr>
          <w:lang w:val="pt-BR"/>
        </w:rPr>
      </w:pPr>
      <w:r w:rsidRPr="008876CC">
        <w:rPr>
          <w:lang w:val="pt-BR"/>
        </w:rPr>
        <w:t>a=fmtp:97 mode-set=0,2,5,7; maxframes</w:t>
      </w:r>
    </w:p>
    <w:p w14:paraId="5A16991B" w14:textId="77777777" w:rsidR="005F42C7" w:rsidRDefault="006B0869" w:rsidP="005F42C7">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727AB8">
        <w:rPr>
          <w:lang w:val="en-US"/>
        </w:rPr>
        <w:t>a=rtpmap:96 telephone-event</w:t>
      </w:r>
    </w:p>
    <w:p w14:paraId="2FFC78B3" w14:textId="77777777" w:rsidR="006B0869" w:rsidRPr="00727AB8" w:rsidRDefault="005F42C7" w:rsidP="005F42C7">
      <w:pPr>
        <w:pStyle w:val="PL"/>
        <w:pBdr>
          <w:top w:val="single" w:sz="4" w:space="1" w:color="auto"/>
          <w:left w:val="single" w:sz="4" w:space="4" w:color="auto"/>
          <w:bottom w:val="single" w:sz="4" w:space="1" w:color="auto"/>
          <w:right w:val="single" w:sz="4" w:space="4" w:color="auto"/>
        </w:pBdr>
        <w:ind w:left="850" w:right="284" w:hanging="283"/>
        <w:rPr>
          <w:lang w:val="en-US"/>
        </w:rPr>
      </w:pPr>
      <w:r w:rsidRPr="00B37A2D">
        <w:rPr>
          <w:rFonts w:hint="eastAsia"/>
        </w:rPr>
        <w:t>a=content:g.3gpp.</w:t>
      </w:r>
      <w:r>
        <w:rPr>
          <w:rFonts w:hint="eastAsia"/>
          <w:lang w:eastAsia="ja-JP"/>
        </w:rPr>
        <w:t>cat</w:t>
      </w:r>
    </w:p>
    <w:bookmarkEnd w:id="708"/>
    <w:p w14:paraId="03AF4758" w14:textId="77777777" w:rsidR="006B0869" w:rsidRPr="00727AB8" w:rsidRDefault="006B0869" w:rsidP="006B0869">
      <w:pPr>
        <w:rPr>
          <w:lang w:val="en-US"/>
        </w:rPr>
      </w:pPr>
    </w:p>
    <w:p w14:paraId="7650A60D" w14:textId="77777777" w:rsidR="006B0869" w:rsidRPr="007F21A7" w:rsidRDefault="006B0869" w:rsidP="006B0869">
      <w:pPr>
        <w:pStyle w:val="EX"/>
        <w:keepLines w:val="0"/>
        <w:rPr>
          <w:lang w:eastAsia="ja-JP"/>
        </w:rPr>
      </w:pPr>
      <w:r w:rsidRPr="007F21A7">
        <w:rPr>
          <w:b/>
        </w:rPr>
        <w:t>P-Early-Media:</w:t>
      </w:r>
      <w:r w:rsidRPr="007F21A7">
        <w:tab/>
        <w:t>The CAT-AS requests authorization for early media.</w:t>
      </w:r>
    </w:p>
    <w:p w14:paraId="0EFF2B93" w14:textId="77777777" w:rsidR="006B0869" w:rsidRPr="007F21A7" w:rsidRDefault="006B0869" w:rsidP="006B0869">
      <w:pPr>
        <w:pStyle w:val="EX"/>
        <w:keepLines w:val="0"/>
      </w:pPr>
      <w:r w:rsidRPr="007F21A7">
        <w:rPr>
          <w:b/>
        </w:rPr>
        <w:t>SDP</w:t>
      </w:r>
      <w:r w:rsidRPr="007F21A7">
        <w:tab/>
        <w:t>The SDP answer (SDP_A</w:t>
      </w:r>
      <w:r w:rsidRPr="007F21A7">
        <w:rPr>
          <w:rFonts w:hint="eastAsia"/>
          <w:lang w:eastAsia="ja-JP"/>
        </w:rPr>
        <w:t>_cat</w:t>
      </w:r>
      <w:r w:rsidRPr="007F21A7">
        <w:t>) contains a set of codecs supported to be used for CAT</w:t>
      </w:r>
      <w:r w:rsidR="005F42C7">
        <w:rPr>
          <w:rFonts w:hint="eastAsia"/>
          <w:lang w:eastAsia="ja-JP"/>
        </w:rPr>
        <w:t xml:space="preserve"> and</w:t>
      </w:r>
      <w:r w:rsidR="005F42C7" w:rsidRPr="00601DFE">
        <w:rPr>
          <w:lang w:eastAsia="ja-JP"/>
        </w:rPr>
        <w:t>, in this example,</w:t>
      </w:r>
      <w:r w:rsidR="005F42C7">
        <w:rPr>
          <w:rFonts w:hint="eastAsia"/>
          <w:lang w:eastAsia="ja-JP"/>
        </w:rPr>
        <w:t xml:space="preserve"> includes a SDP </w:t>
      </w:r>
      <w:r w:rsidR="005F42C7">
        <w:rPr>
          <w:lang w:eastAsia="ja-JP"/>
        </w:rPr>
        <w:t>"</w:t>
      </w:r>
      <w:r w:rsidR="005F42C7">
        <w:rPr>
          <w:rFonts w:hint="eastAsia"/>
          <w:lang w:eastAsia="ja-JP"/>
        </w:rPr>
        <w:t>a=content</w:t>
      </w:r>
      <w:r w:rsidR="005F42C7">
        <w:rPr>
          <w:lang w:eastAsia="ja-JP"/>
        </w:rPr>
        <w:t>"</w:t>
      </w:r>
      <w:r w:rsidR="005F42C7">
        <w:rPr>
          <w:rFonts w:hint="eastAsia"/>
          <w:lang w:eastAsia="ja-JP"/>
        </w:rPr>
        <w:t xml:space="preserve"> attribute with a "g.3gpp.cat" value for each media description</w:t>
      </w:r>
      <w:r w:rsidRPr="007F21A7">
        <w:t>. The SDP content is based on information received from the MRF</w:t>
      </w:r>
      <w:r>
        <w:rPr>
          <w:rFonts w:hint="eastAsia"/>
          <w:lang w:eastAsia="ja-JP"/>
        </w:rPr>
        <w:t xml:space="preserve"> and information in the previously received 183 </w:t>
      </w:r>
      <w:r w:rsidR="00B068FE">
        <w:rPr>
          <w:lang w:eastAsia="ja-JP"/>
        </w:rPr>
        <w:t>(Session Progress) provisional</w:t>
      </w:r>
      <w:r>
        <w:rPr>
          <w:rFonts w:hint="eastAsia"/>
          <w:lang w:eastAsia="ja-JP"/>
        </w:rPr>
        <w:t xml:space="preserve"> response from UE#2</w:t>
      </w:r>
      <w:r w:rsidRPr="007F21A7">
        <w:t xml:space="preserve">. The local preconditions are indicated as </w:t>
      </w:r>
      <w:r>
        <w:rPr>
          <w:rFonts w:hint="eastAsia"/>
          <w:lang w:eastAsia="ja-JP"/>
        </w:rPr>
        <w:t xml:space="preserve">not </w:t>
      </w:r>
      <w:r w:rsidRPr="007F21A7">
        <w:t>fulfilled.</w:t>
      </w:r>
    </w:p>
    <w:p w14:paraId="6E375AC6" w14:textId="77777777" w:rsidR="006B0869" w:rsidRPr="007F21A7" w:rsidRDefault="006B0869" w:rsidP="006B0869">
      <w:pPr>
        <w:pStyle w:val="B1"/>
        <w:ind w:left="284" w:firstLine="0"/>
        <w:rPr>
          <w:b/>
          <w:bCs/>
        </w:rPr>
      </w:pPr>
      <w:bookmarkStart w:id="709" w:name="_MCCTEMPBM_CRPT84840290___2"/>
      <w:r w:rsidRPr="007F21A7">
        <w:rPr>
          <w:b/>
          <w:bCs/>
        </w:rPr>
        <w:t>9-</w:t>
      </w:r>
      <w:r>
        <w:rPr>
          <w:rFonts w:hint="eastAsia"/>
          <w:b/>
          <w:bCs/>
          <w:lang w:eastAsia="ja-JP"/>
        </w:rPr>
        <w:t>12</w:t>
      </w:r>
      <w:r w:rsidRPr="007F21A7">
        <w:rPr>
          <w:b/>
          <w:bCs/>
        </w:rPr>
        <w:tab/>
        <w:t>PRACK request (UE#1 to CAT-AS</w:t>
      </w:r>
      <w:r>
        <w:rPr>
          <w:rFonts w:hint="eastAsia"/>
          <w:b/>
          <w:bCs/>
          <w:lang w:eastAsia="ja-JP"/>
        </w:rPr>
        <w:t>, and to UE#2</w:t>
      </w:r>
      <w:r w:rsidRPr="007F21A7">
        <w:rPr>
          <w:b/>
          <w:bCs/>
        </w:rPr>
        <w:t>)</w:t>
      </w:r>
    </w:p>
    <w:bookmarkEnd w:id="709"/>
    <w:p w14:paraId="5CA25CDB" w14:textId="77777777" w:rsidR="006B0869" w:rsidRPr="007F21A7" w:rsidRDefault="006B0869" w:rsidP="006B0869">
      <w:pPr>
        <w:pStyle w:val="B1"/>
      </w:pPr>
      <w:r>
        <w:tab/>
      </w:r>
      <w:r w:rsidRPr="007F21A7">
        <w:t>UE#1 sends a SIP PRACK request, which acknowledges the SIP 183 (Session Progress) provisional response, to the CAT-AS</w:t>
      </w:r>
      <w:r>
        <w:rPr>
          <w:rFonts w:hint="eastAsia"/>
          <w:lang w:eastAsia="ja-JP"/>
        </w:rPr>
        <w:t>, which is further sent to UE#2</w:t>
      </w:r>
      <w:r w:rsidRPr="007F21A7">
        <w:t>.</w:t>
      </w:r>
    </w:p>
    <w:p w14:paraId="5BD1325F" w14:textId="77777777" w:rsidR="006B0869" w:rsidRPr="007F21A7" w:rsidRDefault="006B0869" w:rsidP="006B0869">
      <w:pPr>
        <w:pStyle w:val="B1"/>
        <w:ind w:left="284" w:firstLine="0"/>
        <w:rPr>
          <w:b/>
          <w:bCs/>
        </w:rPr>
      </w:pPr>
      <w:bookmarkStart w:id="710" w:name="_MCCTEMPBM_CRPT84840291___2"/>
      <w:r>
        <w:rPr>
          <w:rFonts w:hint="eastAsia"/>
          <w:b/>
          <w:bCs/>
          <w:lang w:eastAsia="ja-JP"/>
        </w:rPr>
        <w:t>13</w:t>
      </w:r>
      <w:r w:rsidRPr="007F21A7">
        <w:rPr>
          <w:b/>
          <w:bCs/>
        </w:rPr>
        <w:t>-</w:t>
      </w:r>
      <w:r>
        <w:rPr>
          <w:rFonts w:hint="eastAsia"/>
          <w:b/>
          <w:bCs/>
          <w:lang w:eastAsia="ja-JP"/>
        </w:rPr>
        <w:t>16</w:t>
      </w:r>
      <w:r w:rsidRPr="007F21A7">
        <w:rPr>
          <w:b/>
          <w:bCs/>
        </w:rPr>
        <w:tab/>
        <w:t xml:space="preserve">200 (OK) response to PRACK </w:t>
      </w:r>
      <w:r w:rsidR="00B068FE">
        <w:rPr>
          <w:b/>
          <w:bCs/>
        </w:rPr>
        <w:t xml:space="preserve">request </w:t>
      </w:r>
      <w:r w:rsidRPr="007F21A7">
        <w:rPr>
          <w:b/>
          <w:bCs/>
        </w:rPr>
        <w:t>(</w:t>
      </w:r>
      <w:r>
        <w:rPr>
          <w:rFonts w:hint="eastAsia"/>
          <w:b/>
          <w:bCs/>
          <w:lang w:eastAsia="ja-JP"/>
        </w:rPr>
        <w:t xml:space="preserve">UE#2 to </w:t>
      </w:r>
      <w:r w:rsidRPr="007F21A7">
        <w:rPr>
          <w:b/>
          <w:bCs/>
        </w:rPr>
        <w:t>CAT-AS</w:t>
      </w:r>
      <w:r>
        <w:rPr>
          <w:rFonts w:hint="eastAsia"/>
          <w:b/>
          <w:bCs/>
          <w:lang w:eastAsia="ja-JP"/>
        </w:rPr>
        <w:t>, and</w:t>
      </w:r>
      <w:r w:rsidRPr="007F21A7">
        <w:rPr>
          <w:b/>
          <w:bCs/>
        </w:rPr>
        <w:t xml:space="preserve"> to UE#1)</w:t>
      </w:r>
    </w:p>
    <w:bookmarkEnd w:id="710"/>
    <w:p w14:paraId="0386472C" w14:textId="77777777" w:rsidR="006B0869" w:rsidRPr="007F21A7" w:rsidRDefault="006B0869" w:rsidP="006B0869">
      <w:pPr>
        <w:pStyle w:val="B1"/>
        <w:rPr>
          <w:b/>
          <w:bCs/>
        </w:rPr>
      </w:pPr>
      <w:r>
        <w:tab/>
      </w:r>
      <w:r>
        <w:rPr>
          <w:rFonts w:hint="eastAsia"/>
          <w:lang w:eastAsia="ja-JP"/>
        </w:rPr>
        <w:t xml:space="preserve">UE#2 </w:t>
      </w:r>
      <w:r w:rsidRPr="007F21A7">
        <w:t xml:space="preserve">sends a SIP 200 (OK) response for the SIP PRACK request to </w:t>
      </w:r>
      <w:r>
        <w:rPr>
          <w:rFonts w:hint="eastAsia"/>
          <w:lang w:eastAsia="ja-JP"/>
        </w:rPr>
        <w:t xml:space="preserve">CAT-AS, which is further sent to </w:t>
      </w:r>
      <w:r w:rsidRPr="007F21A7">
        <w:t>UE#1.</w:t>
      </w:r>
    </w:p>
    <w:p w14:paraId="51652299" w14:textId="77777777" w:rsidR="006B0869" w:rsidRPr="00555C93" w:rsidRDefault="006B0869" w:rsidP="006B0869">
      <w:pPr>
        <w:pStyle w:val="B1"/>
        <w:rPr>
          <w:b/>
          <w:lang w:eastAsia="ja-JP"/>
        </w:rPr>
      </w:pPr>
      <w:r>
        <w:rPr>
          <w:rFonts w:hint="eastAsia"/>
          <w:b/>
          <w:bCs/>
          <w:lang w:eastAsia="ja-JP"/>
        </w:rPr>
        <w:t>17</w:t>
      </w:r>
      <w:r w:rsidRPr="007F21A7">
        <w:rPr>
          <w:b/>
          <w:bCs/>
        </w:rPr>
        <w:t>-</w:t>
      </w:r>
      <w:r>
        <w:rPr>
          <w:rFonts w:hint="eastAsia"/>
          <w:b/>
          <w:bCs/>
          <w:lang w:eastAsia="ja-JP"/>
        </w:rPr>
        <w:t>18</w:t>
      </w:r>
      <w:r w:rsidRPr="007F21A7">
        <w:rPr>
          <w:b/>
          <w:bCs/>
        </w:rPr>
        <w:tab/>
      </w:r>
      <w:r w:rsidRPr="00555C93">
        <w:rPr>
          <w:b/>
          <w:bCs/>
        </w:rPr>
        <w:t xml:space="preserve">UPDATE </w:t>
      </w:r>
      <w:r w:rsidRPr="00555C93">
        <w:rPr>
          <w:b/>
        </w:rPr>
        <w:t xml:space="preserve">request (UE#1 to </w:t>
      </w:r>
      <w:r>
        <w:rPr>
          <w:rFonts w:hint="eastAsia"/>
          <w:b/>
          <w:lang w:eastAsia="ja-JP"/>
        </w:rPr>
        <w:t>CAT-AS</w:t>
      </w:r>
      <w:r w:rsidRPr="00555C93">
        <w:rPr>
          <w:b/>
        </w:rPr>
        <w:t xml:space="preserve">) </w:t>
      </w:r>
      <w:r w:rsidRPr="00555C93">
        <w:rPr>
          <w:b/>
          <w:bCs/>
        </w:rPr>
        <w:t>- see example in table</w:t>
      </w:r>
      <w:r w:rsidR="00D11565">
        <w:rPr>
          <w:b/>
          <w:bCs/>
        </w:rPr>
        <w:t> </w:t>
      </w:r>
      <w:r>
        <w:rPr>
          <w:rFonts w:hint="eastAsia"/>
          <w:b/>
          <w:bCs/>
          <w:lang w:eastAsia="ja-JP"/>
        </w:rPr>
        <w:t>A.5.</w:t>
      </w:r>
      <w:r w:rsidR="008E1142">
        <w:rPr>
          <w:rFonts w:hint="eastAsia"/>
          <w:b/>
          <w:bCs/>
          <w:lang w:eastAsia="ja-JP"/>
        </w:rPr>
        <w:t>3</w:t>
      </w:r>
      <w:r>
        <w:rPr>
          <w:rFonts w:hint="eastAsia"/>
          <w:b/>
          <w:bCs/>
          <w:lang w:eastAsia="ja-JP"/>
        </w:rPr>
        <w:t>-4</w:t>
      </w:r>
    </w:p>
    <w:p w14:paraId="2FED2997" w14:textId="77777777" w:rsidR="006B0869" w:rsidRPr="007F21A7" w:rsidRDefault="006B0869" w:rsidP="006B0869">
      <w:pPr>
        <w:pStyle w:val="B1"/>
        <w:rPr>
          <w:b/>
          <w:bCs/>
          <w:lang w:eastAsia="ja-JP"/>
        </w:rPr>
      </w:pPr>
      <w:r>
        <w:tab/>
      </w:r>
      <w:r w:rsidRPr="00555C93">
        <w:t>UE#1 indicates that it can send and receive media as the necessary resources are available.</w:t>
      </w:r>
    </w:p>
    <w:p w14:paraId="38614FCF" w14:textId="77777777" w:rsidR="006B0869" w:rsidRPr="00555C93" w:rsidRDefault="006B0869" w:rsidP="006B0869">
      <w:pPr>
        <w:pStyle w:val="TH"/>
      </w:pPr>
      <w:r w:rsidRPr="00555C93">
        <w:t>Table</w:t>
      </w:r>
      <w:r w:rsidR="00D11565">
        <w:t> </w:t>
      </w:r>
      <w:r>
        <w:rPr>
          <w:rFonts w:hint="eastAsia"/>
          <w:lang w:eastAsia="ja-JP"/>
        </w:rPr>
        <w:t>A.</w:t>
      </w:r>
      <w:r w:rsidRPr="00555C93">
        <w:t>5.</w:t>
      </w:r>
      <w:r w:rsidR="008E1142">
        <w:rPr>
          <w:rFonts w:hint="eastAsia"/>
          <w:lang w:eastAsia="ja-JP"/>
        </w:rPr>
        <w:t>3</w:t>
      </w:r>
      <w:r w:rsidRPr="00555C93">
        <w:t>-</w:t>
      </w:r>
      <w:r>
        <w:rPr>
          <w:rFonts w:hint="eastAsia"/>
          <w:lang w:eastAsia="ja-JP"/>
        </w:rPr>
        <w:t>4</w:t>
      </w:r>
      <w:r w:rsidRPr="00555C93">
        <w:t xml:space="preserve">: UPDATE request (UE#1 to </w:t>
      </w:r>
      <w:r>
        <w:rPr>
          <w:rFonts w:hint="eastAsia"/>
          <w:lang w:eastAsia="ja-JP"/>
        </w:rPr>
        <w:t>CAT-AS</w:t>
      </w:r>
      <w:r w:rsidRPr="00555C93">
        <w:t>)</w:t>
      </w:r>
    </w:p>
    <w:p w14:paraId="083F9CC2"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nb-NO" w:eastAsia="ja-JP"/>
        </w:rPr>
      </w:pPr>
      <w:bookmarkStart w:id="711" w:name="_MCCTEMPBM_CRPT84840292___2"/>
      <w:r w:rsidRPr="00895344">
        <w:rPr>
          <w:lang w:val="nb-NO" w:eastAsia="ja-JP"/>
        </w:rPr>
        <w:t>UPDATE sip:</w:t>
      </w:r>
      <w:r w:rsidRPr="00895344">
        <w:rPr>
          <w:rFonts w:cs="Courier New"/>
          <w:szCs w:val="16"/>
          <w:lang w:val="nb-NO"/>
        </w:rPr>
        <w:t>user2_public1@home2.net;gr=urn:uuid:2ad8950e-48a5-4a74-8d99-ad76cc7fc74</w:t>
      </w:r>
      <w:r w:rsidRPr="00895344">
        <w:rPr>
          <w:lang w:val="nb-NO" w:eastAsia="ja-JP"/>
        </w:rPr>
        <w:t xml:space="preserve"> SIP/2.0</w:t>
      </w:r>
    </w:p>
    <w:p w14:paraId="0B6D68D1"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nb-NO"/>
        </w:rPr>
      </w:pPr>
      <w:r w:rsidRPr="00895344">
        <w:rPr>
          <w:lang w:val="nb-NO"/>
        </w:rPr>
        <w:t>Via: SIP/2.0/UDP [5555::aaa:bbb:ccc:ddd]:1357;comp=sigcomp;branch=z9hG4bKnashds7</w:t>
      </w:r>
    </w:p>
    <w:p w14:paraId="7F5ABF16" w14:textId="77777777" w:rsidR="006B0869" w:rsidRPr="00732BA0"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Max-Forwards: 70</w:t>
      </w:r>
    </w:p>
    <w:p w14:paraId="5761B2CA" w14:textId="77777777" w:rsidR="006B0869" w:rsidRPr="00732BA0"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Route: &lt;sip:pcscf1.visited1.net;lr&gt;, &lt;sip:scscf1.home1.net;lr&gt;, &lt;sip:scscf2.home2.net;lr&gt;</w:t>
      </w:r>
    </w:p>
    <w:p w14:paraId="5A14DCB4"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From: &lt;sip:user1_public1@home1.net&gt;;tag=171828</w:t>
      </w:r>
    </w:p>
    <w:p w14:paraId="6D63BFC0" w14:textId="77777777" w:rsidR="006B0869" w:rsidRPr="00555C93"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F21A7">
        <w:t>To: &lt;tel:+1-212-555-2222&gt;;tag=2236</w:t>
      </w:r>
    </w:p>
    <w:p w14:paraId="26C02B34"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eastAsia="ja-JP"/>
        </w:rPr>
      </w:pPr>
      <w:r>
        <w:lastRenderedPageBreak/>
        <w:t>Call-ID:</w:t>
      </w:r>
    </w:p>
    <w:p w14:paraId="35462682" w14:textId="77777777" w:rsidR="006B0869" w:rsidRPr="00555C93"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rPr>
          <w:snapToGrid w:val="0"/>
        </w:rPr>
        <w:t xml:space="preserve">Cseq: </w:t>
      </w:r>
      <w:r>
        <w:rPr>
          <w:rFonts w:hint="eastAsia"/>
          <w:snapToGrid w:val="0"/>
          <w:lang w:eastAsia="ja-JP"/>
        </w:rPr>
        <w:t>129</w:t>
      </w:r>
      <w:r w:rsidRPr="00555C93">
        <w:rPr>
          <w:snapToGrid w:val="0"/>
        </w:rPr>
        <w:t xml:space="preserve"> UPDATE</w:t>
      </w:r>
    </w:p>
    <w:p w14:paraId="5F40210A" w14:textId="77777777" w:rsidR="006B0869" w:rsidRPr="00555C93"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t>Require: sec-agree</w:t>
      </w:r>
    </w:p>
    <w:p w14:paraId="3A407857" w14:textId="77777777" w:rsidR="006B0869" w:rsidRPr="00555C93"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rPr>
          <w:snapToGrid w:val="0"/>
        </w:rPr>
        <w:t>Proxy-Require: sec-agree</w:t>
      </w:r>
    </w:p>
    <w:p w14:paraId="5655772C" w14:textId="77777777" w:rsidR="006B0869" w:rsidRPr="00555C93"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t xml:space="preserve">Security-Verify: ipsec-3gpp; q=0.1; alg=hmac-sha-1-96; </w:t>
      </w:r>
      <w:r w:rsidRPr="00555C93">
        <w:rPr>
          <w:rFonts w:cs="Courier New"/>
          <w:szCs w:val="16"/>
        </w:rPr>
        <w:t>ealg=aes-cbc;</w:t>
      </w:r>
      <w:r w:rsidRPr="00555C93">
        <w:t xml:space="preserve"> spi-c=98765432; spi-s=87654321; port-c=8642; port-s=7531</w:t>
      </w:r>
    </w:p>
    <w:p w14:paraId="27C9BD76" w14:textId="77777777" w:rsidR="006B0869" w:rsidRPr="005D6FF6"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5D6FF6">
        <w:rPr>
          <w:snapToGrid w:val="0"/>
        </w:rPr>
        <w:t xml:space="preserve">Contact: </w:t>
      </w:r>
      <w:r w:rsidRPr="005D6FF6">
        <w:t>&lt;sip:</w:t>
      </w:r>
      <w:r w:rsidRPr="005D6FF6" w:rsidDel="00012B2B">
        <w:t>user1_public1@home1.net</w:t>
      </w:r>
      <w:r w:rsidRPr="005D6FF6">
        <w:rPr>
          <w:rFonts w:cs="Courier New"/>
          <w:snapToGrid w:val="0"/>
          <w:szCs w:val="16"/>
        </w:rPr>
        <w:t>;</w:t>
      </w:r>
      <w:r w:rsidRPr="005D6FF6">
        <w:rPr>
          <w:rFonts w:eastAsia="PMingLiU" w:cs="Courier New"/>
          <w:szCs w:val="16"/>
          <w:lang w:eastAsia="zh-TW"/>
        </w:rPr>
        <w:t>gr=urn:uuid:f81d4fae-7dec-11d0-a765-00a0c91e6bf6</w:t>
      </w:r>
      <w:r w:rsidRPr="005D6FF6">
        <w:t>&gt;</w:t>
      </w:r>
      <w:r w:rsidRPr="005D6FF6">
        <w:rPr>
          <w:rFonts w:eastAsia="PMingLiU" w:cs="Courier New"/>
          <w:lang w:eastAsia="zh-TW"/>
        </w:rPr>
        <w:t>;</w:t>
      </w:r>
      <w:r w:rsidRPr="005D6FF6">
        <w:t>+g.3gpp.icsi-ref="urn%3Aurn-</w:t>
      </w:r>
      <w:r w:rsidR="00137402" w:rsidRPr="005D6FF6">
        <w:t>7</w:t>
      </w:r>
      <w:r w:rsidRPr="005D6FF6">
        <w:t>%3gpp-service.ims.icsi.mmtel"</w:t>
      </w:r>
    </w:p>
    <w:p w14:paraId="01760F9E" w14:textId="77777777" w:rsidR="006B0869" w:rsidRPr="00FF0058"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FF0058">
        <w:t xml:space="preserve">Content-Type: application/sdp </w:t>
      </w:r>
    </w:p>
    <w:p w14:paraId="2941D945" w14:textId="77777777" w:rsidR="006B0869" w:rsidRPr="00FF0058"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5E3900BC" w14:textId="77777777" w:rsidR="006B0869" w:rsidRPr="00FF0058"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4BDE1B61"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it-IT"/>
        </w:rPr>
      </w:pPr>
      <w:r w:rsidRPr="007F21A7">
        <w:rPr>
          <w:lang w:val="it-IT"/>
        </w:rPr>
        <w:t>v=0</w:t>
      </w:r>
    </w:p>
    <w:p w14:paraId="22CD29C3"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it-IT"/>
        </w:rPr>
      </w:pPr>
      <w:r w:rsidRPr="007F21A7">
        <w:rPr>
          <w:lang w:val="it-IT"/>
        </w:rPr>
        <w:t>o=- 2987933615 298793361</w:t>
      </w:r>
      <w:r>
        <w:rPr>
          <w:rFonts w:hint="eastAsia"/>
          <w:lang w:val="it-IT" w:eastAsia="ja-JP"/>
        </w:rPr>
        <w:t>6</w:t>
      </w:r>
      <w:r w:rsidRPr="007F21A7">
        <w:rPr>
          <w:lang w:val="it-IT"/>
        </w:rPr>
        <w:t xml:space="preserve"> IN IP6 5555::aaa:bbb:ccc:ddd</w:t>
      </w:r>
    </w:p>
    <w:p w14:paraId="33C7E94B"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s=-</w:t>
      </w:r>
    </w:p>
    <w:p w14:paraId="174DB8B7"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7F21A7">
        <w:rPr>
          <w:lang w:val="en-US"/>
        </w:rPr>
        <w:t xml:space="preserve">c=IN IP6 5555::aaa:bbb:ccc:ddd </w:t>
      </w:r>
    </w:p>
    <w:p w14:paraId="1BB40F7C"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t=0 0</w:t>
      </w:r>
    </w:p>
    <w:p w14:paraId="65C2DB11"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m=video 3400 RTP/AVP</w:t>
      </w:r>
      <w:r>
        <w:rPr>
          <w:lang w:val="de-DE"/>
        </w:rPr>
        <w:t>F</w:t>
      </w:r>
      <w:r w:rsidRPr="00503615">
        <w:rPr>
          <w:lang w:val="de-DE"/>
        </w:rPr>
        <w:t xml:space="preserve"> 98</w:t>
      </w:r>
    </w:p>
    <w:p w14:paraId="7F5AFEE7"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b=AS:75</w:t>
      </w:r>
    </w:p>
    <w:p w14:paraId="60F1DB0D"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503615">
        <w:rPr>
          <w:lang w:val="pt-BR"/>
        </w:rPr>
        <w:t xml:space="preserve">a=curr:qos local </w:t>
      </w:r>
      <w:r>
        <w:rPr>
          <w:rFonts w:hint="eastAsia"/>
          <w:lang w:val="pt-BR" w:eastAsia="ja-JP"/>
        </w:rPr>
        <w:t>sendrecv</w:t>
      </w:r>
    </w:p>
    <w:p w14:paraId="396D7ABC"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503615">
        <w:rPr>
          <w:lang w:val="pt-BR"/>
        </w:rPr>
        <w:t xml:space="preserve">a=curr:qos remote </w:t>
      </w:r>
      <w:r>
        <w:rPr>
          <w:rFonts w:hint="eastAsia"/>
          <w:lang w:val="pt-BR" w:eastAsia="ja-JP"/>
        </w:rPr>
        <w:t>sendrecv</w:t>
      </w:r>
    </w:p>
    <w:p w14:paraId="380A3F30"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a=des:qos mandatory local sendrecv</w:t>
      </w:r>
    </w:p>
    <w:p w14:paraId="7C26D373"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a=des:qos none remote sendrecv</w:t>
      </w:r>
    </w:p>
    <w:p w14:paraId="788AD9C3" w14:textId="77777777" w:rsidR="006B0869" w:rsidRPr="00617E73"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617E73">
        <w:rPr>
          <w:lang w:val="pt-BR"/>
        </w:rPr>
        <w:t>a=rtpmap:98 H263</w:t>
      </w:r>
    </w:p>
    <w:p w14:paraId="01D0F8C4" w14:textId="77777777" w:rsidR="006B0869" w:rsidRPr="00C61269"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C61269">
        <w:rPr>
          <w:lang w:val="pt-BR"/>
        </w:rPr>
        <w:t>a=fmtp:98 profile-level-id=0</w:t>
      </w:r>
    </w:p>
    <w:p w14:paraId="48E43279"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m=audio 3456 RTP/AVP</w:t>
      </w:r>
      <w:r>
        <w:rPr>
          <w:lang w:val="pt-BR"/>
        </w:rPr>
        <w:t>F</w:t>
      </w:r>
      <w:r w:rsidRPr="00503615">
        <w:rPr>
          <w:lang w:val="pt-BR"/>
        </w:rPr>
        <w:t xml:space="preserve"> 97 96</w:t>
      </w:r>
    </w:p>
    <w:p w14:paraId="7571196F"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b=AS:25.4</w:t>
      </w:r>
    </w:p>
    <w:p w14:paraId="0EE9A120"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503615">
        <w:rPr>
          <w:lang w:val="pt-BR"/>
        </w:rPr>
        <w:t xml:space="preserve">a=curr:qos local </w:t>
      </w:r>
      <w:r>
        <w:rPr>
          <w:rFonts w:hint="eastAsia"/>
          <w:lang w:val="pt-BR" w:eastAsia="ja-JP"/>
        </w:rPr>
        <w:t>sendrecv</w:t>
      </w:r>
    </w:p>
    <w:p w14:paraId="33D70E62"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 xml:space="preserve">a=curr:qos remote </w:t>
      </w:r>
      <w:r>
        <w:rPr>
          <w:rFonts w:hint="eastAsia"/>
          <w:lang w:val="pt-BR" w:eastAsia="ja-JP"/>
        </w:rPr>
        <w:t>sendrecv</w:t>
      </w:r>
    </w:p>
    <w:p w14:paraId="5C4FA38F"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a=des:qos mandatory local sendrecv</w:t>
      </w:r>
    </w:p>
    <w:p w14:paraId="76429C9B"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a=des:qos none remote sendrecv</w:t>
      </w:r>
    </w:p>
    <w:p w14:paraId="747EE995" w14:textId="77777777" w:rsidR="006B0869" w:rsidRPr="008876CC"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8876CC">
        <w:rPr>
          <w:lang w:val="pt-BR"/>
        </w:rPr>
        <w:t xml:space="preserve">a=rtpmap:97 AMR </w:t>
      </w:r>
    </w:p>
    <w:p w14:paraId="43D3DBF6" w14:textId="77777777" w:rsidR="006B0869" w:rsidRPr="008876CC"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8876CC">
        <w:rPr>
          <w:lang w:val="pt-BR"/>
        </w:rPr>
        <w:t>a=fmtp:97 mode-set=0,2,5,7; maxframes=2</w:t>
      </w:r>
    </w:p>
    <w:p w14:paraId="31AA3653"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711"/>
    <w:p w14:paraId="69F2CC57" w14:textId="77777777" w:rsidR="006B0869" w:rsidRPr="00617E73" w:rsidRDefault="006B0869" w:rsidP="006B0869"/>
    <w:p w14:paraId="22961CAB" w14:textId="77777777" w:rsidR="006B0869" w:rsidRPr="007F21A7" w:rsidRDefault="006B0869" w:rsidP="006B0869">
      <w:pPr>
        <w:pStyle w:val="EX"/>
        <w:keepLines w:val="0"/>
      </w:pPr>
      <w:r w:rsidRPr="007F21A7">
        <w:rPr>
          <w:b/>
        </w:rPr>
        <w:t>SDP</w:t>
      </w:r>
      <w:r w:rsidRPr="007F21A7">
        <w:tab/>
        <w:t xml:space="preserve">The SDP </w:t>
      </w:r>
      <w:r w:rsidR="00C762B6">
        <w:rPr>
          <w:rFonts w:hint="eastAsia"/>
          <w:lang w:eastAsia="ja-JP"/>
        </w:rPr>
        <w:t>offer</w:t>
      </w:r>
      <w:r w:rsidR="00C762B6" w:rsidRPr="007F21A7">
        <w:t xml:space="preserve"> </w:t>
      </w:r>
      <w:r w:rsidRPr="007F21A7">
        <w:t>(SDP_</w:t>
      </w:r>
      <w:r>
        <w:rPr>
          <w:rFonts w:hint="eastAsia"/>
          <w:lang w:eastAsia="ja-JP"/>
        </w:rPr>
        <w:t>O</w:t>
      </w:r>
      <w:r w:rsidRPr="007F21A7">
        <w:rPr>
          <w:rFonts w:hint="eastAsia"/>
          <w:lang w:eastAsia="ja-JP"/>
        </w:rPr>
        <w:t>_cat</w:t>
      </w:r>
      <w:r w:rsidRPr="007F21A7">
        <w:t>) contains a set of codecs supported to be used for CAT. The SDP content is based on information received from the MRF. The local preconditions are indicated as fulfilled.</w:t>
      </w:r>
    </w:p>
    <w:p w14:paraId="73D697A5" w14:textId="77777777" w:rsidR="006B0869" w:rsidRPr="00555C93" w:rsidRDefault="006B0869" w:rsidP="006B0869">
      <w:pPr>
        <w:pStyle w:val="B1"/>
        <w:rPr>
          <w:b/>
          <w:lang w:eastAsia="ja-JP"/>
        </w:rPr>
      </w:pPr>
      <w:r>
        <w:rPr>
          <w:rFonts w:hint="eastAsia"/>
          <w:b/>
          <w:bCs/>
          <w:lang w:eastAsia="ja-JP"/>
        </w:rPr>
        <w:t>19</w:t>
      </w:r>
      <w:r w:rsidRPr="007F21A7">
        <w:rPr>
          <w:b/>
          <w:bCs/>
        </w:rPr>
        <w:t>-</w:t>
      </w:r>
      <w:r>
        <w:rPr>
          <w:rFonts w:hint="eastAsia"/>
          <w:b/>
          <w:bCs/>
          <w:lang w:eastAsia="ja-JP"/>
        </w:rPr>
        <w:t>20</w:t>
      </w:r>
      <w:r w:rsidRPr="007F21A7">
        <w:rPr>
          <w:b/>
          <w:bCs/>
        </w:rPr>
        <w:tab/>
      </w:r>
      <w:r w:rsidRPr="00555C93">
        <w:rPr>
          <w:b/>
          <w:bCs/>
        </w:rPr>
        <w:t xml:space="preserve">UPDATE </w:t>
      </w:r>
      <w:r w:rsidRPr="00555C93">
        <w:rPr>
          <w:b/>
        </w:rPr>
        <w:t>request (</w:t>
      </w:r>
      <w:r>
        <w:rPr>
          <w:rFonts w:hint="eastAsia"/>
          <w:b/>
          <w:lang w:eastAsia="ja-JP"/>
        </w:rPr>
        <w:t>CAT-AS to UE#2</w:t>
      </w:r>
      <w:r w:rsidRPr="00555C93">
        <w:rPr>
          <w:b/>
        </w:rPr>
        <w:t xml:space="preserve">) </w:t>
      </w:r>
      <w:r w:rsidRPr="00555C93">
        <w:rPr>
          <w:b/>
          <w:bCs/>
        </w:rPr>
        <w:t>- see example in table</w:t>
      </w:r>
      <w:r w:rsidR="00D11565">
        <w:rPr>
          <w:b/>
          <w:bCs/>
        </w:rPr>
        <w:t> </w:t>
      </w:r>
      <w:r>
        <w:rPr>
          <w:rFonts w:hint="eastAsia"/>
          <w:b/>
          <w:bCs/>
          <w:lang w:eastAsia="ja-JP"/>
        </w:rPr>
        <w:t>A.5.</w:t>
      </w:r>
      <w:r w:rsidR="008E1142">
        <w:rPr>
          <w:rFonts w:hint="eastAsia"/>
          <w:b/>
          <w:bCs/>
          <w:lang w:eastAsia="ja-JP"/>
        </w:rPr>
        <w:t>3</w:t>
      </w:r>
      <w:r>
        <w:rPr>
          <w:rFonts w:hint="eastAsia"/>
          <w:b/>
          <w:bCs/>
          <w:lang w:eastAsia="ja-JP"/>
        </w:rPr>
        <w:t>-5</w:t>
      </w:r>
    </w:p>
    <w:p w14:paraId="0A8498BE" w14:textId="77777777" w:rsidR="006B0869" w:rsidRDefault="006B0869" w:rsidP="006B0869">
      <w:pPr>
        <w:pStyle w:val="B1"/>
        <w:rPr>
          <w:lang w:eastAsia="ja-JP"/>
        </w:rPr>
      </w:pPr>
      <w:r>
        <w:tab/>
      </w:r>
      <w:r>
        <w:rPr>
          <w:rFonts w:hint="eastAsia"/>
          <w:lang w:eastAsia="ja-JP"/>
        </w:rPr>
        <w:t>CAT-AS indicates to UE#2 that UE#1 can send and receive media as the necessary resources are available.</w:t>
      </w:r>
    </w:p>
    <w:p w14:paraId="1BE477FC" w14:textId="77777777" w:rsidR="006B0869" w:rsidRPr="00555C93" w:rsidRDefault="006B0869" w:rsidP="006B0869">
      <w:pPr>
        <w:pStyle w:val="TH"/>
      </w:pPr>
      <w:r w:rsidRPr="00555C93">
        <w:t>Table</w:t>
      </w:r>
      <w:r w:rsidR="00D11565">
        <w:t> </w:t>
      </w:r>
      <w:r>
        <w:rPr>
          <w:rFonts w:hint="eastAsia"/>
          <w:lang w:eastAsia="ja-JP"/>
        </w:rPr>
        <w:t>A.</w:t>
      </w:r>
      <w:r w:rsidRPr="00555C93">
        <w:t>5.</w:t>
      </w:r>
      <w:r w:rsidR="008E1142">
        <w:rPr>
          <w:rFonts w:hint="eastAsia"/>
          <w:lang w:eastAsia="ja-JP"/>
        </w:rPr>
        <w:t>3</w:t>
      </w:r>
      <w:r w:rsidRPr="00555C93">
        <w:t>-</w:t>
      </w:r>
      <w:r>
        <w:rPr>
          <w:rFonts w:hint="eastAsia"/>
          <w:lang w:eastAsia="ja-JP"/>
        </w:rPr>
        <w:t>5</w:t>
      </w:r>
      <w:r w:rsidRPr="00555C93">
        <w:t>: UPDATE request (</w:t>
      </w:r>
      <w:r>
        <w:rPr>
          <w:rFonts w:hint="eastAsia"/>
          <w:lang w:eastAsia="ja-JP"/>
        </w:rPr>
        <w:t>CAT-AS to UE#2</w:t>
      </w:r>
      <w:r w:rsidRPr="00555C93">
        <w:t>)</w:t>
      </w:r>
    </w:p>
    <w:p w14:paraId="26DBB28D" w14:textId="77777777" w:rsidR="006B0869" w:rsidRPr="004B0AB0"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bookmarkStart w:id="712" w:name="_MCCTEMPBM_CRPT84840293___2"/>
      <w:r w:rsidRPr="004B0AB0">
        <w:rPr>
          <w:lang w:val="it-IT" w:eastAsia="ja-JP"/>
        </w:rPr>
        <w:t>UPDATE sip:</w:t>
      </w:r>
      <w:r w:rsidRPr="004B0AB0">
        <w:rPr>
          <w:rFonts w:cs="Courier New"/>
          <w:szCs w:val="16"/>
          <w:lang w:val="it-IT"/>
        </w:rPr>
        <w:t>user2_public1@home2.net;gr=urn:uuid:2ad8950e-48a5-4a74-8d99-ad76cc7fc74</w:t>
      </w:r>
      <w:r w:rsidRPr="004B0AB0">
        <w:rPr>
          <w:rFonts w:eastAsia="PMingLiU" w:cs="Courier New"/>
          <w:lang w:val="it-IT" w:eastAsia="zh-TW"/>
        </w:rPr>
        <w:t>;</w:t>
      </w:r>
      <w:r w:rsidRPr="004B0AB0">
        <w:rPr>
          <w:lang w:val="it-IT"/>
        </w:rPr>
        <w:t>comp=sigcomp</w:t>
      </w:r>
      <w:r w:rsidRPr="004B0AB0">
        <w:rPr>
          <w:lang w:val="it-IT" w:eastAsia="ja-JP"/>
        </w:rPr>
        <w:t xml:space="preserve"> SIP/2.0</w:t>
      </w:r>
    </w:p>
    <w:p w14:paraId="555D80F2" w14:textId="77777777" w:rsidR="006B0869" w:rsidRPr="00C61269"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it-IT"/>
        </w:rPr>
      </w:pPr>
      <w:r w:rsidRPr="00C61269">
        <w:rPr>
          <w:lang w:val="it-IT"/>
        </w:rPr>
        <w:t>Via: SIP/2.0/UDP scscf2.home2.net;branch=z9hG4bK764z87.1,</w:t>
      </w:r>
      <w:r w:rsidRPr="00C61269">
        <w:rPr>
          <w:rFonts w:hint="eastAsia"/>
          <w:lang w:val="it-IT" w:eastAsia="ja-JP"/>
        </w:rPr>
        <w:t xml:space="preserve"> SIP</w:t>
      </w:r>
      <w:r w:rsidRPr="00C61269">
        <w:rPr>
          <w:lang w:val="it-IT"/>
        </w:rPr>
        <w:t>/2.0/UDP icscf2_s.home2.net;branch=z9hG4bK871y12.1, SIP/2.0/UDP scscf1.home1.net;branch=z9hG4bK332b23.1, SIP/2.0/UDP pcscf1.visited1.net;branch=z9hG4bK240f34.1,</w:t>
      </w:r>
      <w:r w:rsidRPr="00C61269">
        <w:rPr>
          <w:rFonts w:hint="eastAsia"/>
          <w:lang w:val="it-IT" w:eastAsia="ja-JP"/>
        </w:rPr>
        <w:t xml:space="preserve"> </w:t>
      </w:r>
      <w:r w:rsidRPr="00C61269">
        <w:rPr>
          <w:lang w:val="it-IT"/>
        </w:rPr>
        <w:t>SIP/2.0/UDP [5555::aaa:bbb:ccc:ddd]:1357;comp=sigcomp;branch=z9hG4bKnashds7</w:t>
      </w:r>
    </w:p>
    <w:p w14:paraId="7F28A6D1" w14:textId="77777777" w:rsidR="006B0869" w:rsidRPr="00555C93"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lang w:eastAsia="ja-JP"/>
        </w:rPr>
      </w:pPr>
      <w:r>
        <w:rPr>
          <w:snapToGrid w:val="0"/>
        </w:rPr>
        <w:t xml:space="preserve">Max-Forwards: </w:t>
      </w:r>
      <w:r>
        <w:rPr>
          <w:rFonts w:hint="eastAsia"/>
          <w:snapToGrid w:val="0"/>
          <w:lang w:eastAsia="ja-JP"/>
        </w:rPr>
        <w:t>66</w:t>
      </w:r>
    </w:p>
    <w:p w14:paraId="55949723" w14:textId="77777777" w:rsidR="006B0869" w:rsidRPr="00BB0EB1"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rPr>
          <w:snapToGrid w:val="0"/>
        </w:rPr>
        <w:t xml:space="preserve">Route: </w:t>
      </w:r>
      <w:r w:rsidRPr="00BB0EB1">
        <w:rPr>
          <w:snapToGrid w:val="0"/>
        </w:rPr>
        <w:t>&lt;sip:scscf2.home2.net;lr&gt;</w:t>
      </w:r>
    </w:p>
    <w:p w14:paraId="4076F341"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From: &lt;sip:user1_public1@home1.net&gt;;tag=171828</w:t>
      </w:r>
    </w:p>
    <w:p w14:paraId="2E5EE0C7" w14:textId="77777777" w:rsidR="006B0869" w:rsidRPr="00555C93"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F21A7">
        <w:t>To: &lt;tel:+1-212-555-2222&gt;;tag=2236</w:t>
      </w:r>
    </w:p>
    <w:p w14:paraId="08E1F5CF"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eastAsia="ja-JP"/>
        </w:rPr>
      </w:pPr>
      <w:r>
        <w:t>Call-ID:</w:t>
      </w:r>
    </w:p>
    <w:p w14:paraId="5F9FAC90" w14:textId="77777777" w:rsidR="006B0869" w:rsidRPr="00555C93"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rPr>
          <w:snapToGrid w:val="0"/>
        </w:rPr>
        <w:t xml:space="preserve">Cseq: </w:t>
      </w:r>
      <w:r>
        <w:rPr>
          <w:rFonts w:hint="eastAsia"/>
          <w:snapToGrid w:val="0"/>
          <w:lang w:eastAsia="ja-JP"/>
        </w:rPr>
        <w:t>56101</w:t>
      </w:r>
      <w:r w:rsidRPr="00555C93">
        <w:rPr>
          <w:snapToGrid w:val="0"/>
        </w:rPr>
        <w:t xml:space="preserve"> UPDATE</w:t>
      </w:r>
    </w:p>
    <w:p w14:paraId="0BABEA28" w14:textId="77777777" w:rsidR="006B0869" w:rsidRPr="00555C93"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t>Require: sec-agree</w:t>
      </w:r>
    </w:p>
    <w:p w14:paraId="5D42ABD7" w14:textId="77777777" w:rsidR="006B0869" w:rsidRPr="00555C93"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rPr>
          <w:snapToGrid w:val="0"/>
        </w:rPr>
        <w:t>Proxy-Require: sec-agree</w:t>
      </w:r>
    </w:p>
    <w:p w14:paraId="61C7307E" w14:textId="77777777" w:rsidR="006B0869" w:rsidRPr="00555C93"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t xml:space="preserve">Security-Verify: ipsec-3gpp; q=0.1; alg=hmac-sha-1-96; </w:t>
      </w:r>
      <w:r w:rsidRPr="00555C93">
        <w:rPr>
          <w:rFonts w:cs="Courier New"/>
          <w:szCs w:val="16"/>
        </w:rPr>
        <w:t>ealg=aes-cbc;</w:t>
      </w:r>
      <w:r w:rsidRPr="00555C93">
        <w:t xml:space="preserve"> spi-c=98765432; spi-s=87654321; port-c=8642; port-s=7531</w:t>
      </w:r>
    </w:p>
    <w:p w14:paraId="319C465D" w14:textId="77777777" w:rsidR="006B0869" w:rsidRPr="005D6FF6"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5D6FF6">
        <w:rPr>
          <w:snapToGrid w:val="0"/>
        </w:rPr>
        <w:t xml:space="preserve">Contact: </w:t>
      </w:r>
      <w:r w:rsidRPr="005D6FF6">
        <w:t>&lt;sip:</w:t>
      </w:r>
      <w:r w:rsidRPr="005D6FF6" w:rsidDel="00012B2B">
        <w:t>user1_public1@home1.net</w:t>
      </w:r>
      <w:r w:rsidRPr="005D6FF6">
        <w:rPr>
          <w:rFonts w:cs="Courier New"/>
          <w:snapToGrid w:val="0"/>
          <w:szCs w:val="16"/>
        </w:rPr>
        <w:t>;</w:t>
      </w:r>
      <w:r w:rsidRPr="005D6FF6">
        <w:rPr>
          <w:rFonts w:eastAsia="PMingLiU" w:cs="Courier New"/>
          <w:szCs w:val="16"/>
          <w:lang w:eastAsia="zh-TW"/>
        </w:rPr>
        <w:t>gr=urn:uuid:f81d4fae-7dec-11d0-a765-00a0c91e6bf6</w:t>
      </w:r>
      <w:r w:rsidRPr="005D6FF6">
        <w:t>&gt;</w:t>
      </w:r>
      <w:r w:rsidRPr="005D6FF6">
        <w:rPr>
          <w:rFonts w:eastAsia="PMingLiU" w:cs="Courier New"/>
          <w:lang w:eastAsia="zh-TW"/>
        </w:rPr>
        <w:t>;</w:t>
      </w:r>
      <w:r w:rsidRPr="005D6FF6">
        <w:t>+g.3gpp.icsi-ref="urn%3Aurn-</w:t>
      </w:r>
      <w:r w:rsidR="00137402" w:rsidRPr="005D6FF6">
        <w:t>7</w:t>
      </w:r>
      <w:r w:rsidRPr="005D6FF6">
        <w:t>%3gpp-service.ims.icsi.mmtel"</w:t>
      </w:r>
    </w:p>
    <w:p w14:paraId="53442989" w14:textId="77777777" w:rsidR="006B0869" w:rsidRPr="00FF0058"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FF0058">
        <w:t xml:space="preserve">Content-Type: application/sdp </w:t>
      </w:r>
    </w:p>
    <w:p w14:paraId="78FA5F1B" w14:textId="77777777" w:rsidR="006B0869" w:rsidRPr="00FF0058"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381F960E" w14:textId="77777777" w:rsidR="006B0869" w:rsidRPr="00FF0058"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2ECC6BAE"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it-IT"/>
        </w:rPr>
      </w:pPr>
      <w:r w:rsidRPr="007F21A7">
        <w:rPr>
          <w:lang w:val="it-IT"/>
        </w:rPr>
        <w:t>v=0</w:t>
      </w:r>
    </w:p>
    <w:p w14:paraId="734BCED2"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it-IT"/>
        </w:rPr>
      </w:pPr>
      <w:r w:rsidRPr="007F21A7">
        <w:rPr>
          <w:lang w:val="it-IT"/>
        </w:rPr>
        <w:t xml:space="preserve">o=- 2987933615 2987933615 IN IP6 </w:t>
      </w:r>
      <w:r w:rsidRPr="001C52DE">
        <w:rPr>
          <w:lang w:val="it-IT"/>
        </w:rPr>
        <w:t>5555::</w:t>
      </w:r>
      <w:r w:rsidRPr="001C52DE">
        <w:rPr>
          <w:rFonts w:hint="eastAsia"/>
          <w:lang w:val="it-IT" w:eastAsia="ja-JP"/>
        </w:rPr>
        <w:t>ccc</w:t>
      </w:r>
      <w:r w:rsidRPr="001C52DE">
        <w:rPr>
          <w:lang w:val="it-IT"/>
        </w:rPr>
        <w:t>:</w:t>
      </w:r>
      <w:r w:rsidRPr="001C52DE">
        <w:rPr>
          <w:rFonts w:hint="eastAsia"/>
          <w:lang w:val="it-IT" w:eastAsia="ja-JP"/>
        </w:rPr>
        <w:t>aaa</w:t>
      </w:r>
      <w:r w:rsidRPr="001C52DE">
        <w:rPr>
          <w:lang w:val="it-IT"/>
        </w:rPr>
        <w:t>:</w:t>
      </w:r>
      <w:r w:rsidRPr="001C52DE">
        <w:rPr>
          <w:rFonts w:hint="eastAsia"/>
          <w:lang w:val="it-IT" w:eastAsia="ja-JP"/>
        </w:rPr>
        <w:t>abc</w:t>
      </w:r>
      <w:r w:rsidRPr="001C52DE">
        <w:rPr>
          <w:lang w:val="it-IT"/>
        </w:rPr>
        <w:t>:</w:t>
      </w:r>
      <w:r w:rsidRPr="001C52DE">
        <w:rPr>
          <w:rFonts w:hint="eastAsia"/>
          <w:lang w:val="it-IT" w:eastAsia="ja-JP"/>
        </w:rPr>
        <w:t>abc</w:t>
      </w:r>
    </w:p>
    <w:p w14:paraId="3E4A3B9C"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s=-</w:t>
      </w:r>
    </w:p>
    <w:p w14:paraId="40DDAA1C"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7F21A7">
        <w:rPr>
          <w:lang w:val="en-US"/>
        </w:rPr>
        <w:t xml:space="preserve">c=IN IP6 5555::aaa:bbb:ccc:ddd </w:t>
      </w:r>
    </w:p>
    <w:p w14:paraId="12D3D73B"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t=0 0</w:t>
      </w:r>
    </w:p>
    <w:p w14:paraId="63F4AADA"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m=video 3400 RTP/AVP</w:t>
      </w:r>
      <w:r>
        <w:rPr>
          <w:lang w:val="de-DE"/>
        </w:rPr>
        <w:t>F</w:t>
      </w:r>
      <w:r w:rsidRPr="00503615">
        <w:rPr>
          <w:lang w:val="de-DE"/>
        </w:rPr>
        <w:t xml:space="preserve"> 98</w:t>
      </w:r>
    </w:p>
    <w:p w14:paraId="3C4B64C8"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b=AS:75</w:t>
      </w:r>
    </w:p>
    <w:p w14:paraId="3366229A"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503615">
        <w:rPr>
          <w:lang w:val="pt-BR"/>
        </w:rPr>
        <w:t xml:space="preserve">a=curr:qos local </w:t>
      </w:r>
      <w:r>
        <w:rPr>
          <w:rFonts w:hint="eastAsia"/>
          <w:lang w:val="pt-BR" w:eastAsia="ja-JP"/>
        </w:rPr>
        <w:t>sendrecv</w:t>
      </w:r>
    </w:p>
    <w:p w14:paraId="704A2E88"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503615">
        <w:rPr>
          <w:lang w:val="pt-BR"/>
        </w:rPr>
        <w:t xml:space="preserve">a=curr:qos remote </w:t>
      </w:r>
      <w:r>
        <w:rPr>
          <w:rFonts w:hint="eastAsia"/>
          <w:lang w:val="pt-BR" w:eastAsia="ja-JP"/>
        </w:rPr>
        <w:t>sendrecv</w:t>
      </w:r>
    </w:p>
    <w:p w14:paraId="68E80746"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lastRenderedPageBreak/>
        <w:t>a=des:qos mandatory local sendrecv</w:t>
      </w:r>
    </w:p>
    <w:p w14:paraId="286BE99D"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a=des:qos none remote sendrecv</w:t>
      </w:r>
    </w:p>
    <w:p w14:paraId="4EEDF610" w14:textId="77777777" w:rsidR="006B0869" w:rsidRPr="00617E73"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617E73">
        <w:rPr>
          <w:lang w:val="pt-BR"/>
        </w:rPr>
        <w:t>a=rtpmap:98 H263</w:t>
      </w:r>
    </w:p>
    <w:p w14:paraId="1A05AF56" w14:textId="77777777" w:rsidR="006B0869" w:rsidRPr="00C61269"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C61269">
        <w:rPr>
          <w:lang w:val="pt-BR"/>
        </w:rPr>
        <w:t>a=fmtp:98 profile-level-id=0</w:t>
      </w:r>
    </w:p>
    <w:p w14:paraId="672442D1"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m=audio 3456 RTP/AVP</w:t>
      </w:r>
      <w:r>
        <w:rPr>
          <w:lang w:val="pt-BR"/>
        </w:rPr>
        <w:t>F</w:t>
      </w:r>
      <w:r w:rsidRPr="00503615">
        <w:rPr>
          <w:lang w:val="pt-BR"/>
        </w:rPr>
        <w:t xml:space="preserve"> 97 96</w:t>
      </w:r>
    </w:p>
    <w:p w14:paraId="75243E30"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b=AS:25.4</w:t>
      </w:r>
    </w:p>
    <w:p w14:paraId="0A72B7B8"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503615">
        <w:rPr>
          <w:lang w:val="pt-BR"/>
        </w:rPr>
        <w:t xml:space="preserve">a=curr:qos local </w:t>
      </w:r>
      <w:r>
        <w:rPr>
          <w:rFonts w:hint="eastAsia"/>
          <w:lang w:val="pt-BR" w:eastAsia="ja-JP"/>
        </w:rPr>
        <w:t>sendrecv</w:t>
      </w:r>
    </w:p>
    <w:p w14:paraId="6DFEC01E"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 xml:space="preserve">a=curr:qos remote </w:t>
      </w:r>
      <w:r>
        <w:rPr>
          <w:rFonts w:hint="eastAsia"/>
          <w:lang w:val="pt-BR" w:eastAsia="ja-JP"/>
        </w:rPr>
        <w:t>sendrecv</w:t>
      </w:r>
    </w:p>
    <w:p w14:paraId="611D3A87"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a=des:qos mandatory local sendrecv</w:t>
      </w:r>
    </w:p>
    <w:p w14:paraId="395B4228"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a=des:qos none remote sendrecv</w:t>
      </w:r>
    </w:p>
    <w:p w14:paraId="7D05CEB2" w14:textId="77777777" w:rsidR="006B0869" w:rsidRPr="008876CC"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8876CC">
        <w:rPr>
          <w:lang w:val="pt-BR"/>
        </w:rPr>
        <w:t xml:space="preserve">a=rtpmap:97 AMR </w:t>
      </w:r>
    </w:p>
    <w:p w14:paraId="62D77E85" w14:textId="77777777" w:rsidR="006B0869" w:rsidRPr="008876CC"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8876CC">
        <w:rPr>
          <w:lang w:val="pt-BR"/>
        </w:rPr>
        <w:t>a=fmtp:97 mode-set=0,2,5,7; maxframes=2</w:t>
      </w:r>
    </w:p>
    <w:p w14:paraId="001D97E6"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712"/>
    <w:p w14:paraId="0A591565" w14:textId="77777777" w:rsidR="006B0869" w:rsidRPr="00617E73" w:rsidRDefault="006B0869" w:rsidP="006B0869"/>
    <w:p w14:paraId="16967812" w14:textId="77777777" w:rsidR="006B0869" w:rsidRPr="007F21A7" w:rsidRDefault="006B0869" w:rsidP="006B0869">
      <w:pPr>
        <w:pStyle w:val="EX"/>
        <w:keepLines w:val="0"/>
      </w:pPr>
      <w:r w:rsidRPr="007F21A7">
        <w:rPr>
          <w:b/>
        </w:rPr>
        <w:t>SDP</w:t>
      </w:r>
      <w:r w:rsidRPr="007F21A7">
        <w:tab/>
        <w:t xml:space="preserve">The SDP </w:t>
      </w:r>
      <w:r w:rsidR="00C762B6">
        <w:rPr>
          <w:rFonts w:hint="eastAsia"/>
          <w:lang w:eastAsia="ja-JP"/>
        </w:rPr>
        <w:t>offer</w:t>
      </w:r>
      <w:r w:rsidR="00C762B6" w:rsidRPr="007F21A7">
        <w:t xml:space="preserve"> </w:t>
      </w:r>
      <w:r w:rsidRPr="007F21A7">
        <w:t>(SDP_</w:t>
      </w:r>
      <w:r>
        <w:rPr>
          <w:rFonts w:hint="eastAsia"/>
          <w:lang w:eastAsia="ja-JP"/>
        </w:rPr>
        <w:t>O_regular</w:t>
      </w:r>
      <w:r w:rsidRPr="007F21A7">
        <w:t xml:space="preserve">) contains a set of codecs supported to be used for </w:t>
      </w:r>
      <w:r w:rsidR="00C762B6">
        <w:rPr>
          <w:rFonts w:hint="eastAsia"/>
          <w:lang w:eastAsia="zh-CN"/>
        </w:rPr>
        <w:t>regular conversation</w:t>
      </w:r>
      <w:r w:rsidRPr="007F21A7">
        <w:t>. The local preconditions are indicated as fulfilled.</w:t>
      </w:r>
    </w:p>
    <w:p w14:paraId="25890B1F" w14:textId="77777777" w:rsidR="006B0869" w:rsidRPr="007F21A7" w:rsidRDefault="006B0869" w:rsidP="006B0869">
      <w:pPr>
        <w:pStyle w:val="B1"/>
        <w:rPr>
          <w:b/>
          <w:bCs/>
        </w:rPr>
      </w:pPr>
      <w:r>
        <w:rPr>
          <w:rFonts w:hint="eastAsia"/>
          <w:b/>
          <w:bCs/>
          <w:lang w:eastAsia="ja-JP"/>
        </w:rPr>
        <w:t>21</w:t>
      </w:r>
      <w:r w:rsidRPr="007F21A7">
        <w:rPr>
          <w:b/>
          <w:bCs/>
        </w:rPr>
        <w:t>-</w:t>
      </w:r>
      <w:r>
        <w:rPr>
          <w:rFonts w:hint="eastAsia"/>
          <w:b/>
          <w:bCs/>
          <w:lang w:eastAsia="ja-JP"/>
        </w:rPr>
        <w:t>22</w:t>
      </w:r>
      <w:r w:rsidRPr="007F21A7">
        <w:rPr>
          <w:b/>
          <w:bCs/>
        </w:rPr>
        <w:tab/>
      </w:r>
      <w:r w:rsidRPr="007F21A7">
        <w:rPr>
          <w:rFonts w:hint="eastAsia"/>
          <w:b/>
          <w:bCs/>
          <w:lang w:eastAsia="ja-JP"/>
        </w:rPr>
        <w:t>200 (OK) response</w:t>
      </w:r>
      <w:r w:rsidRPr="007F21A7">
        <w:rPr>
          <w:b/>
          <w:bCs/>
        </w:rPr>
        <w:t xml:space="preserve"> (</w:t>
      </w:r>
      <w:r>
        <w:rPr>
          <w:rFonts w:hint="eastAsia"/>
          <w:b/>
          <w:bCs/>
          <w:lang w:eastAsia="ja-JP"/>
        </w:rPr>
        <w:t xml:space="preserve">UE#2 to </w:t>
      </w:r>
      <w:r w:rsidRPr="007F21A7">
        <w:rPr>
          <w:rFonts w:hint="eastAsia"/>
          <w:b/>
          <w:bCs/>
          <w:lang w:eastAsia="ja-JP"/>
        </w:rPr>
        <w:t>CAT-AS</w:t>
      </w:r>
      <w:r w:rsidRPr="007F21A7">
        <w:rPr>
          <w:b/>
          <w:bCs/>
        </w:rPr>
        <w:t>)</w:t>
      </w:r>
      <w:r w:rsidRPr="00555C93">
        <w:rPr>
          <w:b/>
        </w:rPr>
        <w:t xml:space="preserve"> </w:t>
      </w:r>
      <w:r w:rsidRPr="00555C93">
        <w:rPr>
          <w:b/>
          <w:bCs/>
        </w:rPr>
        <w:t>- see example in table</w:t>
      </w:r>
      <w:r w:rsidR="00D11565">
        <w:rPr>
          <w:b/>
          <w:bCs/>
        </w:rPr>
        <w:t> </w:t>
      </w:r>
      <w:r>
        <w:rPr>
          <w:rFonts w:hint="eastAsia"/>
          <w:b/>
          <w:bCs/>
          <w:lang w:eastAsia="ja-JP"/>
        </w:rPr>
        <w:t>A.5.</w:t>
      </w:r>
      <w:r w:rsidR="008E1142">
        <w:rPr>
          <w:rFonts w:hint="eastAsia"/>
          <w:b/>
          <w:bCs/>
          <w:lang w:eastAsia="ja-JP"/>
        </w:rPr>
        <w:t>3</w:t>
      </w:r>
      <w:r>
        <w:rPr>
          <w:rFonts w:hint="eastAsia"/>
          <w:b/>
          <w:bCs/>
          <w:lang w:eastAsia="ja-JP"/>
        </w:rPr>
        <w:t>-6</w:t>
      </w:r>
    </w:p>
    <w:p w14:paraId="157C5E85" w14:textId="77777777" w:rsidR="006B0869" w:rsidRDefault="006B0869" w:rsidP="006B0869">
      <w:pPr>
        <w:pStyle w:val="B1"/>
        <w:rPr>
          <w:lang w:eastAsia="ja-JP"/>
        </w:rPr>
      </w:pPr>
      <w:r>
        <w:rPr>
          <w:lang w:eastAsia="ja-JP"/>
        </w:rPr>
        <w:tab/>
      </w:r>
      <w:r>
        <w:rPr>
          <w:rFonts w:hint="eastAsia"/>
          <w:lang w:eastAsia="ja-JP"/>
        </w:rPr>
        <w:t xml:space="preserve">UE#2 </w:t>
      </w:r>
      <w:r w:rsidRPr="007F21A7">
        <w:t xml:space="preserve">sends a SIP 200 (OK) response for the SIP </w:t>
      </w:r>
      <w:r w:rsidRPr="007F21A7">
        <w:rPr>
          <w:rFonts w:hint="eastAsia"/>
          <w:lang w:eastAsia="ja-JP"/>
        </w:rPr>
        <w:t xml:space="preserve">UPDATE </w:t>
      </w:r>
      <w:r w:rsidRPr="007F21A7">
        <w:t xml:space="preserve">request to </w:t>
      </w:r>
      <w:r>
        <w:rPr>
          <w:rFonts w:hint="eastAsia"/>
          <w:lang w:eastAsia="ja-JP"/>
        </w:rPr>
        <w:t>CAT-AS</w:t>
      </w:r>
      <w:r w:rsidRPr="007F21A7">
        <w:t>.</w:t>
      </w:r>
      <w:r>
        <w:rPr>
          <w:rFonts w:hint="eastAsia"/>
          <w:lang w:eastAsia="ja-JP"/>
        </w:rPr>
        <w:t xml:space="preserve"> The SDP shall contain information relevant to the media that will be used after the session is established.</w:t>
      </w:r>
    </w:p>
    <w:p w14:paraId="5F42E3A0" w14:textId="77777777" w:rsidR="006B0869" w:rsidRDefault="006B0869" w:rsidP="006B0869">
      <w:pPr>
        <w:pStyle w:val="B1"/>
        <w:rPr>
          <w:b/>
          <w:bCs/>
          <w:lang w:eastAsia="ja-JP"/>
        </w:rPr>
      </w:pPr>
      <w:r>
        <w:rPr>
          <w:rFonts w:hint="eastAsia"/>
          <w:lang w:eastAsia="ja-JP"/>
        </w:rPr>
        <w:tab/>
        <w:t>CAT-AS shall store the relevant information in SDP for later use in step</w:t>
      </w:r>
      <w:r w:rsidR="00D11565">
        <w:rPr>
          <w:lang w:eastAsia="ja-JP"/>
        </w:rPr>
        <w:t> </w:t>
      </w:r>
      <w:r>
        <w:rPr>
          <w:rFonts w:hint="eastAsia"/>
          <w:lang w:eastAsia="ja-JP"/>
        </w:rPr>
        <w:t>31.</w:t>
      </w:r>
    </w:p>
    <w:p w14:paraId="24236860" w14:textId="77777777" w:rsidR="006B0869" w:rsidRPr="007F21A7" w:rsidRDefault="006B0869" w:rsidP="006B0869">
      <w:pPr>
        <w:pStyle w:val="TH"/>
      </w:pPr>
      <w:r w:rsidRPr="007F21A7">
        <w:t>Table</w:t>
      </w:r>
      <w:r w:rsidR="00D11565">
        <w:t> </w:t>
      </w:r>
      <w:r w:rsidRPr="007F21A7">
        <w:t>A.</w:t>
      </w:r>
      <w:r>
        <w:rPr>
          <w:lang w:eastAsia="ja-JP"/>
        </w:rPr>
        <w:t>5.</w:t>
      </w:r>
      <w:r w:rsidR="008E1142">
        <w:rPr>
          <w:rFonts w:hint="eastAsia"/>
          <w:lang w:eastAsia="ja-JP"/>
        </w:rPr>
        <w:t>3</w:t>
      </w:r>
      <w:r w:rsidRPr="007F21A7">
        <w:t>-</w:t>
      </w:r>
      <w:r>
        <w:rPr>
          <w:rFonts w:hint="eastAsia"/>
          <w:lang w:eastAsia="ja-JP"/>
        </w:rPr>
        <w:t>6</w:t>
      </w:r>
      <w:r w:rsidRPr="007F21A7">
        <w:t>: 200 (OK) response (UE#2 to CAT-AS)</w:t>
      </w:r>
    </w:p>
    <w:p w14:paraId="7D67F49A"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bookmarkStart w:id="713" w:name="_MCCTEMPBM_CRPT84840294___2"/>
      <w:r w:rsidRPr="007F21A7">
        <w:t>SIP/2.0 200 OK</w:t>
      </w:r>
    </w:p>
    <w:p w14:paraId="181FADF6"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14:paraId="12616D25"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Record-Route: &lt;sip:pcscf2.visited2.net:5088;lr;comp=sigcomp&gt;, &lt;sip:scscf2.home2.net;lr&gt;,</w:t>
      </w:r>
      <w:r w:rsidRPr="007F21A7">
        <w:rPr>
          <w:rFonts w:hint="eastAsia"/>
          <w:lang w:eastAsia="ja-JP"/>
        </w:rPr>
        <w:t xml:space="preserve"> </w:t>
      </w:r>
      <w:r w:rsidRPr="007F21A7">
        <w:t>&lt;sip:</w:t>
      </w:r>
      <w:r w:rsidRPr="007F21A7">
        <w:rPr>
          <w:rFonts w:hint="eastAsia"/>
          <w:lang w:eastAsia="ja-JP"/>
        </w:rPr>
        <w:t>catas</w:t>
      </w:r>
      <w:r w:rsidRPr="007F21A7">
        <w:t>.home2.net;lr&gt;, &lt;sip:scscf2.home2.net;lr&gt;,</w:t>
      </w:r>
      <w:r>
        <w:rPr>
          <w:rFonts w:hint="eastAsia"/>
          <w:lang w:eastAsia="ja-JP"/>
        </w:rPr>
        <w:t xml:space="preserve"> </w:t>
      </w:r>
      <w:r w:rsidRPr="007F21A7">
        <w:t>&lt;sip:scscf1.home1.net;lr&gt;, &lt;sip:pcscf1.visited1.net;lr&gt;</w:t>
      </w:r>
    </w:p>
    <w:p w14:paraId="3EA4CF73"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From:</w:t>
      </w:r>
    </w:p>
    <w:p w14:paraId="53B752A8"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To: &lt;tel:+1-212-555-2222&gt;;tag=22</w:t>
      </w:r>
      <w:r w:rsidRPr="007F21A7">
        <w:rPr>
          <w:rFonts w:hint="eastAsia"/>
          <w:lang w:eastAsia="ja-JP"/>
        </w:rPr>
        <w:t>36</w:t>
      </w:r>
    </w:p>
    <w:p w14:paraId="3AEAD5BE"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5E16A447"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Cseq:</w:t>
      </w:r>
    </w:p>
    <w:p w14:paraId="25A911DC"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621EE522" w14:textId="77777777" w:rsidR="006B0869" w:rsidRPr="005D6FF6"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5D6FF6">
        <w:t>Contact: &lt;sip:</w:t>
      </w:r>
      <w:r w:rsidRPr="005D6FF6">
        <w:rPr>
          <w:rFonts w:cs="Courier New"/>
          <w:szCs w:val="16"/>
        </w:rPr>
        <w:t>user2_public1@home2.net;gr=urn:uuid:2ad8950e-48a5-4a74-8d99-ad76cc7fc74</w:t>
      </w:r>
      <w:r w:rsidRPr="005D6FF6">
        <w:t>&gt;</w:t>
      </w:r>
      <w:r w:rsidRPr="005D6FF6">
        <w:rPr>
          <w:rFonts w:eastAsia="PMingLiU" w:cs="Courier New"/>
          <w:lang w:eastAsia="zh-TW"/>
        </w:rPr>
        <w:t>;</w:t>
      </w:r>
      <w:r w:rsidRPr="005D6FF6">
        <w:t>+g.3gpp.icsi-ref="urn%3Aurn-</w:t>
      </w:r>
      <w:r w:rsidR="00137402" w:rsidRPr="005D6FF6">
        <w:t>7</w:t>
      </w:r>
      <w:r w:rsidRPr="005D6FF6">
        <w:t>%3gpp-service.ims.icsi.mmtel"</w:t>
      </w:r>
    </w:p>
    <w:p w14:paraId="56493CBD" w14:textId="77777777" w:rsidR="006B0869" w:rsidRPr="00FF0058"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 xml:space="preserve">Content-Type: application/sdp </w:t>
      </w:r>
    </w:p>
    <w:p w14:paraId="52AC145F" w14:textId="77777777" w:rsidR="006B0869" w:rsidRPr="00FF0058"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2E966810" w14:textId="77777777" w:rsidR="006B0869" w:rsidRPr="00FF0058"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5B2308B3"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v=0</w:t>
      </w:r>
    </w:p>
    <w:p w14:paraId="6A11A187"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o=- 298793361</w:t>
      </w:r>
      <w:r w:rsidRPr="00503615" w:rsidDel="000915DC">
        <w:rPr>
          <w:lang w:val="en-US"/>
        </w:rPr>
        <w:t>5</w:t>
      </w:r>
      <w:r w:rsidRPr="00503615">
        <w:rPr>
          <w:rFonts w:hint="eastAsia"/>
          <w:lang w:val="en-US" w:eastAsia="ja-JP"/>
        </w:rPr>
        <w:t>7</w:t>
      </w:r>
      <w:r w:rsidRPr="00503615">
        <w:rPr>
          <w:lang w:val="en-US"/>
        </w:rPr>
        <w:t xml:space="preserve"> 298793361</w:t>
      </w:r>
      <w:r w:rsidRPr="00503615" w:rsidDel="000915DC">
        <w:rPr>
          <w:lang w:val="en-US"/>
        </w:rPr>
        <w:t>5</w:t>
      </w:r>
      <w:r w:rsidRPr="00503615">
        <w:rPr>
          <w:rFonts w:hint="eastAsia"/>
          <w:lang w:val="en-US" w:eastAsia="ja-JP"/>
        </w:rPr>
        <w:t>7</w:t>
      </w:r>
      <w:r w:rsidRPr="00503615">
        <w:rPr>
          <w:lang w:val="en-US"/>
        </w:rPr>
        <w:t xml:space="preserve"> IN IP6 </w:t>
      </w:r>
      <w:r w:rsidRPr="00503615">
        <w:rPr>
          <w:rFonts w:hint="eastAsia"/>
          <w:lang w:val="en-US" w:eastAsia="ja-JP"/>
        </w:rPr>
        <w:t>6666</w:t>
      </w:r>
      <w:r w:rsidRPr="00503615">
        <w:rPr>
          <w:lang w:val="en-US"/>
        </w:rPr>
        <w:t>::eee:fff:aaa:bbb</w:t>
      </w:r>
    </w:p>
    <w:p w14:paraId="416EA477"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s=-</w:t>
      </w:r>
    </w:p>
    <w:p w14:paraId="4CA83CB3"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503615">
        <w:rPr>
          <w:lang w:val="en-US"/>
        </w:rPr>
        <w:t>c=IN IP6 6666::eee:fff:aaa:bbb</w:t>
      </w:r>
    </w:p>
    <w:p w14:paraId="6D2D8633"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t=0 0</w:t>
      </w:r>
    </w:p>
    <w:p w14:paraId="0682574E"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 xml:space="preserve">m=video </w:t>
      </w:r>
      <w:r w:rsidRPr="00503615">
        <w:rPr>
          <w:rFonts w:hint="eastAsia"/>
          <w:lang w:val="de-DE" w:eastAsia="ja-JP"/>
        </w:rPr>
        <w:t>7398</w:t>
      </w:r>
      <w:r w:rsidRPr="00503615">
        <w:rPr>
          <w:lang w:val="de-DE"/>
        </w:rPr>
        <w:t xml:space="preserve"> RTP/AVP</w:t>
      </w:r>
      <w:r>
        <w:rPr>
          <w:lang w:val="de-DE"/>
        </w:rPr>
        <w:t>F</w:t>
      </w:r>
      <w:r w:rsidRPr="00503615">
        <w:rPr>
          <w:lang w:val="de-DE"/>
        </w:rPr>
        <w:t xml:space="preserve"> 98</w:t>
      </w:r>
    </w:p>
    <w:p w14:paraId="515BF9B7"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b=AS:75</w:t>
      </w:r>
    </w:p>
    <w:p w14:paraId="5087CC07"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04AB0DA0"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313667E0"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0F3BD16C"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04DDD5EF"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a=rtpmap:98 H263</w:t>
      </w:r>
    </w:p>
    <w:p w14:paraId="4D64E00E"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31F455B3"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Pr>
          <w:lang w:val="pt-BR"/>
        </w:rPr>
        <w:t>F</w:t>
      </w:r>
      <w:r w:rsidRPr="007F21A7">
        <w:rPr>
          <w:lang w:val="pt-BR"/>
        </w:rPr>
        <w:t xml:space="preserve"> 97 96</w:t>
      </w:r>
    </w:p>
    <w:p w14:paraId="05887AFD"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b=AS:25.4</w:t>
      </w:r>
    </w:p>
    <w:p w14:paraId="5FE2EFE9"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201A99BC"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37887DD7"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0A5071F5"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4B30771B"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 xml:space="preserve">a=rtpmap:97 AMR </w:t>
      </w:r>
    </w:p>
    <w:p w14:paraId="1D561C01"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a=fmtp:97 mode-set=0,2,5,7; maxframes</w:t>
      </w:r>
    </w:p>
    <w:p w14:paraId="0B7D1A00"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713"/>
    <w:p w14:paraId="595B17FD" w14:textId="77777777" w:rsidR="006B0869" w:rsidRPr="00727AB8" w:rsidRDefault="006B0869" w:rsidP="006B0869">
      <w:pPr>
        <w:rPr>
          <w:lang w:val="en-US"/>
        </w:rPr>
      </w:pPr>
    </w:p>
    <w:p w14:paraId="16B42246" w14:textId="77777777" w:rsidR="006B0869" w:rsidRPr="007F21A7" w:rsidRDefault="006B0869" w:rsidP="006B0869">
      <w:pPr>
        <w:pStyle w:val="EX"/>
        <w:keepLines w:val="0"/>
      </w:pPr>
      <w:r w:rsidRPr="007F21A7">
        <w:rPr>
          <w:b/>
        </w:rPr>
        <w:t>SDP</w:t>
      </w:r>
      <w:r w:rsidRPr="007F21A7">
        <w:tab/>
        <w:t>The SDP answer (SDP_A</w:t>
      </w:r>
      <w:r w:rsidRPr="007F21A7">
        <w:rPr>
          <w:rFonts w:hint="eastAsia"/>
          <w:lang w:eastAsia="ja-JP"/>
        </w:rPr>
        <w:t>_regular</w:t>
      </w:r>
      <w:r w:rsidRPr="007F21A7">
        <w:t>) contains a set of codecs to be used for the session. The local preconditions are indicated as fulfilled.</w:t>
      </w:r>
    </w:p>
    <w:p w14:paraId="17939759" w14:textId="77777777" w:rsidR="006B0869" w:rsidRPr="007F21A7" w:rsidRDefault="006B0869" w:rsidP="006B0869">
      <w:pPr>
        <w:pStyle w:val="B1"/>
        <w:rPr>
          <w:b/>
          <w:bCs/>
        </w:rPr>
      </w:pPr>
      <w:r>
        <w:rPr>
          <w:rFonts w:hint="eastAsia"/>
          <w:b/>
          <w:bCs/>
          <w:lang w:eastAsia="ja-JP"/>
        </w:rPr>
        <w:lastRenderedPageBreak/>
        <w:t>23</w:t>
      </w:r>
      <w:r w:rsidRPr="007F21A7">
        <w:rPr>
          <w:b/>
          <w:bCs/>
        </w:rPr>
        <w:t>-</w:t>
      </w:r>
      <w:r>
        <w:rPr>
          <w:rFonts w:hint="eastAsia"/>
          <w:b/>
          <w:bCs/>
          <w:lang w:eastAsia="ja-JP"/>
        </w:rPr>
        <w:t>24</w:t>
      </w:r>
      <w:r w:rsidRPr="007F21A7">
        <w:rPr>
          <w:b/>
          <w:bCs/>
        </w:rPr>
        <w:tab/>
      </w:r>
      <w:r w:rsidRPr="007F21A7">
        <w:rPr>
          <w:rFonts w:hint="eastAsia"/>
          <w:b/>
          <w:bCs/>
          <w:lang w:eastAsia="ja-JP"/>
        </w:rPr>
        <w:t>200 (OK) response</w:t>
      </w:r>
      <w:r w:rsidRPr="007F21A7">
        <w:rPr>
          <w:b/>
          <w:bCs/>
        </w:rPr>
        <w:t xml:space="preserve"> (</w:t>
      </w:r>
      <w:r w:rsidRPr="007F21A7">
        <w:rPr>
          <w:rFonts w:hint="eastAsia"/>
          <w:b/>
          <w:bCs/>
          <w:lang w:eastAsia="ja-JP"/>
        </w:rPr>
        <w:t>CAT-AS</w:t>
      </w:r>
      <w:r>
        <w:rPr>
          <w:rFonts w:hint="eastAsia"/>
          <w:b/>
          <w:bCs/>
          <w:lang w:eastAsia="ja-JP"/>
        </w:rPr>
        <w:t xml:space="preserve"> to UE#1</w:t>
      </w:r>
      <w:r w:rsidRPr="007F21A7">
        <w:rPr>
          <w:b/>
          <w:bCs/>
        </w:rPr>
        <w:t>)</w:t>
      </w:r>
      <w:r w:rsidRPr="00555C93">
        <w:rPr>
          <w:b/>
        </w:rPr>
        <w:t xml:space="preserve"> </w:t>
      </w:r>
      <w:r w:rsidRPr="00555C93">
        <w:rPr>
          <w:b/>
          <w:bCs/>
        </w:rPr>
        <w:t>- see example in table</w:t>
      </w:r>
      <w:r w:rsidR="00D11565">
        <w:rPr>
          <w:b/>
          <w:bCs/>
        </w:rPr>
        <w:t> </w:t>
      </w:r>
      <w:r>
        <w:rPr>
          <w:rFonts w:hint="eastAsia"/>
          <w:b/>
          <w:bCs/>
          <w:lang w:eastAsia="ja-JP"/>
        </w:rPr>
        <w:t>A.5.</w:t>
      </w:r>
      <w:r w:rsidR="008E1142">
        <w:rPr>
          <w:rFonts w:hint="eastAsia"/>
          <w:b/>
          <w:bCs/>
          <w:lang w:eastAsia="ja-JP"/>
        </w:rPr>
        <w:t>3</w:t>
      </w:r>
      <w:r>
        <w:rPr>
          <w:rFonts w:hint="eastAsia"/>
          <w:b/>
          <w:bCs/>
          <w:lang w:eastAsia="ja-JP"/>
        </w:rPr>
        <w:t>-7</w:t>
      </w:r>
    </w:p>
    <w:p w14:paraId="1421E27D" w14:textId="77777777" w:rsidR="006B0869" w:rsidRDefault="006B0869" w:rsidP="006B0869">
      <w:pPr>
        <w:pStyle w:val="B1"/>
        <w:rPr>
          <w:b/>
          <w:bCs/>
          <w:lang w:eastAsia="ja-JP"/>
        </w:rPr>
      </w:pPr>
      <w:r>
        <w:rPr>
          <w:lang w:eastAsia="ja-JP"/>
        </w:rPr>
        <w:tab/>
      </w:r>
      <w:r>
        <w:rPr>
          <w:rFonts w:hint="eastAsia"/>
          <w:lang w:eastAsia="ja-JP"/>
        </w:rPr>
        <w:t xml:space="preserve">CAT-AS </w:t>
      </w:r>
      <w:r w:rsidRPr="007F21A7">
        <w:t xml:space="preserve">sends a SIP 200 (OK) response for the SIP </w:t>
      </w:r>
      <w:r w:rsidRPr="007F21A7">
        <w:rPr>
          <w:rFonts w:hint="eastAsia"/>
          <w:lang w:eastAsia="ja-JP"/>
        </w:rPr>
        <w:t xml:space="preserve">UPDATE </w:t>
      </w:r>
      <w:r w:rsidRPr="007F21A7">
        <w:t xml:space="preserve">request to </w:t>
      </w:r>
      <w:r>
        <w:rPr>
          <w:rFonts w:hint="eastAsia"/>
          <w:lang w:eastAsia="ja-JP"/>
        </w:rPr>
        <w:t>UE#1</w:t>
      </w:r>
      <w:r w:rsidRPr="007F21A7">
        <w:t>.</w:t>
      </w:r>
      <w:r>
        <w:rPr>
          <w:rFonts w:hint="eastAsia"/>
          <w:lang w:eastAsia="ja-JP"/>
        </w:rPr>
        <w:t xml:space="preserve"> The SDP shall contain information relevant to the media for CAT used by the MRF.</w:t>
      </w:r>
    </w:p>
    <w:p w14:paraId="72FA8EE1" w14:textId="77777777" w:rsidR="006B0869" w:rsidRPr="007F21A7" w:rsidRDefault="006B0869" w:rsidP="006B0869">
      <w:pPr>
        <w:pStyle w:val="TH"/>
      </w:pPr>
      <w:r w:rsidRPr="007F21A7">
        <w:t>Table</w:t>
      </w:r>
      <w:r w:rsidR="00D11565">
        <w:t> </w:t>
      </w:r>
      <w:r w:rsidRPr="007F21A7">
        <w:t>A.</w:t>
      </w:r>
      <w:r>
        <w:rPr>
          <w:lang w:eastAsia="ja-JP"/>
        </w:rPr>
        <w:t>5.</w:t>
      </w:r>
      <w:r w:rsidR="008E1142">
        <w:rPr>
          <w:rFonts w:hint="eastAsia"/>
          <w:lang w:eastAsia="ja-JP"/>
        </w:rPr>
        <w:t>3</w:t>
      </w:r>
      <w:r w:rsidRPr="007F21A7">
        <w:t>-</w:t>
      </w:r>
      <w:r>
        <w:rPr>
          <w:rFonts w:hint="eastAsia"/>
          <w:lang w:eastAsia="ja-JP"/>
        </w:rPr>
        <w:t>7</w:t>
      </w:r>
      <w:r w:rsidRPr="007F21A7">
        <w:t>: 200 (OK) response (CAT-AS to</w:t>
      </w:r>
      <w:r w:rsidRPr="007305E3">
        <w:t xml:space="preserve"> </w:t>
      </w:r>
      <w:r w:rsidRPr="007F21A7">
        <w:t>UE#</w:t>
      </w:r>
      <w:r>
        <w:rPr>
          <w:rFonts w:hint="eastAsia"/>
          <w:lang w:eastAsia="ja-JP"/>
        </w:rPr>
        <w:t>1</w:t>
      </w:r>
      <w:r w:rsidRPr="007F21A7">
        <w:t>)</w:t>
      </w:r>
    </w:p>
    <w:p w14:paraId="114833CB"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bookmarkStart w:id="714" w:name="_MCCTEMPBM_CRPT84840295___2"/>
      <w:r w:rsidRPr="007F21A7">
        <w:t>SIP/2.0 200 OK</w:t>
      </w:r>
    </w:p>
    <w:p w14:paraId="19F7B583"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Via: SIP/2.0/UDP scscf2.home2.net;branch=z9hG4bK764z87.1, SIP/2.0/UDP icscf2_s.home2.net;branch=z9hG4bK871y12.1, SIP/2.0/UDP scscf1.home1.net;branch=z9hG4bK332b23.1, SIP/2.0/UDP pcscf1.visited1.net;branch=z9hG4bK240f34.1, SIP/2.0/UDP [5555::aaa:bbb:ccc:ddd]:1357;comp=sigcomp;branch=z9hG4bKnashds7</w:t>
      </w:r>
    </w:p>
    <w:p w14:paraId="4EFB0FFF"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Record-Route: &lt;sip:scscf2.home2.net;lr&gt;,</w:t>
      </w:r>
      <w:r>
        <w:rPr>
          <w:rFonts w:hint="eastAsia"/>
          <w:lang w:eastAsia="ja-JP"/>
        </w:rPr>
        <w:t xml:space="preserve"> </w:t>
      </w:r>
      <w:r w:rsidRPr="007F21A7">
        <w:t>&lt;sip:scscf1.home1.net;lr&gt;, &lt;sip:pcscf1.visited1.net;lr&gt;</w:t>
      </w:r>
    </w:p>
    <w:p w14:paraId="10A18654"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From:</w:t>
      </w:r>
    </w:p>
    <w:p w14:paraId="1FAAEC14"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To: &lt;tel:+1-212-555-2222&gt;;tag=22</w:t>
      </w:r>
      <w:r w:rsidRPr="007F21A7">
        <w:rPr>
          <w:rFonts w:hint="eastAsia"/>
          <w:lang w:eastAsia="ja-JP"/>
        </w:rPr>
        <w:t>36</w:t>
      </w:r>
    </w:p>
    <w:p w14:paraId="7B2F9181"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6AEE04B0"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Cseq:</w:t>
      </w:r>
    </w:p>
    <w:p w14:paraId="4836B379"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758FF335"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Contact: &lt;sip:</w:t>
      </w:r>
      <w:r w:rsidR="00EE2D91">
        <w:rPr>
          <w:rFonts w:cs="Courier New" w:hint="eastAsia"/>
          <w:szCs w:val="16"/>
          <w:lang w:val="en-US" w:eastAsia="ja-JP"/>
        </w:rPr>
        <w:t>catas.home2.net</w:t>
      </w:r>
      <w:r w:rsidRPr="007F21A7">
        <w:t>&gt;</w:t>
      </w:r>
      <w:r w:rsidRPr="001C52DE">
        <w:rPr>
          <w:rFonts w:eastAsia="PMingLiU" w:cs="Courier New"/>
          <w:lang w:eastAsia="zh-TW"/>
        </w:rPr>
        <w:t>;</w:t>
      </w:r>
      <w:r w:rsidRPr="001C52DE">
        <w:t>+g.3gpp.icsi</w:t>
      </w:r>
      <w:r>
        <w:t>-</w:t>
      </w:r>
      <w:r w:rsidRPr="001C52DE">
        <w:t>ref="urn%3Aurn-</w:t>
      </w:r>
      <w:r w:rsidR="00137402">
        <w:t>7</w:t>
      </w:r>
      <w:r w:rsidRPr="001C52DE">
        <w:t>%3gpp-service.ims.icsi.mmtel"</w:t>
      </w:r>
    </w:p>
    <w:p w14:paraId="2E7238AF" w14:textId="77777777" w:rsidR="006B0869" w:rsidRPr="00FF0058"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 xml:space="preserve">Content-Type: application/sdp </w:t>
      </w:r>
    </w:p>
    <w:p w14:paraId="6EF551EF" w14:textId="77777777" w:rsidR="006B0869" w:rsidRPr="00FF0058"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54553F26" w14:textId="77777777" w:rsidR="006B0869" w:rsidRPr="00FF0058"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6564826C" w14:textId="77777777" w:rsidR="006B0869" w:rsidRPr="00E314AC"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it-IT"/>
        </w:rPr>
      </w:pPr>
      <w:r w:rsidRPr="00E314AC">
        <w:rPr>
          <w:lang w:val="it-IT"/>
        </w:rPr>
        <w:t>v=0</w:t>
      </w:r>
    </w:p>
    <w:p w14:paraId="5BEC5F78" w14:textId="77777777" w:rsidR="006B0869" w:rsidRPr="007275CA"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it-IT"/>
        </w:rPr>
      </w:pPr>
      <w:r w:rsidRPr="007275CA">
        <w:rPr>
          <w:lang w:val="it-IT"/>
        </w:rPr>
        <w:t>o=- 298793361</w:t>
      </w:r>
      <w:r w:rsidRPr="007275CA" w:rsidDel="000915DC">
        <w:rPr>
          <w:lang w:val="it-IT"/>
        </w:rPr>
        <w:t>5</w:t>
      </w:r>
      <w:r>
        <w:rPr>
          <w:rFonts w:hint="eastAsia"/>
          <w:lang w:val="it-IT" w:eastAsia="ja-JP"/>
        </w:rPr>
        <w:t>6</w:t>
      </w:r>
      <w:r w:rsidRPr="007275CA">
        <w:rPr>
          <w:lang w:val="it-IT"/>
        </w:rPr>
        <w:t xml:space="preserve"> 298793361</w:t>
      </w:r>
      <w:r w:rsidRPr="007275CA" w:rsidDel="000915DC">
        <w:rPr>
          <w:lang w:val="it-IT"/>
        </w:rPr>
        <w:t>5</w:t>
      </w:r>
      <w:r w:rsidRPr="007275CA">
        <w:rPr>
          <w:rFonts w:hint="eastAsia"/>
          <w:lang w:val="it-IT" w:eastAsia="ja-JP"/>
        </w:rPr>
        <w:t>7</w:t>
      </w:r>
      <w:r w:rsidRPr="007275CA">
        <w:rPr>
          <w:lang w:val="it-IT"/>
        </w:rPr>
        <w:t xml:space="preserve"> IN IP6 </w:t>
      </w:r>
      <w:r w:rsidRPr="003F1820">
        <w:rPr>
          <w:lang w:val="it-IT"/>
        </w:rPr>
        <w:t>5555::</w:t>
      </w:r>
      <w:r w:rsidRPr="003F1820">
        <w:rPr>
          <w:rFonts w:hint="eastAsia"/>
          <w:lang w:val="it-IT" w:eastAsia="ja-JP"/>
        </w:rPr>
        <w:t>ccc</w:t>
      </w:r>
      <w:r w:rsidRPr="003F1820">
        <w:rPr>
          <w:lang w:val="it-IT"/>
        </w:rPr>
        <w:t>:</w:t>
      </w:r>
      <w:r w:rsidRPr="003F1820">
        <w:rPr>
          <w:rFonts w:hint="eastAsia"/>
          <w:lang w:val="it-IT" w:eastAsia="ja-JP"/>
        </w:rPr>
        <w:t>aaa</w:t>
      </w:r>
      <w:r w:rsidRPr="003F1820">
        <w:rPr>
          <w:lang w:val="it-IT"/>
        </w:rPr>
        <w:t>:</w:t>
      </w:r>
      <w:r w:rsidRPr="003F1820">
        <w:rPr>
          <w:rFonts w:hint="eastAsia"/>
          <w:lang w:val="it-IT" w:eastAsia="ja-JP"/>
        </w:rPr>
        <w:t>abc</w:t>
      </w:r>
      <w:r w:rsidRPr="003F1820">
        <w:rPr>
          <w:lang w:val="it-IT"/>
        </w:rPr>
        <w:t>:</w:t>
      </w:r>
      <w:r w:rsidRPr="003F1820">
        <w:rPr>
          <w:rFonts w:hint="eastAsia"/>
          <w:lang w:val="it-IT" w:eastAsia="ja-JP"/>
        </w:rPr>
        <w:t>abc</w:t>
      </w:r>
    </w:p>
    <w:p w14:paraId="16177090"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s=-</w:t>
      </w:r>
    </w:p>
    <w:p w14:paraId="1C46025B"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503615">
        <w:rPr>
          <w:lang w:val="en-US"/>
        </w:rPr>
        <w:t xml:space="preserve">c=IN IP6 </w:t>
      </w:r>
      <w:r w:rsidR="00EE2D91">
        <w:rPr>
          <w:rFonts w:hint="eastAsia"/>
          <w:lang w:val="en-US" w:eastAsia="ja-JP"/>
        </w:rPr>
        <w:t>555::ccc:aaa:abc:abc</w:t>
      </w:r>
    </w:p>
    <w:p w14:paraId="44D51FD2"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t=0 0</w:t>
      </w:r>
    </w:p>
    <w:p w14:paraId="3F328F0F"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 xml:space="preserve">m=video </w:t>
      </w:r>
      <w:r w:rsidRPr="00503615">
        <w:rPr>
          <w:rFonts w:hint="eastAsia"/>
          <w:lang w:val="de-DE" w:eastAsia="ja-JP"/>
        </w:rPr>
        <w:t>7398</w:t>
      </w:r>
      <w:r w:rsidRPr="00503615">
        <w:rPr>
          <w:lang w:val="de-DE"/>
        </w:rPr>
        <w:t xml:space="preserve"> RTP/AVP</w:t>
      </w:r>
      <w:r>
        <w:rPr>
          <w:lang w:val="de-DE"/>
        </w:rPr>
        <w:t>F</w:t>
      </w:r>
      <w:r w:rsidRPr="00503615">
        <w:rPr>
          <w:lang w:val="de-DE"/>
        </w:rPr>
        <w:t xml:space="preserve"> 98</w:t>
      </w:r>
    </w:p>
    <w:p w14:paraId="11A70F23"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b=AS:75</w:t>
      </w:r>
    </w:p>
    <w:p w14:paraId="50FC7FA4"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01B98CD3"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465C30C0"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59C71523"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4582B2F6"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a=rtpmap:98 H263</w:t>
      </w:r>
    </w:p>
    <w:p w14:paraId="421859A3"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3B33ACFD"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Pr>
          <w:lang w:val="pt-BR"/>
        </w:rPr>
        <w:t>F</w:t>
      </w:r>
      <w:r w:rsidRPr="007F21A7">
        <w:rPr>
          <w:lang w:val="pt-BR"/>
        </w:rPr>
        <w:t xml:space="preserve"> 97 96</w:t>
      </w:r>
    </w:p>
    <w:p w14:paraId="48803988"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b=AS:25.4</w:t>
      </w:r>
    </w:p>
    <w:p w14:paraId="7A2BE527"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010305B4"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6BFE79AB"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1C8E8691"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22CD27D8" w14:textId="77777777" w:rsidR="006B0869" w:rsidRPr="009A7D99"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9A7D99">
        <w:rPr>
          <w:lang w:val="en-US"/>
        </w:rPr>
        <w:t xml:space="preserve">a=rtpmap:97 AMR </w:t>
      </w:r>
    </w:p>
    <w:p w14:paraId="337E41AB" w14:textId="77777777" w:rsidR="006B0869" w:rsidRPr="009A7D99"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9A7D99">
        <w:rPr>
          <w:lang w:val="en-US"/>
        </w:rPr>
        <w:t>a=fmtp:97 mode-set=0,2,5,7; maxframes</w:t>
      </w:r>
    </w:p>
    <w:p w14:paraId="0DA9F971"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714"/>
    <w:p w14:paraId="4CD31FFE" w14:textId="77777777" w:rsidR="006B0869" w:rsidRPr="00727AB8" w:rsidRDefault="006B0869" w:rsidP="006B0869">
      <w:pPr>
        <w:rPr>
          <w:lang w:val="en-US"/>
        </w:rPr>
      </w:pPr>
    </w:p>
    <w:p w14:paraId="5A7F391A" w14:textId="77777777" w:rsidR="006B0869" w:rsidRPr="007F21A7" w:rsidRDefault="006B0869" w:rsidP="006B0869">
      <w:pPr>
        <w:pStyle w:val="EX"/>
        <w:keepLines w:val="0"/>
        <w:rPr>
          <w:lang w:eastAsia="ja-JP"/>
        </w:rPr>
      </w:pPr>
      <w:r w:rsidRPr="007F21A7">
        <w:rPr>
          <w:b/>
        </w:rPr>
        <w:t>SDP</w:t>
      </w:r>
      <w:r w:rsidRPr="007F21A7">
        <w:tab/>
        <w:t>The SDP answer (SDP_A</w:t>
      </w:r>
      <w:r w:rsidRPr="007F21A7">
        <w:rPr>
          <w:rFonts w:hint="eastAsia"/>
          <w:lang w:eastAsia="ja-JP"/>
        </w:rPr>
        <w:t>_</w:t>
      </w:r>
      <w:r>
        <w:rPr>
          <w:rFonts w:hint="eastAsia"/>
          <w:lang w:eastAsia="ja-JP"/>
        </w:rPr>
        <w:t>cat</w:t>
      </w:r>
      <w:r w:rsidRPr="007F21A7">
        <w:t xml:space="preserve">) contains a set of codecs to be used for </w:t>
      </w:r>
      <w:r w:rsidR="00C762B6">
        <w:rPr>
          <w:rFonts w:hint="eastAsia"/>
          <w:lang w:eastAsia="ja-JP"/>
        </w:rPr>
        <w:t>CAT</w:t>
      </w:r>
      <w:r w:rsidRPr="007F21A7">
        <w:t>. The local preconditions are indicated as fulfilled.</w:t>
      </w:r>
    </w:p>
    <w:p w14:paraId="5DBE6E83" w14:textId="77777777" w:rsidR="006B0869" w:rsidRPr="007F21A7" w:rsidRDefault="006B0869" w:rsidP="006B0869">
      <w:pPr>
        <w:pStyle w:val="B1"/>
        <w:ind w:left="284" w:firstLine="0"/>
        <w:rPr>
          <w:b/>
          <w:bCs/>
        </w:rPr>
      </w:pPr>
      <w:bookmarkStart w:id="715" w:name="_MCCTEMPBM_CRPT84840296___2"/>
      <w:r>
        <w:rPr>
          <w:rFonts w:hint="eastAsia"/>
          <w:b/>
          <w:bCs/>
          <w:lang w:eastAsia="ja-JP"/>
        </w:rPr>
        <w:t>25</w:t>
      </w:r>
      <w:r w:rsidRPr="007F21A7">
        <w:rPr>
          <w:b/>
          <w:bCs/>
        </w:rPr>
        <w:t>-</w:t>
      </w:r>
      <w:r>
        <w:rPr>
          <w:rFonts w:hint="eastAsia"/>
          <w:b/>
          <w:bCs/>
          <w:lang w:eastAsia="ja-JP"/>
        </w:rPr>
        <w:t>26</w:t>
      </w:r>
      <w:r w:rsidRPr="007F21A7">
        <w:rPr>
          <w:b/>
          <w:bCs/>
        </w:rPr>
        <w:tab/>
        <w:t>18</w:t>
      </w:r>
      <w:r>
        <w:rPr>
          <w:rFonts w:hint="eastAsia"/>
          <w:b/>
          <w:bCs/>
          <w:lang w:eastAsia="ja-JP"/>
        </w:rPr>
        <w:t>0</w:t>
      </w:r>
      <w:r w:rsidRPr="007F21A7">
        <w:rPr>
          <w:b/>
          <w:bCs/>
        </w:rPr>
        <w:t xml:space="preserve"> (</w:t>
      </w:r>
      <w:r>
        <w:rPr>
          <w:rFonts w:hint="eastAsia"/>
          <w:b/>
          <w:bCs/>
          <w:lang w:eastAsia="ja-JP"/>
        </w:rPr>
        <w:t>Ringing</w:t>
      </w:r>
      <w:r w:rsidRPr="007F21A7">
        <w:rPr>
          <w:b/>
          <w:bCs/>
        </w:rPr>
        <w:t>) provisional response (UE#2 to CAT-AS)</w:t>
      </w:r>
    </w:p>
    <w:bookmarkEnd w:id="715"/>
    <w:p w14:paraId="6DA29026" w14:textId="77777777" w:rsidR="006B0869" w:rsidRDefault="006B0869" w:rsidP="006B0869">
      <w:pPr>
        <w:pStyle w:val="B1"/>
        <w:rPr>
          <w:lang w:eastAsia="ja-JP"/>
        </w:rPr>
      </w:pPr>
      <w:r>
        <w:tab/>
      </w:r>
      <w:r w:rsidRPr="007F21A7">
        <w:t>UE#2 sends a SIP 18</w:t>
      </w:r>
      <w:r>
        <w:rPr>
          <w:rFonts w:hint="eastAsia"/>
          <w:lang w:eastAsia="ja-JP"/>
        </w:rPr>
        <w:t>0</w:t>
      </w:r>
      <w:r w:rsidRPr="007F21A7">
        <w:t xml:space="preserve"> (</w:t>
      </w:r>
      <w:r>
        <w:rPr>
          <w:rFonts w:hint="eastAsia"/>
          <w:lang w:eastAsia="ja-JP"/>
        </w:rPr>
        <w:t>Ringing</w:t>
      </w:r>
      <w:r w:rsidRPr="007F21A7">
        <w:t>) provisional response for the INVITE request to the CAT-AS</w:t>
      </w:r>
      <w:r>
        <w:t>.</w:t>
      </w:r>
    </w:p>
    <w:p w14:paraId="1080E59D" w14:textId="77777777" w:rsidR="006B0869" w:rsidRDefault="006B0869" w:rsidP="006B0869">
      <w:pPr>
        <w:pStyle w:val="B1"/>
        <w:rPr>
          <w:lang w:eastAsia="ja-JP"/>
        </w:rPr>
      </w:pPr>
      <w:r>
        <w:rPr>
          <w:rFonts w:hint="eastAsia"/>
          <w:lang w:eastAsia="ja-JP"/>
        </w:rPr>
        <w:tab/>
        <w:t>The CAT-AS instructs the MRF to play CAT media upon receipt of 180.</w:t>
      </w:r>
    </w:p>
    <w:p w14:paraId="3BF5696A" w14:textId="77777777" w:rsidR="006B0869" w:rsidRPr="007F21A7" w:rsidRDefault="006B0869" w:rsidP="006B0869">
      <w:pPr>
        <w:pStyle w:val="B1"/>
        <w:ind w:left="284" w:firstLine="0"/>
        <w:rPr>
          <w:b/>
          <w:bCs/>
        </w:rPr>
      </w:pPr>
      <w:bookmarkStart w:id="716" w:name="_MCCTEMPBM_CRPT84840297___2"/>
      <w:r>
        <w:rPr>
          <w:rFonts w:hint="eastAsia"/>
          <w:b/>
          <w:bCs/>
          <w:lang w:eastAsia="ja-JP"/>
        </w:rPr>
        <w:t>27</w:t>
      </w:r>
      <w:r w:rsidRPr="007F21A7">
        <w:rPr>
          <w:b/>
          <w:bCs/>
        </w:rPr>
        <w:t>-</w:t>
      </w:r>
      <w:r>
        <w:rPr>
          <w:rFonts w:hint="eastAsia"/>
          <w:b/>
          <w:bCs/>
          <w:lang w:eastAsia="ja-JP"/>
        </w:rPr>
        <w:t>28</w:t>
      </w:r>
      <w:r w:rsidRPr="007F21A7">
        <w:rPr>
          <w:b/>
          <w:bCs/>
        </w:rPr>
        <w:tab/>
        <w:t>18</w:t>
      </w:r>
      <w:r>
        <w:rPr>
          <w:rFonts w:hint="eastAsia"/>
          <w:b/>
          <w:bCs/>
          <w:lang w:eastAsia="ja-JP"/>
        </w:rPr>
        <w:t>0</w:t>
      </w:r>
      <w:r w:rsidRPr="007F21A7">
        <w:rPr>
          <w:b/>
          <w:bCs/>
        </w:rPr>
        <w:t xml:space="preserve"> (</w:t>
      </w:r>
      <w:r>
        <w:rPr>
          <w:rFonts w:hint="eastAsia"/>
          <w:b/>
          <w:bCs/>
          <w:lang w:eastAsia="ja-JP"/>
        </w:rPr>
        <w:t>Ringing</w:t>
      </w:r>
      <w:r w:rsidRPr="007F21A7">
        <w:rPr>
          <w:b/>
          <w:bCs/>
        </w:rPr>
        <w:t>) provisional response (CAT-AS</w:t>
      </w:r>
      <w:r>
        <w:rPr>
          <w:rFonts w:hint="eastAsia"/>
          <w:b/>
          <w:bCs/>
          <w:lang w:eastAsia="ja-JP"/>
        </w:rPr>
        <w:t xml:space="preserve"> to UE#1</w:t>
      </w:r>
      <w:r w:rsidRPr="007F21A7">
        <w:rPr>
          <w:b/>
          <w:bCs/>
        </w:rPr>
        <w:t>)</w:t>
      </w:r>
    </w:p>
    <w:bookmarkEnd w:id="716"/>
    <w:p w14:paraId="50D9D5E2" w14:textId="77777777" w:rsidR="006B0869" w:rsidRDefault="006B0869" w:rsidP="006B0869">
      <w:pPr>
        <w:pStyle w:val="B1"/>
        <w:rPr>
          <w:lang w:eastAsia="ja-JP"/>
        </w:rPr>
      </w:pPr>
      <w:r>
        <w:tab/>
      </w:r>
      <w:r w:rsidRPr="001A330A">
        <w:t xml:space="preserve">CAT-AS </w:t>
      </w:r>
      <w:r w:rsidRPr="007F21A7">
        <w:t>sends a SIP 18</w:t>
      </w:r>
      <w:r>
        <w:rPr>
          <w:rFonts w:hint="eastAsia"/>
          <w:lang w:eastAsia="ja-JP"/>
        </w:rPr>
        <w:t>0</w:t>
      </w:r>
      <w:r w:rsidRPr="007F21A7">
        <w:t xml:space="preserve"> (</w:t>
      </w:r>
      <w:r>
        <w:rPr>
          <w:rFonts w:hint="eastAsia"/>
          <w:lang w:eastAsia="ja-JP"/>
        </w:rPr>
        <w:t>Ringing</w:t>
      </w:r>
      <w:r w:rsidRPr="007F21A7">
        <w:t xml:space="preserve">) provisional response for the INVITE request to the </w:t>
      </w:r>
      <w:r>
        <w:t>UE#</w:t>
      </w:r>
      <w:r>
        <w:rPr>
          <w:rFonts w:hint="eastAsia"/>
          <w:lang w:eastAsia="ja-JP"/>
        </w:rPr>
        <w:t>1</w:t>
      </w:r>
      <w:r>
        <w:t>.</w:t>
      </w:r>
    </w:p>
    <w:p w14:paraId="4FEF18CA" w14:textId="77777777" w:rsidR="006B0869" w:rsidRPr="007F21A7" w:rsidRDefault="006B0869" w:rsidP="006B0869">
      <w:pPr>
        <w:pStyle w:val="B1"/>
        <w:ind w:left="284" w:firstLine="0"/>
        <w:rPr>
          <w:b/>
          <w:bCs/>
          <w:lang w:eastAsia="ja-JP"/>
        </w:rPr>
      </w:pPr>
      <w:bookmarkStart w:id="717" w:name="_MCCTEMPBM_CRPT84840298___2"/>
      <w:r>
        <w:rPr>
          <w:rFonts w:hint="eastAsia"/>
          <w:b/>
          <w:bCs/>
          <w:lang w:eastAsia="ja-JP"/>
        </w:rPr>
        <w:t>29</w:t>
      </w:r>
      <w:r w:rsidRPr="007F21A7">
        <w:rPr>
          <w:b/>
          <w:bCs/>
        </w:rPr>
        <w:t>-</w:t>
      </w:r>
      <w:r>
        <w:rPr>
          <w:rFonts w:hint="eastAsia"/>
          <w:b/>
          <w:bCs/>
          <w:lang w:eastAsia="ja-JP"/>
        </w:rPr>
        <w:t>30</w:t>
      </w:r>
      <w:r w:rsidRPr="007F21A7">
        <w:rPr>
          <w:b/>
          <w:bCs/>
        </w:rPr>
        <w:tab/>
        <w:t xml:space="preserve">200 (OK) response to INVITE </w:t>
      </w:r>
      <w:r w:rsidR="00B068FE">
        <w:rPr>
          <w:b/>
          <w:bCs/>
        </w:rPr>
        <w:t xml:space="preserve">request </w:t>
      </w:r>
      <w:r w:rsidRPr="007F21A7">
        <w:rPr>
          <w:b/>
          <w:bCs/>
        </w:rPr>
        <w:t xml:space="preserve">(UE#2 to CAT-AS) </w:t>
      </w:r>
    </w:p>
    <w:bookmarkEnd w:id="717"/>
    <w:p w14:paraId="2296E77C" w14:textId="77777777" w:rsidR="006B0869" w:rsidRPr="007F21A7" w:rsidRDefault="006B0869" w:rsidP="006B0869">
      <w:pPr>
        <w:pStyle w:val="B1"/>
      </w:pPr>
      <w:r>
        <w:tab/>
      </w:r>
      <w:r w:rsidRPr="007F21A7">
        <w:t>The called party answers the call. UE#2 sends a SIP 200 (OK) final response for the SIP INVITE request to the CAT-AS.</w:t>
      </w:r>
    </w:p>
    <w:p w14:paraId="123B3B51" w14:textId="77777777" w:rsidR="006B0869" w:rsidRPr="007F21A7" w:rsidRDefault="006B0869" w:rsidP="006B0869">
      <w:pPr>
        <w:pStyle w:val="B1"/>
      </w:pPr>
      <w:r>
        <w:tab/>
      </w:r>
      <w:r w:rsidRPr="007F21A7">
        <w:t>The CAT-AS instructs the MRF to stop CAT media.</w:t>
      </w:r>
    </w:p>
    <w:p w14:paraId="055F5FE8" w14:textId="77777777" w:rsidR="006B0869" w:rsidRPr="007F21A7" w:rsidRDefault="006B0869" w:rsidP="006B0869">
      <w:pPr>
        <w:pStyle w:val="B1"/>
        <w:ind w:left="284" w:firstLine="0"/>
        <w:rPr>
          <w:b/>
          <w:bCs/>
        </w:rPr>
      </w:pPr>
      <w:bookmarkStart w:id="718" w:name="_MCCTEMPBM_CRPT84840299___2"/>
      <w:r>
        <w:rPr>
          <w:rFonts w:hint="eastAsia"/>
          <w:b/>
          <w:bCs/>
          <w:lang w:eastAsia="ja-JP"/>
        </w:rPr>
        <w:t>31</w:t>
      </w:r>
      <w:r w:rsidRPr="007F21A7">
        <w:rPr>
          <w:b/>
          <w:bCs/>
        </w:rPr>
        <w:t>-</w:t>
      </w:r>
      <w:r>
        <w:rPr>
          <w:rFonts w:hint="eastAsia"/>
          <w:b/>
          <w:bCs/>
          <w:lang w:eastAsia="ja-JP"/>
        </w:rPr>
        <w:t>32</w:t>
      </w:r>
      <w:r w:rsidRPr="007F21A7">
        <w:rPr>
          <w:b/>
          <w:bCs/>
        </w:rPr>
        <w:tab/>
      </w:r>
      <w:r w:rsidRPr="007F21A7">
        <w:rPr>
          <w:rFonts w:hint="eastAsia"/>
          <w:b/>
          <w:bCs/>
          <w:lang w:eastAsia="ja-JP"/>
        </w:rPr>
        <w:t>UPDATE request</w:t>
      </w:r>
      <w:r w:rsidRPr="007F21A7">
        <w:rPr>
          <w:b/>
          <w:bCs/>
        </w:rPr>
        <w:t xml:space="preserve"> (CAT-AS to UE#1) see example in table</w:t>
      </w:r>
      <w:r w:rsidR="00D11565">
        <w:rPr>
          <w:b/>
          <w:bCs/>
        </w:rPr>
        <w:t> </w:t>
      </w:r>
      <w:r w:rsidRPr="007F21A7">
        <w:rPr>
          <w:b/>
          <w:bCs/>
        </w:rPr>
        <w:t>A.</w:t>
      </w:r>
      <w:r>
        <w:rPr>
          <w:b/>
          <w:bCs/>
          <w:lang w:eastAsia="ja-JP"/>
        </w:rPr>
        <w:t>5.</w:t>
      </w:r>
      <w:r w:rsidR="008E1142">
        <w:rPr>
          <w:b/>
          <w:bCs/>
          <w:lang w:eastAsia="ja-JP"/>
        </w:rPr>
        <w:t>3</w:t>
      </w:r>
      <w:r w:rsidRPr="007F21A7">
        <w:rPr>
          <w:b/>
          <w:bCs/>
        </w:rPr>
        <w:t>-</w:t>
      </w:r>
      <w:r>
        <w:rPr>
          <w:rFonts w:hint="eastAsia"/>
          <w:b/>
          <w:bCs/>
          <w:lang w:eastAsia="ja-JP"/>
        </w:rPr>
        <w:t>8</w:t>
      </w:r>
    </w:p>
    <w:bookmarkEnd w:id="718"/>
    <w:p w14:paraId="36EEF3B7" w14:textId="77777777" w:rsidR="006B0869" w:rsidRPr="007F21A7" w:rsidRDefault="006B0869" w:rsidP="006B0869">
      <w:pPr>
        <w:pStyle w:val="B1"/>
        <w:rPr>
          <w:lang w:eastAsia="ja-JP"/>
        </w:rPr>
      </w:pPr>
      <w:r>
        <w:tab/>
      </w:r>
      <w:r w:rsidRPr="007F21A7">
        <w:t xml:space="preserve">The CAT-AS </w:t>
      </w:r>
      <w:r w:rsidRPr="007F21A7">
        <w:rPr>
          <w:rFonts w:hint="eastAsia"/>
          <w:lang w:eastAsia="ja-JP"/>
        </w:rPr>
        <w:t>sends</w:t>
      </w:r>
      <w:r w:rsidRPr="007F21A7">
        <w:t xml:space="preserve"> </w:t>
      </w:r>
      <w:r w:rsidRPr="007F21A7">
        <w:rPr>
          <w:rFonts w:hint="eastAsia"/>
          <w:lang w:eastAsia="ja-JP"/>
        </w:rPr>
        <w:t xml:space="preserve">an UPDATE request containing values received in the 200 </w:t>
      </w:r>
      <w:r w:rsidR="00B068FE">
        <w:rPr>
          <w:lang w:eastAsia="ja-JP"/>
        </w:rPr>
        <w:t>(</w:t>
      </w:r>
      <w:r w:rsidRPr="007F21A7">
        <w:rPr>
          <w:rFonts w:hint="eastAsia"/>
          <w:lang w:eastAsia="ja-JP"/>
        </w:rPr>
        <w:t>OK</w:t>
      </w:r>
      <w:r w:rsidR="00B068FE">
        <w:rPr>
          <w:lang w:eastAsia="ja-JP"/>
        </w:rPr>
        <w:t>)</w:t>
      </w:r>
      <w:r w:rsidRPr="007F21A7">
        <w:rPr>
          <w:rFonts w:hint="eastAsia"/>
          <w:lang w:eastAsia="ja-JP"/>
        </w:rPr>
        <w:t xml:space="preserve"> </w:t>
      </w:r>
      <w:r>
        <w:rPr>
          <w:rFonts w:hint="eastAsia"/>
          <w:lang w:eastAsia="ja-JP"/>
        </w:rPr>
        <w:t xml:space="preserve">for UPDATE </w:t>
      </w:r>
      <w:r w:rsidR="00B068FE">
        <w:rPr>
          <w:lang w:eastAsia="ja-JP"/>
        </w:rPr>
        <w:t xml:space="preserve">request </w:t>
      </w:r>
      <w:r w:rsidRPr="007F21A7">
        <w:rPr>
          <w:rFonts w:hint="eastAsia"/>
          <w:lang w:eastAsia="ja-JP"/>
        </w:rPr>
        <w:t>from UE#2</w:t>
      </w:r>
      <w:r>
        <w:rPr>
          <w:rFonts w:hint="eastAsia"/>
          <w:lang w:eastAsia="ja-JP"/>
        </w:rPr>
        <w:t xml:space="preserve"> in step 22</w:t>
      </w:r>
      <w:r w:rsidRPr="007F21A7">
        <w:rPr>
          <w:rFonts w:hint="eastAsia"/>
          <w:lang w:eastAsia="ja-JP"/>
        </w:rPr>
        <w:t>.</w:t>
      </w:r>
    </w:p>
    <w:p w14:paraId="0808824F" w14:textId="77777777" w:rsidR="006B0869" w:rsidRDefault="006B0869" w:rsidP="006B0869">
      <w:pPr>
        <w:pStyle w:val="B1"/>
        <w:rPr>
          <w:lang w:eastAsia="ja-JP"/>
        </w:rPr>
      </w:pPr>
      <w:r>
        <w:rPr>
          <w:lang w:eastAsia="ja-JP"/>
        </w:rPr>
        <w:lastRenderedPageBreak/>
        <w:tab/>
      </w:r>
      <w:r w:rsidRPr="007F21A7">
        <w:rPr>
          <w:rFonts w:hint="eastAsia"/>
          <w:lang w:eastAsia="ja-JP"/>
        </w:rPr>
        <w:t>Session between UE#1 and CAT-AS is replaced with session between UE#1 and UE</w:t>
      </w:r>
      <w:r w:rsidRPr="007F21A7">
        <w:rPr>
          <w:lang w:eastAsia="ja-JP"/>
        </w:rPr>
        <w:t>#2.</w:t>
      </w:r>
    </w:p>
    <w:p w14:paraId="497BC779" w14:textId="77777777" w:rsidR="006B0869" w:rsidRPr="007F21A7" w:rsidRDefault="006B0869" w:rsidP="006B0869">
      <w:pPr>
        <w:pStyle w:val="NO"/>
        <w:rPr>
          <w:lang w:eastAsia="ja-JP"/>
        </w:rPr>
      </w:pPr>
      <w:r>
        <w:rPr>
          <w:rFonts w:hint="eastAsia"/>
          <w:lang w:eastAsia="ja-JP"/>
        </w:rPr>
        <w:t>NOTE</w:t>
      </w:r>
      <w:r w:rsidR="00D11565">
        <w:rPr>
          <w:lang w:eastAsia="ja-JP"/>
        </w:rPr>
        <w:t> </w:t>
      </w:r>
      <w:r>
        <w:rPr>
          <w:lang w:eastAsia="ja-JP"/>
        </w:rPr>
        <w:t>1</w:t>
      </w:r>
      <w:r>
        <w:rPr>
          <w:rFonts w:hint="eastAsia"/>
          <w:lang w:eastAsia="ja-JP"/>
        </w:rPr>
        <w:t>:</w:t>
      </w:r>
      <w:r>
        <w:rPr>
          <w:rFonts w:hint="eastAsia"/>
          <w:lang w:eastAsia="ja-JP"/>
        </w:rPr>
        <w:tab/>
        <w:t xml:space="preserve">The AS will remain in the </w:t>
      </w:r>
      <w:r>
        <w:rPr>
          <w:lang w:eastAsia="ja-JP"/>
        </w:rPr>
        <w:t>signalling</w:t>
      </w:r>
      <w:r>
        <w:rPr>
          <w:rFonts w:hint="eastAsia"/>
          <w:lang w:eastAsia="ja-JP"/>
        </w:rPr>
        <w:t xml:space="preserve"> path, i.e. work as a B2BUA, in order to align and maintain information in SDP for further exchanged messages between UE#1 and UE#2.</w:t>
      </w:r>
    </w:p>
    <w:p w14:paraId="2CA03E55" w14:textId="77777777" w:rsidR="006B0869" w:rsidRPr="007F21A7" w:rsidRDefault="006B0869" w:rsidP="006B0869">
      <w:pPr>
        <w:pStyle w:val="TH"/>
        <w:rPr>
          <w:lang w:eastAsia="ja-JP"/>
        </w:rPr>
      </w:pPr>
      <w:r w:rsidRPr="007F21A7">
        <w:t>Table</w:t>
      </w:r>
      <w:r w:rsidR="00D11565">
        <w:t> </w:t>
      </w:r>
      <w:r w:rsidRPr="007F21A7">
        <w:t>A.</w:t>
      </w:r>
      <w:r>
        <w:rPr>
          <w:lang w:eastAsia="ja-JP"/>
        </w:rPr>
        <w:t>5.</w:t>
      </w:r>
      <w:r w:rsidR="008E1142">
        <w:rPr>
          <w:lang w:eastAsia="ja-JP"/>
        </w:rPr>
        <w:t>3</w:t>
      </w:r>
      <w:r w:rsidRPr="007F21A7">
        <w:t>-</w:t>
      </w:r>
      <w:r>
        <w:rPr>
          <w:rFonts w:hint="eastAsia"/>
          <w:lang w:eastAsia="ja-JP"/>
        </w:rPr>
        <w:t>8</w:t>
      </w:r>
      <w:r w:rsidRPr="007F21A7">
        <w:t xml:space="preserve">: </w:t>
      </w:r>
      <w:r w:rsidRPr="007F21A7">
        <w:rPr>
          <w:rFonts w:hint="eastAsia"/>
          <w:lang w:eastAsia="ja-JP"/>
        </w:rPr>
        <w:t>UPDATE</w:t>
      </w:r>
      <w:r w:rsidRPr="007F21A7">
        <w:t xml:space="preserve"> re</w:t>
      </w:r>
      <w:r w:rsidRPr="007F21A7">
        <w:rPr>
          <w:rFonts w:hint="eastAsia"/>
          <w:lang w:eastAsia="ja-JP"/>
        </w:rPr>
        <w:t>quest</w:t>
      </w:r>
      <w:r w:rsidRPr="007F21A7">
        <w:t xml:space="preserve"> (CAT-AS to UE#1)</w:t>
      </w:r>
    </w:p>
    <w:p w14:paraId="1A840066" w14:textId="77777777" w:rsidR="006B0869" w:rsidRPr="00947EC3"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nb-NO" w:eastAsia="ja-JP"/>
        </w:rPr>
      </w:pPr>
      <w:bookmarkStart w:id="719" w:name="_MCCTEMPBM_CRPT84840300___2"/>
      <w:r w:rsidRPr="00947EC3">
        <w:rPr>
          <w:rFonts w:hint="eastAsia"/>
          <w:lang w:val="nb-NO" w:eastAsia="ja-JP"/>
        </w:rPr>
        <w:t xml:space="preserve">UPDATE </w:t>
      </w:r>
      <w:r w:rsidRPr="00947EC3">
        <w:rPr>
          <w:lang w:val="nb-NO"/>
        </w:rPr>
        <w:t>sip:</w:t>
      </w:r>
      <w:r w:rsidRPr="001C52DE" w:rsidDel="00012B2B">
        <w:rPr>
          <w:lang w:val="nb-NO"/>
        </w:rPr>
        <w:t>user1_public1@home1.net</w:t>
      </w:r>
      <w:r w:rsidRPr="00895344">
        <w:rPr>
          <w:rFonts w:cs="Courier New"/>
          <w:snapToGrid w:val="0"/>
          <w:szCs w:val="16"/>
          <w:lang w:val="nb-NO"/>
        </w:rPr>
        <w:t>;</w:t>
      </w:r>
      <w:r w:rsidRPr="00895344">
        <w:rPr>
          <w:rFonts w:eastAsia="PMingLiU" w:cs="Courier New"/>
          <w:szCs w:val="16"/>
          <w:lang w:val="nb-NO" w:eastAsia="zh-TW"/>
        </w:rPr>
        <w:t>gr=urn:uuid:f81d4fae-7dec-11d0-a765-00a0c91e6bf6</w:t>
      </w:r>
      <w:r>
        <w:rPr>
          <w:lang w:val="nb-NO"/>
        </w:rPr>
        <w:t xml:space="preserve"> </w:t>
      </w:r>
      <w:r w:rsidRPr="00947EC3">
        <w:rPr>
          <w:rFonts w:hint="eastAsia"/>
          <w:lang w:val="nb-NO" w:eastAsia="ja-JP"/>
        </w:rPr>
        <w:t>SIP/2.0</w:t>
      </w:r>
    </w:p>
    <w:p w14:paraId="55100166"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895344">
        <w:rPr>
          <w:lang w:val="pt-BR"/>
        </w:rPr>
        <w:t>Via: SIP/2.0/UDP [5555::ccc:aaa:</w:t>
      </w:r>
      <w:r w:rsidRPr="00895344">
        <w:rPr>
          <w:rFonts w:hint="eastAsia"/>
          <w:lang w:val="pt-BR" w:eastAsia="ja-JP"/>
        </w:rPr>
        <w:t>abc</w:t>
      </w:r>
      <w:r w:rsidRPr="00895344">
        <w:rPr>
          <w:lang w:val="pt-BR"/>
        </w:rPr>
        <w:t>:</w:t>
      </w:r>
      <w:r w:rsidRPr="00895344">
        <w:rPr>
          <w:rFonts w:hint="eastAsia"/>
          <w:lang w:val="pt-BR" w:eastAsia="ja-JP"/>
        </w:rPr>
        <w:t>abc</w:t>
      </w:r>
      <w:r w:rsidRPr="00895344">
        <w:rPr>
          <w:lang w:val="pt-BR"/>
        </w:rPr>
        <w:t>]:8805;branch=z9hG4bK</w:t>
      </w:r>
      <w:r w:rsidRPr="00895344">
        <w:rPr>
          <w:rFonts w:hint="eastAsia"/>
          <w:lang w:val="pt-BR" w:eastAsia="ja-JP"/>
        </w:rPr>
        <w:t>182D87</w:t>
      </w:r>
      <w:r w:rsidRPr="00895344">
        <w:rPr>
          <w:lang w:val="pt-BR"/>
        </w:rPr>
        <w:t>.1</w:t>
      </w:r>
    </w:p>
    <w:p w14:paraId="621296AC"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895344">
        <w:rPr>
          <w:rFonts w:hint="eastAsia"/>
          <w:lang w:val="en-US" w:eastAsia="ja-JP"/>
        </w:rPr>
        <w:t>Max-Forwards: 70</w:t>
      </w:r>
    </w:p>
    <w:p w14:paraId="7E2B1E8B"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Route: &lt;sip:scscf1.home1.net;lr&gt;,</w:t>
      </w:r>
      <w:r w:rsidRPr="00895344">
        <w:rPr>
          <w:rFonts w:hint="eastAsia"/>
          <w:lang w:val="en-US" w:eastAsia="ja-JP"/>
        </w:rPr>
        <w:t xml:space="preserve"> </w:t>
      </w:r>
      <w:r w:rsidRPr="00895344">
        <w:rPr>
          <w:lang w:val="en-US"/>
        </w:rPr>
        <w:t>&lt;sip:pcscf1.visited1.net;lr&gt;</w:t>
      </w:r>
    </w:p>
    <w:p w14:paraId="573FC76F"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From: &lt;tel:+1-212-555-2222&gt;;tag=2236</w:t>
      </w:r>
    </w:p>
    <w:p w14:paraId="44D2E0CA"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To: &lt;sip:user1_public1@home1.net&gt;;tag=171828</w:t>
      </w:r>
    </w:p>
    <w:p w14:paraId="69067BB3"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38C46575"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Cseq:</w:t>
      </w:r>
      <w:r w:rsidRPr="007F21A7">
        <w:rPr>
          <w:rFonts w:hint="eastAsia"/>
          <w:lang w:eastAsia="ja-JP"/>
        </w:rPr>
        <w:t xml:space="preserve"> </w:t>
      </w:r>
      <w:r w:rsidRPr="007F21A7" w:rsidDel="0065434B">
        <w:rPr>
          <w:rFonts w:hint="eastAsia"/>
          <w:lang w:eastAsia="ja-JP"/>
        </w:rPr>
        <w:t>128</w:t>
      </w:r>
      <w:r w:rsidRPr="007F21A7">
        <w:rPr>
          <w:rFonts w:hint="eastAsia"/>
          <w:lang w:eastAsia="ja-JP"/>
        </w:rPr>
        <w:t>14111 UPDATE</w:t>
      </w:r>
    </w:p>
    <w:p w14:paraId="617514C4"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 xml:space="preserve">Require: </w:t>
      </w:r>
    </w:p>
    <w:p w14:paraId="63AA862E" w14:textId="77777777" w:rsidR="006B0869" w:rsidRPr="005D6FF6"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5D6FF6">
        <w:t xml:space="preserve">Contact: </w:t>
      </w:r>
      <w:r w:rsidRPr="005D6FF6" w:rsidDel="0092288D">
        <w:t>&lt;sip:</w:t>
      </w:r>
      <w:r w:rsidRPr="005D6FF6">
        <w:rPr>
          <w:rFonts w:cs="Courier New"/>
          <w:szCs w:val="16"/>
        </w:rPr>
        <w:t>user2_public1@home2.net;gr=urn:uuid:2ad8950e-48a5-4a74-8d99-ad76cc7fc74</w:t>
      </w:r>
      <w:r w:rsidRPr="005D6FF6">
        <w:t>&gt;+g.3gpp.icsi-ref="urn%3Aurn-</w:t>
      </w:r>
      <w:r w:rsidR="00137402" w:rsidRPr="005D6FF6">
        <w:t>7</w:t>
      </w:r>
      <w:r w:rsidRPr="005D6FF6">
        <w:t>%3gpp-service.ims.icsi.mmtel"</w:t>
      </w:r>
      <w:r w:rsidRPr="005D6FF6" w:rsidDel="0092288D">
        <w:t xml:space="preserve"> </w:t>
      </w:r>
    </w:p>
    <w:p w14:paraId="1FEA90E4" w14:textId="77777777" w:rsidR="006B0869" w:rsidRPr="00FF0058"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 xml:space="preserve">Content-Type: application/sdp </w:t>
      </w:r>
    </w:p>
    <w:p w14:paraId="04C5502D" w14:textId="77777777" w:rsidR="006B0869" w:rsidRPr="00FF0058"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20A17D8E" w14:textId="77777777" w:rsidR="006B0869" w:rsidRPr="00FF0058" w:rsidRDefault="006B0869" w:rsidP="006B0869">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6E5A74B1" w14:textId="77777777" w:rsidR="006B0869" w:rsidRPr="00E314AC"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it-IT"/>
        </w:rPr>
      </w:pPr>
      <w:r w:rsidRPr="00E314AC">
        <w:rPr>
          <w:lang w:val="it-IT"/>
        </w:rPr>
        <w:t>v=0</w:t>
      </w:r>
    </w:p>
    <w:p w14:paraId="1F3BAEC7" w14:textId="77777777" w:rsidR="006B0869" w:rsidRPr="00F85F19"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it-IT"/>
        </w:rPr>
      </w:pPr>
      <w:r w:rsidRPr="00F85F19">
        <w:rPr>
          <w:lang w:val="it-IT"/>
        </w:rPr>
        <w:t xml:space="preserve">o=- </w:t>
      </w:r>
      <w:r w:rsidRPr="007275CA">
        <w:rPr>
          <w:lang w:val="it-IT"/>
        </w:rPr>
        <w:t>298793361</w:t>
      </w:r>
      <w:r w:rsidRPr="007275CA" w:rsidDel="000915DC">
        <w:rPr>
          <w:lang w:val="it-IT"/>
        </w:rPr>
        <w:t>5</w:t>
      </w:r>
      <w:r>
        <w:rPr>
          <w:rFonts w:hint="eastAsia"/>
          <w:lang w:val="it-IT" w:eastAsia="ja-JP"/>
        </w:rPr>
        <w:t>6</w:t>
      </w:r>
      <w:r w:rsidRPr="007275CA">
        <w:rPr>
          <w:lang w:val="it-IT"/>
        </w:rPr>
        <w:t xml:space="preserve"> 298793361</w:t>
      </w:r>
      <w:r w:rsidRPr="007275CA" w:rsidDel="000915DC">
        <w:rPr>
          <w:lang w:val="it-IT"/>
        </w:rPr>
        <w:t>5</w:t>
      </w:r>
      <w:r>
        <w:rPr>
          <w:rFonts w:hint="eastAsia"/>
          <w:lang w:val="it-IT" w:eastAsia="ja-JP"/>
        </w:rPr>
        <w:t>8</w:t>
      </w:r>
      <w:r w:rsidRPr="00F85F19">
        <w:rPr>
          <w:lang w:val="it-IT"/>
        </w:rPr>
        <w:t xml:space="preserve"> IN IP6 </w:t>
      </w:r>
      <w:r w:rsidRPr="001C52DE">
        <w:rPr>
          <w:lang w:val="it-IT"/>
        </w:rPr>
        <w:t>5555::</w:t>
      </w:r>
      <w:r w:rsidRPr="001C52DE">
        <w:rPr>
          <w:rFonts w:hint="eastAsia"/>
          <w:lang w:val="it-IT" w:eastAsia="ja-JP"/>
        </w:rPr>
        <w:t>ccc</w:t>
      </w:r>
      <w:r w:rsidRPr="001C52DE">
        <w:rPr>
          <w:lang w:val="it-IT"/>
        </w:rPr>
        <w:t>:</w:t>
      </w:r>
      <w:r w:rsidRPr="001C52DE">
        <w:rPr>
          <w:rFonts w:hint="eastAsia"/>
          <w:lang w:val="it-IT" w:eastAsia="ja-JP"/>
        </w:rPr>
        <w:t>aaa</w:t>
      </w:r>
      <w:r w:rsidRPr="001C52DE">
        <w:rPr>
          <w:lang w:val="it-IT"/>
        </w:rPr>
        <w:t>:</w:t>
      </w:r>
      <w:r w:rsidRPr="001C52DE">
        <w:rPr>
          <w:rFonts w:hint="eastAsia"/>
          <w:lang w:val="it-IT" w:eastAsia="ja-JP"/>
        </w:rPr>
        <w:t>abc</w:t>
      </w:r>
      <w:r w:rsidRPr="001C52DE">
        <w:rPr>
          <w:lang w:val="it-IT"/>
        </w:rPr>
        <w:t>:</w:t>
      </w:r>
      <w:r w:rsidRPr="001C52DE">
        <w:rPr>
          <w:rFonts w:hint="eastAsia"/>
          <w:lang w:val="it-IT" w:eastAsia="ja-JP"/>
        </w:rPr>
        <w:t>abc</w:t>
      </w:r>
    </w:p>
    <w:p w14:paraId="4FACC12A"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s=-</w:t>
      </w:r>
    </w:p>
    <w:p w14:paraId="317B3CEE"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503615">
        <w:rPr>
          <w:lang w:val="en-US"/>
        </w:rPr>
        <w:t>c=IN IP6 6666::eee:fff:aaa:bbb</w:t>
      </w:r>
    </w:p>
    <w:p w14:paraId="5FDD33AD"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t=0 0</w:t>
      </w:r>
    </w:p>
    <w:p w14:paraId="44145D0C" w14:textId="77777777" w:rsidR="006B0869" w:rsidRPr="00503615"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 xml:space="preserve">m=video </w:t>
      </w:r>
      <w:r w:rsidRPr="00503615">
        <w:rPr>
          <w:rFonts w:hint="eastAsia"/>
          <w:lang w:val="de-DE" w:eastAsia="ja-JP"/>
        </w:rPr>
        <w:t>7398</w:t>
      </w:r>
      <w:r w:rsidRPr="00503615">
        <w:rPr>
          <w:lang w:val="de-DE"/>
        </w:rPr>
        <w:t xml:space="preserve"> RTP/AVP</w:t>
      </w:r>
      <w:r>
        <w:rPr>
          <w:lang w:val="de-DE"/>
        </w:rPr>
        <w:t>F</w:t>
      </w:r>
      <w:r w:rsidRPr="00503615">
        <w:rPr>
          <w:lang w:val="de-DE"/>
        </w:rPr>
        <w:t xml:space="preserve"> 98</w:t>
      </w:r>
    </w:p>
    <w:p w14:paraId="5C427019"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b=AS:75</w:t>
      </w:r>
    </w:p>
    <w:p w14:paraId="7BD347A5"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7370799A"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3CF6021B"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44BB94B5"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6B44C7DB"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a=rtpmap:98 H263</w:t>
      </w:r>
    </w:p>
    <w:p w14:paraId="48B4102C"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3EDD4C50"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Pr>
          <w:lang w:val="pt-BR"/>
        </w:rPr>
        <w:t>F</w:t>
      </w:r>
      <w:r w:rsidRPr="007F21A7">
        <w:rPr>
          <w:lang w:val="pt-BR"/>
        </w:rPr>
        <w:t xml:space="preserve"> 97 96</w:t>
      </w:r>
    </w:p>
    <w:p w14:paraId="4AC57B38"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b=AS:25.4</w:t>
      </w:r>
    </w:p>
    <w:p w14:paraId="1514EB3D"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F21A7">
        <w:rPr>
          <w:lang w:val="pt-BR"/>
        </w:rPr>
        <w:t>a=curr:qos local sendrecv</w:t>
      </w:r>
    </w:p>
    <w:p w14:paraId="5E91391B"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0448B89F"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74DF703E"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3AE1FB7A"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 xml:space="preserve">a=rtpmap:97 AMR </w:t>
      </w:r>
    </w:p>
    <w:p w14:paraId="0A794207" w14:textId="77777777" w:rsidR="006B0869" w:rsidRPr="00895344" w:rsidRDefault="006B0869" w:rsidP="006B0869">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895344">
        <w:rPr>
          <w:lang w:val="en-US"/>
        </w:rPr>
        <w:t>a=fmtp:97 mode-set=0,2,5,7; maxframes</w:t>
      </w:r>
    </w:p>
    <w:p w14:paraId="68E6BDB0" w14:textId="77777777" w:rsidR="006B0869" w:rsidRPr="007F21A7" w:rsidRDefault="006B0869" w:rsidP="006B0869">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719"/>
    <w:p w14:paraId="7707FD26" w14:textId="77777777" w:rsidR="006B0869" w:rsidRPr="00947EC3" w:rsidRDefault="006B0869" w:rsidP="006B0869">
      <w:pPr>
        <w:rPr>
          <w:lang w:val="en-US"/>
        </w:rPr>
      </w:pPr>
    </w:p>
    <w:p w14:paraId="08879072" w14:textId="77777777" w:rsidR="006B0869" w:rsidRPr="007F21A7" w:rsidRDefault="006B0869" w:rsidP="006B0869">
      <w:pPr>
        <w:pStyle w:val="EX"/>
        <w:keepLines w:val="0"/>
      </w:pPr>
      <w:r w:rsidRPr="007F21A7">
        <w:rPr>
          <w:b/>
        </w:rPr>
        <w:t>SDP</w:t>
      </w:r>
      <w:r w:rsidRPr="007F21A7">
        <w:tab/>
        <w:t xml:space="preserve">The SDP </w:t>
      </w:r>
      <w:r w:rsidR="00C762B6">
        <w:rPr>
          <w:rFonts w:hint="eastAsia"/>
          <w:lang w:eastAsia="ja-JP"/>
        </w:rPr>
        <w:t>offer</w:t>
      </w:r>
      <w:r w:rsidR="00C762B6" w:rsidRPr="007F21A7">
        <w:t xml:space="preserve"> </w:t>
      </w:r>
      <w:r w:rsidRPr="007F21A7">
        <w:t>(SDP_A</w:t>
      </w:r>
      <w:r w:rsidRPr="007F21A7">
        <w:rPr>
          <w:rFonts w:hint="eastAsia"/>
          <w:lang w:eastAsia="ja-JP"/>
        </w:rPr>
        <w:t>_regular</w:t>
      </w:r>
      <w:r w:rsidRPr="007F21A7">
        <w:t xml:space="preserve">) contains a set of codecs to be used for </w:t>
      </w:r>
      <w:r w:rsidRPr="007F21A7">
        <w:rPr>
          <w:rFonts w:hint="eastAsia"/>
          <w:lang w:eastAsia="ja-JP"/>
        </w:rPr>
        <w:t>the session</w:t>
      </w:r>
      <w:r w:rsidRPr="007F21A7">
        <w:t xml:space="preserve">. The SDP content is based on information received from </w:t>
      </w:r>
      <w:r w:rsidRPr="007F21A7">
        <w:rPr>
          <w:rFonts w:hint="eastAsia"/>
          <w:lang w:eastAsia="ja-JP"/>
        </w:rPr>
        <w:t>previous 200 (OK) response</w:t>
      </w:r>
      <w:r w:rsidRPr="007F21A7">
        <w:t>.</w:t>
      </w:r>
    </w:p>
    <w:p w14:paraId="53BD1FC8" w14:textId="77777777" w:rsidR="006B0869" w:rsidRPr="007F21A7" w:rsidRDefault="006B0869" w:rsidP="006B0869">
      <w:pPr>
        <w:pStyle w:val="B1"/>
        <w:ind w:left="284" w:firstLine="0"/>
        <w:rPr>
          <w:b/>
          <w:bCs/>
        </w:rPr>
      </w:pPr>
      <w:bookmarkStart w:id="720" w:name="_MCCTEMPBM_CRPT84840301___2"/>
      <w:r>
        <w:rPr>
          <w:rFonts w:hint="eastAsia"/>
          <w:b/>
          <w:bCs/>
          <w:lang w:eastAsia="ja-JP"/>
        </w:rPr>
        <w:t>33</w:t>
      </w:r>
      <w:r w:rsidRPr="007F21A7">
        <w:rPr>
          <w:b/>
          <w:bCs/>
        </w:rPr>
        <w:t>-</w:t>
      </w:r>
      <w:r>
        <w:rPr>
          <w:rFonts w:hint="eastAsia"/>
          <w:b/>
          <w:bCs/>
          <w:lang w:eastAsia="ja-JP"/>
        </w:rPr>
        <w:t>34</w:t>
      </w:r>
      <w:r w:rsidRPr="007F21A7">
        <w:rPr>
          <w:b/>
          <w:bCs/>
        </w:rPr>
        <w:tab/>
      </w:r>
      <w:r w:rsidRPr="007F21A7">
        <w:rPr>
          <w:rFonts w:hint="eastAsia"/>
          <w:b/>
          <w:bCs/>
          <w:lang w:eastAsia="ja-JP"/>
        </w:rPr>
        <w:t>200 (OK) response</w:t>
      </w:r>
      <w:r w:rsidRPr="007F21A7">
        <w:rPr>
          <w:b/>
          <w:bCs/>
        </w:rPr>
        <w:t xml:space="preserve"> (UE#1</w:t>
      </w:r>
      <w:r w:rsidRPr="007F21A7">
        <w:rPr>
          <w:rFonts w:hint="eastAsia"/>
          <w:b/>
          <w:bCs/>
          <w:lang w:eastAsia="ja-JP"/>
        </w:rPr>
        <w:t xml:space="preserve"> to CAT-AS</w:t>
      </w:r>
      <w:r w:rsidRPr="007F21A7">
        <w:rPr>
          <w:b/>
          <w:bCs/>
        </w:rPr>
        <w:t>)</w:t>
      </w:r>
    </w:p>
    <w:bookmarkEnd w:id="720"/>
    <w:p w14:paraId="1979289B" w14:textId="77777777" w:rsidR="006B0869" w:rsidRDefault="006B0869" w:rsidP="009F22E0">
      <w:pPr>
        <w:pStyle w:val="B1"/>
      </w:pPr>
      <w:r>
        <w:rPr>
          <w:lang w:eastAsia="ja-JP"/>
        </w:rPr>
        <w:tab/>
      </w:r>
      <w:r w:rsidRPr="007F21A7">
        <w:rPr>
          <w:rFonts w:hint="eastAsia"/>
          <w:lang w:eastAsia="ja-JP"/>
        </w:rPr>
        <w:t>UE#1</w:t>
      </w:r>
      <w:r w:rsidRPr="007F21A7">
        <w:t xml:space="preserve"> sends a SIP 200 (OK) response for the SIP </w:t>
      </w:r>
      <w:r w:rsidRPr="007F21A7">
        <w:rPr>
          <w:rFonts w:hint="eastAsia"/>
          <w:lang w:eastAsia="ja-JP"/>
        </w:rPr>
        <w:t xml:space="preserve">UPDATE </w:t>
      </w:r>
      <w:r w:rsidRPr="007F21A7">
        <w:t xml:space="preserve">request to </w:t>
      </w:r>
      <w:r w:rsidRPr="007F21A7">
        <w:rPr>
          <w:rFonts w:hint="eastAsia"/>
          <w:lang w:eastAsia="ja-JP"/>
        </w:rPr>
        <w:t>CAT-AS</w:t>
      </w:r>
      <w:r w:rsidRPr="007F21A7">
        <w:t>.</w:t>
      </w:r>
      <w:r w:rsidRPr="007F21A7" w:rsidDel="002F6DB4">
        <w:rPr>
          <w:b/>
          <w:bCs/>
        </w:rPr>
        <w:t xml:space="preserve"> </w:t>
      </w:r>
      <w:r>
        <w:rPr>
          <w:rFonts w:hint="eastAsia"/>
          <w:lang w:eastAsia="ja-JP"/>
        </w:rPr>
        <w:t xml:space="preserve">If the resources indicated for the media </w:t>
      </w:r>
      <w:r>
        <w:rPr>
          <w:lang w:eastAsia="ja-JP"/>
        </w:rPr>
        <w:t>cannot</w:t>
      </w:r>
      <w:r>
        <w:rPr>
          <w:rFonts w:hint="eastAsia"/>
          <w:lang w:eastAsia="ja-JP"/>
        </w:rPr>
        <w:t xml:space="preserve"> be reused by the one reserved for the CAT media, UE#1 shall reserve </w:t>
      </w:r>
      <w:r>
        <w:rPr>
          <w:lang w:eastAsia="ja-JP"/>
        </w:rPr>
        <w:t>necessary</w:t>
      </w:r>
      <w:r>
        <w:rPr>
          <w:rFonts w:hint="eastAsia"/>
          <w:lang w:eastAsia="ja-JP"/>
        </w:rPr>
        <w:t xml:space="preserve"> resources prior to sending the response.UE#1 include</w:t>
      </w:r>
      <w:r w:rsidR="009F22E0">
        <w:rPr>
          <w:lang w:eastAsia="ja-JP"/>
        </w:rPr>
        <w:t>s</w:t>
      </w:r>
      <w:r>
        <w:rPr>
          <w:rFonts w:hint="eastAsia"/>
          <w:lang w:eastAsia="ja-JP"/>
        </w:rPr>
        <w:t xml:space="preserve"> a SDP answer </w:t>
      </w:r>
      <w:r w:rsidR="009F22E0">
        <w:rPr>
          <w:rFonts w:hint="eastAsia"/>
          <w:lang w:eastAsia="ja-JP"/>
        </w:rPr>
        <w:t xml:space="preserve">(SDP_O2) </w:t>
      </w:r>
      <w:r>
        <w:rPr>
          <w:rFonts w:hint="eastAsia"/>
          <w:lang w:eastAsia="ja-JP"/>
        </w:rPr>
        <w:t>in the 200 (OK) response to the corresponding SIP UPDATE request</w:t>
      </w:r>
      <w:r w:rsidRPr="00B9646A">
        <w:t>.</w:t>
      </w:r>
    </w:p>
    <w:p w14:paraId="581779D4" w14:textId="77777777" w:rsidR="006B0869" w:rsidRPr="007F21A7" w:rsidRDefault="006B0869" w:rsidP="006B0869">
      <w:pPr>
        <w:pStyle w:val="B1"/>
        <w:ind w:left="284" w:firstLine="0"/>
        <w:rPr>
          <w:b/>
          <w:bCs/>
        </w:rPr>
      </w:pPr>
      <w:bookmarkStart w:id="721" w:name="_MCCTEMPBM_CRPT84840302___2"/>
      <w:r>
        <w:rPr>
          <w:rFonts w:hint="eastAsia"/>
          <w:b/>
          <w:bCs/>
          <w:lang w:eastAsia="ja-JP"/>
        </w:rPr>
        <w:t>35</w:t>
      </w:r>
      <w:r w:rsidRPr="007F21A7">
        <w:rPr>
          <w:b/>
          <w:bCs/>
        </w:rPr>
        <w:t>-</w:t>
      </w:r>
      <w:r>
        <w:rPr>
          <w:rFonts w:hint="eastAsia"/>
          <w:b/>
          <w:bCs/>
          <w:lang w:eastAsia="ja-JP"/>
        </w:rPr>
        <w:t>36</w:t>
      </w:r>
      <w:r w:rsidRPr="007F21A7">
        <w:rPr>
          <w:b/>
          <w:bCs/>
        </w:rPr>
        <w:tab/>
        <w:t xml:space="preserve">200 (OK) response to INVITE </w:t>
      </w:r>
      <w:r w:rsidR="00B068FE">
        <w:rPr>
          <w:b/>
          <w:bCs/>
        </w:rPr>
        <w:t xml:space="preserve">request </w:t>
      </w:r>
      <w:r w:rsidRPr="007F21A7">
        <w:rPr>
          <w:b/>
          <w:bCs/>
        </w:rPr>
        <w:t>(CAT-AS to UE#1)</w:t>
      </w:r>
    </w:p>
    <w:bookmarkEnd w:id="721"/>
    <w:p w14:paraId="17A9AAB6" w14:textId="77777777" w:rsidR="006B0869" w:rsidRPr="007F21A7" w:rsidRDefault="006B0869" w:rsidP="006B0869">
      <w:pPr>
        <w:pStyle w:val="B1"/>
      </w:pPr>
      <w:r>
        <w:tab/>
      </w:r>
      <w:r w:rsidRPr="007F21A7">
        <w:t xml:space="preserve">The CAT-AS </w:t>
      </w:r>
      <w:r w:rsidRPr="007F21A7">
        <w:rPr>
          <w:rFonts w:hint="eastAsia"/>
          <w:lang w:eastAsia="ja-JP"/>
        </w:rPr>
        <w:t>sends</w:t>
      </w:r>
      <w:r w:rsidRPr="007F21A7">
        <w:t xml:space="preserve"> the SIP 200 (OK) response </w:t>
      </w:r>
      <w:r w:rsidRPr="007F21A7">
        <w:rPr>
          <w:rFonts w:hint="eastAsia"/>
          <w:lang w:eastAsia="ja-JP"/>
        </w:rPr>
        <w:t xml:space="preserve">for the (initial) SIP INVITE request </w:t>
      </w:r>
      <w:r w:rsidRPr="007F21A7">
        <w:t>to UE#1.</w:t>
      </w:r>
    </w:p>
    <w:p w14:paraId="6306C2C9" w14:textId="77777777" w:rsidR="006B0869" w:rsidRPr="007F21A7" w:rsidRDefault="006B0869" w:rsidP="006B0869">
      <w:pPr>
        <w:pStyle w:val="B1"/>
        <w:ind w:left="284" w:firstLine="0"/>
        <w:rPr>
          <w:b/>
          <w:bCs/>
        </w:rPr>
      </w:pPr>
      <w:bookmarkStart w:id="722" w:name="_MCCTEMPBM_CRPT84840303___2"/>
      <w:r>
        <w:rPr>
          <w:rFonts w:hint="eastAsia"/>
          <w:b/>
          <w:bCs/>
          <w:lang w:eastAsia="ja-JP"/>
        </w:rPr>
        <w:t>37</w:t>
      </w:r>
      <w:r w:rsidRPr="007F21A7">
        <w:rPr>
          <w:b/>
          <w:bCs/>
        </w:rPr>
        <w:t>-</w:t>
      </w:r>
      <w:r>
        <w:rPr>
          <w:rFonts w:hint="eastAsia"/>
          <w:b/>
          <w:bCs/>
          <w:lang w:eastAsia="ja-JP"/>
        </w:rPr>
        <w:t>38</w:t>
      </w:r>
      <w:r w:rsidRPr="007F21A7">
        <w:rPr>
          <w:rFonts w:hint="eastAsia"/>
          <w:b/>
          <w:bCs/>
          <w:lang w:eastAsia="ja-JP"/>
        </w:rPr>
        <w:t xml:space="preserve"> </w:t>
      </w:r>
      <w:r w:rsidRPr="007F21A7">
        <w:rPr>
          <w:b/>
          <w:bCs/>
        </w:rPr>
        <w:t xml:space="preserve">ACK request (UE#1 to </w:t>
      </w:r>
      <w:r w:rsidRPr="007F21A7">
        <w:rPr>
          <w:rFonts w:hint="eastAsia"/>
          <w:b/>
          <w:bCs/>
          <w:lang w:eastAsia="ja-JP"/>
        </w:rPr>
        <w:t>CAT-AS</w:t>
      </w:r>
      <w:r w:rsidRPr="007F21A7">
        <w:rPr>
          <w:b/>
          <w:bCs/>
        </w:rPr>
        <w:t>)</w:t>
      </w:r>
    </w:p>
    <w:bookmarkEnd w:id="722"/>
    <w:p w14:paraId="156B7B7A" w14:textId="77777777" w:rsidR="006B0869" w:rsidRPr="007F21A7" w:rsidRDefault="006B0869" w:rsidP="006B0869">
      <w:pPr>
        <w:pStyle w:val="B1"/>
      </w:pPr>
      <w:r>
        <w:tab/>
      </w:r>
      <w:r w:rsidRPr="007F21A7">
        <w:t xml:space="preserve">UE#1 sends a SIP ACK request, which acknowledges the SIP 200 (OK) final response, to </w:t>
      </w:r>
      <w:r w:rsidRPr="007F21A7">
        <w:rPr>
          <w:rFonts w:hint="eastAsia"/>
          <w:lang w:eastAsia="ja-JP"/>
        </w:rPr>
        <w:t>CAT-AS</w:t>
      </w:r>
      <w:r w:rsidRPr="007F21A7">
        <w:t>.</w:t>
      </w:r>
    </w:p>
    <w:p w14:paraId="576CC4B8" w14:textId="77777777" w:rsidR="006B0869" w:rsidRPr="007F21A7" w:rsidRDefault="006B0869" w:rsidP="006B0869">
      <w:pPr>
        <w:pStyle w:val="B1"/>
        <w:ind w:left="284" w:firstLine="0"/>
        <w:rPr>
          <w:b/>
          <w:bCs/>
        </w:rPr>
      </w:pPr>
      <w:bookmarkStart w:id="723" w:name="_MCCTEMPBM_CRPT84840304___2"/>
      <w:r>
        <w:rPr>
          <w:rFonts w:hint="eastAsia"/>
          <w:b/>
          <w:bCs/>
          <w:lang w:eastAsia="ja-JP"/>
        </w:rPr>
        <w:t>39</w:t>
      </w:r>
      <w:r w:rsidRPr="007F21A7">
        <w:rPr>
          <w:b/>
          <w:bCs/>
        </w:rPr>
        <w:t>-</w:t>
      </w:r>
      <w:r>
        <w:rPr>
          <w:rFonts w:hint="eastAsia"/>
          <w:b/>
          <w:bCs/>
          <w:lang w:eastAsia="ja-JP"/>
        </w:rPr>
        <w:t>40</w:t>
      </w:r>
      <w:r w:rsidRPr="007F21A7">
        <w:rPr>
          <w:rFonts w:hint="eastAsia"/>
          <w:b/>
          <w:bCs/>
          <w:lang w:eastAsia="ja-JP"/>
        </w:rPr>
        <w:t xml:space="preserve"> </w:t>
      </w:r>
      <w:r w:rsidRPr="007F21A7">
        <w:rPr>
          <w:b/>
          <w:bCs/>
        </w:rPr>
        <w:t>ACK request (</w:t>
      </w:r>
      <w:r w:rsidRPr="007F21A7">
        <w:rPr>
          <w:rFonts w:hint="eastAsia"/>
          <w:b/>
          <w:bCs/>
          <w:lang w:eastAsia="ja-JP"/>
        </w:rPr>
        <w:t>CAT-AS to UE#2</w:t>
      </w:r>
      <w:r w:rsidRPr="007F21A7">
        <w:rPr>
          <w:b/>
          <w:bCs/>
        </w:rPr>
        <w:t>)</w:t>
      </w:r>
    </w:p>
    <w:bookmarkEnd w:id="723"/>
    <w:p w14:paraId="02C3B90A" w14:textId="77777777" w:rsidR="006B0869" w:rsidRPr="007F21A7" w:rsidRDefault="006B0869" w:rsidP="006B0869">
      <w:pPr>
        <w:pStyle w:val="B1"/>
        <w:rPr>
          <w:lang w:eastAsia="ja-JP"/>
        </w:rPr>
      </w:pPr>
      <w:r>
        <w:rPr>
          <w:lang w:eastAsia="ja-JP"/>
        </w:rPr>
        <w:tab/>
      </w:r>
      <w:r w:rsidRPr="007F21A7">
        <w:rPr>
          <w:rFonts w:hint="eastAsia"/>
          <w:lang w:eastAsia="ja-JP"/>
        </w:rPr>
        <w:t>CAT-AS</w:t>
      </w:r>
      <w:r w:rsidRPr="007F21A7">
        <w:t xml:space="preserve"> sends a SIP ACK request, which acknowledges the SIP 200 (OK) final response, to </w:t>
      </w:r>
      <w:r w:rsidRPr="007F21A7">
        <w:rPr>
          <w:rFonts w:hint="eastAsia"/>
          <w:lang w:eastAsia="ja-JP"/>
        </w:rPr>
        <w:t>UE#2</w:t>
      </w:r>
      <w:r w:rsidRPr="007F21A7">
        <w:t>.</w:t>
      </w:r>
    </w:p>
    <w:p w14:paraId="299E6138" w14:textId="77777777" w:rsidR="006B0869" w:rsidRDefault="006B0869" w:rsidP="006B2414">
      <w:pPr>
        <w:pStyle w:val="NO"/>
      </w:pPr>
      <w:r w:rsidRPr="00CC5C3C">
        <w:t>NOTE</w:t>
      </w:r>
      <w:r w:rsidR="00D11565">
        <w:t> </w:t>
      </w:r>
      <w:r>
        <w:t>3</w:t>
      </w:r>
      <w:r w:rsidRPr="00CC5C3C">
        <w:t>:</w:t>
      </w:r>
      <w:r w:rsidRPr="00CC5C3C">
        <w:tab/>
      </w:r>
      <w:r>
        <w:rPr>
          <w:rFonts w:hint="eastAsia"/>
          <w:lang w:eastAsia="ja-JP"/>
        </w:rPr>
        <w:t xml:space="preserve">The ACK request from CAT-AS towards UE#2 may be sent after receiving 200 </w:t>
      </w:r>
      <w:r w:rsidR="00B068FE">
        <w:rPr>
          <w:lang w:eastAsia="ja-JP"/>
        </w:rPr>
        <w:t>(</w:t>
      </w:r>
      <w:r>
        <w:rPr>
          <w:rFonts w:hint="eastAsia"/>
          <w:lang w:eastAsia="ja-JP"/>
        </w:rPr>
        <w:t>OK</w:t>
      </w:r>
      <w:r w:rsidR="00B068FE">
        <w:rPr>
          <w:lang w:eastAsia="ja-JP"/>
        </w:rPr>
        <w:t>)</w:t>
      </w:r>
      <w:r>
        <w:rPr>
          <w:rFonts w:hint="eastAsia"/>
          <w:lang w:eastAsia="ja-JP"/>
        </w:rPr>
        <w:t xml:space="preserve"> from UE#2 in step 18</w:t>
      </w:r>
      <w:r w:rsidRPr="00B9646A">
        <w:t>.</w:t>
      </w:r>
    </w:p>
    <w:p w14:paraId="3C0457BF" w14:textId="77777777" w:rsidR="00DB2E59" w:rsidRPr="007F21A7" w:rsidRDefault="00DB2E59" w:rsidP="00DB2E59">
      <w:pPr>
        <w:pStyle w:val="Heading2"/>
        <w:rPr>
          <w:lang w:eastAsia="ja-JP"/>
        </w:rPr>
      </w:pPr>
      <w:bookmarkStart w:id="724" w:name="_Toc20131443"/>
      <w:bookmarkStart w:id="725" w:name="_Toc36122570"/>
      <w:bookmarkStart w:id="726" w:name="_Toc45183269"/>
      <w:bookmarkStart w:id="727" w:name="_Toc45696710"/>
      <w:bookmarkStart w:id="728" w:name="_Toc163140034"/>
      <w:r w:rsidRPr="007F21A7">
        <w:lastRenderedPageBreak/>
        <w:t>A.</w:t>
      </w:r>
      <w:r>
        <w:rPr>
          <w:lang w:eastAsia="ja-JP"/>
        </w:rPr>
        <w:t>5.3</w:t>
      </w:r>
      <w:r>
        <w:rPr>
          <w:lang w:eastAsia="zh-CN"/>
        </w:rPr>
        <w:t>A</w:t>
      </w:r>
      <w:r w:rsidRPr="007F21A7">
        <w:tab/>
        <w:t xml:space="preserve">CAT </w:t>
      </w:r>
      <w:r>
        <w:rPr>
          <w:rFonts w:hint="eastAsia"/>
          <w:lang w:eastAsia="zh-CN"/>
        </w:rPr>
        <w:t xml:space="preserve">using reINVITE </w:t>
      </w:r>
      <w:r w:rsidR="00B068FE">
        <w:rPr>
          <w:lang w:eastAsia="zh-CN"/>
        </w:rPr>
        <w:t xml:space="preserve">request </w:t>
      </w:r>
      <w:r w:rsidRPr="007F21A7">
        <w:t xml:space="preserve">when UE#1 </w:t>
      </w:r>
      <w:r>
        <w:rPr>
          <w:rFonts w:hint="eastAsia"/>
          <w:lang w:eastAsia="ja-JP"/>
        </w:rPr>
        <w:t>does not have required resources available while</w:t>
      </w:r>
      <w:r w:rsidRPr="007F21A7">
        <w:t xml:space="preserve"> UE#2 ha</w:t>
      </w:r>
      <w:r>
        <w:rPr>
          <w:rFonts w:hint="eastAsia"/>
          <w:lang w:eastAsia="ja-JP"/>
        </w:rPr>
        <w:t>s</w:t>
      </w:r>
      <w:r w:rsidRPr="007F21A7">
        <w:t xml:space="preserve"> resources available</w:t>
      </w:r>
      <w:bookmarkEnd w:id="724"/>
      <w:bookmarkEnd w:id="725"/>
      <w:bookmarkEnd w:id="726"/>
      <w:bookmarkEnd w:id="727"/>
      <w:bookmarkEnd w:id="728"/>
    </w:p>
    <w:p w14:paraId="0DA6FFEC" w14:textId="77777777" w:rsidR="00DB2E59" w:rsidRDefault="00DB2E59" w:rsidP="00DB2E59">
      <w:pPr>
        <w:rPr>
          <w:lang w:eastAsia="ja-JP"/>
        </w:rPr>
      </w:pPr>
      <w:r w:rsidRPr="000B7EB4">
        <w:rPr>
          <w:rFonts w:hint="eastAsia"/>
        </w:rPr>
        <w:t>F</w:t>
      </w:r>
      <w:r>
        <w:rPr>
          <w:rFonts w:hint="eastAsia"/>
          <w:lang w:eastAsia="ja-JP"/>
        </w:rPr>
        <w:t>igure</w:t>
      </w:r>
      <w:r>
        <w:rPr>
          <w:lang w:eastAsia="ja-JP"/>
        </w:rPr>
        <w:t> </w:t>
      </w:r>
      <w:r>
        <w:rPr>
          <w:rFonts w:hint="eastAsia"/>
          <w:lang w:eastAsia="ja-JP"/>
        </w:rPr>
        <w:t>A.5.</w:t>
      </w:r>
      <w:r>
        <w:rPr>
          <w:lang w:eastAsia="ja-JP"/>
        </w:rPr>
        <w:t>3A</w:t>
      </w:r>
      <w:r>
        <w:rPr>
          <w:rFonts w:hint="eastAsia"/>
          <w:lang w:eastAsia="ja-JP"/>
        </w:rPr>
        <w:t>-1 shows an example call flow for CAT when UE#1 does not have required resources available and UE#2 have resources available.</w:t>
      </w:r>
    </w:p>
    <w:p w14:paraId="5AB4C9CA" w14:textId="77777777" w:rsidR="00DB2E59" w:rsidRPr="00A234DE" w:rsidRDefault="00DB2E59" w:rsidP="00DB2E59">
      <w:pPr>
        <w:rPr>
          <w:lang w:eastAsia="ja-JP"/>
        </w:rPr>
      </w:pPr>
    </w:p>
    <w:bookmarkStart w:id="729" w:name="_MCCTEMPBM_CRPT84840305___7"/>
    <w:p w14:paraId="64AE280B" w14:textId="77777777" w:rsidR="00DB2E59" w:rsidRDefault="00B068FE" w:rsidP="00DB2E59">
      <w:pPr>
        <w:pStyle w:val="TH"/>
      </w:pPr>
      <w:r>
        <w:object w:dxaOrig="12194" w:dyaOrig="20707" w14:anchorId="62DDF69D">
          <v:shape id="_x0000_i1036" type="#_x0000_t75" style="width:397.5pt;height:675pt" o:ole="">
            <v:imagedata r:id="rId31" o:title=""/>
          </v:shape>
          <o:OLEObject Type="Embed" ProgID="Visio.Drawing.11" ShapeID="_x0000_i1036" DrawAspect="Content" ObjectID="_1781410672" r:id="rId32"/>
        </w:object>
      </w:r>
    </w:p>
    <w:bookmarkEnd w:id="729"/>
    <w:p w14:paraId="084309C9" w14:textId="77777777" w:rsidR="00DB2E59" w:rsidRPr="007F21A7" w:rsidRDefault="00DB2E59" w:rsidP="00DB2E59">
      <w:pPr>
        <w:pStyle w:val="TF"/>
        <w:rPr>
          <w:lang w:eastAsia="ja-JP"/>
        </w:rPr>
      </w:pPr>
      <w:r w:rsidRPr="007F21A7">
        <w:t>Figure</w:t>
      </w:r>
      <w:r>
        <w:t> </w:t>
      </w:r>
      <w:r w:rsidRPr="007F21A7">
        <w:t>A.</w:t>
      </w:r>
      <w:r>
        <w:rPr>
          <w:lang w:eastAsia="ja-JP"/>
        </w:rPr>
        <w:t>5.3A</w:t>
      </w:r>
      <w:r w:rsidRPr="007F21A7">
        <w:t xml:space="preserve">-1: CAT, </w:t>
      </w:r>
      <w:r>
        <w:rPr>
          <w:rFonts w:hint="eastAsia"/>
          <w:lang w:eastAsia="ja-JP"/>
        </w:rPr>
        <w:t>UE#1 does not have required resources available</w:t>
      </w:r>
    </w:p>
    <w:p w14:paraId="0EDB2B0E" w14:textId="77777777" w:rsidR="00DB2E59" w:rsidRPr="007F21A7" w:rsidRDefault="00DB2E59" w:rsidP="00DB2E59">
      <w:pPr>
        <w:pStyle w:val="B1"/>
        <w:ind w:left="285" w:firstLine="0"/>
        <w:rPr>
          <w:b/>
          <w:bCs/>
          <w:lang w:eastAsia="ja-JP"/>
        </w:rPr>
      </w:pPr>
      <w:bookmarkStart w:id="730" w:name="_MCCTEMPBM_CRPT84840306___2"/>
      <w:r w:rsidRPr="007F21A7">
        <w:rPr>
          <w:b/>
        </w:rPr>
        <w:lastRenderedPageBreak/>
        <w:t>1</w:t>
      </w:r>
      <w:r>
        <w:rPr>
          <w:b/>
        </w:rPr>
        <w:tab/>
      </w:r>
      <w:r w:rsidRPr="007F21A7">
        <w:rPr>
          <w:b/>
        </w:rPr>
        <w:t xml:space="preserve">INVITE request (UE#1 to CAT-AS) see example in </w:t>
      </w:r>
      <w:r>
        <w:rPr>
          <w:b/>
        </w:rPr>
        <w:t>table A.5.3A</w:t>
      </w:r>
      <w:r w:rsidRPr="007F21A7">
        <w:rPr>
          <w:b/>
        </w:rPr>
        <w:t>-</w:t>
      </w:r>
      <w:r w:rsidRPr="007F21A7">
        <w:rPr>
          <w:rFonts w:hint="eastAsia"/>
          <w:b/>
          <w:lang w:eastAsia="ja-JP"/>
        </w:rPr>
        <w:t>1</w:t>
      </w:r>
    </w:p>
    <w:bookmarkEnd w:id="730"/>
    <w:p w14:paraId="090F730F" w14:textId="77777777" w:rsidR="00DB2E59" w:rsidRPr="007F21A7" w:rsidRDefault="00DB2E59" w:rsidP="00DB2E59">
      <w:pPr>
        <w:pStyle w:val="B1"/>
      </w:pPr>
      <w:r>
        <w:tab/>
      </w:r>
      <w:r w:rsidRPr="007F21A7">
        <w:t>UE#1 sends a SIP INVITE request to the intermediate IM CN subsy</w:t>
      </w:r>
      <w:r>
        <w:t>s</w:t>
      </w:r>
      <w:r w:rsidRPr="007F21A7">
        <w:t>tem.</w:t>
      </w:r>
    </w:p>
    <w:p w14:paraId="30BDB80E" w14:textId="77777777" w:rsidR="00DB2E59" w:rsidRPr="007F21A7" w:rsidRDefault="00DB2E59" w:rsidP="00DB2E59">
      <w:pPr>
        <w:pStyle w:val="TH"/>
      </w:pPr>
      <w:r>
        <w:t>Table A.5.3A</w:t>
      </w:r>
      <w:r w:rsidRPr="007F21A7">
        <w:t>-</w:t>
      </w:r>
      <w:r w:rsidRPr="007F21A7">
        <w:rPr>
          <w:rFonts w:hint="eastAsia"/>
          <w:lang w:eastAsia="ja-JP"/>
        </w:rPr>
        <w:t>1</w:t>
      </w:r>
      <w:r w:rsidRPr="007F21A7">
        <w:t>: INVITE request (UE#1 to CAT-AS)</w:t>
      </w:r>
    </w:p>
    <w:p w14:paraId="794AAE00"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bookmarkStart w:id="731" w:name="_MCCTEMPBM_CRPT84840307___2"/>
      <w:r w:rsidRPr="007F21A7">
        <w:t>INVITE tel:+1-212-555-2222 SIP/2.0</w:t>
      </w:r>
    </w:p>
    <w:p w14:paraId="410229B1"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Via: SIP/2.0/UDP [5555::aaa:bbb:ccc:ddd]:1357;comp=sigcomp;branch=z9hG4bKnashds7</w:t>
      </w:r>
    </w:p>
    <w:p w14:paraId="0B06302A"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Max-Forwards: 70</w:t>
      </w:r>
    </w:p>
    <w:p w14:paraId="07726BF7"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Route: &lt;sip:pcscf1.visited1.net:7531;lr;comp=sigcomp&gt;, &lt;sip:scscf1.home1.net;lr&gt;</w:t>
      </w:r>
    </w:p>
    <w:p w14:paraId="4BA498C1"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P-Preferred-Identity: "John Doe" &lt;sip:user1_public1@home1.net&gt;</w:t>
      </w:r>
    </w:p>
    <w:p w14:paraId="0484FC88"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P-Access-Network-Info: 3GPP-UTRAN-TDD; utran-cell-id-3gpp=234151D0FCE11</w:t>
      </w:r>
    </w:p>
    <w:p w14:paraId="7CD8ADC4"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P-Preferred-Service</w:t>
      </w:r>
      <w:r w:rsidRPr="007F21A7">
        <w:rPr>
          <w:rFonts w:cs="CG Times (WN)"/>
        </w:rPr>
        <w:t xml:space="preserve">: </w:t>
      </w:r>
      <w:r w:rsidRPr="007F21A7">
        <w:t>urn:urn-</w:t>
      </w:r>
      <w:r>
        <w:t>7</w:t>
      </w:r>
      <w:r w:rsidRPr="007F21A7">
        <w:t>:3gpp-service.ims.icsi.mmtel</w:t>
      </w:r>
    </w:p>
    <w:p w14:paraId="1F8F3988"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Accept-Contact: *;+g.3gpp.icsi</w:t>
      </w:r>
      <w:r>
        <w:t>-</w:t>
      </w:r>
      <w:r w:rsidRPr="007F21A7">
        <w:t>ref="urn%3Aurn-</w:t>
      </w:r>
      <w:r>
        <w:t>7</w:t>
      </w:r>
      <w:r w:rsidRPr="007F21A7">
        <w:t>%3gpp-service.ims.icsi.mmtel"</w:t>
      </w:r>
    </w:p>
    <w:p w14:paraId="549EDDAA"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Privacy: none</w:t>
      </w:r>
    </w:p>
    <w:p w14:paraId="6DAA92A1" w14:textId="77777777" w:rsidR="00DB2E59" w:rsidRPr="007F21A7" w:rsidDel="006B1478"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rsidDel="006B1478">
        <w:t>P-Early-Media: supported</w:t>
      </w:r>
    </w:p>
    <w:p w14:paraId="43C81C74"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From: &lt;sip:user1_public1@home1.net&gt;;tag=171828</w:t>
      </w:r>
    </w:p>
    <w:p w14:paraId="6EF8729E"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To: &lt;tel:+1-212-555-2222&gt;</w:t>
      </w:r>
    </w:p>
    <w:p w14:paraId="4C52077E"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 xml:space="preserve">Call-ID: cb03a0s09a2sdfglkj490333 </w:t>
      </w:r>
    </w:p>
    <w:p w14:paraId="01F63C6D"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Cseq: 127 INVITE</w:t>
      </w:r>
    </w:p>
    <w:p w14:paraId="5E78D84B"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Require: sec-agree</w:t>
      </w:r>
    </w:p>
    <w:p w14:paraId="5D0EA604" w14:textId="77777777" w:rsidR="00904A56" w:rsidRDefault="00904A56" w:rsidP="00DB2E59">
      <w:pPr>
        <w:pStyle w:val="PL"/>
        <w:pBdr>
          <w:top w:val="single" w:sz="4" w:space="1" w:color="auto"/>
          <w:left w:val="single" w:sz="4" w:space="4" w:color="auto"/>
          <w:bottom w:val="single" w:sz="4" w:space="1" w:color="auto"/>
          <w:right w:val="single" w:sz="4" w:space="4" w:color="auto"/>
        </w:pBdr>
        <w:ind w:left="850" w:right="284" w:hanging="283"/>
      </w:pPr>
      <w:r>
        <w:t>Recv-Info: infoDtmf</w:t>
      </w:r>
    </w:p>
    <w:p w14:paraId="1603C019"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F21A7">
        <w:rPr>
          <w:snapToGrid w:val="0"/>
        </w:rPr>
        <w:t>Supported: precondition, 100rel, gruu, 199</w:t>
      </w:r>
      <w:r w:rsidRPr="007F21A7" w:rsidDel="006B1478">
        <w:rPr>
          <w:snapToGrid w:val="0"/>
        </w:rPr>
        <w:t xml:space="preserve"> </w:t>
      </w:r>
    </w:p>
    <w:p w14:paraId="28ED2DFD"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Proxy-Require: sec-agree</w:t>
      </w:r>
    </w:p>
    <w:p w14:paraId="2E0A1183"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Security-Verify: ipsec-3gpp; q=0.1; alg=hmac-sha-1-96; spi-c=98765432; spi-s=87654321; port-c=8642; port-s=7531</w:t>
      </w:r>
    </w:p>
    <w:p w14:paraId="534E96D2"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Contact: &lt;sip:</w:t>
      </w:r>
      <w:r w:rsidRPr="00F605F6">
        <w:rPr>
          <w:rFonts w:cs="Courier New"/>
          <w:snapToGrid w:val="0"/>
          <w:szCs w:val="16"/>
        </w:rPr>
        <w:t>user1_public1@home1.net</w:t>
      </w:r>
      <w:r w:rsidRPr="007F21A7">
        <w:t>;</w:t>
      </w:r>
      <w:r w:rsidRPr="007F21A7">
        <w:rPr>
          <w:rFonts w:eastAsia="PMingLiU" w:cs="Courier New"/>
          <w:lang w:eastAsia="zh-TW"/>
        </w:rPr>
        <w:t>gr=urn:uuid:f81d4fae-7dec-11d0-a765-00a0c91e6bf6</w:t>
      </w:r>
      <w:r w:rsidRPr="00013A09">
        <w:t xml:space="preserve"> </w:t>
      </w:r>
      <w:r w:rsidRPr="007F21A7">
        <w:t>&gt;</w:t>
      </w:r>
      <w:r w:rsidRPr="007F21A7">
        <w:rPr>
          <w:rFonts w:eastAsia="PMingLiU" w:cs="Courier New"/>
          <w:lang w:eastAsia="zh-TW"/>
        </w:rPr>
        <w:t>;</w:t>
      </w:r>
      <w:r w:rsidRPr="007F21A7">
        <w:t>+g.3gpp.icsi</w:t>
      </w:r>
      <w:r>
        <w:t>-</w:t>
      </w:r>
      <w:r w:rsidRPr="007F21A7">
        <w:t>ref="urn%3Aurn-</w:t>
      </w:r>
      <w:r>
        <w:t>7</w:t>
      </w:r>
      <w:r w:rsidRPr="007F21A7">
        <w:t>%3gpp-service.ims.icsi.mmtel"</w:t>
      </w:r>
    </w:p>
    <w:p w14:paraId="08FCD407"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665ECCEF" w14:textId="77777777" w:rsidR="00DB2E59" w:rsidRPr="00267B4F"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267B4F">
        <w:rPr>
          <w:snapToGrid w:val="0"/>
        </w:rPr>
        <w:t>Accept:application/sdp, application/3gpp-ims+xml</w:t>
      </w:r>
    </w:p>
    <w:p w14:paraId="5DE8D619" w14:textId="77777777" w:rsidR="00DB2E59" w:rsidRPr="00267B4F"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267B4F">
        <w:t xml:space="preserve">Content-Type: application/sdp </w:t>
      </w:r>
    </w:p>
    <w:p w14:paraId="486A5ECA" w14:textId="77777777" w:rsidR="00DB2E59" w:rsidRPr="00C61269"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C61269">
        <w:t>Content-Length: (…)</w:t>
      </w:r>
    </w:p>
    <w:p w14:paraId="33C33FD4" w14:textId="77777777" w:rsidR="00DB2E59" w:rsidRPr="00C61269" w:rsidRDefault="00DB2E59" w:rsidP="00DB2E59">
      <w:pPr>
        <w:pStyle w:val="PL"/>
        <w:pBdr>
          <w:top w:val="single" w:sz="4" w:space="1" w:color="auto"/>
          <w:left w:val="single" w:sz="4" w:space="4" w:color="auto"/>
          <w:bottom w:val="single" w:sz="4" w:space="1" w:color="auto"/>
          <w:right w:val="single" w:sz="4" w:space="4" w:color="auto"/>
        </w:pBdr>
        <w:ind w:left="850" w:right="284" w:hanging="283"/>
      </w:pPr>
    </w:p>
    <w:p w14:paraId="647476B0"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en-US"/>
        </w:rPr>
      </w:pPr>
      <w:r w:rsidRPr="001B7579">
        <w:rPr>
          <w:lang w:val="en-US"/>
        </w:rPr>
        <w:t>v=0</w:t>
      </w:r>
    </w:p>
    <w:p w14:paraId="62FA3380"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en-US"/>
        </w:rPr>
      </w:pPr>
      <w:r w:rsidRPr="001B7579">
        <w:rPr>
          <w:lang w:val="en-US"/>
        </w:rPr>
        <w:t>o=- 2987933615 2987933615 IN IP6 5555::aaa:bbb:ccc:ddd</w:t>
      </w:r>
    </w:p>
    <w:p w14:paraId="33968F1E"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s=-</w:t>
      </w:r>
    </w:p>
    <w:p w14:paraId="31FD2EAB"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en-US"/>
        </w:rPr>
      </w:pPr>
      <w:r w:rsidRPr="007F21A7">
        <w:rPr>
          <w:lang w:val="en-US"/>
        </w:rPr>
        <w:t xml:space="preserve">c=IN IP6 5555::aaa:bbb:ccc:ddd </w:t>
      </w:r>
    </w:p>
    <w:p w14:paraId="58F41582" w14:textId="77777777" w:rsidR="00DB2E59" w:rsidRPr="00143662"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26EA0FB1" w14:textId="77777777" w:rsidR="00DB2E59" w:rsidRPr="00143662"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w:t>
      </w:r>
    </w:p>
    <w:p w14:paraId="7C68CF9D" w14:textId="77777777" w:rsidR="00DB2E59" w:rsidRPr="008876CC" w:rsidRDefault="00DB2E59" w:rsidP="00DB2E59">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en-US"/>
        </w:rPr>
      </w:pPr>
      <w:r w:rsidRPr="008876CC">
        <w:rPr>
          <w:rFonts w:cs="Courier New"/>
          <w:szCs w:val="16"/>
          <w:lang w:val="en-US"/>
        </w:rPr>
        <w:t>a=tcap:1 RTP/AVPF</w:t>
      </w:r>
    </w:p>
    <w:p w14:paraId="5BF1C3D4"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pt-BR"/>
        </w:rPr>
      </w:pPr>
      <w:r w:rsidRPr="001B7579">
        <w:rPr>
          <w:rFonts w:cs="Courier New"/>
          <w:szCs w:val="16"/>
          <w:lang w:val="pt-BR"/>
        </w:rPr>
        <w:t>a=pcfg:1 t=1</w:t>
      </w:r>
    </w:p>
    <w:p w14:paraId="64F2775A"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1B7579">
        <w:rPr>
          <w:lang w:val="pt-BR"/>
        </w:rPr>
        <w:t>b=AS:75</w:t>
      </w:r>
    </w:p>
    <w:p w14:paraId="44D9A1A5"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1B7579">
        <w:rPr>
          <w:lang w:val="pt-BR"/>
        </w:rPr>
        <w:t xml:space="preserve">a=curr:qos local </w:t>
      </w:r>
      <w:r w:rsidRPr="001B7579">
        <w:rPr>
          <w:rFonts w:hint="eastAsia"/>
          <w:lang w:val="pt-BR" w:eastAsia="ja-JP"/>
        </w:rPr>
        <w:t>none</w:t>
      </w:r>
    </w:p>
    <w:p w14:paraId="6C1B0AA2"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1B7579">
        <w:rPr>
          <w:lang w:val="pt-BR"/>
        </w:rPr>
        <w:t>a=curr:qos remote none</w:t>
      </w:r>
    </w:p>
    <w:p w14:paraId="6473E4EE"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1B7579">
        <w:rPr>
          <w:lang w:val="pt-BR"/>
        </w:rPr>
        <w:t>a=des:qos mandatory local sendrecv</w:t>
      </w:r>
    </w:p>
    <w:p w14:paraId="4D2276DF"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1B7579">
        <w:rPr>
          <w:lang w:val="pt-BR"/>
        </w:rPr>
        <w:t>a=des:qos none remote sendrecv</w:t>
      </w:r>
    </w:p>
    <w:p w14:paraId="3E371EE1"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1B7579">
        <w:rPr>
          <w:lang w:val="pt-BR"/>
        </w:rPr>
        <w:t>a=rtpmap:98 H263</w:t>
      </w:r>
    </w:p>
    <w:p w14:paraId="63A87DB8" w14:textId="77777777" w:rsidR="00DB2E59" w:rsidRPr="00267B4F"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267B4F">
        <w:rPr>
          <w:lang w:val="pt-BR"/>
        </w:rPr>
        <w:t>a=fmtp:98 profile-level-id=0</w:t>
      </w:r>
    </w:p>
    <w:p w14:paraId="51EBEFD5" w14:textId="77777777" w:rsidR="00DB2E59" w:rsidRPr="00895344"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m=audio 3456 RTP/AVP 97 96</w:t>
      </w:r>
    </w:p>
    <w:p w14:paraId="635C9F1C" w14:textId="77777777" w:rsidR="00DB2E59" w:rsidRPr="00F41971" w:rsidRDefault="00DB2E59" w:rsidP="00DB2E59">
      <w:pPr>
        <w:pStyle w:val="PL"/>
        <w:pBdr>
          <w:top w:val="single" w:sz="4" w:space="1" w:color="auto"/>
          <w:left w:val="single" w:sz="4" w:space="4" w:color="auto"/>
          <w:bottom w:val="single" w:sz="4" w:space="1" w:color="auto"/>
          <w:right w:val="single" w:sz="4" w:space="4" w:color="auto"/>
        </w:pBdr>
        <w:ind w:left="850" w:right="284" w:hanging="283"/>
        <w:rPr>
          <w:rFonts w:cs="Courier New"/>
          <w:szCs w:val="16"/>
        </w:rPr>
      </w:pPr>
      <w:r w:rsidRPr="00F41971">
        <w:rPr>
          <w:rFonts w:cs="Courier New"/>
          <w:szCs w:val="16"/>
        </w:rPr>
        <w:t>a=tcap:1 RTP/AVPF</w:t>
      </w:r>
    </w:p>
    <w:p w14:paraId="7350E21D"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pt-BR"/>
        </w:rPr>
      </w:pPr>
      <w:r w:rsidRPr="001B7579">
        <w:rPr>
          <w:rFonts w:cs="Courier New"/>
          <w:szCs w:val="16"/>
          <w:lang w:val="pt-BR"/>
        </w:rPr>
        <w:t>a=pcfg:1 t=1</w:t>
      </w:r>
    </w:p>
    <w:p w14:paraId="00FF76CA"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1B7579">
        <w:rPr>
          <w:lang w:val="pt-BR"/>
        </w:rPr>
        <w:t>b=AS:25.4</w:t>
      </w:r>
    </w:p>
    <w:p w14:paraId="637CC76C"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1B7579">
        <w:rPr>
          <w:lang w:val="pt-BR"/>
        </w:rPr>
        <w:t xml:space="preserve">a=curr:qos local </w:t>
      </w:r>
      <w:r w:rsidRPr="001B7579">
        <w:rPr>
          <w:rFonts w:hint="eastAsia"/>
          <w:lang w:val="pt-BR" w:eastAsia="ja-JP"/>
        </w:rPr>
        <w:t>none</w:t>
      </w:r>
    </w:p>
    <w:p w14:paraId="44FB623C"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1B7579">
        <w:rPr>
          <w:lang w:val="pt-BR"/>
        </w:rPr>
        <w:t>a=curr:qos remote none</w:t>
      </w:r>
    </w:p>
    <w:p w14:paraId="7AF48198"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1B7579">
        <w:rPr>
          <w:lang w:val="pt-BR"/>
        </w:rPr>
        <w:t>a=des:qos mandatory local sendrecv</w:t>
      </w:r>
    </w:p>
    <w:p w14:paraId="111C9058"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1B7579">
        <w:rPr>
          <w:lang w:val="pt-BR"/>
        </w:rPr>
        <w:t>a=des:qos none remote sendrecv</w:t>
      </w:r>
    </w:p>
    <w:p w14:paraId="0FDA37A5"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1B7579">
        <w:rPr>
          <w:lang w:val="pt-BR"/>
        </w:rPr>
        <w:t xml:space="preserve">a=rtpmap:97 AMR </w:t>
      </w:r>
    </w:p>
    <w:p w14:paraId="419566D8" w14:textId="77777777" w:rsidR="00DB2E59" w:rsidRPr="00E314AC"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en-US"/>
        </w:rPr>
      </w:pPr>
      <w:r w:rsidRPr="00E314AC">
        <w:rPr>
          <w:lang w:val="en-US"/>
        </w:rPr>
        <w:t>a=fmtp:97 mode-set=0,2,5,7; maxframes=2</w:t>
      </w:r>
    </w:p>
    <w:p w14:paraId="1B974543"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731"/>
    <w:p w14:paraId="1548D82F" w14:textId="77777777" w:rsidR="00DB2E59" w:rsidRPr="007F21A7" w:rsidRDefault="00DB2E59" w:rsidP="00DB2E59"/>
    <w:p w14:paraId="269A496F" w14:textId="77777777" w:rsidR="00DB2E59" w:rsidRPr="007F21A7" w:rsidRDefault="00DB2E59" w:rsidP="00DB2E59">
      <w:pPr>
        <w:pStyle w:val="EX"/>
        <w:keepLines w:val="0"/>
        <w:rPr>
          <w:lang w:eastAsia="ja-JP"/>
        </w:rPr>
      </w:pPr>
      <w:r w:rsidRPr="007F21A7">
        <w:rPr>
          <w:b/>
        </w:rPr>
        <w:t>Supported:</w:t>
      </w:r>
      <w:r w:rsidRPr="007F21A7">
        <w:tab/>
        <w:t xml:space="preserve">The UE indicates support for </w:t>
      </w:r>
      <w:r>
        <w:t xml:space="preserve">GRUU, 199 responses, </w:t>
      </w:r>
      <w:r w:rsidRPr="007F21A7">
        <w:t>reliable provisional responses and preconditions.</w:t>
      </w:r>
    </w:p>
    <w:p w14:paraId="07FFF04F" w14:textId="77777777" w:rsidR="00DB2E59" w:rsidRPr="007F21A7" w:rsidRDefault="00DB2E59" w:rsidP="00DB2E59">
      <w:pPr>
        <w:pStyle w:val="EX"/>
        <w:keepLines w:val="0"/>
        <w:rPr>
          <w:lang w:eastAsia="ja-JP"/>
        </w:rPr>
      </w:pPr>
      <w:r w:rsidRPr="007F21A7">
        <w:rPr>
          <w:b/>
        </w:rPr>
        <w:t>P-Early-Media:</w:t>
      </w:r>
      <w:r w:rsidRPr="007F21A7">
        <w:tab/>
        <w:t>The UE indicates support for the P-Early-Media header.</w:t>
      </w:r>
    </w:p>
    <w:p w14:paraId="00B2B708" w14:textId="77777777" w:rsidR="00904A56" w:rsidRDefault="00904A56" w:rsidP="00DB2E59">
      <w:pPr>
        <w:pStyle w:val="EX"/>
        <w:keepLines w:val="0"/>
      </w:pPr>
      <w:r>
        <w:rPr>
          <w:b/>
        </w:rPr>
        <w:t>Recv-Info</w:t>
      </w:r>
      <w:r w:rsidRPr="002D639B">
        <w:rPr>
          <w:b/>
        </w:rPr>
        <w:t>:</w:t>
      </w:r>
      <w:r>
        <w:tab/>
        <w:t>The UE indicates willingness to receive DTMF Info Packages in INFO requests.</w:t>
      </w:r>
    </w:p>
    <w:p w14:paraId="63246773" w14:textId="77777777" w:rsidR="00DB2E59" w:rsidRPr="007F21A7" w:rsidRDefault="00DB2E59" w:rsidP="00DB2E59">
      <w:pPr>
        <w:pStyle w:val="EX"/>
        <w:keepLines w:val="0"/>
      </w:pPr>
      <w:r w:rsidRPr="007F21A7">
        <w:rPr>
          <w:b/>
        </w:rPr>
        <w:t>SDP</w:t>
      </w:r>
      <w:r w:rsidRPr="007F21A7">
        <w:tab/>
        <w:t xml:space="preserve">The SDP offer (SDP_O) contains a set of codecs supported by UE#1 and desired by the calling user for this session. The local preconditions are indicated as </w:t>
      </w:r>
      <w:r>
        <w:rPr>
          <w:rFonts w:hint="eastAsia"/>
          <w:lang w:eastAsia="ja-JP"/>
        </w:rPr>
        <w:t xml:space="preserve">not </w:t>
      </w:r>
      <w:r w:rsidRPr="007F21A7">
        <w:t>fulfilled.</w:t>
      </w:r>
    </w:p>
    <w:p w14:paraId="06A193CE" w14:textId="77777777" w:rsidR="00DB2E59" w:rsidRPr="007F21A7" w:rsidRDefault="00DB2E59" w:rsidP="00DB2E59">
      <w:pPr>
        <w:pStyle w:val="B1"/>
        <w:rPr>
          <w:b/>
          <w:bCs/>
        </w:rPr>
      </w:pPr>
      <w:r w:rsidRPr="007F21A7">
        <w:rPr>
          <w:b/>
          <w:bCs/>
        </w:rPr>
        <w:t>2</w:t>
      </w:r>
      <w:r w:rsidRPr="007F21A7">
        <w:rPr>
          <w:b/>
          <w:bCs/>
        </w:rPr>
        <w:tab/>
      </w:r>
      <w:r w:rsidRPr="007F21A7">
        <w:rPr>
          <w:b/>
          <w:bCs/>
        </w:rPr>
        <w:tab/>
        <w:t>INVITE request (S-CSCF to CAT-AS)</w:t>
      </w:r>
    </w:p>
    <w:p w14:paraId="7FAFE96C" w14:textId="77777777" w:rsidR="00DB2E59" w:rsidRPr="007F21A7" w:rsidRDefault="00DB2E59" w:rsidP="00DB2E59">
      <w:pPr>
        <w:pStyle w:val="B1"/>
      </w:pPr>
      <w:r>
        <w:tab/>
      </w:r>
      <w:r w:rsidRPr="007F21A7">
        <w:t>The S-CSCF forwards the SIP INVITE request to the CAT-AS.</w:t>
      </w:r>
    </w:p>
    <w:p w14:paraId="1A9ADF27" w14:textId="77777777" w:rsidR="00DB2E59" w:rsidRPr="007F21A7" w:rsidRDefault="00DB2E59" w:rsidP="00DB2E59">
      <w:pPr>
        <w:pStyle w:val="B1"/>
      </w:pPr>
      <w:r>
        <w:lastRenderedPageBreak/>
        <w:tab/>
      </w:r>
      <w:r w:rsidRPr="007F21A7">
        <w:t>The CAT-AS instructs the MRF to reserve CAT resources.</w:t>
      </w:r>
    </w:p>
    <w:p w14:paraId="426FAC04" w14:textId="77777777" w:rsidR="00DB2E59" w:rsidRPr="007F21A7" w:rsidRDefault="00DB2E59" w:rsidP="00DB2E59">
      <w:pPr>
        <w:pStyle w:val="B1"/>
        <w:ind w:left="285" w:firstLine="0"/>
        <w:rPr>
          <w:b/>
        </w:rPr>
      </w:pPr>
      <w:bookmarkStart w:id="732" w:name="_MCCTEMPBM_CRPT84840308___2"/>
      <w:r>
        <w:rPr>
          <w:rFonts w:hint="eastAsia"/>
          <w:b/>
          <w:bCs/>
          <w:lang w:eastAsia="ja-JP"/>
        </w:rPr>
        <w:t>3-4</w:t>
      </w:r>
      <w:r>
        <w:rPr>
          <w:rFonts w:hint="eastAsia"/>
          <w:b/>
          <w:bCs/>
          <w:lang w:eastAsia="ja-JP"/>
        </w:rPr>
        <w:tab/>
      </w:r>
      <w:r w:rsidRPr="007F21A7">
        <w:rPr>
          <w:b/>
          <w:bCs/>
        </w:rPr>
        <w:tab/>
      </w:r>
      <w:r w:rsidRPr="007F21A7">
        <w:rPr>
          <w:b/>
        </w:rPr>
        <w:t>INVITE request (CAT-AS to UE#2)</w:t>
      </w:r>
    </w:p>
    <w:bookmarkEnd w:id="732"/>
    <w:p w14:paraId="5126EEEB" w14:textId="77777777" w:rsidR="00DB2E59" w:rsidRPr="007F21A7" w:rsidRDefault="00DB2E59" w:rsidP="00DB2E59">
      <w:pPr>
        <w:pStyle w:val="B1"/>
      </w:pPr>
      <w:r>
        <w:tab/>
      </w:r>
      <w:r w:rsidRPr="007F21A7">
        <w:t>The CAT-AS forwards the request to UE#2.</w:t>
      </w:r>
    </w:p>
    <w:p w14:paraId="5DA88290" w14:textId="77777777" w:rsidR="00DB2E59" w:rsidRPr="007F21A7" w:rsidRDefault="00DB2E59" w:rsidP="00DB2E59">
      <w:pPr>
        <w:pStyle w:val="B1"/>
        <w:ind w:left="284" w:firstLine="0"/>
        <w:rPr>
          <w:b/>
          <w:bCs/>
        </w:rPr>
      </w:pPr>
      <w:bookmarkStart w:id="733" w:name="_MCCTEMPBM_CRPT84840309___2"/>
      <w:r>
        <w:rPr>
          <w:rFonts w:hint="eastAsia"/>
          <w:b/>
          <w:bCs/>
          <w:lang w:eastAsia="ja-JP"/>
        </w:rPr>
        <w:t>5-6</w:t>
      </w:r>
      <w:r>
        <w:rPr>
          <w:b/>
          <w:bCs/>
        </w:rPr>
        <w:tab/>
      </w:r>
      <w:r w:rsidRPr="007F21A7">
        <w:rPr>
          <w:b/>
          <w:bCs/>
        </w:rPr>
        <w:tab/>
        <w:t>18</w:t>
      </w:r>
      <w:r>
        <w:rPr>
          <w:rFonts w:hint="eastAsia"/>
          <w:b/>
          <w:bCs/>
          <w:lang w:eastAsia="ja-JP"/>
        </w:rPr>
        <w:t>3</w:t>
      </w:r>
      <w:r w:rsidRPr="007F21A7">
        <w:rPr>
          <w:b/>
          <w:bCs/>
        </w:rPr>
        <w:t xml:space="preserve"> (</w:t>
      </w:r>
      <w:r>
        <w:rPr>
          <w:rFonts w:hint="eastAsia"/>
          <w:b/>
          <w:bCs/>
          <w:lang w:eastAsia="ja-JP"/>
        </w:rPr>
        <w:t>Session Progress</w:t>
      </w:r>
      <w:r w:rsidRPr="007F21A7">
        <w:rPr>
          <w:b/>
          <w:bCs/>
        </w:rPr>
        <w:t>) provisional response (UE#2 to CAT-AS)</w:t>
      </w:r>
      <w:r w:rsidR="00A9353D">
        <w:rPr>
          <w:rFonts w:hint="eastAsia"/>
          <w:b/>
          <w:bCs/>
          <w:lang w:eastAsia="ja-JP"/>
        </w:rPr>
        <w:t xml:space="preserve"> see example in table A.5.3</w:t>
      </w:r>
      <w:r w:rsidR="00A9353D">
        <w:rPr>
          <w:b/>
          <w:bCs/>
          <w:lang w:eastAsia="ja-JP"/>
        </w:rPr>
        <w:t>A</w:t>
      </w:r>
      <w:r>
        <w:rPr>
          <w:rFonts w:hint="eastAsia"/>
          <w:b/>
          <w:bCs/>
          <w:lang w:eastAsia="ja-JP"/>
        </w:rPr>
        <w:t>-2</w:t>
      </w:r>
    </w:p>
    <w:bookmarkEnd w:id="733"/>
    <w:p w14:paraId="24A5BC4F" w14:textId="77777777" w:rsidR="00DB2E59" w:rsidRPr="007F21A7" w:rsidRDefault="00DB2E59" w:rsidP="00DB2E59">
      <w:pPr>
        <w:pStyle w:val="B1"/>
      </w:pPr>
      <w:r>
        <w:tab/>
      </w:r>
      <w:r w:rsidRPr="007F21A7">
        <w:t xml:space="preserve">UE#2 sends a </w:t>
      </w:r>
      <w:r>
        <w:rPr>
          <w:rFonts w:hint="eastAsia"/>
          <w:lang w:eastAsia="ja-JP"/>
        </w:rPr>
        <w:t xml:space="preserve">reliable </w:t>
      </w:r>
      <w:r w:rsidRPr="007F21A7">
        <w:t>SIP 18</w:t>
      </w:r>
      <w:r>
        <w:rPr>
          <w:rFonts w:hint="eastAsia"/>
          <w:lang w:eastAsia="ja-JP"/>
        </w:rPr>
        <w:t>3</w:t>
      </w:r>
      <w:r w:rsidRPr="007F21A7">
        <w:t xml:space="preserve"> (</w:t>
      </w:r>
      <w:r>
        <w:rPr>
          <w:rFonts w:hint="eastAsia"/>
          <w:lang w:eastAsia="ja-JP"/>
        </w:rPr>
        <w:t>Session Progress</w:t>
      </w:r>
      <w:r w:rsidRPr="007F21A7">
        <w:t>) provisional response for the INVITE request to the CAT-AS.</w:t>
      </w:r>
    </w:p>
    <w:p w14:paraId="0535EF0E" w14:textId="77777777" w:rsidR="00DB2E59" w:rsidRPr="007F21A7" w:rsidRDefault="00DB2E59" w:rsidP="00DB2E59">
      <w:pPr>
        <w:pStyle w:val="B1"/>
      </w:pPr>
      <w:r>
        <w:tab/>
      </w:r>
      <w:r w:rsidRPr="007F21A7">
        <w:t>The CAT-AS terminates the provisional response.</w:t>
      </w:r>
    </w:p>
    <w:p w14:paraId="0120A316" w14:textId="77777777" w:rsidR="00DB2E59" w:rsidRPr="007F21A7" w:rsidRDefault="00A9353D" w:rsidP="00DB2E59">
      <w:pPr>
        <w:pStyle w:val="TH"/>
      </w:pPr>
      <w:r>
        <w:t>Table A.5.3A</w:t>
      </w:r>
      <w:r w:rsidR="00DB2E59" w:rsidRPr="007F21A7">
        <w:t>-</w:t>
      </w:r>
      <w:r w:rsidR="00DB2E59">
        <w:rPr>
          <w:rFonts w:hint="eastAsia"/>
          <w:lang w:eastAsia="ja-JP"/>
        </w:rPr>
        <w:t>2</w:t>
      </w:r>
      <w:r w:rsidR="00DB2E59" w:rsidRPr="007F21A7">
        <w:t xml:space="preserve">: </w:t>
      </w:r>
      <w:r w:rsidR="00DB2E59">
        <w:rPr>
          <w:rFonts w:hint="eastAsia"/>
          <w:lang w:eastAsia="ja-JP"/>
        </w:rPr>
        <w:t>183</w:t>
      </w:r>
      <w:r w:rsidR="00DB2E59" w:rsidRPr="007F21A7">
        <w:t xml:space="preserve"> (</w:t>
      </w:r>
      <w:r w:rsidR="00DB2E59">
        <w:rPr>
          <w:rFonts w:hint="eastAsia"/>
          <w:lang w:eastAsia="ja-JP"/>
        </w:rPr>
        <w:t>Session Progress</w:t>
      </w:r>
      <w:r w:rsidR="00DB2E59" w:rsidRPr="007F21A7">
        <w:t xml:space="preserve">) </w:t>
      </w:r>
      <w:r w:rsidR="00DB2E59">
        <w:rPr>
          <w:rFonts w:hint="eastAsia"/>
          <w:lang w:eastAsia="ja-JP"/>
        </w:rPr>
        <w:t xml:space="preserve">provisional </w:t>
      </w:r>
      <w:r w:rsidR="00DB2E59" w:rsidRPr="007F21A7">
        <w:t>response (UE#2 to CAT-AS)</w:t>
      </w:r>
    </w:p>
    <w:p w14:paraId="5C1D42E8"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bookmarkStart w:id="734" w:name="_MCCTEMPBM_CRPT84840310___2"/>
      <w:r w:rsidRPr="007F21A7">
        <w:t>SIP/2.0 183 Session Progress</w:t>
      </w:r>
    </w:p>
    <w:p w14:paraId="699C95CC"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14:paraId="372B9E68"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Record-Route: &lt;sip:pcscf2.visited2.net:5088;lr;comp=sigcomp&gt;, &lt;sip:scscf2.home2.net;lr&gt;,</w:t>
      </w:r>
      <w:r w:rsidRPr="007F21A7">
        <w:rPr>
          <w:rFonts w:hint="eastAsia"/>
          <w:lang w:eastAsia="ja-JP"/>
        </w:rPr>
        <w:t xml:space="preserve"> </w:t>
      </w:r>
      <w:r w:rsidRPr="007F21A7">
        <w:t>&lt;sip:</w:t>
      </w:r>
      <w:r w:rsidRPr="007F21A7">
        <w:rPr>
          <w:rFonts w:hint="eastAsia"/>
          <w:lang w:eastAsia="ja-JP"/>
        </w:rPr>
        <w:t>catas</w:t>
      </w:r>
      <w:r w:rsidRPr="007F21A7">
        <w:t>.home2.net;lr&gt;, &lt;sip:scscf2.home2.net;lr&gt;,</w:t>
      </w:r>
      <w:r>
        <w:rPr>
          <w:rFonts w:hint="eastAsia"/>
          <w:lang w:eastAsia="ja-JP"/>
        </w:rPr>
        <w:t xml:space="preserve"> </w:t>
      </w:r>
      <w:r w:rsidRPr="007F21A7">
        <w:t>&lt;sip:scscf1.home1.net;lr&gt;, &lt;sip:pcscf1.visited1.net;lr&gt;</w:t>
      </w:r>
    </w:p>
    <w:p w14:paraId="1F68D9D2"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From:</w:t>
      </w:r>
    </w:p>
    <w:p w14:paraId="1478FF32"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To: &lt;tel:+1-212-555-2222&gt;;tag=22</w:t>
      </w:r>
      <w:r w:rsidRPr="007F21A7">
        <w:rPr>
          <w:rFonts w:hint="eastAsia"/>
          <w:lang w:eastAsia="ja-JP"/>
        </w:rPr>
        <w:t>36</w:t>
      </w:r>
    </w:p>
    <w:p w14:paraId="00E2D398"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18DC2B10"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Cseq:</w:t>
      </w:r>
    </w:p>
    <w:p w14:paraId="516CCB2C"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Require: 100rel</w:t>
      </w:r>
    </w:p>
    <w:p w14:paraId="55BB2B77"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RSeq: 9022</w:t>
      </w:r>
    </w:p>
    <w:p w14:paraId="087F598A"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189AA66D" w14:textId="77777777" w:rsidR="00DB2E59" w:rsidRPr="005D6FF6"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5D6FF6">
        <w:t>Contact: &lt;sip:</w:t>
      </w:r>
      <w:r w:rsidRPr="005D6FF6">
        <w:rPr>
          <w:rFonts w:cs="Courier New"/>
          <w:szCs w:val="16"/>
        </w:rPr>
        <w:t>user2_public1@home2.net;gr=urn:uuid:2ad8950e-48a5-4a74-8d99-ad76cc7fc74</w:t>
      </w:r>
      <w:r w:rsidRPr="005D6FF6">
        <w:t>&gt;</w:t>
      </w:r>
      <w:r w:rsidRPr="005D6FF6">
        <w:rPr>
          <w:rFonts w:eastAsia="PMingLiU" w:cs="Courier New"/>
          <w:lang w:eastAsia="zh-TW"/>
        </w:rPr>
        <w:t>;</w:t>
      </w:r>
      <w:r w:rsidRPr="005D6FF6">
        <w:t>+g.3gpp.icsi-ref="urn%3Aurn-7%3gpp-service.ims.icsi.mmtel"</w:t>
      </w:r>
    </w:p>
    <w:p w14:paraId="7FEF6C46" w14:textId="77777777" w:rsidR="00DB2E59" w:rsidRPr="00FF0058" w:rsidRDefault="00DB2E59" w:rsidP="00DB2E5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 xml:space="preserve">Content-Type: application/sdp </w:t>
      </w:r>
    </w:p>
    <w:p w14:paraId="1F19C0FA" w14:textId="77777777" w:rsidR="00DB2E59" w:rsidRPr="00FF0058" w:rsidRDefault="00DB2E59" w:rsidP="00DB2E5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3A0D00ED" w14:textId="77777777" w:rsidR="00DB2E59" w:rsidRPr="00FF0058" w:rsidRDefault="00DB2E59" w:rsidP="00DB2E59">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1FE9503A" w14:textId="77777777" w:rsidR="00DB2E59" w:rsidRPr="00503615"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v=0</w:t>
      </w:r>
    </w:p>
    <w:p w14:paraId="54B78986" w14:textId="77777777" w:rsidR="00DB2E59" w:rsidRPr="00503615"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o=- 298793361</w:t>
      </w:r>
      <w:r w:rsidRPr="00503615" w:rsidDel="000915DC">
        <w:rPr>
          <w:lang w:val="en-US"/>
        </w:rPr>
        <w:t>5</w:t>
      </w:r>
      <w:r w:rsidRPr="00503615">
        <w:rPr>
          <w:rFonts w:hint="eastAsia"/>
          <w:lang w:val="en-US" w:eastAsia="ja-JP"/>
        </w:rPr>
        <w:t>7</w:t>
      </w:r>
      <w:r w:rsidRPr="00503615">
        <w:rPr>
          <w:lang w:val="en-US"/>
        </w:rPr>
        <w:t xml:space="preserve"> 298793361</w:t>
      </w:r>
      <w:r w:rsidRPr="00503615" w:rsidDel="000915DC">
        <w:rPr>
          <w:lang w:val="en-US"/>
        </w:rPr>
        <w:t>5</w:t>
      </w:r>
      <w:r w:rsidRPr="00503615">
        <w:rPr>
          <w:rFonts w:hint="eastAsia"/>
          <w:lang w:val="en-US" w:eastAsia="ja-JP"/>
        </w:rPr>
        <w:t>7</w:t>
      </w:r>
      <w:r w:rsidRPr="00503615">
        <w:rPr>
          <w:lang w:val="en-US"/>
        </w:rPr>
        <w:t xml:space="preserve"> IN IP6 </w:t>
      </w:r>
      <w:r w:rsidRPr="00503615">
        <w:rPr>
          <w:rFonts w:hint="eastAsia"/>
          <w:lang w:val="en-US" w:eastAsia="ja-JP"/>
        </w:rPr>
        <w:t>6666</w:t>
      </w:r>
      <w:r w:rsidRPr="00503615">
        <w:rPr>
          <w:lang w:val="en-US"/>
        </w:rPr>
        <w:t>::eee:fff:aaa:bbb</w:t>
      </w:r>
    </w:p>
    <w:p w14:paraId="2023CC52" w14:textId="77777777" w:rsidR="00DB2E59" w:rsidRPr="00503615"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s=-</w:t>
      </w:r>
    </w:p>
    <w:p w14:paraId="18623C2F" w14:textId="77777777" w:rsidR="00DB2E59" w:rsidRPr="00503615"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503615">
        <w:rPr>
          <w:lang w:val="en-US"/>
        </w:rPr>
        <w:t>c=IN IP6 6666::eee:fff:aaa:bbb</w:t>
      </w:r>
    </w:p>
    <w:p w14:paraId="0BAB9B1D" w14:textId="77777777" w:rsidR="00DB2E59" w:rsidRPr="00732BA0"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nb-NO"/>
        </w:rPr>
      </w:pPr>
      <w:r w:rsidRPr="00732BA0">
        <w:rPr>
          <w:lang w:val="nb-NO"/>
        </w:rPr>
        <w:t>t=0 0</w:t>
      </w:r>
    </w:p>
    <w:p w14:paraId="516A5850"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1B7579">
        <w:rPr>
          <w:lang w:val="pt-BR"/>
        </w:rPr>
        <w:t xml:space="preserve">m=video </w:t>
      </w:r>
      <w:r w:rsidRPr="001B7579">
        <w:rPr>
          <w:rFonts w:hint="eastAsia"/>
          <w:lang w:val="pt-BR" w:eastAsia="ja-JP"/>
        </w:rPr>
        <w:t>7398</w:t>
      </w:r>
      <w:r w:rsidRPr="001B7579">
        <w:rPr>
          <w:lang w:val="pt-BR"/>
        </w:rPr>
        <w:t xml:space="preserve"> RTP/AVPF 98</w:t>
      </w:r>
    </w:p>
    <w:p w14:paraId="77CAD86A"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1B7579">
        <w:rPr>
          <w:rFonts w:cs="Courier New"/>
          <w:lang w:val="pt-BR"/>
        </w:rPr>
        <w:t>a=acfg:1 t=1</w:t>
      </w:r>
    </w:p>
    <w:p w14:paraId="3BDD552A"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b=AS:75</w:t>
      </w:r>
    </w:p>
    <w:p w14:paraId="3519136F"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1E0B67BC"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F21A7">
        <w:rPr>
          <w:lang w:val="pt-BR"/>
        </w:rPr>
        <w:t xml:space="preserve">a=curr:qos remote </w:t>
      </w:r>
      <w:r>
        <w:rPr>
          <w:rFonts w:hint="eastAsia"/>
          <w:lang w:val="pt-BR" w:eastAsia="ja-JP"/>
        </w:rPr>
        <w:t>none</w:t>
      </w:r>
    </w:p>
    <w:p w14:paraId="36976C0B"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6A18A62E"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4EAC17CA"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a=rtpmap:98 H263</w:t>
      </w:r>
    </w:p>
    <w:p w14:paraId="3B197B7F"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1B7579">
        <w:rPr>
          <w:lang w:val="pt-BR"/>
        </w:rPr>
        <w:t>a=fmtp:98 profile-level-id=0</w:t>
      </w:r>
    </w:p>
    <w:p w14:paraId="5BA38C2E"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Pr>
          <w:lang w:val="pt-BR"/>
        </w:rPr>
        <w:t>F</w:t>
      </w:r>
      <w:r w:rsidRPr="007F21A7">
        <w:rPr>
          <w:lang w:val="pt-BR"/>
        </w:rPr>
        <w:t xml:space="preserve"> 97 96</w:t>
      </w:r>
    </w:p>
    <w:p w14:paraId="2C45A0C5" w14:textId="77777777" w:rsidR="00DB2E59" w:rsidRPr="00895344"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rFonts w:cs="Courier New"/>
          <w:lang w:val="pt-BR"/>
        </w:rPr>
        <w:t>a=acfg:1 t=1</w:t>
      </w:r>
    </w:p>
    <w:p w14:paraId="06357A2A"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b=AS:25.4</w:t>
      </w:r>
    </w:p>
    <w:p w14:paraId="4C9C5381"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243C6930"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F21A7">
        <w:rPr>
          <w:lang w:val="pt-BR"/>
        </w:rPr>
        <w:t xml:space="preserve">a=curr:qos remote </w:t>
      </w:r>
      <w:r>
        <w:rPr>
          <w:rFonts w:hint="eastAsia"/>
          <w:lang w:val="pt-BR" w:eastAsia="ja-JP"/>
        </w:rPr>
        <w:t>none</w:t>
      </w:r>
    </w:p>
    <w:p w14:paraId="3C9C0A70"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494946C6"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1B2CFCD6"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1B7579">
        <w:rPr>
          <w:lang w:val="pt-BR"/>
        </w:rPr>
        <w:t xml:space="preserve">a=rtpmap:97 AMR </w:t>
      </w:r>
    </w:p>
    <w:p w14:paraId="27EC6E97" w14:textId="77777777" w:rsidR="00DB2E59" w:rsidRPr="008876CC"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8876CC">
        <w:rPr>
          <w:lang w:val="pt-BR"/>
        </w:rPr>
        <w:t>a=fmtp:97 mode-set=0,2,5,7; maxframes</w:t>
      </w:r>
    </w:p>
    <w:p w14:paraId="345B7052"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734"/>
    <w:p w14:paraId="32F0CEFC" w14:textId="77777777" w:rsidR="00DB2E59" w:rsidRPr="00727AB8" w:rsidRDefault="00DB2E59" w:rsidP="00DB2E59">
      <w:pPr>
        <w:rPr>
          <w:lang w:val="en-US"/>
        </w:rPr>
      </w:pPr>
    </w:p>
    <w:p w14:paraId="5B41612D" w14:textId="77777777" w:rsidR="00DB2E59" w:rsidRPr="007F21A7" w:rsidRDefault="00DB2E59" w:rsidP="00DB2E59">
      <w:pPr>
        <w:pStyle w:val="EX"/>
        <w:keepLines w:val="0"/>
      </w:pPr>
      <w:r w:rsidRPr="007F21A7">
        <w:rPr>
          <w:b/>
        </w:rPr>
        <w:t>SDP</w:t>
      </w:r>
      <w:r w:rsidRPr="007F21A7">
        <w:tab/>
        <w:t>The SDP answer (SDP_A</w:t>
      </w:r>
      <w:r w:rsidRPr="007F21A7">
        <w:rPr>
          <w:rFonts w:hint="eastAsia"/>
          <w:lang w:eastAsia="ja-JP"/>
        </w:rPr>
        <w:t>_regular</w:t>
      </w:r>
      <w:r w:rsidRPr="007F21A7">
        <w:t xml:space="preserve">) contains a set of codecs to be used for the session. The local preconditions are indicated as </w:t>
      </w:r>
      <w:r>
        <w:rPr>
          <w:rFonts w:hint="eastAsia"/>
          <w:lang w:eastAsia="ja-JP"/>
        </w:rPr>
        <w:t xml:space="preserve">not </w:t>
      </w:r>
      <w:r w:rsidRPr="007F21A7">
        <w:t>fulfilled.</w:t>
      </w:r>
    </w:p>
    <w:p w14:paraId="7639EE0F" w14:textId="77777777" w:rsidR="00DB2E59" w:rsidRPr="007F21A7" w:rsidRDefault="00DB2E59" w:rsidP="00DB2E59">
      <w:pPr>
        <w:pStyle w:val="B1"/>
        <w:ind w:left="284" w:firstLine="0"/>
        <w:rPr>
          <w:b/>
          <w:bCs/>
          <w:lang w:eastAsia="ja-JP"/>
        </w:rPr>
      </w:pPr>
      <w:bookmarkStart w:id="735" w:name="_MCCTEMPBM_CRPT84840311___2"/>
      <w:r w:rsidRPr="007F21A7">
        <w:rPr>
          <w:b/>
          <w:bCs/>
        </w:rPr>
        <w:t>7-8</w:t>
      </w:r>
      <w:r w:rsidRPr="007F21A7">
        <w:rPr>
          <w:b/>
          <w:bCs/>
        </w:rPr>
        <w:tab/>
      </w:r>
      <w:r w:rsidRPr="007F21A7">
        <w:rPr>
          <w:b/>
          <w:bCs/>
        </w:rPr>
        <w:tab/>
        <w:t xml:space="preserve">183 (Session Progress) provisional response (CAT-AS to UE#1) see example in </w:t>
      </w:r>
      <w:r>
        <w:rPr>
          <w:b/>
          <w:bCs/>
        </w:rPr>
        <w:t>table A.5.3</w:t>
      </w:r>
      <w:r w:rsidR="00A9353D">
        <w:rPr>
          <w:b/>
          <w:bCs/>
        </w:rPr>
        <w:t>A</w:t>
      </w:r>
      <w:r w:rsidRPr="007F21A7">
        <w:rPr>
          <w:b/>
          <w:bCs/>
        </w:rPr>
        <w:t>-</w:t>
      </w:r>
      <w:r>
        <w:rPr>
          <w:rFonts w:hint="eastAsia"/>
          <w:b/>
          <w:bCs/>
          <w:lang w:eastAsia="ja-JP"/>
        </w:rPr>
        <w:t>3</w:t>
      </w:r>
    </w:p>
    <w:bookmarkEnd w:id="735"/>
    <w:p w14:paraId="276EB92D" w14:textId="77777777" w:rsidR="00DB2E59" w:rsidRPr="007F21A7" w:rsidRDefault="00DB2E59" w:rsidP="00DB2E59">
      <w:pPr>
        <w:pStyle w:val="B1"/>
        <w:rPr>
          <w:lang w:eastAsia="ja-JP"/>
        </w:rPr>
      </w:pPr>
      <w:r>
        <w:tab/>
      </w:r>
      <w:r w:rsidRPr="007F21A7">
        <w:t>The CAT-AS sends a reliable SIP 183 (Session Progress) provisional response to UE#1.</w:t>
      </w:r>
      <w:r>
        <w:rPr>
          <w:rFonts w:hint="eastAsia"/>
          <w:lang w:eastAsia="ja-JP"/>
        </w:rPr>
        <w:t xml:space="preserve"> The CAT-AS shall take into account, when creating the SDP message, the media indicated by UE#2 in the previously received 183 provisional response and the one used by MRF for the media for CAT.</w:t>
      </w:r>
    </w:p>
    <w:p w14:paraId="5DC2B369" w14:textId="77777777" w:rsidR="00DB2E59" w:rsidRPr="007F21A7" w:rsidRDefault="00DB2E59" w:rsidP="00DB2E59">
      <w:pPr>
        <w:pStyle w:val="TH"/>
      </w:pPr>
      <w:r>
        <w:lastRenderedPageBreak/>
        <w:t>Table A.5.3</w:t>
      </w:r>
      <w:r w:rsidR="00A9353D">
        <w:t>A</w:t>
      </w:r>
      <w:r>
        <w:rPr>
          <w:lang w:eastAsia="ja-JP"/>
        </w:rPr>
        <w:t>-</w:t>
      </w:r>
      <w:r>
        <w:rPr>
          <w:rFonts w:hint="eastAsia"/>
          <w:lang w:eastAsia="ja-JP"/>
        </w:rPr>
        <w:t>3</w:t>
      </w:r>
      <w:r w:rsidRPr="007F21A7">
        <w:t>: 183 (Session Progress) response (CAT-AS to UE#1)</w:t>
      </w:r>
    </w:p>
    <w:p w14:paraId="1169A89A"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bookmarkStart w:id="736" w:name="_MCCTEMPBM_CRPT84840312___2"/>
      <w:r w:rsidRPr="00A9353D">
        <w:t>SIP/2.0 183 Session Progress</w:t>
      </w:r>
    </w:p>
    <w:p w14:paraId="1D75CD2D"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eastAsia="ja-JP"/>
        </w:rPr>
      </w:pPr>
      <w:r w:rsidRPr="00A9353D">
        <w:t>Via: SIP/2.0/UDP scscf2.home2.net;branch=z9hG4bK764z87.1,</w:t>
      </w:r>
      <w:r w:rsidRPr="00A9353D">
        <w:rPr>
          <w:rFonts w:hint="eastAsia"/>
          <w:lang w:eastAsia="ja-JP"/>
        </w:rPr>
        <w:t xml:space="preserve"> SIP</w:t>
      </w:r>
      <w:r w:rsidRPr="00A9353D">
        <w:t>/2.0/UDP icscf2_s.home2.net;branch=z9hG4bK871y12.1, SIP/2.0/UDP scscf1.home1.net;branch=z9hG4bK332b23.1, SIP/2.0/UDP pcscf1.visited1.net;branch=z9hG4bK240f34.1, SIP/2.0/UDP [5555::aaa:bbb:ccc:ddd]:1357;comp=sigcomp;branch=z9hG4bKnashds7</w:t>
      </w:r>
    </w:p>
    <w:p w14:paraId="4B4CF7C9"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Record-Route: &lt;sip:scscf2.home2.net;lr&gt;</w:t>
      </w:r>
      <w:r w:rsidRPr="00A9353D">
        <w:rPr>
          <w:rFonts w:hint="eastAsia"/>
          <w:lang w:eastAsia="ja-JP"/>
        </w:rPr>
        <w:t xml:space="preserve">, </w:t>
      </w:r>
      <w:r w:rsidRPr="00A9353D">
        <w:t>&lt;sip:scscf1.home1.net;lr&gt;, &lt;sip:pcscf1.visited1.net;lr&gt;</w:t>
      </w:r>
    </w:p>
    <w:p w14:paraId="62CABBF3"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From:</w:t>
      </w:r>
    </w:p>
    <w:p w14:paraId="169942A1"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To: &lt;tel:+1-212-555-2222&gt;;tag=2236</w:t>
      </w:r>
    </w:p>
    <w:p w14:paraId="109DDCCE"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Call-ID:</w:t>
      </w:r>
    </w:p>
    <w:p w14:paraId="132C74CD"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Cseq:</w:t>
      </w:r>
    </w:p>
    <w:p w14:paraId="2B898529"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Require: 100rel</w:t>
      </w:r>
    </w:p>
    <w:p w14:paraId="55C64192"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Allow: INVITE, ACK, CANCEL, BYE, PRACK, UPDATE, REFER, MESSAGE</w:t>
      </w:r>
    </w:p>
    <w:p w14:paraId="31CE696A"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RSeq: 9022</w:t>
      </w:r>
    </w:p>
    <w:p w14:paraId="56AEC626" w14:textId="77777777" w:rsidR="00DB2E59" w:rsidRPr="00A9353D" w:rsidDel="00DB2E16"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eastAsia="ja-JP"/>
        </w:rPr>
      </w:pPr>
      <w:r w:rsidRPr="00A9353D" w:rsidDel="00DB2E16">
        <w:t>P-Early-Media: sendrecv</w:t>
      </w:r>
    </w:p>
    <w:p w14:paraId="09F473F4"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Contact: &lt;sip:</w:t>
      </w:r>
      <w:r w:rsidRPr="00A9353D">
        <w:rPr>
          <w:rFonts w:cs="Courier New"/>
          <w:szCs w:val="16"/>
          <w:lang w:val="en-US"/>
        </w:rPr>
        <w:t>user2_public1@home2.net;gr=urn:uuid:2ad8950e-48a5-4a74-8d99-ad76cc7fc74</w:t>
      </w:r>
      <w:r w:rsidRPr="00A9353D">
        <w:t>&gt;</w:t>
      </w:r>
      <w:r w:rsidRPr="00A9353D">
        <w:rPr>
          <w:rFonts w:eastAsia="PMingLiU" w:cs="Courier New"/>
          <w:lang w:eastAsia="zh-TW"/>
        </w:rPr>
        <w:t>;</w:t>
      </w:r>
      <w:r w:rsidRPr="00A9353D">
        <w:t xml:space="preserve">+g.3gpp.icsi-ref="urn%3Aurn-7%3gpp-service.ims.icsi.mmtel" </w:t>
      </w:r>
    </w:p>
    <w:p w14:paraId="02110A72"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A9353D">
        <w:rPr>
          <w:snapToGrid w:val="0"/>
        </w:rPr>
        <w:t xml:space="preserve">Content-Type: application/sdp </w:t>
      </w:r>
    </w:p>
    <w:p w14:paraId="62CA70BB"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A9353D">
        <w:rPr>
          <w:snapToGrid w:val="0"/>
        </w:rPr>
        <w:t>Content-Length: (…)</w:t>
      </w:r>
    </w:p>
    <w:p w14:paraId="0B53B46B"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p>
    <w:p w14:paraId="253D285E"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A9353D">
        <w:rPr>
          <w:lang w:val="en-US"/>
        </w:rPr>
        <w:t>v=0</w:t>
      </w:r>
    </w:p>
    <w:p w14:paraId="36425A2B"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en-US" w:eastAsia="ja-JP"/>
        </w:rPr>
      </w:pPr>
      <w:r w:rsidRPr="00A9353D">
        <w:rPr>
          <w:lang w:val="en-US"/>
        </w:rPr>
        <w:t>o=- 298793361</w:t>
      </w:r>
      <w:r w:rsidRPr="00A9353D" w:rsidDel="006B1478">
        <w:rPr>
          <w:rFonts w:hint="eastAsia"/>
          <w:lang w:val="en-US" w:eastAsia="ja-JP"/>
        </w:rPr>
        <w:t>5</w:t>
      </w:r>
      <w:r w:rsidRPr="00A9353D">
        <w:rPr>
          <w:rFonts w:hint="eastAsia"/>
          <w:lang w:val="en-US" w:eastAsia="ja-JP"/>
        </w:rPr>
        <w:t>6</w:t>
      </w:r>
      <w:r w:rsidRPr="00A9353D">
        <w:rPr>
          <w:lang w:val="en-US"/>
        </w:rPr>
        <w:t xml:space="preserve"> 298793361</w:t>
      </w:r>
      <w:r w:rsidRPr="00A9353D" w:rsidDel="006B1478">
        <w:rPr>
          <w:lang w:val="en-US"/>
        </w:rPr>
        <w:t>5</w:t>
      </w:r>
      <w:r w:rsidRPr="00A9353D">
        <w:rPr>
          <w:rFonts w:hint="eastAsia"/>
          <w:lang w:val="en-US" w:eastAsia="ja-JP"/>
        </w:rPr>
        <w:t>6</w:t>
      </w:r>
      <w:r w:rsidRPr="00A9353D">
        <w:rPr>
          <w:lang w:val="en-US"/>
        </w:rPr>
        <w:t xml:space="preserve"> IN IP6 5555::</w:t>
      </w:r>
      <w:r w:rsidRPr="00A9353D">
        <w:rPr>
          <w:rFonts w:hint="eastAsia"/>
          <w:lang w:val="en-US" w:eastAsia="ja-JP"/>
        </w:rPr>
        <w:t>ccc</w:t>
      </w:r>
      <w:r w:rsidRPr="00A9353D">
        <w:rPr>
          <w:lang w:val="en-US"/>
        </w:rPr>
        <w:t>:</w:t>
      </w:r>
      <w:r w:rsidRPr="00A9353D">
        <w:rPr>
          <w:rFonts w:hint="eastAsia"/>
          <w:lang w:val="en-US" w:eastAsia="ja-JP"/>
        </w:rPr>
        <w:t>aaa</w:t>
      </w:r>
      <w:r w:rsidRPr="00A9353D">
        <w:rPr>
          <w:lang w:val="en-US"/>
        </w:rPr>
        <w:t>:</w:t>
      </w:r>
      <w:r w:rsidRPr="00A9353D">
        <w:rPr>
          <w:rFonts w:hint="eastAsia"/>
          <w:lang w:val="en-US" w:eastAsia="ja-JP"/>
        </w:rPr>
        <w:t>abc</w:t>
      </w:r>
      <w:r w:rsidRPr="00A9353D">
        <w:rPr>
          <w:lang w:val="en-US"/>
        </w:rPr>
        <w:t>:</w:t>
      </w:r>
      <w:r w:rsidRPr="00A9353D">
        <w:rPr>
          <w:rFonts w:hint="eastAsia"/>
          <w:lang w:val="en-US" w:eastAsia="ja-JP"/>
        </w:rPr>
        <w:t>abc</w:t>
      </w:r>
    </w:p>
    <w:p w14:paraId="2A89EA0E"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A9353D">
        <w:rPr>
          <w:lang w:val="en-US"/>
        </w:rPr>
        <w:t>s=-</w:t>
      </w:r>
    </w:p>
    <w:p w14:paraId="07E4EB0A"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de-DE" w:eastAsia="ja-JP"/>
        </w:rPr>
      </w:pPr>
      <w:r w:rsidRPr="00A9353D">
        <w:rPr>
          <w:lang w:val="de-DE"/>
        </w:rPr>
        <w:t>c=IN IP6 5555::</w:t>
      </w:r>
      <w:r w:rsidRPr="00A9353D">
        <w:rPr>
          <w:rFonts w:hint="eastAsia"/>
          <w:lang w:val="de-DE" w:eastAsia="ja-JP"/>
        </w:rPr>
        <w:t>ccc</w:t>
      </w:r>
      <w:r w:rsidRPr="00A9353D">
        <w:rPr>
          <w:lang w:val="de-DE"/>
        </w:rPr>
        <w:t>:</w:t>
      </w:r>
      <w:r w:rsidRPr="00A9353D">
        <w:rPr>
          <w:rFonts w:hint="eastAsia"/>
          <w:lang w:val="de-DE" w:eastAsia="ja-JP"/>
        </w:rPr>
        <w:t>aaa</w:t>
      </w:r>
      <w:r w:rsidRPr="00A9353D" w:rsidDel="002A7E47">
        <w:rPr>
          <w:lang w:val="de-DE"/>
        </w:rPr>
        <w:t>:</w:t>
      </w:r>
      <w:r w:rsidRPr="00A9353D">
        <w:rPr>
          <w:rFonts w:hint="eastAsia"/>
          <w:lang w:val="de-DE" w:eastAsia="ja-JP"/>
        </w:rPr>
        <w:t>abc</w:t>
      </w:r>
      <w:r w:rsidRPr="00A9353D">
        <w:rPr>
          <w:lang w:val="de-DE"/>
        </w:rPr>
        <w:t>:</w:t>
      </w:r>
      <w:r w:rsidRPr="00A9353D">
        <w:rPr>
          <w:rFonts w:hint="eastAsia"/>
          <w:lang w:val="de-DE" w:eastAsia="ja-JP"/>
        </w:rPr>
        <w:t>abc</w:t>
      </w:r>
    </w:p>
    <w:p w14:paraId="74198AD6"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de-DE"/>
        </w:rPr>
      </w:pPr>
      <w:r w:rsidRPr="00A9353D">
        <w:rPr>
          <w:lang w:val="de-DE"/>
        </w:rPr>
        <w:t>t=0 0</w:t>
      </w:r>
    </w:p>
    <w:p w14:paraId="12F03A64"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 xml:space="preserve">m=video </w:t>
      </w:r>
      <w:r w:rsidRPr="00A9353D">
        <w:rPr>
          <w:rFonts w:hint="eastAsia"/>
          <w:lang w:val="pt-BR" w:eastAsia="ja-JP"/>
        </w:rPr>
        <w:t>51372</w:t>
      </w:r>
      <w:r w:rsidRPr="00A9353D">
        <w:rPr>
          <w:lang w:val="pt-BR"/>
        </w:rPr>
        <w:t xml:space="preserve"> RTP/AVPF 98</w:t>
      </w:r>
    </w:p>
    <w:p w14:paraId="24FCD18A"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rFonts w:cs="Courier New"/>
          <w:lang w:val="pt-BR"/>
        </w:rPr>
      </w:pPr>
      <w:r w:rsidRPr="00A9353D">
        <w:rPr>
          <w:rFonts w:cs="Courier New"/>
          <w:lang w:val="pt-BR"/>
        </w:rPr>
        <w:t>a=acfg:1 t=1</w:t>
      </w:r>
    </w:p>
    <w:p w14:paraId="11FF725A"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b=AS:75</w:t>
      </w:r>
    </w:p>
    <w:p w14:paraId="0FD2AAA9"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a=curr:qos local sendrecv</w:t>
      </w:r>
    </w:p>
    <w:p w14:paraId="1FE9BF35"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eastAsia="ja-JP"/>
        </w:rPr>
      </w:pPr>
      <w:r w:rsidRPr="00A9353D">
        <w:rPr>
          <w:lang w:val="pt-BR"/>
        </w:rPr>
        <w:t xml:space="preserve">a=curr:qos remote </w:t>
      </w:r>
      <w:r w:rsidRPr="00A9353D">
        <w:rPr>
          <w:rFonts w:hint="eastAsia"/>
          <w:lang w:val="pt-BR" w:eastAsia="ja-JP"/>
        </w:rPr>
        <w:t>none</w:t>
      </w:r>
    </w:p>
    <w:p w14:paraId="6559155D"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a=des:qos mandatory local sendrecv</w:t>
      </w:r>
    </w:p>
    <w:p w14:paraId="25958B12"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a=des:qos mandatory remote sendrecv</w:t>
      </w:r>
    </w:p>
    <w:p w14:paraId="7504F5CC"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a=rtpmap:98 H263</w:t>
      </w:r>
    </w:p>
    <w:p w14:paraId="5A567F28" w14:textId="77777777" w:rsidR="005F42C7" w:rsidRDefault="00DB2E59" w:rsidP="005F42C7">
      <w:pPr>
        <w:pStyle w:val="PL"/>
        <w:keepNext/>
        <w:keepLines/>
        <w:pBdr>
          <w:top w:val="single" w:sz="4" w:space="1" w:color="auto"/>
          <w:left w:val="single" w:sz="4" w:space="4" w:color="auto"/>
          <w:bottom w:val="single" w:sz="4" w:space="1" w:color="auto"/>
          <w:right w:val="single" w:sz="4" w:space="4" w:color="auto"/>
        </w:pBdr>
        <w:ind w:left="851" w:right="284" w:hanging="284"/>
        <w:rPr>
          <w:lang w:val="pt-BR" w:eastAsia="ja-JP"/>
        </w:rPr>
      </w:pPr>
      <w:r w:rsidRPr="00A9353D">
        <w:rPr>
          <w:lang w:val="pt-BR"/>
        </w:rPr>
        <w:t>a=fmtp:98 profile-level-id=0</w:t>
      </w:r>
    </w:p>
    <w:p w14:paraId="4358F8AC" w14:textId="77777777" w:rsidR="00DB2E59" w:rsidRPr="00A9353D" w:rsidRDefault="005F42C7" w:rsidP="005F42C7">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51BB5">
        <w:rPr>
          <w:rFonts w:hint="eastAsia"/>
          <w:lang w:val="pt-BR"/>
        </w:rPr>
        <w:t>a=content:g.3gpp.</w:t>
      </w:r>
      <w:r w:rsidRPr="00E51BB5">
        <w:rPr>
          <w:rFonts w:hint="eastAsia"/>
          <w:lang w:val="pt-BR" w:eastAsia="ja-JP"/>
        </w:rPr>
        <w:t>cat</w:t>
      </w:r>
    </w:p>
    <w:p w14:paraId="4748C1D7"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 xml:space="preserve">m=audio </w:t>
      </w:r>
      <w:r w:rsidRPr="00A9353D">
        <w:rPr>
          <w:rFonts w:hint="eastAsia"/>
          <w:lang w:val="pt-BR" w:eastAsia="ja-JP"/>
        </w:rPr>
        <w:t>49170</w:t>
      </w:r>
      <w:r w:rsidRPr="00A9353D">
        <w:rPr>
          <w:lang w:val="pt-BR"/>
        </w:rPr>
        <w:t xml:space="preserve"> RTP/AVPF 97 96</w:t>
      </w:r>
    </w:p>
    <w:p w14:paraId="4D412966"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rFonts w:cs="Courier New"/>
          <w:lang w:val="pt-BR"/>
        </w:rPr>
      </w:pPr>
      <w:r w:rsidRPr="00A9353D">
        <w:rPr>
          <w:rFonts w:cs="Courier New"/>
          <w:lang w:val="pt-BR"/>
        </w:rPr>
        <w:t>a=acfg:1 t=1</w:t>
      </w:r>
    </w:p>
    <w:p w14:paraId="57DE1528"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b=AS:25.4</w:t>
      </w:r>
    </w:p>
    <w:p w14:paraId="7DDE76F8"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a=curr:qos local sendrecv</w:t>
      </w:r>
    </w:p>
    <w:p w14:paraId="5A870752"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eastAsia="ja-JP"/>
        </w:rPr>
      </w:pPr>
      <w:r w:rsidRPr="00A9353D">
        <w:rPr>
          <w:lang w:val="pt-BR"/>
        </w:rPr>
        <w:t xml:space="preserve">a=curr:qos remote </w:t>
      </w:r>
      <w:r w:rsidRPr="00A9353D">
        <w:rPr>
          <w:rFonts w:hint="eastAsia"/>
          <w:lang w:val="pt-BR" w:eastAsia="ja-JP"/>
        </w:rPr>
        <w:t>none</w:t>
      </w:r>
    </w:p>
    <w:p w14:paraId="0930BF1E"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a=des:qos mandatory local sendrecv</w:t>
      </w:r>
    </w:p>
    <w:p w14:paraId="2E208BB6"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a=des:qos mandatory remote sendrecv</w:t>
      </w:r>
    </w:p>
    <w:p w14:paraId="319C863B"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 xml:space="preserve">a=rtpmap:97 AMR </w:t>
      </w:r>
    </w:p>
    <w:p w14:paraId="5CD6595A" w14:textId="77777777" w:rsidR="00DB2E59" w:rsidRPr="008876CC"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8876CC">
        <w:rPr>
          <w:lang w:val="pt-BR"/>
        </w:rPr>
        <w:t>a=fmtp:97 mode-set=0,2,5,7; maxframes</w:t>
      </w:r>
    </w:p>
    <w:p w14:paraId="262EBC52" w14:textId="77777777" w:rsidR="005F42C7" w:rsidRDefault="00DB2E59" w:rsidP="005F42C7">
      <w:pPr>
        <w:pStyle w:val="PL"/>
        <w:keepNext/>
        <w:keepLines/>
        <w:pBdr>
          <w:top w:val="single" w:sz="4" w:space="1" w:color="auto"/>
          <w:left w:val="single" w:sz="4" w:space="4" w:color="auto"/>
          <w:bottom w:val="single" w:sz="4" w:space="1" w:color="auto"/>
          <w:right w:val="single" w:sz="4" w:space="4" w:color="auto"/>
        </w:pBdr>
        <w:ind w:left="851" w:right="284" w:hanging="284"/>
        <w:rPr>
          <w:lang w:val="en-US" w:eastAsia="ja-JP"/>
        </w:rPr>
      </w:pPr>
      <w:r w:rsidRPr="00A9353D">
        <w:rPr>
          <w:lang w:val="en-US"/>
        </w:rPr>
        <w:t>a=rtpmap:96 telephone-event</w:t>
      </w:r>
    </w:p>
    <w:p w14:paraId="69FB5B78" w14:textId="77777777" w:rsidR="00DB2E59" w:rsidRPr="00A9353D" w:rsidRDefault="005F42C7" w:rsidP="005F42C7">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B37A2D">
        <w:rPr>
          <w:rFonts w:hint="eastAsia"/>
        </w:rPr>
        <w:t>a=content:g.3gpp.</w:t>
      </w:r>
      <w:r>
        <w:rPr>
          <w:rFonts w:hint="eastAsia"/>
          <w:lang w:eastAsia="ja-JP"/>
        </w:rPr>
        <w:t>cat</w:t>
      </w:r>
    </w:p>
    <w:bookmarkEnd w:id="736"/>
    <w:p w14:paraId="6AF107F2" w14:textId="77777777" w:rsidR="00DB2E59" w:rsidRPr="00727AB8" w:rsidRDefault="00DB2E59" w:rsidP="00DB2E59">
      <w:pPr>
        <w:rPr>
          <w:lang w:val="en-US"/>
        </w:rPr>
      </w:pPr>
    </w:p>
    <w:p w14:paraId="3BCACAB2" w14:textId="77777777" w:rsidR="00DB2E59" w:rsidRPr="007F21A7" w:rsidRDefault="00DB2E59" w:rsidP="00DB2E59">
      <w:pPr>
        <w:pStyle w:val="EX"/>
        <w:keepLines w:val="0"/>
        <w:rPr>
          <w:lang w:eastAsia="ja-JP"/>
        </w:rPr>
      </w:pPr>
      <w:r w:rsidRPr="007F21A7">
        <w:rPr>
          <w:b/>
        </w:rPr>
        <w:t>P-Early-Media:</w:t>
      </w:r>
      <w:r w:rsidRPr="007F21A7">
        <w:tab/>
        <w:t>The CAT-AS requests authorization for early media.</w:t>
      </w:r>
    </w:p>
    <w:p w14:paraId="6DCEEB33" w14:textId="77777777" w:rsidR="00DB2E59" w:rsidRPr="007F21A7" w:rsidRDefault="00DB2E59" w:rsidP="00DB2E59">
      <w:pPr>
        <w:pStyle w:val="EX"/>
        <w:keepLines w:val="0"/>
      </w:pPr>
      <w:r w:rsidRPr="007F21A7">
        <w:rPr>
          <w:b/>
        </w:rPr>
        <w:t>SDP</w:t>
      </w:r>
      <w:r w:rsidRPr="007F21A7">
        <w:tab/>
        <w:t>The SDP answer (SDP_A</w:t>
      </w:r>
      <w:r w:rsidRPr="007F21A7">
        <w:rPr>
          <w:rFonts w:hint="eastAsia"/>
          <w:lang w:eastAsia="ja-JP"/>
        </w:rPr>
        <w:t>_cat</w:t>
      </w:r>
      <w:r w:rsidRPr="007F21A7">
        <w:t>) contains a set of codecs supported to be used for CAT</w:t>
      </w:r>
      <w:r w:rsidR="005F42C7">
        <w:rPr>
          <w:rFonts w:hint="eastAsia"/>
          <w:lang w:eastAsia="ja-JP"/>
        </w:rPr>
        <w:t xml:space="preserve"> and</w:t>
      </w:r>
      <w:r w:rsidR="005F42C7" w:rsidRPr="00601DFE">
        <w:rPr>
          <w:lang w:eastAsia="ja-JP"/>
        </w:rPr>
        <w:t>, in this example,</w:t>
      </w:r>
      <w:r w:rsidR="005F42C7">
        <w:rPr>
          <w:rFonts w:hint="eastAsia"/>
          <w:lang w:eastAsia="ja-JP"/>
        </w:rPr>
        <w:t xml:space="preserve"> includes a SDP </w:t>
      </w:r>
      <w:r w:rsidR="005F42C7">
        <w:rPr>
          <w:lang w:eastAsia="ja-JP"/>
        </w:rPr>
        <w:t>"</w:t>
      </w:r>
      <w:r w:rsidR="005F42C7">
        <w:rPr>
          <w:rFonts w:hint="eastAsia"/>
          <w:lang w:eastAsia="ja-JP"/>
        </w:rPr>
        <w:t>a=content</w:t>
      </w:r>
      <w:r w:rsidR="005F42C7">
        <w:rPr>
          <w:lang w:eastAsia="ja-JP"/>
        </w:rPr>
        <w:t>"</w:t>
      </w:r>
      <w:r w:rsidR="005F42C7">
        <w:rPr>
          <w:rFonts w:hint="eastAsia"/>
          <w:lang w:eastAsia="ja-JP"/>
        </w:rPr>
        <w:t xml:space="preserve"> attribute with a "g.3gpp.cat" value for each media description</w:t>
      </w:r>
      <w:r w:rsidRPr="007F21A7">
        <w:t>. The SDP content is based on information received from the MRF</w:t>
      </w:r>
      <w:r>
        <w:rPr>
          <w:rFonts w:hint="eastAsia"/>
          <w:lang w:eastAsia="ja-JP"/>
        </w:rPr>
        <w:t xml:space="preserve"> and information in the previously received 183 </w:t>
      </w:r>
      <w:r w:rsidR="00B068FE">
        <w:rPr>
          <w:lang w:eastAsia="ja-JP"/>
        </w:rPr>
        <w:t>(Session Progress) provisional</w:t>
      </w:r>
      <w:r>
        <w:rPr>
          <w:rFonts w:hint="eastAsia"/>
          <w:lang w:eastAsia="ja-JP"/>
        </w:rPr>
        <w:t xml:space="preserve"> response from UE#2</w:t>
      </w:r>
      <w:r w:rsidRPr="007F21A7">
        <w:t xml:space="preserve">. The local preconditions are indicated as </w:t>
      </w:r>
      <w:r>
        <w:rPr>
          <w:rFonts w:hint="eastAsia"/>
          <w:lang w:eastAsia="ja-JP"/>
        </w:rPr>
        <w:t xml:space="preserve">not </w:t>
      </w:r>
      <w:r w:rsidRPr="007F21A7">
        <w:t>fulfilled.</w:t>
      </w:r>
    </w:p>
    <w:p w14:paraId="3621E9E1" w14:textId="77777777" w:rsidR="00DB2E59" w:rsidRPr="007F21A7" w:rsidRDefault="00DB2E59" w:rsidP="00DB2E59">
      <w:pPr>
        <w:pStyle w:val="B1"/>
        <w:ind w:left="284" w:firstLine="0"/>
        <w:rPr>
          <w:b/>
          <w:bCs/>
        </w:rPr>
      </w:pPr>
      <w:bookmarkStart w:id="737" w:name="_MCCTEMPBM_CRPT84840313___2"/>
      <w:r w:rsidRPr="007F21A7">
        <w:rPr>
          <w:b/>
          <w:bCs/>
        </w:rPr>
        <w:t>9-</w:t>
      </w:r>
      <w:r>
        <w:rPr>
          <w:rFonts w:hint="eastAsia"/>
          <w:b/>
          <w:bCs/>
          <w:lang w:eastAsia="ja-JP"/>
        </w:rPr>
        <w:t>12</w:t>
      </w:r>
      <w:r w:rsidRPr="007F21A7">
        <w:rPr>
          <w:b/>
          <w:bCs/>
        </w:rPr>
        <w:tab/>
        <w:t>PRACK request (UE#1 to CAT-AS</w:t>
      </w:r>
      <w:r>
        <w:rPr>
          <w:rFonts w:hint="eastAsia"/>
          <w:b/>
          <w:bCs/>
          <w:lang w:eastAsia="ja-JP"/>
        </w:rPr>
        <w:t>, and to UE#2</w:t>
      </w:r>
      <w:r w:rsidRPr="007F21A7">
        <w:rPr>
          <w:b/>
          <w:bCs/>
        </w:rPr>
        <w:t>)</w:t>
      </w:r>
    </w:p>
    <w:bookmarkEnd w:id="737"/>
    <w:p w14:paraId="4E163B5F" w14:textId="77777777" w:rsidR="00DB2E59" w:rsidRPr="007F21A7" w:rsidRDefault="00DB2E59" w:rsidP="00DB2E59">
      <w:pPr>
        <w:pStyle w:val="B1"/>
      </w:pPr>
      <w:r>
        <w:tab/>
      </w:r>
      <w:r w:rsidRPr="007F21A7">
        <w:t>UE#1 sends a SIP PRACK request, which acknowledges the SIP 183 (Session Progress) provisional response, to the CAT-AS</w:t>
      </w:r>
      <w:r>
        <w:rPr>
          <w:rFonts w:hint="eastAsia"/>
          <w:lang w:eastAsia="ja-JP"/>
        </w:rPr>
        <w:t>, which is further sent to UE#2</w:t>
      </w:r>
      <w:r w:rsidRPr="007F21A7">
        <w:t>.</w:t>
      </w:r>
    </w:p>
    <w:p w14:paraId="45F09529" w14:textId="77777777" w:rsidR="00DB2E59" w:rsidRPr="007F21A7" w:rsidRDefault="00DB2E59" w:rsidP="00DB2E59">
      <w:pPr>
        <w:pStyle w:val="B1"/>
        <w:ind w:left="284" w:firstLine="0"/>
        <w:rPr>
          <w:b/>
          <w:bCs/>
        </w:rPr>
      </w:pPr>
      <w:bookmarkStart w:id="738" w:name="_MCCTEMPBM_CRPT84840314___2"/>
      <w:r>
        <w:rPr>
          <w:rFonts w:hint="eastAsia"/>
          <w:b/>
          <w:bCs/>
          <w:lang w:eastAsia="ja-JP"/>
        </w:rPr>
        <w:t>13</w:t>
      </w:r>
      <w:r w:rsidRPr="007F21A7">
        <w:rPr>
          <w:b/>
          <w:bCs/>
        </w:rPr>
        <w:t>-</w:t>
      </w:r>
      <w:r>
        <w:rPr>
          <w:rFonts w:hint="eastAsia"/>
          <w:b/>
          <w:bCs/>
          <w:lang w:eastAsia="ja-JP"/>
        </w:rPr>
        <w:t>16</w:t>
      </w:r>
      <w:r w:rsidRPr="007F21A7">
        <w:rPr>
          <w:b/>
          <w:bCs/>
        </w:rPr>
        <w:tab/>
        <w:t xml:space="preserve">200 (OK) response to PRACK </w:t>
      </w:r>
      <w:r w:rsidR="00B068FE">
        <w:rPr>
          <w:b/>
          <w:bCs/>
        </w:rPr>
        <w:t xml:space="preserve">request </w:t>
      </w:r>
      <w:r w:rsidRPr="007F21A7">
        <w:rPr>
          <w:b/>
          <w:bCs/>
        </w:rPr>
        <w:t>(</w:t>
      </w:r>
      <w:r>
        <w:rPr>
          <w:rFonts w:hint="eastAsia"/>
          <w:b/>
          <w:bCs/>
          <w:lang w:eastAsia="ja-JP"/>
        </w:rPr>
        <w:t xml:space="preserve">UE#2 to </w:t>
      </w:r>
      <w:r w:rsidRPr="007F21A7">
        <w:rPr>
          <w:b/>
          <w:bCs/>
        </w:rPr>
        <w:t>CAT-AS</w:t>
      </w:r>
      <w:r>
        <w:rPr>
          <w:rFonts w:hint="eastAsia"/>
          <w:b/>
          <w:bCs/>
          <w:lang w:eastAsia="ja-JP"/>
        </w:rPr>
        <w:t>, and</w:t>
      </w:r>
      <w:r w:rsidRPr="007F21A7">
        <w:rPr>
          <w:b/>
          <w:bCs/>
        </w:rPr>
        <w:t xml:space="preserve"> to UE#1)</w:t>
      </w:r>
    </w:p>
    <w:bookmarkEnd w:id="738"/>
    <w:p w14:paraId="39972415" w14:textId="77777777" w:rsidR="00DB2E59" w:rsidRPr="007F21A7" w:rsidRDefault="00DB2E59" w:rsidP="00DB2E59">
      <w:pPr>
        <w:pStyle w:val="B1"/>
        <w:rPr>
          <w:b/>
          <w:bCs/>
        </w:rPr>
      </w:pPr>
      <w:r>
        <w:tab/>
      </w:r>
      <w:r>
        <w:rPr>
          <w:rFonts w:hint="eastAsia"/>
          <w:lang w:eastAsia="ja-JP"/>
        </w:rPr>
        <w:t xml:space="preserve">UE#2 </w:t>
      </w:r>
      <w:r w:rsidRPr="007F21A7">
        <w:t xml:space="preserve">sends a SIP 200 (OK) response for the SIP PRACK request to </w:t>
      </w:r>
      <w:r>
        <w:rPr>
          <w:rFonts w:hint="eastAsia"/>
          <w:lang w:eastAsia="ja-JP"/>
        </w:rPr>
        <w:t xml:space="preserve">CAT-AS, which is further sent to </w:t>
      </w:r>
      <w:r w:rsidRPr="007F21A7">
        <w:t>UE#1.</w:t>
      </w:r>
    </w:p>
    <w:p w14:paraId="764FF977" w14:textId="77777777" w:rsidR="00DB2E59" w:rsidRPr="00555C93" w:rsidRDefault="00DB2E59" w:rsidP="00DB2E59">
      <w:pPr>
        <w:pStyle w:val="B1"/>
        <w:rPr>
          <w:b/>
          <w:lang w:eastAsia="ja-JP"/>
        </w:rPr>
      </w:pPr>
      <w:r>
        <w:rPr>
          <w:rFonts w:hint="eastAsia"/>
          <w:b/>
          <w:bCs/>
          <w:lang w:eastAsia="ja-JP"/>
        </w:rPr>
        <w:t>17</w:t>
      </w:r>
      <w:r w:rsidRPr="007F21A7">
        <w:rPr>
          <w:b/>
          <w:bCs/>
        </w:rPr>
        <w:t>-</w:t>
      </w:r>
      <w:r>
        <w:rPr>
          <w:rFonts w:hint="eastAsia"/>
          <w:b/>
          <w:bCs/>
          <w:lang w:eastAsia="ja-JP"/>
        </w:rPr>
        <w:t>18</w:t>
      </w:r>
      <w:r w:rsidRPr="007F21A7">
        <w:rPr>
          <w:b/>
          <w:bCs/>
        </w:rPr>
        <w:tab/>
      </w:r>
      <w:r w:rsidRPr="00555C93">
        <w:rPr>
          <w:b/>
          <w:bCs/>
        </w:rPr>
        <w:t xml:space="preserve">UPDATE </w:t>
      </w:r>
      <w:r w:rsidRPr="00555C93">
        <w:rPr>
          <w:b/>
        </w:rPr>
        <w:t xml:space="preserve">request (UE#1 to </w:t>
      </w:r>
      <w:r>
        <w:rPr>
          <w:rFonts w:hint="eastAsia"/>
          <w:b/>
          <w:lang w:eastAsia="ja-JP"/>
        </w:rPr>
        <w:t>CAT-AS</w:t>
      </w:r>
      <w:r w:rsidRPr="00555C93">
        <w:rPr>
          <w:b/>
        </w:rPr>
        <w:t xml:space="preserve">) </w:t>
      </w:r>
      <w:r w:rsidRPr="00555C93">
        <w:rPr>
          <w:b/>
          <w:bCs/>
        </w:rPr>
        <w:t xml:space="preserve">- see example in </w:t>
      </w:r>
      <w:r>
        <w:rPr>
          <w:b/>
          <w:bCs/>
        </w:rPr>
        <w:t>table A.5.3</w:t>
      </w:r>
      <w:r w:rsidR="00A9353D">
        <w:rPr>
          <w:b/>
          <w:bCs/>
        </w:rPr>
        <w:t>A</w:t>
      </w:r>
      <w:r>
        <w:rPr>
          <w:rFonts w:hint="eastAsia"/>
          <w:b/>
          <w:bCs/>
          <w:lang w:eastAsia="ja-JP"/>
        </w:rPr>
        <w:t>-4</w:t>
      </w:r>
    </w:p>
    <w:p w14:paraId="75224124" w14:textId="77777777" w:rsidR="00DB2E59" w:rsidRPr="007F21A7" w:rsidRDefault="00DB2E59" w:rsidP="00DB2E59">
      <w:pPr>
        <w:pStyle w:val="B1"/>
        <w:rPr>
          <w:b/>
          <w:bCs/>
          <w:lang w:eastAsia="ja-JP"/>
        </w:rPr>
      </w:pPr>
      <w:r>
        <w:tab/>
      </w:r>
      <w:r w:rsidRPr="00555C93">
        <w:t>UE#1 indicates that it can send and receive media as the necessary resources are available.</w:t>
      </w:r>
    </w:p>
    <w:p w14:paraId="3E29E61C" w14:textId="77777777" w:rsidR="00DB2E59" w:rsidRPr="00555C93" w:rsidRDefault="00DB2E59" w:rsidP="00DB2E59">
      <w:pPr>
        <w:pStyle w:val="TH"/>
      </w:pPr>
      <w:r>
        <w:lastRenderedPageBreak/>
        <w:t>Table A.5.3</w:t>
      </w:r>
      <w:r w:rsidR="00A9353D">
        <w:t>A</w:t>
      </w:r>
      <w:r w:rsidRPr="00555C93">
        <w:t>-</w:t>
      </w:r>
      <w:r>
        <w:rPr>
          <w:rFonts w:hint="eastAsia"/>
          <w:lang w:eastAsia="ja-JP"/>
        </w:rPr>
        <w:t>4</w:t>
      </w:r>
      <w:r w:rsidRPr="00555C93">
        <w:t xml:space="preserve">: UPDATE request (UE#1 to </w:t>
      </w:r>
      <w:r>
        <w:rPr>
          <w:rFonts w:hint="eastAsia"/>
          <w:lang w:eastAsia="ja-JP"/>
        </w:rPr>
        <w:t>CAT-AS</w:t>
      </w:r>
      <w:r w:rsidRPr="00555C93">
        <w:t>)</w:t>
      </w:r>
    </w:p>
    <w:p w14:paraId="686D8687" w14:textId="77777777" w:rsidR="00DB2E59" w:rsidRPr="00895344"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nb-NO" w:eastAsia="ja-JP"/>
        </w:rPr>
      </w:pPr>
      <w:bookmarkStart w:id="739" w:name="_MCCTEMPBM_CRPT84840315___2"/>
      <w:r w:rsidRPr="00895344">
        <w:rPr>
          <w:lang w:val="nb-NO" w:eastAsia="ja-JP"/>
        </w:rPr>
        <w:t>UPDATE sip:</w:t>
      </w:r>
      <w:r w:rsidRPr="00895344">
        <w:rPr>
          <w:rFonts w:cs="Courier New"/>
          <w:szCs w:val="16"/>
          <w:lang w:val="nb-NO"/>
        </w:rPr>
        <w:t>user2_public1@home2.net;gr=urn:uuid:2ad8950e-48a5-4a74-8d99-ad76cc7fc74</w:t>
      </w:r>
      <w:r w:rsidRPr="00895344">
        <w:rPr>
          <w:lang w:val="nb-NO" w:eastAsia="ja-JP"/>
        </w:rPr>
        <w:t xml:space="preserve"> SIP/2.0</w:t>
      </w:r>
    </w:p>
    <w:p w14:paraId="4CCED863" w14:textId="77777777" w:rsidR="00DB2E59" w:rsidRPr="00895344"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nb-NO"/>
        </w:rPr>
      </w:pPr>
      <w:r w:rsidRPr="00895344">
        <w:rPr>
          <w:lang w:val="nb-NO"/>
        </w:rPr>
        <w:t>Via: SIP/2.0/UDP [5555::aaa:bbb:ccc:ddd]:1357;comp=sigcomp;branch=z9hG4bKnashds7</w:t>
      </w:r>
    </w:p>
    <w:p w14:paraId="365024A8" w14:textId="77777777" w:rsidR="00DB2E59" w:rsidRPr="00732BA0" w:rsidRDefault="00DB2E59" w:rsidP="00DB2E5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Max-Forwards: 70</w:t>
      </w:r>
    </w:p>
    <w:p w14:paraId="3B9B20F1" w14:textId="77777777" w:rsidR="00DB2E59" w:rsidRPr="00732BA0" w:rsidRDefault="00DB2E59" w:rsidP="00DB2E5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Route: &lt;sip:pcscf1.visited1.net;lr&gt;, &lt;sip:scscf1.home1.net;lr&gt;, &lt;sip:scscf2.home2.net;lr&gt;</w:t>
      </w:r>
    </w:p>
    <w:p w14:paraId="494B8435"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From: &lt;sip:user1_public1@home1.net&gt;;tag=171828</w:t>
      </w:r>
    </w:p>
    <w:p w14:paraId="711BCA1B" w14:textId="77777777" w:rsidR="00DB2E59" w:rsidRPr="00555C93" w:rsidRDefault="00DB2E59" w:rsidP="00DB2E5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F21A7">
        <w:t>To: &lt;tel:+1-212-555-2222&gt;;tag=2236</w:t>
      </w:r>
    </w:p>
    <w:p w14:paraId="52255A61"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eastAsia="ja-JP"/>
        </w:rPr>
      </w:pPr>
      <w:r>
        <w:t>Call-ID:</w:t>
      </w:r>
    </w:p>
    <w:p w14:paraId="7E091CB7" w14:textId="77777777" w:rsidR="00DB2E59" w:rsidRPr="00555C93" w:rsidRDefault="00DB2E59" w:rsidP="00DB2E5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rPr>
          <w:snapToGrid w:val="0"/>
        </w:rPr>
        <w:t xml:space="preserve">Cseq: </w:t>
      </w:r>
      <w:r>
        <w:rPr>
          <w:rFonts w:hint="eastAsia"/>
          <w:snapToGrid w:val="0"/>
          <w:lang w:eastAsia="ja-JP"/>
        </w:rPr>
        <w:t>129</w:t>
      </w:r>
      <w:r w:rsidRPr="00555C93">
        <w:rPr>
          <w:snapToGrid w:val="0"/>
        </w:rPr>
        <w:t xml:space="preserve"> UPDATE</w:t>
      </w:r>
    </w:p>
    <w:p w14:paraId="3E9FA4BF" w14:textId="77777777" w:rsidR="00DB2E59" w:rsidRPr="00555C93" w:rsidRDefault="00DB2E59" w:rsidP="00DB2E5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t>Require: sec-agree</w:t>
      </w:r>
    </w:p>
    <w:p w14:paraId="0D800E6E" w14:textId="77777777" w:rsidR="00DB2E59" w:rsidRPr="00555C93" w:rsidRDefault="00DB2E59" w:rsidP="00DB2E5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rPr>
          <w:snapToGrid w:val="0"/>
        </w:rPr>
        <w:t>Proxy-Require: sec-agree</w:t>
      </w:r>
    </w:p>
    <w:p w14:paraId="04B639AD" w14:textId="77777777" w:rsidR="00DB2E59" w:rsidRPr="00555C93" w:rsidRDefault="00DB2E59" w:rsidP="00DB2E5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t xml:space="preserve">Security-Verify: ipsec-3gpp; q=0.1; alg=hmac-sha-1-96; </w:t>
      </w:r>
      <w:r w:rsidRPr="00555C93">
        <w:rPr>
          <w:rFonts w:cs="Courier New"/>
          <w:szCs w:val="16"/>
        </w:rPr>
        <w:t>ealg=aes-cbc;</w:t>
      </w:r>
      <w:r w:rsidRPr="00555C93">
        <w:t xml:space="preserve"> spi-c=98765432; spi-s=87654321; port-c=8642; port-s=7531</w:t>
      </w:r>
    </w:p>
    <w:p w14:paraId="5DCF5FA9" w14:textId="77777777" w:rsidR="00DB2E59" w:rsidRPr="005D6FF6"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5D6FF6">
        <w:rPr>
          <w:snapToGrid w:val="0"/>
        </w:rPr>
        <w:t xml:space="preserve">Contact: </w:t>
      </w:r>
      <w:r w:rsidRPr="005D6FF6">
        <w:t>&lt;sip:</w:t>
      </w:r>
      <w:r w:rsidRPr="005D6FF6" w:rsidDel="00012B2B">
        <w:t>user1_public1@home1.net</w:t>
      </w:r>
      <w:r w:rsidRPr="005D6FF6">
        <w:rPr>
          <w:rFonts w:cs="Courier New"/>
          <w:snapToGrid w:val="0"/>
          <w:szCs w:val="16"/>
        </w:rPr>
        <w:t>;</w:t>
      </w:r>
      <w:r w:rsidRPr="005D6FF6">
        <w:rPr>
          <w:rFonts w:eastAsia="PMingLiU" w:cs="Courier New"/>
          <w:szCs w:val="16"/>
          <w:lang w:eastAsia="zh-TW"/>
        </w:rPr>
        <w:t>gr=urn:uuid:f81d4fae-7dec-11d0-a765-00a0c91e6bf6</w:t>
      </w:r>
      <w:r w:rsidRPr="005D6FF6">
        <w:t>&gt;</w:t>
      </w:r>
      <w:r w:rsidRPr="005D6FF6">
        <w:rPr>
          <w:rFonts w:eastAsia="PMingLiU" w:cs="Courier New"/>
          <w:lang w:eastAsia="zh-TW"/>
        </w:rPr>
        <w:t>;</w:t>
      </w:r>
      <w:r w:rsidRPr="005D6FF6">
        <w:t>+g.3gpp.icsi-ref="urn%3Aurn-7%3gpp-service.ims.icsi.mmtel"</w:t>
      </w:r>
    </w:p>
    <w:p w14:paraId="7795D0F9" w14:textId="77777777" w:rsidR="00DB2E59" w:rsidRPr="00FF0058"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FF0058">
        <w:t xml:space="preserve">Content-Type: application/sdp </w:t>
      </w:r>
    </w:p>
    <w:p w14:paraId="497EE6F4" w14:textId="77777777" w:rsidR="00DB2E59" w:rsidRPr="00FF0058" w:rsidRDefault="00DB2E59" w:rsidP="00DB2E59">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246EFA48" w14:textId="77777777" w:rsidR="00DB2E59" w:rsidRPr="00FF0058" w:rsidRDefault="00DB2E59" w:rsidP="00DB2E59">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50845540"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en-US"/>
        </w:rPr>
      </w:pPr>
      <w:r w:rsidRPr="001B7579">
        <w:rPr>
          <w:lang w:val="en-US"/>
        </w:rPr>
        <w:t>v=0</w:t>
      </w:r>
    </w:p>
    <w:p w14:paraId="7FC761D2"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en-US"/>
        </w:rPr>
      </w:pPr>
      <w:r w:rsidRPr="001B7579">
        <w:rPr>
          <w:lang w:val="en-US"/>
        </w:rPr>
        <w:t>o=- 2987933615 298793361</w:t>
      </w:r>
      <w:r w:rsidRPr="001B7579">
        <w:rPr>
          <w:rFonts w:hint="eastAsia"/>
          <w:lang w:val="en-US" w:eastAsia="ja-JP"/>
        </w:rPr>
        <w:t>6</w:t>
      </w:r>
      <w:r w:rsidRPr="001B7579">
        <w:rPr>
          <w:lang w:val="en-US"/>
        </w:rPr>
        <w:t xml:space="preserve"> IN IP6 5555::aaa:bbb:ccc:ddd</w:t>
      </w:r>
    </w:p>
    <w:p w14:paraId="1F00B2DF"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s=-</w:t>
      </w:r>
    </w:p>
    <w:p w14:paraId="78DAD8F8"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de-DE"/>
        </w:rPr>
      </w:pPr>
      <w:r w:rsidRPr="001B7579">
        <w:rPr>
          <w:lang w:val="de-DE"/>
        </w:rPr>
        <w:t xml:space="preserve">c=IN IP6 5555::aaa:bbb:ccc:ddd </w:t>
      </w:r>
    </w:p>
    <w:p w14:paraId="7EC298A0" w14:textId="77777777" w:rsidR="00DB2E59" w:rsidRPr="00503615"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t=0 0</w:t>
      </w:r>
    </w:p>
    <w:p w14:paraId="0A66401E"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1B7579">
        <w:rPr>
          <w:lang w:val="pt-BR"/>
        </w:rPr>
        <w:t>m=video 3400 RTP/AVPF 98</w:t>
      </w:r>
    </w:p>
    <w:p w14:paraId="0FB67A78" w14:textId="77777777" w:rsidR="00DB2E59" w:rsidRPr="00503615"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b=AS:75</w:t>
      </w:r>
    </w:p>
    <w:p w14:paraId="66851094" w14:textId="77777777" w:rsidR="00DB2E59" w:rsidRPr="00503615"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503615">
        <w:rPr>
          <w:lang w:val="pt-BR"/>
        </w:rPr>
        <w:t xml:space="preserve">a=curr:qos local </w:t>
      </w:r>
      <w:r>
        <w:rPr>
          <w:rFonts w:hint="eastAsia"/>
          <w:lang w:val="pt-BR" w:eastAsia="ja-JP"/>
        </w:rPr>
        <w:t>sendrecv</w:t>
      </w:r>
    </w:p>
    <w:p w14:paraId="19D9E671" w14:textId="77777777" w:rsidR="00DB2E59" w:rsidRPr="00503615"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503615">
        <w:rPr>
          <w:lang w:val="pt-BR"/>
        </w:rPr>
        <w:t xml:space="preserve">a=curr:qos remote </w:t>
      </w:r>
      <w:r>
        <w:rPr>
          <w:rFonts w:hint="eastAsia"/>
          <w:lang w:val="pt-BR" w:eastAsia="ja-JP"/>
        </w:rPr>
        <w:t>sendrecv</w:t>
      </w:r>
    </w:p>
    <w:p w14:paraId="576A4D5F" w14:textId="77777777" w:rsidR="00DB2E59" w:rsidRPr="00503615"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a=des:qos mandatory local sendrecv</w:t>
      </w:r>
    </w:p>
    <w:p w14:paraId="24272AED" w14:textId="77777777" w:rsidR="00DB2E59" w:rsidRPr="00503615"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a=des:qos none remote sendrecv</w:t>
      </w:r>
    </w:p>
    <w:p w14:paraId="0DA691C7" w14:textId="77777777" w:rsidR="00DB2E59" w:rsidRPr="00617E73"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617E73">
        <w:rPr>
          <w:lang w:val="pt-BR"/>
        </w:rPr>
        <w:t>a=rtpmap:98 H263</w:t>
      </w:r>
    </w:p>
    <w:p w14:paraId="4A33444D" w14:textId="77777777" w:rsidR="00DB2E59" w:rsidRPr="00C6126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C61269">
        <w:rPr>
          <w:lang w:val="pt-BR"/>
        </w:rPr>
        <w:t>a=fmtp:98 profile-level-id=0</w:t>
      </w:r>
    </w:p>
    <w:p w14:paraId="2BD022FA" w14:textId="77777777" w:rsidR="00DB2E59" w:rsidRPr="00503615"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m=audio 3456 RTP/AVP</w:t>
      </w:r>
      <w:r>
        <w:rPr>
          <w:lang w:val="pt-BR"/>
        </w:rPr>
        <w:t>F</w:t>
      </w:r>
      <w:r w:rsidRPr="00503615">
        <w:rPr>
          <w:lang w:val="pt-BR"/>
        </w:rPr>
        <w:t xml:space="preserve"> 97 96</w:t>
      </w:r>
    </w:p>
    <w:p w14:paraId="6ADAA4F6" w14:textId="77777777" w:rsidR="00DB2E59" w:rsidRPr="00503615"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b=AS:25.4</w:t>
      </w:r>
    </w:p>
    <w:p w14:paraId="60F770E5" w14:textId="77777777" w:rsidR="00DB2E59" w:rsidRPr="00503615"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503615">
        <w:rPr>
          <w:lang w:val="pt-BR"/>
        </w:rPr>
        <w:t xml:space="preserve">a=curr:qos local </w:t>
      </w:r>
      <w:r>
        <w:rPr>
          <w:rFonts w:hint="eastAsia"/>
          <w:lang w:val="pt-BR" w:eastAsia="ja-JP"/>
        </w:rPr>
        <w:t>sendrecv</w:t>
      </w:r>
    </w:p>
    <w:p w14:paraId="0FB2E107" w14:textId="77777777" w:rsidR="00DB2E59" w:rsidRPr="00503615"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 xml:space="preserve">a=curr:qos remote </w:t>
      </w:r>
      <w:r>
        <w:rPr>
          <w:rFonts w:hint="eastAsia"/>
          <w:lang w:val="pt-BR" w:eastAsia="ja-JP"/>
        </w:rPr>
        <w:t>sendrecv</w:t>
      </w:r>
    </w:p>
    <w:p w14:paraId="5C6F893B" w14:textId="77777777" w:rsidR="00DB2E59" w:rsidRPr="00503615"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a=des:qos mandatory local sendrecv</w:t>
      </w:r>
    </w:p>
    <w:p w14:paraId="3DF08569" w14:textId="77777777" w:rsidR="00DB2E59" w:rsidRPr="00503615"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a=des:qos none remote sendrecv</w:t>
      </w:r>
    </w:p>
    <w:p w14:paraId="4F3AD2FA"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1B7579">
        <w:rPr>
          <w:lang w:val="pt-BR"/>
        </w:rPr>
        <w:t xml:space="preserve">a=rtpmap:97 AMR </w:t>
      </w:r>
    </w:p>
    <w:p w14:paraId="1EBCA5C0" w14:textId="77777777" w:rsidR="00DB2E59" w:rsidRPr="001B7579" w:rsidRDefault="00DB2E59" w:rsidP="00DB2E59">
      <w:pPr>
        <w:pStyle w:val="PL"/>
        <w:pBdr>
          <w:top w:val="single" w:sz="4" w:space="1" w:color="auto"/>
          <w:left w:val="single" w:sz="4" w:space="4" w:color="auto"/>
          <w:bottom w:val="single" w:sz="4" w:space="1" w:color="auto"/>
          <w:right w:val="single" w:sz="4" w:space="4" w:color="auto"/>
        </w:pBdr>
        <w:ind w:left="850" w:right="284" w:hanging="283"/>
        <w:rPr>
          <w:lang w:val="pt-BR"/>
        </w:rPr>
      </w:pPr>
      <w:r w:rsidRPr="001B7579">
        <w:rPr>
          <w:lang w:val="pt-BR"/>
        </w:rPr>
        <w:t>a=fmtp:97 mode-set=0,2,5,7; maxframes=2</w:t>
      </w:r>
    </w:p>
    <w:p w14:paraId="462F83ED" w14:textId="77777777" w:rsidR="00DB2E59" w:rsidRPr="007F21A7" w:rsidRDefault="00DB2E59" w:rsidP="00DB2E59">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739"/>
    <w:p w14:paraId="27E4F863" w14:textId="77777777" w:rsidR="00DB2E59" w:rsidRPr="00617E73" w:rsidRDefault="00DB2E59" w:rsidP="00DB2E59"/>
    <w:p w14:paraId="1619A6EA" w14:textId="77777777" w:rsidR="00DB2E59" w:rsidRPr="007F21A7" w:rsidRDefault="00DB2E59" w:rsidP="00DB2E59">
      <w:pPr>
        <w:pStyle w:val="EX"/>
        <w:keepLines w:val="0"/>
      </w:pPr>
      <w:r w:rsidRPr="007F21A7">
        <w:rPr>
          <w:b/>
        </w:rPr>
        <w:t>SDP</w:t>
      </w:r>
      <w:r w:rsidRPr="007F21A7">
        <w:tab/>
        <w:t xml:space="preserve">The SDP </w:t>
      </w:r>
      <w:r>
        <w:rPr>
          <w:rFonts w:hint="eastAsia"/>
          <w:lang w:eastAsia="zh-CN"/>
        </w:rPr>
        <w:t xml:space="preserve">offer </w:t>
      </w:r>
      <w:r w:rsidRPr="007F21A7">
        <w:t>(SDP_</w:t>
      </w:r>
      <w:r>
        <w:rPr>
          <w:rFonts w:hint="eastAsia"/>
          <w:lang w:eastAsia="ja-JP"/>
        </w:rPr>
        <w:t>O</w:t>
      </w:r>
      <w:r w:rsidRPr="007F21A7">
        <w:rPr>
          <w:rFonts w:hint="eastAsia"/>
          <w:lang w:eastAsia="ja-JP"/>
        </w:rPr>
        <w:t>_cat</w:t>
      </w:r>
      <w:r w:rsidRPr="007F21A7">
        <w:t>) contains a set of codecs supported to be used for CAT. The SDP content is based on information received from the MRF. The local preconditions are indicated as fulfilled.</w:t>
      </w:r>
    </w:p>
    <w:p w14:paraId="71251447" w14:textId="77777777" w:rsidR="00DB2E59" w:rsidRPr="00555C93" w:rsidRDefault="00DB2E59" w:rsidP="00DB2E59">
      <w:pPr>
        <w:pStyle w:val="B1"/>
        <w:rPr>
          <w:b/>
          <w:lang w:eastAsia="ja-JP"/>
        </w:rPr>
      </w:pPr>
      <w:r>
        <w:rPr>
          <w:rFonts w:hint="eastAsia"/>
          <w:b/>
          <w:bCs/>
          <w:lang w:eastAsia="ja-JP"/>
        </w:rPr>
        <w:t>19</w:t>
      </w:r>
      <w:r w:rsidRPr="007F21A7">
        <w:rPr>
          <w:b/>
          <w:bCs/>
        </w:rPr>
        <w:t>-</w:t>
      </w:r>
      <w:r>
        <w:rPr>
          <w:rFonts w:hint="eastAsia"/>
          <w:b/>
          <w:bCs/>
          <w:lang w:eastAsia="ja-JP"/>
        </w:rPr>
        <w:t>20</w:t>
      </w:r>
      <w:r w:rsidRPr="007F21A7">
        <w:rPr>
          <w:b/>
          <w:bCs/>
        </w:rPr>
        <w:tab/>
      </w:r>
      <w:r w:rsidRPr="00555C93">
        <w:rPr>
          <w:b/>
          <w:bCs/>
        </w:rPr>
        <w:t xml:space="preserve">UPDATE </w:t>
      </w:r>
      <w:r w:rsidRPr="00555C93">
        <w:rPr>
          <w:b/>
        </w:rPr>
        <w:t>request (</w:t>
      </w:r>
      <w:r>
        <w:rPr>
          <w:rFonts w:hint="eastAsia"/>
          <w:b/>
          <w:lang w:eastAsia="ja-JP"/>
        </w:rPr>
        <w:t>CAT-AS to UE#2</w:t>
      </w:r>
      <w:r w:rsidRPr="00555C93">
        <w:rPr>
          <w:b/>
        </w:rPr>
        <w:t xml:space="preserve">) </w:t>
      </w:r>
      <w:r w:rsidRPr="00555C93">
        <w:rPr>
          <w:b/>
          <w:bCs/>
        </w:rPr>
        <w:t xml:space="preserve">- see example in </w:t>
      </w:r>
      <w:r>
        <w:rPr>
          <w:b/>
          <w:bCs/>
        </w:rPr>
        <w:t>table A.5.3</w:t>
      </w:r>
      <w:r w:rsidR="00A9353D">
        <w:rPr>
          <w:b/>
          <w:bCs/>
        </w:rPr>
        <w:t>A</w:t>
      </w:r>
      <w:r>
        <w:rPr>
          <w:rFonts w:hint="eastAsia"/>
          <w:b/>
          <w:bCs/>
          <w:lang w:eastAsia="ja-JP"/>
        </w:rPr>
        <w:t>-5</w:t>
      </w:r>
    </w:p>
    <w:p w14:paraId="3687ED9E" w14:textId="77777777" w:rsidR="00DB2E59" w:rsidRDefault="00DB2E59" w:rsidP="00DB2E59">
      <w:pPr>
        <w:pStyle w:val="B1"/>
        <w:rPr>
          <w:lang w:eastAsia="ja-JP"/>
        </w:rPr>
      </w:pPr>
      <w:r>
        <w:tab/>
      </w:r>
      <w:r>
        <w:rPr>
          <w:rFonts w:hint="eastAsia"/>
          <w:lang w:eastAsia="ja-JP"/>
        </w:rPr>
        <w:t>CAT-AS indicates to UE#2 that UE#1 can send and receive media as the necessary resources are available.</w:t>
      </w:r>
    </w:p>
    <w:p w14:paraId="17B389C3" w14:textId="77777777" w:rsidR="00DB2E59" w:rsidRPr="00555C93" w:rsidRDefault="00DB2E59" w:rsidP="00DB2E59">
      <w:pPr>
        <w:pStyle w:val="TH"/>
      </w:pPr>
      <w:r>
        <w:lastRenderedPageBreak/>
        <w:t>Table A.5.3</w:t>
      </w:r>
      <w:r w:rsidR="00A9353D">
        <w:t>A</w:t>
      </w:r>
      <w:r w:rsidRPr="00555C93">
        <w:t>-</w:t>
      </w:r>
      <w:r>
        <w:rPr>
          <w:rFonts w:hint="eastAsia"/>
          <w:lang w:eastAsia="ja-JP"/>
        </w:rPr>
        <w:t>5</w:t>
      </w:r>
      <w:r w:rsidRPr="00555C93">
        <w:t>: UPDATE request (</w:t>
      </w:r>
      <w:r>
        <w:rPr>
          <w:rFonts w:hint="eastAsia"/>
          <w:lang w:eastAsia="ja-JP"/>
        </w:rPr>
        <w:t>CAT-AS to UE#2</w:t>
      </w:r>
      <w:r w:rsidRPr="00555C93">
        <w:t>)</w:t>
      </w:r>
    </w:p>
    <w:p w14:paraId="5DB8BCA1" w14:textId="77777777" w:rsidR="00DB2E59" w:rsidRPr="00732BA0"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nb-NO" w:eastAsia="ja-JP"/>
        </w:rPr>
      </w:pPr>
      <w:bookmarkStart w:id="740" w:name="_MCCTEMPBM_CRPT84840316___2"/>
      <w:r w:rsidRPr="00732BA0">
        <w:rPr>
          <w:lang w:val="nb-NO" w:eastAsia="ja-JP"/>
        </w:rPr>
        <w:t>UPDATE sip:</w:t>
      </w:r>
      <w:r w:rsidRPr="00732BA0">
        <w:rPr>
          <w:rFonts w:cs="Courier New"/>
          <w:szCs w:val="16"/>
          <w:lang w:val="nb-NO"/>
        </w:rPr>
        <w:t>user2_public1@home2.net;gr=urn:uuid:2ad8950e-48a5-4a74-8d99-ad76cc7fc74</w:t>
      </w:r>
      <w:r w:rsidRPr="00732BA0">
        <w:rPr>
          <w:rFonts w:eastAsia="PMingLiU" w:cs="Courier New"/>
          <w:lang w:val="nb-NO" w:eastAsia="zh-TW"/>
        </w:rPr>
        <w:t>;</w:t>
      </w:r>
      <w:r w:rsidRPr="00732BA0">
        <w:rPr>
          <w:lang w:val="nb-NO"/>
        </w:rPr>
        <w:t>comp=sigcomp</w:t>
      </w:r>
      <w:r w:rsidRPr="00732BA0">
        <w:rPr>
          <w:lang w:val="nb-NO" w:eastAsia="ja-JP"/>
        </w:rPr>
        <w:t xml:space="preserve"> SIP/2.0</w:t>
      </w:r>
    </w:p>
    <w:p w14:paraId="13294E93" w14:textId="77777777" w:rsidR="00DB2E59" w:rsidRPr="00732BA0"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nb-NO"/>
        </w:rPr>
      </w:pPr>
      <w:r w:rsidRPr="00732BA0">
        <w:rPr>
          <w:lang w:val="nb-NO"/>
        </w:rPr>
        <w:t>Via: SIP/2.0/UDP scscf2.home2.net;branch=z9hG4bK764z87.1,</w:t>
      </w:r>
      <w:r w:rsidRPr="00732BA0">
        <w:rPr>
          <w:rFonts w:hint="eastAsia"/>
          <w:lang w:val="nb-NO" w:eastAsia="ja-JP"/>
        </w:rPr>
        <w:t xml:space="preserve"> SIP</w:t>
      </w:r>
      <w:r w:rsidRPr="00732BA0">
        <w:rPr>
          <w:lang w:val="nb-NO"/>
        </w:rPr>
        <w:t>/2.0/UDP icscf2_s.home2.net;branch=z9hG4bK871y12.1, SIP/2.0/UDP scscf1.home1.net;branch=z9hG4bK332b23.1, SIP/2.0/UDP pcscf1.visited1.net;branch=z9hG4bK240f34.1,</w:t>
      </w:r>
      <w:r w:rsidRPr="00732BA0">
        <w:rPr>
          <w:rFonts w:hint="eastAsia"/>
          <w:lang w:val="nb-NO" w:eastAsia="ja-JP"/>
        </w:rPr>
        <w:t xml:space="preserve"> </w:t>
      </w:r>
      <w:r w:rsidRPr="00732BA0">
        <w:rPr>
          <w:lang w:val="nb-NO"/>
        </w:rPr>
        <w:t>SIP/2.0/UDP [5555::aaa:bbb:ccc:ddd]:1357;comp=sigcomp;branch=z9hG4bKnashds7</w:t>
      </w:r>
    </w:p>
    <w:p w14:paraId="32B807F6"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lang w:eastAsia="ja-JP"/>
        </w:rPr>
      </w:pPr>
      <w:r w:rsidRPr="00A9353D">
        <w:rPr>
          <w:snapToGrid w:val="0"/>
        </w:rPr>
        <w:t xml:space="preserve">Max-Forwards: </w:t>
      </w:r>
      <w:r w:rsidRPr="00A9353D">
        <w:rPr>
          <w:rFonts w:hint="eastAsia"/>
          <w:snapToGrid w:val="0"/>
          <w:lang w:eastAsia="ja-JP"/>
        </w:rPr>
        <w:t>66</w:t>
      </w:r>
    </w:p>
    <w:p w14:paraId="591648CC"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A9353D">
        <w:rPr>
          <w:snapToGrid w:val="0"/>
        </w:rPr>
        <w:t>Route: &lt;sip:scscf2.home2.net;lr&gt;</w:t>
      </w:r>
    </w:p>
    <w:p w14:paraId="46F3B18C"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From: &lt;sip:user1_public1@home1.net&gt;;tag=171828</w:t>
      </w:r>
    </w:p>
    <w:p w14:paraId="0DEF0FDE"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A9353D">
        <w:t>To: &lt;tel:+1-212-555-2222&gt;;tag=2236</w:t>
      </w:r>
    </w:p>
    <w:p w14:paraId="2740807B"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eastAsia="ja-JP"/>
        </w:rPr>
      </w:pPr>
      <w:r w:rsidRPr="00A9353D">
        <w:t>Call-ID:</w:t>
      </w:r>
    </w:p>
    <w:p w14:paraId="708DB770"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A9353D">
        <w:rPr>
          <w:snapToGrid w:val="0"/>
        </w:rPr>
        <w:t xml:space="preserve">Cseq: </w:t>
      </w:r>
      <w:r w:rsidRPr="00A9353D">
        <w:rPr>
          <w:rFonts w:hint="eastAsia"/>
          <w:snapToGrid w:val="0"/>
          <w:lang w:eastAsia="ja-JP"/>
        </w:rPr>
        <w:t>56101</w:t>
      </w:r>
      <w:r w:rsidRPr="00A9353D">
        <w:rPr>
          <w:snapToGrid w:val="0"/>
        </w:rPr>
        <w:t xml:space="preserve"> UPDATE</w:t>
      </w:r>
    </w:p>
    <w:p w14:paraId="07C32BD7"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A9353D">
        <w:t>Require: sec-agree</w:t>
      </w:r>
    </w:p>
    <w:p w14:paraId="65759D29"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A9353D">
        <w:rPr>
          <w:snapToGrid w:val="0"/>
        </w:rPr>
        <w:t>Proxy-Require: sec-agree</w:t>
      </w:r>
    </w:p>
    <w:p w14:paraId="6C1B27BA"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A9353D">
        <w:t xml:space="preserve">Security-Verify: ipsec-3gpp; q=0.1; alg=hmac-sha-1-96; </w:t>
      </w:r>
      <w:r w:rsidRPr="00A9353D">
        <w:rPr>
          <w:rFonts w:cs="Courier New"/>
          <w:szCs w:val="16"/>
        </w:rPr>
        <w:t>ealg=aes-cbc;</w:t>
      </w:r>
      <w:r w:rsidRPr="00A9353D">
        <w:t xml:space="preserve"> spi-c=98765432; spi-s=87654321; port-c=8642; port-s=7531</w:t>
      </w:r>
    </w:p>
    <w:p w14:paraId="68CFF1BF" w14:textId="77777777" w:rsidR="00DB2E59" w:rsidRPr="005D6FF6"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5D6FF6">
        <w:rPr>
          <w:snapToGrid w:val="0"/>
        </w:rPr>
        <w:t xml:space="preserve">Contact: </w:t>
      </w:r>
      <w:r w:rsidRPr="005D6FF6">
        <w:t>&lt;sip:</w:t>
      </w:r>
      <w:r w:rsidRPr="005D6FF6" w:rsidDel="00012B2B">
        <w:t>user1_public1@home1.net</w:t>
      </w:r>
      <w:r w:rsidRPr="005D6FF6">
        <w:rPr>
          <w:rFonts w:cs="Courier New"/>
          <w:snapToGrid w:val="0"/>
          <w:szCs w:val="16"/>
        </w:rPr>
        <w:t>;</w:t>
      </w:r>
      <w:r w:rsidRPr="005D6FF6">
        <w:rPr>
          <w:rFonts w:eastAsia="PMingLiU" w:cs="Courier New"/>
          <w:szCs w:val="16"/>
          <w:lang w:eastAsia="zh-TW"/>
        </w:rPr>
        <w:t>gr=urn:uuid:f81d4fae-7dec-11d0-a765-00a0c91e6bf6</w:t>
      </w:r>
      <w:r w:rsidRPr="005D6FF6">
        <w:t>&gt;</w:t>
      </w:r>
      <w:r w:rsidRPr="005D6FF6">
        <w:rPr>
          <w:rFonts w:eastAsia="PMingLiU" w:cs="Courier New"/>
          <w:lang w:eastAsia="zh-TW"/>
        </w:rPr>
        <w:t>;</w:t>
      </w:r>
      <w:r w:rsidRPr="005D6FF6">
        <w:t>+g.3gpp.icsi-ref="urn%3Aurn-7%3gpp-service.ims.icsi.mmtel"</w:t>
      </w:r>
    </w:p>
    <w:p w14:paraId="0C7A0AE0"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 xml:space="preserve">Content-Type: application/sdp </w:t>
      </w:r>
    </w:p>
    <w:p w14:paraId="40FFE8B9"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A9353D">
        <w:rPr>
          <w:snapToGrid w:val="0"/>
        </w:rPr>
        <w:t>Content-Length: (…)</w:t>
      </w:r>
    </w:p>
    <w:p w14:paraId="348FE7A3"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p>
    <w:p w14:paraId="0FB6174F"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A9353D">
        <w:rPr>
          <w:lang w:val="en-US"/>
        </w:rPr>
        <w:t>v=0</w:t>
      </w:r>
    </w:p>
    <w:p w14:paraId="57A8E2ED"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A9353D">
        <w:rPr>
          <w:lang w:val="en-US"/>
        </w:rPr>
        <w:t>o=- 2987933615 2987933615 IN IP6 5555::</w:t>
      </w:r>
      <w:r w:rsidRPr="00A9353D">
        <w:rPr>
          <w:rFonts w:hint="eastAsia"/>
          <w:lang w:val="en-US" w:eastAsia="ja-JP"/>
        </w:rPr>
        <w:t>ccc</w:t>
      </w:r>
      <w:r w:rsidRPr="00A9353D">
        <w:rPr>
          <w:lang w:val="en-US"/>
        </w:rPr>
        <w:t>:</w:t>
      </w:r>
      <w:r w:rsidRPr="00A9353D">
        <w:rPr>
          <w:rFonts w:hint="eastAsia"/>
          <w:lang w:val="en-US" w:eastAsia="ja-JP"/>
        </w:rPr>
        <w:t>aaa</w:t>
      </w:r>
      <w:r w:rsidRPr="00A9353D">
        <w:rPr>
          <w:lang w:val="en-US"/>
        </w:rPr>
        <w:t>:</w:t>
      </w:r>
      <w:r w:rsidRPr="00A9353D">
        <w:rPr>
          <w:rFonts w:hint="eastAsia"/>
          <w:lang w:val="en-US" w:eastAsia="ja-JP"/>
        </w:rPr>
        <w:t>abc</w:t>
      </w:r>
      <w:r w:rsidRPr="00A9353D">
        <w:rPr>
          <w:lang w:val="en-US"/>
        </w:rPr>
        <w:t>:</w:t>
      </w:r>
      <w:r w:rsidRPr="00A9353D">
        <w:rPr>
          <w:rFonts w:hint="eastAsia"/>
          <w:lang w:val="en-US" w:eastAsia="ja-JP"/>
        </w:rPr>
        <w:t>abc</w:t>
      </w:r>
    </w:p>
    <w:p w14:paraId="051684E7"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s=-</w:t>
      </w:r>
    </w:p>
    <w:p w14:paraId="4BF54D7C"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de-DE"/>
        </w:rPr>
      </w:pPr>
      <w:r w:rsidRPr="00A9353D">
        <w:rPr>
          <w:lang w:val="de-DE"/>
        </w:rPr>
        <w:t xml:space="preserve">c=IN IP6 5555::aaa:bbb:ccc:ddd </w:t>
      </w:r>
    </w:p>
    <w:p w14:paraId="1CAA7766"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de-DE"/>
        </w:rPr>
      </w:pPr>
      <w:r w:rsidRPr="00A9353D">
        <w:rPr>
          <w:lang w:val="de-DE"/>
        </w:rPr>
        <w:t>t=0 0</w:t>
      </w:r>
    </w:p>
    <w:p w14:paraId="52B3465E"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m=video 3400 RTP/AVPF 98</w:t>
      </w:r>
    </w:p>
    <w:p w14:paraId="429F5479"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b=AS:75</w:t>
      </w:r>
    </w:p>
    <w:p w14:paraId="75787501"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eastAsia="ja-JP"/>
        </w:rPr>
      </w:pPr>
      <w:r w:rsidRPr="00A9353D">
        <w:rPr>
          <w:lang w:val="pt-BR"/>
        </w:rPr>
        <w:t xml:space="preserve">a=curr:qos local </w:t>
      </w:r>
      <w:r w:rsidRPr="00A9353D">
        <w:rPr>
          <w:rFonts w:hint="eastAsia"/>
          <w:lang w:val="pt-BR" w:eastAsia="ja-JP"/>
        </w:rPr>
        <w:t>sendrecv</w:t>
      </w:r>
    </w:p>
    <w:p w14:paraId="292D9968"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eastAsia="ja-JP"/>
        </w:rPr>
      </w:pPr>
      <w:r w:rsidRPr="00A9353D">
        <w:rPr>
          <w:lang w:val="pt-BR"/>
        </w:rPr>
        <w:t xml:space="preserve">a=curr:qos remote </w:t>
      </w:r>
      <w:r w:rsidRPr="00A9353D">
        <w:rPr>
          <w:rFonts w:hint="eastAsia"/>
          <w:lang w:val="pt-BR" w:eastAsia="ja-JP"/>
        </w:rPr>
        <w:t>sendrecv</w:t>
      </w:r>
    </w:p>
    <w:p w14:paraId="5562EFF0"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a=des:qos mandatory local sendrecv</w:t>
      </w:r>
    </w:p>
    <w:p w14:paraId="4F9BBD20"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a=des:qos none remote sendrecv</w:t>
      </w:r>
    </w:p>
    <w:p w14:paraId="24B366E5"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a=rtpmap:98 H263</w:t>
      </w:r>
    </w:p>
    <w:p w14:paraId="117F12BF"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a=fmtp:98 profile-level-id=0</w:t>
      </w:r>
    </w:p>
    <w:p w14:paraId="52FEDBAA"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m=audio 3456 RTP/AVPF 97 96</w:t>
      </w:r>
    </w:p>
    <w:p w14:paraId="163DDE07"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b=AS:25.4</w:t>
      </w:r>
    </w:p>
    <w:p w14:paraId="5E7B8124"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eastAsia="ja-JP"/>
        </w:rPr>
      </w:pPr>
      <w:r w:rsidRPr="00A9353D">
        <w:rPr>
          <w:lang w:val="pt-BR"/>
        </w:rPr>
        <w:t xml:space="preserve">a=curr:qos local </w:t>
      </w:r>
      <w:r w:rsidRPr="00A9353D">
        <w:rPr>
          <w:rFonts w:hint="eastAsia"/>
          <w:lang w:val="pt-BR" w:eastAsia="ja-JP"/>
        </w:rPr>
        <w:t>sendrecv</w:t>
      </w:r>
    </w:p>
    <w:p w14:paraId="431630AC"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 xml:space="preserve">a=curr:qos remote </w:t>
      </w:r>
      <w:r w:rsidRPr="00A9353D">
        <w:rPr>
          <w:rFonts w:hint="eastAsia"/>
          <w:lang w:val="pt-BR" w:eastAsia="ja-JP"/>
        </w:rPr>
        <w:t>sendrecv</w:t>
      </w:r>
    </w:p>
    <w:p w14:paraId="45561438"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a=des:qos mandatory local sendrecv</w:t>
      </w:r>
    </w:p>
    <w:p w14:paraId="12528B1A"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a=des:qos none remote sendrecv</w:t>
      </w:r>
    </w:p>
    <w:p w14:paraId="03AF275C"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 xml:space="preserve">a=rtpmap:97 AMR </w:t>
      </w:r>
    </w:p>
    <w:p w14:paraId="7185AFC3"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a=fmtp:97 mode-set=0,2,5,7; maxframes=2</w:t>
      </w:r>
    </w:p>
    <w:p w14:paraId="30B4C6A6"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a=rtpmap:96 telephone-event</w:t>
      </w:r>
    </w:p>
    <w:bookmarkEnd w:id="740"/>
    <w:p w14:paraId="22359D0E" w14:textId="77777777" w:rsidR="00DB2E59" w:rsidRPr="00617E73" w:rsidRDefault="00DB2E59" w:rsidP="00DB2E59"/>
    <w:p w14:paraId="7DD6F840" w14:textId="77777777" w:rsidR="00DB2E59" w:rsidRPr="007F21A7" w:rsidRDefault="00DB2E59" w:rsidP="00DB2E59">
      <w:pPr>
        <w:pStyle w:val="EX"/>
        <w:keepLines w:val="0"/>
      </w:pPr>
      <w:r w:rsidRPr="007F21A7">
        <w:rPr>
          <w:b/>
        </w:rPr>
        <w:t>SDP</w:t>
      </w:r>
      <w:r w:rsidRPr="007F21A7">
        <w:tab/>
        <w:t xml:space="preserve">The SDP </w:t>
      </w:r>
      <w:r>
        <w:rPr>
          <w:rFonts w:hint="eastAsia"/>
          <w:lang w:eastAsia="zh-CN"/>
        </w:rPr>
        <w:t>offer</w:t>
      </w:r>
      <w:r w:rsidRPr="007F21A7">
        <w:t xml:space="preserve"> (SDP_</w:t>
      </w:r>
      <w:r>
        <w:rPr>
          <w:rFonts w:hint="eastAsia"/>
          <w:lang w:eastAsia="ja-JP"/>
        </w:rPr>
        <w:t>O_regular</w:t>
      </w:r>
      <w:r w:rsidRPr="007F21A7">
        <w:t xml:space="preserve">) contains a set of codecs supported to be used for </w:t>
      </w:r>
      <w:r>
        <w:rPr>
          <w:rFonts w:hint="eastAsia"/>
          <w:lang w:eastAsia="zh-CN"/>
        </w:rPr>
        <w:t>regular conversation</w:t>
      </w:r>
      <w:r w:rsidRPr="007F21A7">
        <w:t>. The local preconditions are indicated as fulfilled.</w:t>
      </w:r>
    </w:p>
    <w:p w14:paraId="3AFEAB1B" w14:textId="77777777" w:rsidR="00DB2E59" w:rsidRPr="007F21A7" w:rsidRDefault="00DB2E59" w:rsidP="00DB2E59">
      <w:pPr>
        <w:pStyle w:val="B1"/>
        <w:rPr>
          <w:b/>
          <w:bCs/>
        </w:rPr>
      </w:pPr>
      <w:r>
        <w:rPr>
          <w:rFonts w:hint="eastAsia"/>
          <w:b/>
          <w:bCs/>
          <w:lang w:eastAsia="ja-JP"/>
        </w:rPr>
        <w:t>21</w:t>
      </w:r>
      <w:r w:rsidRPr="007F21A7">
        <w:rPr>
          <w:b/>
          <w:bCs/>
        </w:rPr>
        <w:t>-</w:t>
      </w:r>
      <w:r>
        <w:rPr>
          <w:rFonts w:hint="eastAsia"/>
          <w:b/>
          <w:bCs/>
          <w:lang w:eastAsia="ja-JP"/>
        </w:rPr>
        <w:t>22</w:t>
      </w:r>
      <w:r w:rsidRPr="007F21A7">
        <w:rPr>
          <w:b/>
          <w:bCs/>
        </w:rPr>
        <w:tab/>
      </w:r>
      <w:r w:rsidRPr="007F21A7">
        <w:rPr>
          <w:rFonts w:hint="eastAsia"/>
          <w:b/>
          <w:bCs/>
          <w:lang w:eastAsia="ja-JP"/>
        </w:rPr>
        <w:t>200 (OK) response</w:t>
      </w:r>
      <w:r w:rsidRPr="007F21A7">
        <w:rPr>
          <w:b/>
          <w:bCs/>
        </w:rPr>
        <w:t xml:space="preserve"> (</w:t>
      </w:r>
      <w:r>
        <w:rPr>
          <w:rFonts w:hint="eastAsia"/>
          <w:b/>
          <w:bCs/>
          <w:lang w:eastAsia="ja-JP"/>
        </w:rPr>
        <w:t xml:space="preserve">UE#2 to </w:t>
      </w:r>
      <w:r w:rsidRPr="007F21A7">
        <w:rPr>
          <w:rFonts w:hint="eastAsia"/>
          <w:b/>
          <w:bCs/>
          <w:lang w:eastAsia="ja-JP"/>
        </w:rPr>
        <w:t>CAT-AS</w:t>
      </w:r>
      <w:r w:rsidRPr="007F21A7">
        <w:rPr>
          <w:b/>
          <w:bCs/>
        </w:rPr>
        <w:t>)</w:t>
      </w:r>
      <w:r w:rsidRPr="00555C93">
        <w:rPr>
          <w:b/>
        </w:rPr>
        <w:t xml:space="preserve"> </w:t>
      </w:r>
      <w:r w:rsidRPr="00555C93">
        <w:rPr>
          <w:b/>
          <w:bCs/>
        </w:rPr>
        <w:t xml:space="preserve">- see example in </w:t>
      </w:r>
      <w:r>
        <w:rPr>
          <w:b/>
          <w:bCs/>
        </w:rPr>
        <w:t>table A.5.3</w:t>
      </w:r>
      <w:r w:rsidR="00A9353D">
        <w:rPr>
          <w:b/>
          <w:bCs/>
        </w:rPr>
        <w:t>A</w:t>
      </w:r>
      <w:r>
        <w:rPr>
          <w:rFonts w:hint="eastAsia"/>
          <w:b/>
          <w:bCs/>
          <w:lang w:eastAsia="ja-JP"/>
        </w:rPr>
        <w:t>-6</w:t>
      </w:r>
    </w:p>
    <w:p w14:paraId="56F70E63" w14:textId="77777777" w:rsidR="00DB2E59" w:rsidRDefault="00DB2E59" w:rsidP="00DB2E59">
      <w:pPr>
        <w:pStyle w:val="B1"/>
        <w:rPr>
          <w:lang w:eastAsia="ja-JP"/>
        </w:rPr>
      </w:pPr>
      <w:r>
        <w:rPr>
          <w:lang w:eastAsia="ja-JP"/>
        </w:rPr>
        <w:tab/>
      </w:r>
      <w:r>
        <w:rPr>
          <w:rFonts w:hint="eastAsia"/>
          <w:lang w:eastAsia="ja-JP"/>
        </w:rPr>
        <w:t xml:space="preserve">UE#2 </w:t>
      </w:r>
      <w:r w:rsidRPr="007F21A7">
        <w:t xml:space="preserve">sends a SIP 200 (OK) response for the SIP </w:t>
      </w:r>
      <w:r w:rsidRPr="007F21A7">
        <w:rPr>
          <w:rFonts w:hint="eastAsia"/>
          <w:lang w:eastAsia="ja-JP"/>
        </w:rPr>
        <w:t xml:space="preserve">UPDATE </w:t>
      </w:r>
      <w:r w:rsidRPr="007F21A7">
        <w:t xml:space="preserve">request to </w:t>
      </w:r>
      <w:r>
        <w:rPr>
          <w:rFonts w:hint="eastAsia"/>
          <w:lang w:eastAsia="ja-JP"/>
        </w:rPr>
        <w:t>CAT-AS</w:t>
      </w:r>
      <w:r w:rsidRPr="007F21A7">
        <w:t>.</w:t>
      </w:r>
      <w:r>
        <w:rPr>
          <w:rFonts w:hint="eastAsia"/>
          <w:lang w:eastAsia="ja-JP"/>
        </w:rPr>
        <w:t xml:space="preserve"> The SDP shall contain information relevant to the media that will be used after the session is established.</w:t>
      </w:r>
    </w:p>
    <w:p w14:paraId="5EEFD52A" w14:textId="77777777" w:rsidR="00DB2E59" w:rsidRDefault="00DB2E59" w:rsidP="00DB2E59">
      <w:pPr>
        <w:pStyle w:val="B1"/>
        <w:rPr>
          <w:b/>
          <w:bCs/>
          <w:lang w:eastAsia="ja-JP"/>
        </w:rPr>
      </w:pPr>
      <w:r>
        <w:rPr>
          <w:rFonts w:hint="eastAsia"/>
          <w:lang w:eastAsia="ja-JP"/>
        </w:rPr>
        <w:tab/>
        <w:t>CAT-AS shall store the relevant information in SDP for later use in step</w:t>
      </w:r>
      <w:r>
        <w:rPr>
          <w:lang w:eastAsia="ja-JP"/>
        </w:rPr>
        <w:t> </w:t>
      </w:r>
      <w:r>
        <w:rPr>
          <w:rFonts w:hint="eastAsia"/>
          <w:lang w:eastAsia="ja-JP"/>
        </w:rPr>
        <w:t>31.</w:t>
      </w:r>
    </w:p>
    <w:p w14:paraId="31D186FF" w14:textId="77777777" w:rsidR="00DB2E59" w:rsidRPr="007F21A7" w:rsidRDefault="00DB2E59" w:rsidP="00DB2E59">
      <w:pPr>
        <w:pStyle w:val="TH"/>
      </w:pPr>
      <w:r>
        <w:lastRenderedPageBreak/>
        <w:t>Table A.5.3</w:t>
      </w:r>
      <w:r w:rsidR="00A9353D">
        <w:t>A</w:t>
      </w:r>
      <w:r w:rsidRPr="007F21A7">
        <w:t>-</w:t>
      </w:r>
      <w:r>
        <w:rPr>
          <w:rFonts w:hint="eastAsia"/>
          <w:lang w:eastAsia="ja-JP"/>
        </w:rPr>
        <w:t>6</w:t>
      </w:r>
      <w:r w:rsidRPr="007F21A7">
        <w:t>: 200 (OK) response (UE#2 to CAT-AS)</w:t>
      </w:r>
    </w:p>
    <w:p w14:paraId="4E34BD34"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bookmarkStart w:id="741" w:name="_MCCTEMPBM_CRPT84840317___2"/>
      <w:r w:rsidRPr="00A9353D">
        <w:t>SIP/2.0 200 OK</w:t>
      </w:r>
    </w:p>
    <w:p w14:paraId="584B4231"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14:paraId="5A372485"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Record-Route: &lt;sip:pcscf2.visited2.net:5088;lr;comp=sigcomp&gt;, &lt;sip:scscf2.home2.net;lr&gt;,</w:t>
      </w:r>
      <w:r w:rsidRPr="00A9353D">
        <w:rPr>
          <w:rFonts w:hint="eastAsia"/>
          <w:lang w:eastAsia="ja-JP"/>
        </w:rPr>
        <w:t xml:space="preserve"> </w:t>
      </w:r>
      <w:r w:rsidRPr="00A9353D">
        <w:t>&lt;sip:</w:t>
      </w:r>
      <w:r w:rsidRPr="00A9353D">
        <w:rPr>
          <w:rFonts w:hint="eastAsia"/>
          <w:lang w:eastAsia="ja-JP"/>
        </w:rPr>
        <w:t>catas</w:t>
      </w:r>
      <w:r w:rsidRPr="00A9353D">
        <w:t>.home2.net;lr&gt;, &lt;sip:scscf2.home2.net;lr&gt;,</w:t>
      </w:r>
      <w:r w:rsidRPr="00A9353D">
        <w:rPr>
          <w:rFonts w:hint="eastAsia"/>
          <w:lang w:eastAsia="ja-JP"/>
        </w:rPr>
        <w:t xml:space="preserve"> </w:t>
      </w:r>
      <w:r w:rsidRPr="00A9353D">
        <w:t>&lt;sip:scscf1.home1.net;lr&gt;, &lt;sip:pcscf1.visited1.net;lr&gt;</w:t>
      </w:r>
    </w:p>
    <w:p w14:paraId="1080F08A"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From:</w:t>
      </w:r>
    </w:p>
    <w:p w14:paraId="3D989907"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eastAsia="ja-JP"/>
        </w:rPr>
      </w:pPr>
      <w:r w:rsidRPr="00A9353D">
        <w:t>To: &lt;tel:+1-212-555-2222&gt;;tag=22</w:t>
      </w:r>
      <w:r w:rsidRPr="00A9353D">
        <w:rPr>
          <w:rFonts w:hint="eastAsia"/>
          <w:lang w:eastAsia="ja-JP"/>
        </w:rPr>
        <w:t>36</w:t>
      </w:r>
    </w:p>
    <w:p w14:paraId="2233728B"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Call-ID:</w:t>
      </w:r>
    </w:p>
    <w:p w14:paraId="2ABDFF89"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Cseq:</w:t>
      </w:r>
    </w:p>
    <w:p w14:paraId="5600F7B8"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Allow: INVITE, ACK, CANCEL, BYE, PRACK, UPDATE, REFER, MESSAGE</w:t>
      </w:r>
    </w:p>
    <w:p w14:paraId="7E2C3C96" w14:textId="77777777" w:rsidR="00DB2E59" w:rsidRPr="005D6FF6"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5D6FF6">
        <w:t>Contact: &lt;sip:</w:t>
      </w:r>
      <w:r w:rsidRPr="005D6FF6">
        <w:rPr>
          <w:rFonts w:cs="Courier New"/>
          <w:szCs w:val="16"/>
        </w:rPr>
        <w:t>user2_public1@home2.net;gr=urn:uuid:2ad8950e-48a5-4a74-8d99-ad76cc7fc74</w:t>
      </w:r>
      <w:r w:rsidRPr="005D6FF6">
        <w:t>&gt;</w:t>
      </w:r>
      <w:r w:rsidRPr="005D6FF6">
        <w:rPr>
          <w:rFonts w:eastAsia="PMingLiU" w:cs="Courier New"/>
          <w:lang w:eastAsia="zh-TW"/>
        </w:rPr>
        <w:t>;</w:t>
      </w:r>
      <w:r w:rsidRPr="005D6FF6">
        <w:t>+g.3gpp.icsi-ref="urn%3Aurn-7%3gpp-service.ims.icsi.mmtel"</w:t>
      </w:r>
    </w:p>
    <w:p w14:paraId="021D322B"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A9353D">
        <w:rPr>
          <w:snapToGrid w:val="0"/>
        </w:rPr>
        <w:t xml:space="preserve">Content-Type: application/sdp </w:t>
      </w:r>
    </w:p>
    <w:p w14:paraId="351A4FD9"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A9353D">
        <w:rPr>
          <w:snapToGrid w:val="0"/>
        </w:rPr>
        <w:t>Content-Length: (…)</w:t>
      </w:r>
    </w:p>
    <w:p w14:paraId="4D760276"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p>
    <w:p w14:paraId="4349566A"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A9353D">
        <w:rPr>
          <w:lang w:val="en-US"/>
        </w:rPr>
        <w:t>v=0</w:t>
      </w:r>
    </w:p>
    <w:p w14:paraId="6F84E969"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A9353D">
        <w:rPr>
          <w:lang w:val="en-US"/>
        </w:rPr>
        <w:t>o=- 298793361</w:t>
      </w:r>
      <w:r w:rsidRPr="00A9353D" w:rsidDel="000915DC">
        <w:rPr>
          <w:lang w:val="en-US"/>
        </w:rPr>
        <w:t>5</w:t>
      </w:r>
      <w:r w:rsidRPr="00A9353D">
        <w:rPr>
          <w:rFonts w:hint="eastAsia"/>
          <w:lang w:val="en-US" w:eastAsia="ja-JP"/>
        </w:rPr>
        <w:t>7</w:t>
      </w:r>
      <w:r w:rsidRPr="00A9353D">
        <w:rPr>
          <w:lang w:val="en-US"/>
        </w:rPr>
        <w:t xml:space="preserve"> 298793361</w:t>
      </w:r>
      <w:r w:rsidRPr="00A9353D" w:rsidDel="000915DC">
        <w:rPr>
          <w:lang w:val="en-US"/>
        </w:rPr>
        <w:t>5</w:t>
      </w:r>
      <w:r w:rsidRPr="00A9353D">
        <w:rPr>
          <w:rFonts w:hint="eastAsia"/>
          <w:lang w:val="en-US" w:eastAsia="ja-JP"/>
        </w:rPr>
        <w:t>7</w:t>
      </w:r>
      <w:r w:rsidRPr="00A9353D">
        <w:rPr>
          <w:lang w:val="en-US"/>
        </w:rPr>
        <w:t xml:space="preserve"> IN IP6 </w:t>
      </w:r>
      <w:r w:rsidRPr="00A9353D">
        <w:rPr>
          <w:rFonts w:hint="eastAsia"/>
          <w:lang w:val="en-US" w:eastAsia="ja-JP"/>
        </w:rPr>
        <w:t>6666</w:t>
      </w:r>
      <w:r w:rsidRPr="00A9353D">
        <w:rPr>
          <w:lang w:val="en-US"/>
        </w:rPr>
        <w:t>::eee:fff:aaa:bbb</w:t>
      </w:r>
    </w:p>
    <w:p w14:paraId="58FB573B"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A9353D">
        <w:rPr>
          <w:lang w:val="en-US"/>
        </w:rPr>
        <w:t>s=-</w:t>
      </w:r>
    </w:p>
    <w:p w14:paraId="3D4E5677"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en-US" w:eastAsia="ja-JP"/>
        </w:rPr>
      </w:pPr>
      <w:r w:rsidRPr="00A9353D">
        <w:rPr>
          <w:lang w:val="en-US"/>
        </w:rPr>
        <w:t>c=IN IP6 6666::eee:fff:aaa:bbb</w:t>
      </w:r>
    </w:p>
    <w:p w14:paraId="0157D984" w14:textId="77777777" w:rsidR="00DB2E59" w:rsidRPr="00732BA0"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nb-NO"/>
        </w:rPr>
      </w:pPr>
      <w:r w:rsidRPr="00732BA0">
        <w:rPr>
          <w:lang w:val="nb-NO"/>
        </w:rPr>
        <w:t>t=0 0</w:t>
      </w:r>
    </w:p>
    <w:p w14:paraId="22405EF8"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 xml:space="preserve">m=video </w:t>
      </w:r>
      <w:r w:rsidRPr="00A9353D">
        <w:rPr>
          <w:rFonts w:hint="eastAsia"/>
          <w:lang w:val="pt-BR" w:eastAsia="ja-JP"/>
        </w:rPr>
        <w:t>7398</w:t>
      </w:r>
      <w:r w:rsidRPr="00A9353D">
        <w:rPr>
          <w:lang w:val="pt-BR"/>
        </w:rPr>
        <w:t xml:space="preserve"> RTP/AVPF 98</w:t>
      </w:r>
    </w:p>
    <w:p w14:paraId="1A88048C"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b=AS:75</w:t>
      </w:r>
    </w:p>
    <w:p w14:paraId="6F233387"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a=curr:qos local sendrecv</w:t>
      </w:r>
    </w:p>
    <w:p w14:paraId="347CC13C"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a=curr:qos remote sendrecv</w:t>
      </w:r>
    </w:p>
    <w:p w14:paraId="310DEE58"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a=des:qos mandatory local sendrecv</w:t>
      </w:r>
    </w:p>
    <w:p w14:paraId="7E7D6DBF"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a=des:qos mandatory remote sendrecv</w:t>
      </w:r>
    </w:p>
    <w:p w14:paraId="2CE8390A"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a=rtpmap:98 H263</w:t>
      </w:r>
    </w:p>
    <w:p w14:paraId="63E109D3"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a=fmtp:98 profile-level-id=0</w:t>
      </w:r>
    </w:p>
    <w:p w14:paraId="4B42D1A6"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 xml:space="preserve">m=audio </w:t>
      </w:r>
      <w:r w:rsidRPr="00A9353D">
        <w:rPr>
          <w:rFonts w:hint="eastAsia"/>
          <w:lang w:val="pt-BR" w:eastAsia="ja-JP"/>
        </w:rPr>
        <w:t>8386</w:t>
      </w:r>
      <w:r w:rsidRPr="00A9353D">
        <w:rPr>
          <w:lang w:val="pt-BR"/>
        </w:rPr>
        <w:t xml:space="preserve"> RTP/AVPF 97 96</w:t>
      </w:r>
    </w:p>
    <w:p w14:paraId="5D7199A8"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b=AS:25.4</w:t>
      </w:r>
    </w:p>
    <w:p w14:paraId="6A209F64"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a=curr:qos local sendrecv</w:t>
      </w:r>
    </w:p>
    <w:p w14:paraId="008FA59C"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a=curr:qos remote sendrecv</w:t>
      </w:r>
    </w:p>
    <w:p w14:paraId="21D102D4"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a=des:qos mandatory local sendrecv</w:t>
      </w:r>
    </w:p>
    <w:p w14:paraId="6A66387C"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a=des:qos mandatory remote sendrecv</w:t>
      </w:r>
    </w:p>
    <w:p w14:paraId="6E91DE99"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 xml:space="preserve">a=rtpmap:97 AMR </w:t>
      </w:r>
    </w:p>
    <w:p w14:paraId="6D158B2A"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a=fmtp:97 mode-set=0,2,5,7; maxframes</w:t>
      </w:r>
    </w:p>
    <w:p w14:paraId="6E88C690"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a=rtpmap:96 telephone-event</w:t>
      </w:r>
    </w:p>
    <w:bookmarkEnd w:id="741"/>
    <w:p w14:paraId="10366958" w14:textId="77777777" w:rsidR="00DB2E59" w:rsidRPr="00727AB8" w:rsidRDefault="00DB2E59" w:rsidP="00DB2E59">
      <w:pPr>
        <w:rPr>
          <w:lang w:val="en-US"/>
        </w:rPr>
      </w:pPr>
    </w:p>
    <w:p w14:paraId="1273FF28" w14:textId="77777777" w:rsidR="00DB2E59" w:rsidRPr="007F21A7" w:rsidRDefault="00DB2E59" w:rsidP="00DB2E59">
      <w:pPr>
        <w:pStyle w:val="EX"/>
        <w:keepLines w:val="0"/>
      </w:pPr>
      <w:r w:rsidRPr="007F21A7">
        <w:rPr>
          <w:b/>
        </w:rPr>
        <w:t>SDP</w:t>
      </w:r>
      <w:r w:rsidRPr="007F21A7">
        <w:tab/>
        <w:t>The SDP answer (SDP_A</w:t>
      </w:r>
      <w:r w:rsidRPr="007F21A7">
        <w:rPr>
          <w:rFonts w:hint="eastAsia"/>
          <w:lang w:eastAsia="ja-JP"/>
        </w:rPr>
        <w:t>_regular</w:t>
      </w:r>
      <w:r w:rsidRPr="007F21A7">
        <w:t>) contains a set of codecs to be used for the session. The local preconditions are indicated as fulfilled.</w:t>
      </w:r>
    </w:p>
    <w:p w14:paraId="07105F20" w14:textId="77777777" w:rsidR="00DB2E59" w:rsidRPr="007F21A7" w:rsidRDefault="00DB2E59" w:rsidP="00DB2E59">
      <w:pPr>
        <w:pStyle w:val="B1"/>
        <w:rPr>
          <w:b/>
          <w:bCs/>
        </w:rPr>
      </w:pPr>
      <w:r>
        <w:rPr>
          <w:rFonts w:hint="eastAsia"/>
          <w:b/>
          <w:bCs/>
          <w:lang w:eastAsia="ja-JP"/>
        </w:rPr>
        <w:t>23</w:t>
      </w:r>
      <w:r w:rsidRPr="007F21A7">
        <w:rPr>
          <w:b/>
          <w:bCs/>
        </w:rPr>
        <w:t>-</w:t>
      </w:r>
      <w:r>
        <w:rPr>
          <w:rFonts w:hint="eastAsia"/>
          <w:b/>
          <w:bCs/>
          <w:lang w:eastAsia="ja-JP"/>
        </w:rPr>
        <w:t>24</w:t>
      </w:r>
      <w:r w:rsidRPr="007F21A7">
        <w:rPr>
          <w:b/>
          <w:bCs/>
        </w:rPr>
        <w:tab/>
      </w:r>
      <w:r w:rsidRPr="007F21A7">
        <w:rPr>
          <w:rFonts w:hint="eastAsia"/>
          <w:b/>
          <w:bCs/>
          <w:lang w:eastAsia="ja-JP"/>
        </w:rPr>
        <w:t>200 (OK) response</w:t>
      </w:r>
      <w:r w:rsidRPr="007F21A7">
        <w:rPr>
          <w:b/>
          <w:bCs/>
        </w:rPr>
        <w:t xml:space="preserve"> (</w:t>
      </w:r>
      <w:r w:rsidRPr="007F21A7">
        <w:rPr>
          <w:rFonts w:hint="eastAsia"/>
          <w:b/>
          <w:bCs/>
          <w:lang w:eastAsia="ja-JP"/>
        </w:rPr>
        <w:t>CAT-AS</w:t>
      </w:r>
      <w:r>
        <w:rPr>
          <w:rFonts w:hint="eastAsia"/>
          <w:b/>
          <w:bCs/>
          <w:lang w:eastAsia="ja-JP"/>
        </w:rPr>
        <w:t xml:space="preserve"> to UE#1</w:t>
      </w:r>
      <w:r w:rsidRPr="007F21A7">
        <w:rPr>
          <w:b/>
          <w:bCs/>
        </w:rPr>
        <w:t>)</w:t>
      </w:r>
      <w:r w:rsidRPr="00555C93">
        <w:rPr>
          <w:b/>
        </w:rPr>
        <w:t xml:space="preserve"> </w:t>
      </w:r>
      <w:r w:rsidRPr="00555C93">
        <w:rPr>
          <w:b/>
          <w:bCs/>
        </w:rPr>
        <w:t xml:space="preserve">- see example in </w:t>
      </w:r>
      <w:r>
        <w:rPr>
          <w:b/>
          <w:bCs/>
        </w:rPr>
        <w:t>table A.5.3</w:t>
      </w:r>
      <w:r w:rsidR="00A9353D">
        <w:rPr>
          <w:b/>
          <w:bCs/>
        </w:rPr>
        <w:t>A</w:t>
      </w:r>
      <w:r>
        <w:rPr>
          <w:rFonts w:hint="eastAsia"/>
          <w:b/>
          <w:bCs/>
          <w:lang w:eastAsia="ja-JP"/>
        </w:rPr>
        <w:t>-7</w:t>
      </w:r>
    </w:p>
    <w:p w14:paraId="1A1E0DF1" w14:textId="77777777" w:rsidR="00DB2E59" w:rsidRDefault="00DB2E59" w:rsidP="00DB2E59">
      <w:pPr>
        <w:pStyle w:val="B1"/>
        <w:rPr>
          <w:b/>
          <w:bCs/>
          <w:lang w:eastAsia="ja-JP"/>
        </w:rPr>
      </w:pPr>
      <w:r>
        <w:rPr>
          <w:lang w:eastAsia="ja-JP"/>
        </w:rPr>
        <w:tab/>
      </w:r>
      <w:r>
        <w:rPr>
          <w:rFonts w:hint="eastAsia"/>
          <w:lang w:eastAsia="ja-JP"/>
        </w:rPr>
        <w:t xml:space="preserve">CAT-AS </w:t>
      </w:r>
      <w:r w:rsidRPr="007F21A7">
        <w:t xml:space="preserve">sends a SIP 200 (OK) response for the SIP </w:t>
      </w:r>
      <w:r w:rsidRPr="007F21A7">
        <w:rPr>
          <w:rFonts w:hint="eastAsia"/>
          <w:lang w:eastAsia="ja-JP"/>
        </w:rPr>
        <w:t xml:space="preserve">UPDATE </w:t>
      </w:r>
      <w:r w:rsidRPr="007F21A7">
        <w:t xml:space="preserve">request to </w:t>
      </w:r>
      <w:r>
        <w:rPr>
          <w:rFonts w:hint="eastAsia"/>
          <w:lang w:eastAsia="ja-JP"/>
        </w:rPr>
        <w:t>UE#1</w:t>
      </w:r>
      <w:r w:rsidRPr="007F21A7">
        <w:t>.</w:t>
      </w:r>
      <w:r>
        <w:rPr>
          <w:rFonts w:hint="eastAsia"/>
          <w:lang w:eastAsia="ja-JP"/>
        </w:rPr>
        <w:t xml:space="preserve"> The SDP shall contain information relevant to the media for CAT used by the MRF.</w:t>
      </w:r>
    </w:p>
    <w:p w14:paraId="0E099CB0" w14:textId="77777777" w:rsidR="00DB2E59" w:rsidRPr="007F21A7" w:rsidRDefault="00DB2E59" w:rsidP="00DB2E59">
      <w:pPr>
        <w:pStyle w:val="TH"/>
      </w:pPr>
      <w:r>
        <w:lastRenderedPageBreak/>
        <w:t>Table A.5.3</w:t>
      </w:r>
      <w:r w:rsidR="00A9353D">
        <w:t>A</w:t>
      </w:r>
      <w:r w:rsidRPr="007F21A7">
        <w:t>-</w:t>
      </w:r>
      <w:r>
        <w:rPr>
          <w:rFonts w:hint="eastAsia"/>
          <w:lang w:eastAsia="ja-JP"/>
        </w:rPr>
        <w:t>7</w:t>
      </w:r>
      <w:r w:rsidRPr="007F21A7">
        <w:t>: 200 (OK) response (CAT-AS to</w:t>
      </w:r>
      <w:r w:rsidRPr="007305E3">
        <w:t xml:space="preserve"> </w:t>
      </w:r>
      <w:r w:rsidRPr="007F21A7">
        <w:t>UE#</w:t>
      </w:r>
      <w:r>
        <w:rPr>
          <w:rFonts w:hint="eastAsia"/>
          <w:lang w:eastAsia="ja-JP"/>
        </w:rPr>
        <w:t>1</w:t>
      </w:r>
      <w:r w:rsidRPr="007F21A7">
        <w:t>)</w:t>
      </w:r>
    </w:p>
    <w:p w14:paraId="21CCC004"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bookmarkStart w:id="742" w:name="_MCCTEMPBM_CRPT84840318___2"/>
      <w:r w:rsidRPr="00A9353D">
        <w:t>SIP/2.0 200 OK</w:t>
      </w:r>
    </w:p>
    <w:p w14:paraId="46EF1625"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Via: SIP/2.0/UDP scscf2.home2.net;branch=z9hG4bK764z87.1, SIP/2.0/UDP icscf2_s.home2.net;branch=z9hG4bK871y12.1, SIP/2.0/UDP scscf1.home1.net;branch=z9hG4bK332b23.1, SIP/2.0/UDP pcscf1.visited1.net;branch=z9hG4bK240f34.1, SIP/2.0/UDP [5555::aaa:bbb:ccc:ddd]:1357;comp=sigcomp;branch=z9hG4bKnashds7</w:t>
      </w:r>
    </w:p>
    <w:p w14:paraId="5D316839"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Record-Route: &lt;sip:scscf2.home2.net;lr&gt;,</w:t>
      </w:r>
      <w:r w:rsidRPr="00A9353D">
        <w:rPr>
          <w:rFonts w:hint="eastAsia"/>
          <w:lang w:eastAsia="ja-JP"/>
        </w:rPr>
        <w:t xml:space="preserve"> </w:t>
      </w:r>
      <w:r w:rsidRPr="00A9353D">
        <w:t>&lt;sip:scscf1.home1.net;lr&gt;, &lt;sip:pcscf1.visited1.net;lr&gt;</w:t>
      </w:r>
    </w:p>
    <w:p w14:paraId="4B784A4B"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From:</w:t>
      </w:r>
    </w:p>
    <w:p w14:paraId="60C6F530"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eastAsia="ja-JP"/>
        </w:rPr>
      </w:pPr>
      <w:r w:rsidRPr="00A9353D">
        <w:t>To: &lt;tel:+1-212-555-2222&gt;;tag=22</w:t>
      </w:r>
      <w:r w:rsidRPr="00A9353D">
        <w:rPr>
          <w:rFonts w:hint="eastAsia"/>
          <w:lang w:eastAsia="ja-JP"/>
        </w:rPr>
        <w:t>36</w:t>
      </w:r>
    </w:p>
    <w:p w14:paraId="4BB91963"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Call-ID:</w:t>
      </w:r>
    </w:p>
    <w:p w14:paraId="170FDAD6"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Cseq:</w:t>
      </w:r>
    </w:p>
    <w:p w14:paraId="564AFE7C"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Allow: INVITE, ACK, CANCEL, BYE, PRACK, UPDATE, REFER, MESSAGE</w:t>
      </w:r>
    </w:p>
    <w:p w14:paraId="1611C479" w14:textId="77777777" w:rsidR="00DB2E59" w:rsidRPr="005D6FF6"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5D6FF6">
        <w:t>Contact: &lt;sip:</w:t>
      </w:r>
      <w:r w:rsidRPr="005D6FF6">
        <w:rPr>
          <w:rFonts w:cs="Courier New"/>
          <w:szCs w:val="16"/>
        </w:rPr>
        <w:t>user2_public1@home2.net;gr=urn:uuid:2ad8950e-48a5-4a74-8d99-ad76cc7fc74</w:t>
      </w:r>
      <w:r w:rsidRPr="005D6FF6">
        <w:t>&gt;</w:t>
      </w:r>
      <w:r w:rsidRPr="005D6FF6">
        <w:rPr>
          <w:rFonts w:eastAsia="PMingLiU" w:cs="Courier New"/>
          <w:lang w:eastAsia="zh-TW"/>
        </w:rPr>
        <w:t>;</w:t>
      </w:r>
      <w:r w:rsidRPr="005D6FF6">
        <w:t>+g.3gpp.icsi-ref="urn%3Aurn-7%3gpp-service.ims.icsi.mmtel"</w:t>
      </w:r>
    </w:p>
    <w:p w14:paraId="42AB1F3D"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A9353D">
        <w:rPr>
          <w:snapToGrid w:val="0"/>
        </w:rPr>
        <w:t xml:space="preserve">Content-Type: application/sdp </w:t>
      </w:r>
    </w:p>
    <w:p w14:paraId="39DA335D"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A9353D">
        <w:rPr>
          <w:snapToGrid w:val="0"/>
        </w:rPr>
        <w:t>Content-Length: (…)</w:t>
      </w:r>
    </w:p>
    <w:p w14:paraId="02F14637"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p>
    <w:p w14:paraId="7D1F4DC5"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A9353D">
        <w:rPr>
          <w:lang w:val="en-US"/>
        </w:rPr>
        <w:t>v=0</w:t>
      </w:r>
    </w:p>
    <w:p w14:paraId="34F77BB3"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A9353D">
        <w:rPr>
          <w:lang w:val="en-US"/>
        </w:rPr>
        <w:t>o=- 298793361</w:t>
      </w:r>
      <w:r w:rsidRPr="00A9353D" w:rsidDel="000915DC">
        <w:rPr>
          <w:lang w:val="en-US"/>
        </w:rPr>
        <w:t>5</w:t>
      </w:r>
      <w:r w:rsidRPr="00A9353D">
        <w:rPr>
          <w:rFonts w:hint="eastAsia"/>
          <w:lang w:val="en-US" w:eastAsia="ja-JP"/>
        </w:rPr>
        <w:t>6</w:t>
      </w:r>
      <w:r w:rsidRPr="00A9353D">
        <w:rPr>
          <w:lang w:val="en-US"/>
        </w:rPr>
        <w:t xml:space="preserve"> 298793361</w:t>
      </w:r>
      <w:r w:rsidRPr="00A9353D" w:rsidDel="000915DC">
        <w:rPr>
          <w:lang w:val="en-US"/>
        </w:rPr>
        <w:t>5</w:t>
      </w:r>
      <w:r w:rsidRPr="00A9353D">
        <w:rPr>
          <w:rFonts w:hint="eastAsia"/>
          <w:lang w:val="en-US" w:eastAsia="ja-JP"/>
        </w:rPr>
        <w:t>7</w:t>
      </w:r>
      <w:r w:rsidRPr="00A9353D">
        <w:rPr>
          <w:lang w:val="en-US"/>
        </w:rPr>
        <w:t xml:space="preserve"> IN IP6 5555::</w:t>
      </w:r>
      <w:r w:rsidRPr="00A9353D">
        <w:rPr>
          <w:rFonts w:hint="eastAsia"/>
          <w:lang w:val="en-US" w:eastAsia="ja-JP"/>
        </w:rPr>
        <w:t>ccc</w:t>
      </w:r>
      <w:r w:rsidRPr="00A9353D">
        <w:rPr>
          <w:lang w:val="en-US"/>
        </w:rPr>
        <w:t>:</w:t>
      </w:r>
      <w:r w:rsidRPr="00A9353D">
        <w:rPr>
          <w:rFonts w:hint="eastAsia"/>
          <w:lang w:val="en-US" w:eastAsia="ja-JP"/>
        </w:rPr>
        <w:t>aaa</w:t>
      </w:r>
      <w:r w:rsidRPr="00A9353D">
        <w:rPr>
          <w:lang w:val="en-US"/>
        </w:rPr>
        <w:t>:</w:t>
      </w:r>
      <w:r w:rsidRPr="00A9353D">
        <w:rPr>
          <w:rFonts w:hint="eastAsia"/>
          <w:lang w:val="en-US" w:eastAsia="ja-JP"/>
        </w:rPr>
        <w:t>abc</w:t>
      </w:r>
      <w:r w:rsidRPr="00A9353D">
        <w:rPr>
          <w:lang w:val="en-US"/>
        </w:rPr>
        <w:t>:</w:t>
      </w:r>
      <w:r w:rsidRPr="00A9353D">
        <w:rPr>
          <w:rFonts w:hint="eastAsia"/>
          <w:lang w:val="en-US" w:eastAsia="ja-JP"/>
        </w:rPr>
        <w:t>abc</w:t>
      </w:r>
    </w:p>
    <w:p w14:paraId="1551599F"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A9353D">
        <w:rPr>
          <w:lang w:val="en-US"/>
        </w:rPr>
        <w:t>s=-</w:t>
      </w:r>
    </w:p>
    <w:p w14:paraId="6CE7E933"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de-DE" w:eastAsia="ja-JP"/>
        </w:rPr>
      </w:pPr>
      <w:r w:rsidRPr="00A9353D">
        <w:rPr>
          <w:lang w:val="de-DE"/>
        </w:rPr>
        <w:t>c=IN IP6 6666::eee:fff:aaa:bbb</w:t>
      </w:r>
    </w:p>
    <w:p w14:paraId="17EA2B76"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de-DE"/>
        </w:rPr>
      </w:pPr>
      <w:r w:rsidRPr="00A9353D">
        <w:rPr>
          <w:lang w:val="de-DE"/>
        </w:rPr>
        <w:t>t=0 0</w:t>
      </w:r>
    </w:p>
    <w:p w14:paraId="0D9210EE"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 xml:space="preserve">m=video </w:t>
      </w:r>
      <w:r w:rsidRPr="00A9353D">
        <w:rPr>
          <w:rFonts w:hint="eastAsia"/>
          <w:lang w:val="pt-BR" w:eastAsia="ja-JP"/>
        </w:rPr>
        <w:t>7398</w:t>
      </w:r>
      <w:r w:rsidRPr="00A9353D">
        <w:rPr>
          <w:lang w:val="pt-BR"/>
        </w:rPr>
        <w:t xml:space="preserve"> RTP/AVPF 98</w:t>
      </w:r>
    </w:p>
    <w:p w14:paraId="37A043BE"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b=AS:75</w:t>
      </w:r>
    </w:p>
    <w:p w14:paraId="1A539C3A"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a=curr:qos local sendrecv</w:t>
      </w:r>
    </w:p>
    <w:p w14:paraId="149D2C7F"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a=curr:qos remote sendrecv</w:t>
      </w:r>
    </w:p>
    <w:p w14:paraId="6CC0CC4A"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a=des:qos mandatory local sendrecv</w:t>
      </w:r>
    </w:p>
    <w:p w14:paraId="3B6A3004"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a=des:qos mandatory remote sendrecv</w:t>
      </w:r>
    </w:p>
    <w:p w14:paraId="73C0CA1D"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a=rtpmap:98 H263</w:t>
      </w:r>
    </w:p>
    <w:p w14:paraId="4616B15F"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a=fmtp:98 profile-level-id=0</w:t>
      </w:r>
    </w:p>
    <w:p w14:paraId="6F9F66A5"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 xml:space="preserve">m=audio </w:t>
      </w:r>
      <w:r w:rsidRPr="00A9353D">
        <w:rPr>
          <w:rFonts w:hint="eastAsia"/>
          <w:lang w:val="pt-BR" w:eastAsia="ja-JP"/>
        </w:rPr>
        <w:t>8386</w:t>
      </w:r>
      <w:r w:rsidRPr="00A9353D">
        <w:rPr>
          <w:lang w:val="pt-BR"/>
        </w:rPr>
        <w:t xml:space="preserve"> RTP/AVPF 97 96</w:t>
      </w:r>
    </w:p>
    <w:p w14:paraId="5131BFAD"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b=AS:25.4</w:t>
      </w:r>
    </w:p>
    <w:p w14:paraId="7C9333E0"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a=curr:qos local sendrecv</w:t>
      </w:r>
    </w:p>
    <w:p w14:paraId="363A0506"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a=curr:qos remote sendrecv</w:t>
      </w:r>
    </w:p>
    <w:p w14:paraId="6ADF7957"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a=des:qos mandatory local sendrecv</w:t>
      </w:r>
    </w:p>
    <w:p w14:paraId="1A3EE75C"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a=des:qos mandatory remote sendrecv</w:t>
      </w:r>
    </w:p>
    <w:p w14:paraId="7A3E657F"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 xml:space="preserve">a=rtpmap:97 AMR </w:t>
      </w:r>
    </w:p>
    <w:p w14:paraId="46C8B85D"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A9353D">
        <w:rPr>
          <w:lang w:val="pt-BR"/>
        </w:rPr>
        <w:t>a=fmtp:97 mode-set=0,2,5,7; maxframes</w:t>
      </w:r>
    </w:p>
    <w:p w14:paraId="1D55B21C" w14:textId="77777777" w:rsidR="00DB2E59" w:rsidRPr="00A9353D"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A9353D">
        <w:t>a=rtpmap:96 telephone-event</w:t>
      </w:r>
    </w:p>
    <w:bookmarkEnd w:id="742"/>
    <w:p w14:paraId="7B9EAC58" w14:textId="77777777" w:rsidR="00DB2E59" w:rsidRPr="00727AB8" w:rsidRDefault="00DB2E59" w:rsidP="00DB2E59">
      <w:pPr>
        <w:rPr>
          <w:lang w:val="en-US"/>
        </w:rPr>
      </w:pPr>
    </w:p>
    <w:p w14:paraId="11469373" w14:textId="77777777" w:rsidR="00DB2E59" w:rsidRPr="007F21A7" w:rsidRDefault="00DB2E59" w:rsidP="00DB2E59">
      <w:pPr>
        <w:pStyle w:val="EX"/>
        <w:keepLines w:val="0"/>
        <w:rPr>
          <w:lang w:eastAsia="ja-JP"/>
        </w:rPr>
      </w:pPr>
      <w:r w:rsidRPr="007F21A7">
        <w:rPr>
          <w:b/>
        </w:rPr>
        <w:t>SDP</w:t>
      </w:r>
      <w:r w:rsidRPr="007F21A7">
        <w:tab/>
        <w:t>The SDP answer (SDP_A</w:t>
      </w:r>
      <w:r w:rsidRPr="007F21A7">
        <w:rPr>
          <w:rFonts w:hint="eastAsia"/>
          <w:lang w:eastAsia="ja-JP"/>
        </w:rPr>
        <w:t>_</w:t>
      </w:r>
      <w:r>
        <w:rPr>
          <w:rFonts w:hint="eastAsia"/>
          <w:lang w:eastAsia="ja-JP"/>
        </w:rPr>
        <w:t>cat</w:t>
      </w:r>
      <w:r w:rsidRPr="007F21A7">
        <w:t xml:space="preserve">) contains a set of codecs to be used for </w:t>
      </w:r>
      <w:r w:rsidR="00C762B6">
        <w:rPr>
          <w:rFonts w:hint="eastAsia"/>
          <w:lang w:eastAsia="ja-JP"/>
        </w:rPr>
        <w:t>CAT</w:t>
      </w:r>
      <w:r w:rsidRPr="007F21A7">
        <w:t>. The local preconditions are indicated as fulfilled.</w:t>
      </w:r>
    </w:p>
    <w:p w14:paraId="5B935068" w14:textId="77777777" w:rsidR="00DB2E59" w:rsidRPr="007F21A7" w:rsidRDefault="00DB2E59" w:rsidP="00DB2E59">
      <w:pPr>
        <w:pStyle w:val="B1"/>
        <w:ind w:left="284" w:firstLine="0"/>
        <w:rPr>
          <w:b/>
          <w:bCs/>
        </w:rPr>
      </w:pPr>
      <w:bookmarkStart w:id="743" w:name="_MCCTEMPBM_CRPT84840319___2"/>
      <w:r>
        <w:rPr>
          <w:rFonts w:hint="eastAsia"/>
          <w:b/>
          <w:bCs/>
          <w:lang w:eastAsia="ja-JP"/>
        </w:rPr>
        <w:t>25</w:t>
      </w:r>
      <w:r w:rsidRPr="007F21A7">
        <w:rPr>
          <w:b/>
          <w:bCs/>
        </w:rPr>
        <w:t>-</w:t>
      </w:r>
      <w:r>
        <w:rPr>
          <w:rFonts w:hint="eastAsia"/>
          <w:b/>
          <w:bCs/>
          <w:lang w:eastAsia="ja-JP"/>
        </w:rPr>
        <w:t>26</w:t>
      </w:r>
      <w:r w:rsidRPr="007F21A7">
        <w:rPr>
          <w:b/>
          <w:bCs/>
        </w:rPr>
        <w:tab/>
        <w:t>18</w:t>
      </w:r>
      <w:r>
        <w:rPr>
          <w:rFonts w:hint="eastAsia"/>
          <w:b/>
          <w:bCs/>
          <w:lang w:eastAsia="ja-JP"/>
        </w:rPr>
        <w:t>0</w:t>
      </w:r>
      <w:r w:rsidRPr="007F21A7">
        <w:rPr>
          <w:b/>
          <w:bCs/>
        </w:rPr>
        <w:t xml:space="preserve"> (</w:t>
      </w:r>
      <w:r>
        <w:rPr>
          <w:rFonts w:hint="eastAsia"/>
          <w:b/>
          <w:bCs/>
          <w:lang w:eastAsia="ja-JP"/>
        </w:rPr>
        <w:t>Ringing</w:t>
      </w:r>
      <w:r w:rsidRPr="007F21A7">
        <w:rPr>
          <w:b/>
          <w:bCs/>
        </w:rPr>
        <w:t>) provisional response (UE#2 to CAT-AS)</w:t>
      </w:r>
    </w:p>
    <w:bookmarkEnd w:id="743"/>
    <w:p w14:paraId="3D80975F" w14:textId="77777777" w:rsidR="00DB2E59" w:rsidRDefault="00DB2E59" w:rsidP="00DB2E59">
      <w:pPr>
        <w:pStyle w:val="B1"/>
        <w:rPr>
          <w:lang w:eastAsia="ja-JP"/>
        </w:rPr>
      </w:pPr>
      <w:r>
        <w:tab/>
      </w:r>
      <w:r w:rsidRPr="007F21A7">
        <w:t>UE#2 sends a SIP 18</w:t>
      </w:r>
      <w:r>
        <w:rPr>
          <w:rFonts w:hint="eastAsia"/>
          <w:lang w:eastAsia="ja-JP"/>
        </w:rPr>
        <w:t>0</w:t>
      </w:r>
      <w:r w:rsidRPr="007F21A7">
        <w:t xml:space="preserve"> (</w:t>
      </w:r>
      <w:r>
        <w:rPr>
          <w:rFonts w:hint="eastAsia"/>
          <w:lang w:eastAsia="ja-JP"/>
        </w:rPr>
        <w:t>Ringing</w:t>
      </w:r>
      <w:r w:rsidRPr="007F21A7">
        <w:t>) provisional response for the INVITE request to the CAT-AS</w:t>
      </w:r>
      <w:r>
        <w:t>.</w:t>
      </w:r>
    </w:p>
    <w:p w14:paraId="093BFF71" w14:textId="77777777" w:rsidR="00DB2E59" w:rsidRDefault="00DB2E59" w:rsidP="00DB2E59">
      <w:pPr>
        <w:pStyle w:val="B1"/>
        <w:rPr>
          <w:lang w:eastAsia="ja-JP"/>
        </w:rPr>
      </w:pPr>
      <w:r>
        <w:rPr>
          <w:rFonts w:hint="eastAsia"/>
          <w:lang w:eastAsia="ja-JP"/>
        </w:rPr>
        <w:tab/>
        <w:t>The CAT-AS instructs the MRF to play CAT media upon receipt of 180</w:t>
      </w:r>
      <w:r w:rsidR="00B068FE">
        <w:rPr>
          <w:lang w:eastAsia="ja-JP"/>
        </w:rPr>
        <w:t xml:space="preserve"> (Ringing) response</w:t>
      </w:r>
      <w:r>
        <w:rPr>
          <w:rFonts w:hint="eastAsia"/>
          <w:lang w:eastAsia="ja-JP"/>
        </w:rPr>
        <w:t>.</w:t>
      </w:r>
    </w:p>
    <w:p w14:paraId="5DC3430D" w14:textId="77777777" w:rsidR="00DB2E59" w:rsidRPr="007F21A7" w:rsidRDefault="00DB2E59" w:rsidP="00DB2E59">
      <w:pPr>
        <w:pStyle w:val="B1"/>
        <w:ind w:left="284" w:firstLine="0"/>
        <w:rPr>
          <w:b/>
          <w:bCs/>
        </w:rPr>
      </w:pPr>
      <w:bookmarkStart w:id="744" w:name="_MCCTEMPBM_CRPT84840320___2"/>
      <w:r>
        <w:rPr>
          <w:rFonts w:hint="eastAsia"/>
          <w:b/>
          <w:bCs/>
          <w:lang w:eastAsia="ja-JP"/>
        </w:rPr>
        <w:t>27</w:t>
      </w:r>
      <w:r w:rsidRPr="007F21A7">
        <w:rPr>
          <w:b/>
          <w:bCs/>
        </w:rPr>
        <w:t>-</w:t>
      </w:r>
      <w:r>
        <w:rPr>
          <w:rFonts w:hint="eastAsia"/>
          <w:b/>
          <w:bCs/>
          <w:lang w:eastAsia="ja-JP"/>
        </w:rPr>
        <w:t>28</w:t>
      </w:r>
      <w:r w:rsidRPr="007F21A7">
        <w:rPr>
          <w:b/>
          <w:bCs/>
        </w:rPr>
        <w:tab/>
        <w:t>18</w:t>
      </w:r>
      <w:r>
        <w:rPr>
          <w:rFonts w:hint="eastAsia"/>
          <w:b/>
          <w:bCs/>
          <w:lang w:eastAsia="ja-JP"/>
        </w:rPr>
        <w:t>0</w:t>
      </w:r>
      <w:r w:rsidRPr="007F21A7">
        <w:rPr>
          <w:b/>
          <w:bCs/>
        </w:rPr>
        <w:t xml:space="preserve"> (</w:t>
      </w:r>
      <w:r>
        <w:rPr>
          <w:rFonts w:hint="eastAsia"/>
          <w:b/>
          <w:bCs/>
          <w:lang w:eastAsia="ja-JP"/>
        </w:rPr>
        <w:t>Ringing</w:t>
      </w:r>
      <w:r w:rsidRPr="007F21A7">
        <w:rPr>
          <w:b/>
          <w:bCs/>
        </w:rPr>
        <w:t>) provisional response (CAT-AS</w:t>
      </w:r>
      <w:r>
        <w:rPr>
          <w:rFonts w:hint="eastAsia"/>
          <w:b/>
          <w:bCs/>
          <w:lang w:eastAsia="ja-JP"/>
        </w:rPr>
        <w:t xml:space="preserve"> to UE#1</w:t>
      </w:r>
      <w:r w:rsidRPr="007F21A7">
        <w:rPr>
          <w:b/>
          <w:bCs/>
        </w:rPr>
        <w:t>)</w:t>
      </w:r>
    </w:p>
    <w:bookmarkEnd w:id="744"/>
    <w:p w14:paraId="26F041FC" w14:textId="77777777" w:rsidR="00DB2E59" w:rsidRDefault="00DB2E59" w:rsidP="00DB2E59">
      <w:pPr>
        <w:pStyle w:val="B1"/>
        <w:rPr>
          <w:lang w:eastAsia="ja-JP"/>
        </w:rPr>
      </w:pPr>
      <w:r>
        <w:tab/>
      </w:r>
      <w:r w:rsidRPr="001A330A">
        <w:t xml:space="preserve">CAT-AS </w:t>
      </w:r>
      <w:r w:rsidRPr="007F21A7">
        <w:t>sends a SIP 18</w:t>
      </w:r>
      <w:r>
        <w:rPr>
          <w:rFonts w:hint="eastAsia"/>
          <w:lang w:eastAsia="ja-JP"/>
        </w:rPr>
        <w:t>0</w:t>
      </w:r>
      <w:r w:rsidRPr="007F21A7">
        <w:t xml:space="preserve"> (</w:t>
      </w:r>
      <w:r>
        <w:rPr>
          <w:rFonts w:hint="eastAsia"/>
          <w:lang w:eastAsia="ja-JP"/>
        </w:rPr>
        <w:t>Ringing</w:t>
      </w:r>
      <w:r w:rsidRPr="007F21A7">
        <w:t xml:space="preserve">) provisional response for the INVITE request to the </w:t>
      </w:r>
      <w:r>
        <w:t>UE#</w:t>
      </w:r>
      <w:r>
        <w:rPr>
          <w:rFonts w:hint="eastAsia"/>
          <w:lang w:eastAsia="ja-JP"/>
        </w:rPr>
        <w:t>1</w:t>
      </w:r>
      <w:r>
        <w:t>.</w:t>
      </w:r>
    </w:p>
    <w:p w14:paraId="6A20287A" w14:textId="77777777" w:rsidR="00DB2E59" w:rsidRPr="007F21A7" w:rsidRDefault="00DB2E59" w:rsidP="00DB2E59">
      <w:pPr>
        <w:pStyle w:val="B1"/>
        <w:ind w:left="284" w:firstLine="0"/>
        <w:rPr>
          <w:b/>
          <w:bCs/>
          <w:lang w:eastAsia="ja-JP"/>
        </w:rPr>
      </w:pPr>
      <w:bookmarkStart w:id="745" w:name="_MCCTEMPBM_CRPT84840321___2"/>
      <w:r>
        <w:rPr>
          <w:rFonts w:hint="eastAsia"/>
          <w:b/>
          <w:bCs/>
          <w:lang w:eastAsia="ja-JP"/>
        </w:rPr>
        <w:t>29</w:t>
      </w:r>
      <w:r w:rsidRPr="007F21A7">
        <w:rPr>
          <w:b/>
          <w:bCs/>
        </w:rPr>
        <w:t>-</w:t>
      </w:r>
      <w:r>
        <w:rPr>
          <w:rFonts w:hint="eastAsia"/>
          <w:b/>
          <w:bCs/>
          <w:lang w:eastAsia="ja-JP"/>
        </w:rPr>
        <w:t>30</w:t>
      </w:r>
      <w:r w:rsidRPr="007F21A7">
        <w:rPr>
          <w:b/>
          <w:bCs/>
        </w:rPr>
        <w:tab/>
        <w:t xml:space="preserve">200 (OK) response to INVITE </w:t>
      </w:r>
      <w:r w:rsidR="00B068FE">
        <w:rPr>
          <w:b/>
          <w:bCs/>
        </w:rPr>
        <w:t xml:space="preserve">request </w:t>
      </w:r>
      <w:r w:rsidRPr="007F21A7">
        <w:rPr>
          <w:b/>
          <w:bCs/>
        </w:rPr>
        <w:t xml:space="preserve">(UE#2 to CAT-AS) </w:t>
      </w:r>
    </w:p>
    <w:bookmarkEnd w:id="745"/>
    <w:p w14:paraId="6EBDB88B" w14:textId="77777777" w:rsidR="00DB2E59" w:rsidRPr="007F21A7" w:rsidRDefault="00DB2E59" w:rsidP="00DB2E59">
      <w:pPr>
        <w:pStyle w:val="B1"/>
      </w:pPr>
      <w:r>
        <w:tab/>
      </w:r>
      <w:r w:rsidRPr="007F21A7">
        <w:t>The called party answers the call. UE#2 sends a SIP 200 (OK) final response for the SIP INVITE request to the CAT-AS.</w:t>
      </w:r>
    </w:p>
    <w:p w14:paraId="7F5D9FBB" w14:textId="77777777" w:rsidR="00DB2E59" w:rsidRDefault="00DB2E59" w:rsidP="00DB2E59">
      <w:pPr>
        <w:pStyle w:val="B1"/>
        <w:rPr>
          <w:lang w:eastAsia="zh-CN"/>
        </w:rPr>
      </w:pPr>
      <w:r>
        <w:tab/>
      </w:r>
      <w:r w:rsidRPr="007F21A7">
        <w:t>The CAT-AS instructs the MRF to stop CAT media.</w:t>
      </w:r>
    </w:p>
    <w:p w14:paraId="45C5D739" w14:textId="77777777" w:rsidR="00DB2E59" w:rsidRPr="00A9353D" w:rsidRDefault="00A9353D" w:rsidP="00A9353D">
      <w:pPr>
        <w:pStyle w:val="B1"/>
        <w:rPr>
          <w:b/>
          <w:lang w:val="en-US" w:eastAsia="zh-CN"/>
        </w:rPr>
      </w:pPr>
      <w:r>
        <w:rPr>
          <w:b/>
          <w:lang w:val="en-US" w:eastAsia="zh-CN"/>
        </w:rPr>
        <w:t>31-32</w:t>
      </w:r>
      <w:r>
        <w:rPr>
          <w:b/>
          <w:lang w:val="en-US" w:eastAsia="zh-CN"/>
        </w:rPr>
        <w:tab/>
      </w:r>
      <w:r w:rsidR="00DB2E59" w:rsidRPr="00A9353D">
        <w:rPr>
          <w:b/>
        </w:rPr>
        <w:t>ACK request (</w:t>
      </w:r>
      <w:r w:rsidR="00DB2E59" w:rsidRPr="00A9353D">
        <w:rPr>
          <w:rFonts w:hint="eastAsia"/>
          <w:b/>
          <w:lang w:eastAsia="ja-JP"/>
        </w:rPr>
        <w:t>CAT-AS to UE#2</w:t>
      </w:r>
      <w:r w:rsidR="00DB2E59" w:rsidRPr="00A9353D">
        <w:rPr>
          <w:b/>
        </w:rPr>
        <w:t>)</w:t>
      </w:r>
    </w:p>
    <w:p w14:paraId="51DE7D26" w14:textId="77777777" w:rsidR="00DB2E59" w:rsidRPr="003A6384" w:rsidRDefault="00A9353D" w:rsidP="00DB2E59">
      <w:pPr>
        <w:pStyle w:val="B1"/>
        <w:rPr>
          <w:lang w:eastAsia="ja-JP"/>
        </w:rPr>
      </w:pPr>
      <w:r>
        <w:rPr>
          <w:lang w:eastAsia="ja-JP"/>
        </w:rPr>
        <w:tab/>
      </w:r>
      <w:r w:rsidR="00DB2E59" w:rsidRPr="007F21A7">
        <w:rPr>
          <w:rFonts w:hint="eastAsia"/>
          <w:lang w:eastAsia="ja-JP"/>
        </w:rPr>
        <w:t>CAT-AS</w:t>
      </w:r>
      <w:r w:rsidR="00DB2E59" w:rsidRPr="007F21A7">
        <w:t xml:space="preserve"> sends a SIP ACK request, which acknowledges the SIP 200 (OK) final response, to </w:t>
      </w:r>
      <w:r w:rsidR="00DB2E59" w:rsidRPr="007F21A7">
        <w:rPr>
          <w:rFonts w:hint="eastAsia"/>
          <w:lang w:eastAsia="ja-JP"/>
        </w:rPr>
        <w:t>UE#2</w:t>
      </w:r>
      <w:r w:rsidR="00DB2E59" w:rsidRPr="007F21A7">
        <w:t>.</w:t>
      </w:r>
    </w:p>
    <w:p w14:paraId="5F73F3AB" w14:textId="77777777" w:rsidR="00DB2E59" w:rsidRPr="00A9353D" w:rsidRDefault="00DB2E59" w:rsidP="00A9353D">
      <w:pPr>
        <w:pStyle w:val="B1"/>
        <w:rPr>
          <w:b/>
        </w:rPr>
      </w:pPr>
      <w:r w:rsidRPr="00A9353D">
        <w:rPr>
          <w:b/>
          <w:lang w:eastAsia="zh-CN"/>
        </w:rPr>
        <w:t>33</w:t>
      </w:r>
      <w:r w:rsidRPr="00A9353D">
        <w:rPr>
          <w:rFonts w:hint="eastAsia"/>
          <w:b/>
          <w:lang w:eastAsia="zh-CN"/>
        </w:rPr>
        <w:t>-</w:t>
      </w:r>
      <w:r w:rsidRPr="00A9353D">
        <w:rPr>
          <w:b/>
          <w:lang w:eastAsia="zh-CN"/>
        </w:rPr>
        <w:t>34</w:t>
      </w:r>
      <w:r w:rsidR="00A9353D" w:rsidRPr="00A9353D">
        <w:rPr>
          <w:b/>
          <w:lang w:eastAsia="zh-CN"/>
        </w:rPr>
        <w:tab/>
      </w:r>
      <w:r w:rsidRPr="00A9353D">
        <w:rPr>
          <w:b/>
          <w:lang w:eastAsia="zh-CN"/>
        </w:rPr>
        <w:t>re</w:t>
      </w:r>
      <w:r w:rsidRPr="00A9353D">
        <w:rPr>
          <w:b/>
          <w:lang w:val="en-US" w:eastAsia="zh-CN"/>
        </w:rPr>
        <w:t xml:space="preserve">INVITE request </w:t>
      </w:r>
      <w:r w:rsidRPr="00A9353D">
        <w:rPr>
          <w:b/>
        </w:rPr>
        <w:t>(CAT-AS to UE#2)</w:t>
      </w:r>
    </w:p>
    <w:p w14:paraId="7E57D14A" w14:textId="77777777" w:rsidR="00DB2E59" w:rsidRDefault="00A9353D" w:rsidP="00A9353D">
      <w:pPr>
        <w:pStyle w:val="B1"/>
      </w:pPr>
      <w:r>
        <w:tab/>
      </w:r>
      <w:r w:rsidR="00DB2E59" w:rsidRPr="007F21A7">
        <w:t xml:space="preserve">The CAT-AS sends a SIP </w:t>
      </w:r>
      <w:r w:rsidR="00DB2E59">
        <w:t>re</w:t>
      </w:r>
      <w:r w:rsidR="00DB2E59" w:rsidRPr="007F21A7">
        <w:t xml:space="preserve">INVITE request </w:t>
      </w:r>
      <w:r w:rsidR="00DB2E59">
        <w:t xml:space="preserve">without SDP </w:t>
      </w:r>
      <w:r w:rsidR="00DB2E59" w:rsidRPr="007F21A7">
        <w:t>to UE#2.</w:t>
      </w:r>
    </w:p>
    <w:p w14:paraId="0A0512D9" w14:textId="77777777" w:rsidR="00DB2E59" w:rsidRDefault="00DB2E59" w:rsidP="00DB2E59">
      <w:pPr>
        <w:pStyle w:val="B1"/>
        <w:ind w:left="284" w:firstLine="0"/>
        <w:rPr>
          <w:b/>
          <w:bCs/>
          <w:lang w:eastAsia="ja-JP"/>
        </w:rPr>
      </w:pPr>
      <w:bookmarkStart w:id="746" w:name="_MCCTEMPBM_CRPT84840322___2"/>
      <w:r>
        <w:rPr>
          <w:b/>
          <w:bCs/>
        </w:rPr>
        <w:t>35</w:t>
      </w:r>
      <w:r w:rsidRPr="002B31BE">
        <w:rPr>
          <w:b/>
          <w:bCs/>
        </w:rPr>
        <w:t>-</w:t>
      </w:r>
      <w:r>
        <w:rPr>
          <w:b/>
          <w:bCs/>
        </w:rPr>
        <w:t>36</w:t>
      </w:r>
      <w:r w:rsidR="00A9353D">
        <w:rPr>
          <w:b/>
          <w:bCs/>
        </w:rPr>
        <w:tab/>
      </w:r>
      <w:r w:rsidRPr="007F21A7">
        <w:rPr>
          <w:b/>
          <w:bCs/>
        </w:rPr>
        <w:t xml:space="preserve">200 (OK) response to </w:t>
      </w:r>
      <w:r>
        <w:rPr>
          <w:b/>
          <w:bCs/>
        </w:rPr>
        <w:t>re</w:t>
      </w:r>
      <w:r w:rsidRPr="007F21A7">
        <w:rPr>
          <w:b/>
          <w:bCs/>
        </w:rPr>
        <w:t xml:space="preserve">INVITE </w:t>
      </w:r>
      <w:r w:rsidR="00B068FE">
        <w:rPr>
          <w:b/>
          <w:bCs/>
        </w:rPr>
        <w:t xml:space="preserve">request </w:t>
      </w:r>
      <w:r w:rsidRPr="007F21A7">
        <w:rPr>
          <w:b/>
          <w:bCs/>
        </w:rPr>
        <w:t xml:space="preserve">(UE#2 to CAT-AS) see example in </w:t>
      </w:r>
      <w:r>
        <w:rPr>
          <w:b/>
          <w:bCs/>
        </w:rPr>
        <w:t>table A.5.3</w:t>
      </w:r>
      <w:r w:rsidR="00A9353D">
        <w:rPr>
          <w:b/>
          <w:bCs/>
        </w:rPr>
        <w:t>A</w:t>
      </w:r>
      <w:r w:rsidRPr="007F21A7">
        <w:rPr>
          <w:b/>
          <w:bCs/>
        </w:rPr>
        <w:t>-</w:t>
      </w:r>
      <w:r>
        <w:rPr>
          <w:b/>
          <w:bCs/>
          <w:lang w:eastAsia="ja-JP"/>
        </w:rPr>
        <w:t>8</w:t>
      </w:r>
    </w:p>
    <w:bookmarkEnd w:id="746"/>
    <w:p w14:paraId="7FB0D82F" w14:textId="77777777" w:rsidR="00DB2E59" w:rsidRPr="007F21A7" w:rsidRDefault="00A9353D" w:rsidP="00A9353D">
      <w:pPr>
        <w:pStyle w:val="B1"/>
      </w:pPr>
      <w:r>
        <w:lastRenderedPageBreak/>
        <w:tab/>
      </w:r>
      <w:r w:rsidR="00DB2E59" w:rsidRPr="007F21A7">
        <w:t xml:space="preserve">UE#2 sends a SIP 200 (OK) response for the SIP </w:t>
      </w:r>
      <w:r w:rsidR="00DB2E59">
        <w:t>re</w:t>
      </w:r>
      <w:r w:rsidR="00DB2E59" w:rsidRPr="007F21A7">
        <w:t>INVITE request</w:t>
      </w:r>
      <w:r w:rsidR="00DB2E59">
        <w:t xml:space="preserve"> (step </w:t>
      </w:r>
      <w:r w:rsidR="00C762B6">
        <w:rPr>
          <w:rFonts w:hint="eastAsia"/>
          <w:lang w:eastAsia="ja-JP"/>
        </w:rPr>
        <w:t>34</w:t>
      </w:r>
      <w:r w:rsidR="00DB2E59">
        <w:t>) with SDP_O_</w:t>
      </w:r>
      <w:r w:rsidR="00DB2E59">
        <w:rPr>
          <w:rFonts w:hint="eastAsia"/>
          <w:lang w:eastAsia="zh-CN"/>
        </w:rPr>
        <w:t>UE2_</w:t>
      </w:r>
      <w:r w:rsidR="00DB2E59">
        <w:t>regular</w:t>
      </w:r>
      <w:r w:rsidR="00DB2E59" w:rsidRPr="007F21A7">
        <w:t xml:space="preserve"> to the CAT-AS.</w:t>
      </w:r>
    </w:p>
    <w:p w14:paraId="3E627C9C" w14:textId="77777777" w:rsidR="00DB2E59" w:rsidRPr="007F21A7" w:rsidRDefault="00DB2E59" w:rsidP="00DB2E59">
      <w:pPr>
        <w:pStyle w:val="TH"/>
      </w:pPr>
      <w:r>
        <w:t>Table A.5.3</w:t>
      </w:r>
      <w:r w:rsidR="00A9353D">
        <w:t>A</w:t>
      </w:r>
      <w:r w:rsidRPr="007F21A7">
        <w:t>-</w:t>
      </w:r>
      <w:r>
        <w:rPr>
          <w:lang w:eastAsia="ja-JP"/>
        </w:rPr>
        <w:t>8</w:t>
      </w:r>
      <w:r w:rsidRPr="007F21A7">
        <w:t>: 200 (OK) response (UE#2 to CAT-AS)</w:t>
      </w:r>
    </w:p>
    <w:p w14:paraId="6353381F" w14:textId="77777777" w:rsidR="00DB2E59" w:rsidRPr="00A9353D" w:rsidRDefault="00DB2E59" w:rsidP="00DB2E59">
      <w:pPr>
        <w:pStyle w:val="PL"/>
        <w:keepNext/>
        <w:pBdr>
          <w:top w:val="single" w:sz="4" w:space="1" w:color="auto"/>
          <w:left w:val="single" w:sz="4" w:space="4" w:color="auto"/>
          <w:bottom w:val="single" w:sz="4" w:space="1" w:color="auto"/>
          <w:right w:val="single" w:sz="4" w:space="4" w:color="auto"/>
        </w:pBdr>
        <w:ind w:left="851" w:right="284" w:hanging="284"/>
      </w:pPr>
      <w:bookmarkStart w:id="747" w:name="_MCCTEMPBM_CRPT84840323___2"/>
      <w:r w:rsidRPr="00A9353D">
        <w:t>SIP/2.0 200 OK</w:t>
      </w:r>
    </w:p>
    <w:p w14:paraId="0A9CFA19" w14:textId="77777777" w:rsidR="00DB2E59" w:rsidRPr="00A9353D" w:rsidRDefault="00DB2E59" w:rsidP="00DB2E59">
      <w:pPr>
        <w:pStyle w:val="PL"/>
        <w:keepNext/>
        <w:pBdr>
          <w:top w:val="single" w:sz="4" w:space="1" w:color="auto"/>
          <w:left w:val="single" w:sz="4" w:space="4" w:color="auto"/>
          <w:bottom w:val="single" w:sz="4" w:space="1" w:color="auto"/>
          <w:right w:val="single" w:sz="4" w:space="4" w:color="auto"/>
        </w:pBdr>
        <w:ind w:left="851" w:right="284" w:hanging="284"/>
      </w:pPr>
      <w:r w:rsidRPr="00A9353D">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14:paraId="433335B9" w14:textId="77777777" w:rsidR="00DB2E59" w:rsidRPr="00A9353D" w:rsidRDefault="00DB2E59" w:rsidP="00DB2E59">
      <w:pPr>
        <w:pStyle w:val="PL"/>
        <w:pBdr>
          <w:top w:val="single" w:sz="4" w:space="1" w:color="auto"/>
          <w:left w:val="single" w:sz="4" w:space="4" w:color="auto"/>
          <w:bottom w:val="single" w:sz="4" w:space="1" w:color="auto"/>
          <w:right w:val="single" w:sz="4" w:space="4" w:color="auto"/>
        </w:pBdr>
        <w:ind w:left="851" w:right="284" w:hanging="284"/>
      </w:pPr>
      <w:r w:rsidRPr="00A9353D">
        <w:t>Record-Route: &lt;sip:pcscf2.visited2.net:5088;lr;comp=sigcomp&gt;, &lt;sip:scscf2.home2.net;lr&gt;,</w:t>
      </w:r>
      <w:r w:rsidRPr="00A9353D">
        <w:rPr>
          <w:rFonts w:hint="eastAsia"/>
          <w:lang w:eastAsia="ja-JP"/>
        </w:rPr>
        <w:t xml:space="preserve"> </w:t>
      </w:r>
      <w:r w:rsidRPr="00A9353D">
        <w:t>&lt;sip:</w:t>
      </w:r>
      <w:r w:rsidRPr="00A9353D">
        <w:rPr>
          <w:rFonts w:hint="eastAsia"/>
          <w:lang w:eastAsia="ja-JP"/>
        </w:rPr>
        <w:t>catas</w:t>
      </w:r>
      <w:r w:rsidRPr="00A9353D">
        <w:t>.home2.net;lr&gt;, &lt;sip:scscf2.home2.net;lr&gt;,</w:t>
      </w:r>
      <w:r w:rsidRPr="00A9353D">
        <w:rPr>
          <w:rFonts w:hint="eastAsia"/>
          <w:lang w:eastAsia="ja-JP"/>
        </w:rPr>
        <w:t xml:space="preserve"> </w:t>
      </w:r>
      <w:r w:rsidRPr="00A9353D">
        <w:t>&lt;sip:scscf1.home1.net;lr&gt;, &lt;sip:pcscf1.visited1.net;lr&gt;</w:t>
      </w:r>
    </w:p>
    <w:p w14:paraId="1EA0CD3B" w14:textId="77777777" w:rsidR="00DB2E59" w:rsidRPr="00A9353D"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bookmarkStart w:id="748" w:name="_MCCTEMPBM_CRPT84840324___2"/>
      <w:bookmarkEnd w:id="747"/>
      <w:r w:rsidRPr="00A9353D">
        <w:t>From:</w:t>
      </w:r>
    </w:p>
    <w:p w14:paraId="19EE0DCD" w14:textId="77777777" w:rsidR="00DB2E59" w:rsidRPr="00A9353D"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rPr>
          <w:lang w:eastAsia="ja-JP"/>
        </w:rPr>
      </w:pPr>
      <w:r w:rsidRPr="00A9353D">
        <w:t>To: &lt;tel:+1-212-555-2222&gt;;tag=22</w:t>
      </w:r>
      <w:r w:rsidRPr="00A9353D">
        <w:rPr>
          <w:rFonts w:hint="eastAsia"/>
          <w:lang w:eastAsia="ja-JP"/>
        </w:rPr>
        <w:t>36</w:t>
      </w:r>
    </w:p>
    <w:p w14:paraId="5C94423E" w14:textId="77777777" w:rsidR="00DB2E59" w:rsidRPr="00A9353D"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A9353D">
        <w:t>Call-ID:</w:t>
      </w:r>
    </w:p>
    <w:p w14:paraId="3EBE3D62" w14:textId="77777777" w:rsidR="00DB2E59" w:rsidRPr="00A9353D"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A9353D">
        <w:t>Cseq:</w:t>
      </w:r>
    </w:p>
    <w:p w14:paraId="2345B1EB" w14:textId="77777777" w:rsidR="00DB2E59" w:rsidRPr="00A9353D"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r w:rsidRPr="00A9353D">
        <w:t>Allow: INVITE, ACK, CANCEL, BYE, PRACK, UPDATE, REFER, MESSAGE</w:t>
      </w:r>
    </w:p>
    <w:p w14:paraId="43C74BA1" w14:textId="77777777" w:rsidR="00DB2E59" w:rsidRPr="005D6FF6" w:rsidRDefault="00DB2E59" w:rsidP="00DB2E59">
      <w:pPr>
        <w:pStyle w:val="PL"/>
        <w:pBdr>
          <w:top w:val="single" w:sz="4" w:space="1" w:color="auto"/>
          <w:left w:val="single" w:sz="4" w:space="4" w:color="auto"/>
          <w:bottom w:val="single" w:sz="4" w:space="1" w:color="auto"/>
          <w:right w:val="single" w:sz="4" w:space="4" w:color="auto"/>
        </w:pBdr>
        <w:ind w:left="851" w:right="284" w:hanging="284"/>
      </w:pPr>
      <w:bookmarkStart w:id="749" w:name="_MCCTEMPBM_CRPT84840325___2"/>
      <w:bookmarkEnd w:id="748"/>
      <w:r w:rsidRPr="005D6FF6">
        <w:t>Contact: &lt;sip:</w:t>
      </w:r>
      <w:r w:rsidRPr="005D6FF6">
        <w:rPr>
          <w:rFonts w:cs="Courier New"/>
          <w:szCs w:val="16"/>
        </w:rPr>
        <w:t>user2_public1@home2.net;gr=urn:uuid:2ad8950e-48a5-4a74-8d99-ad76cc7fc74</w:t>
      </w:r>
      <w:r w:rsidRPr="005D6FF6">
        <w:t>&gt;</w:t>
      </w:r>
      <w:r w:rsidRPr="005D6FF6">
        <w:rPr>
          <w:rFonts w:eastAsia="PMingLiU" w:cs="Courier New"/>
          <w:lang w:eastAsia="zh-TW"/>
        </w:rPr>
        <w:t>;</w:t>
      </w:r>
      <w:r w:rsidRPr="005D6FF6">
        <w:t>+g.3gpp.icsi-ref="urn%3Aurn-7%3gpp-service.ims.icsi.mmtel"</w:t>
      </w:r>
    </w:p>
    <w:p w14:paraId="4FAD2F5C"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750" w:name="_MCCTEMPBM_CRPT84840326___2"/>
      <w:bookmarkEnd w:id="749"/>
      <w:r w:rsidRPr="00A9353D">
        <w:rPr>
          <w:snapToGrid w:val="0"/>
        </w:rPr>
        <w:t xml:space="preserve">Content-Type: application/sdp </w:t>
      </w:r>
    </w:p>
    <w:p w14:paraId="41FECE63"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A9353D">
        <w:rPr>
          <w:snapToGrid w:val="0"/>
        </w:rPr>
        <w:t>Content-Length: (…)</w:t>
      </w:r>
    </w:p>
    <w:p w14:paraId="6740905E"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32EF4F46"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A9353D">
        <w:rPr>
          <w:lang w:val="en-US"/>
        </w:rPr>
        <w:t>v=0</w:t>
      </w:r>
    </w:p>
    <w:p w14:paraId="21C10434"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A9353D">
        <w:rPr>
          <w:lang w:val="en-US"/>
        </w:rPr>
        <w:t>o=- 298793361</w:t>
      </w:r>
      <w:r w:rsidRPr="00A9353D" w:rsidDel="000915DC">
        <w:rPr>
          <w:lang w:val="en-US"/>
        </w:rPr>
        <w:t>5</w:t>
      </w:r>
      <w:r w:rsidRPr="00A9353D">
        <w:rPr>
          <w:rFonts w:hint="eastAsia"/>
          <w:lang w:val="en-US" w:eastAsia="ja-JP"/>
        </w:rPr>
        <w:t>7</w:t>
      </w:r>
      <w:r w:rsidRPr="00A9353D">
        <w:rPr>
          <w:lang w:val="en-US"/>
        </w:rPr>
        <w:t xml:space="preserve"> 298793361</w:t>
      </w:r>
      <w:r w:rsidRPr="00A9353D" w:rsidDel="000915DC">
        <w:rPr>
          <w:lang w:val="en-US"/>
        </w:rPr>
        <w:t>5</w:t>
      </w:r>
      <w:r w:rsidRPr="00A9353D">
        <w:rPr>
          <w:rFonts w:hint="eastAsia"/>
          <w:lang w:val="en-US" w:eastAsia="ja-JP"/>
        </w:rPr>
        <w:t>7</w:t>
      </w:r>
      <w:r w:rsidRPr="00A9353D">
        <w:rPr>
          <w:lang w:val="en-US"/>
        </w:rPr>
        <w:t xml:space="preserve"> IN IP6 </w:t>
      </w:r>
      <w:r w:rsidRPr="00A9353D">
        <w:rPr>
          <w:rFonts w:hint="eastAsia"/>
          <w:lang w:val="en-US" w:eastAsia="ja-JP"/>
        </w:rPr>
        <w:t>6666</w:t>
      </w:r>
      <w:r w:rsidRPr="00A9353D">
        <w:rPr>
          <w:lang w:val="en-US"/>
        </w:rPr>
        <w:t>::eee:fff:aaa:bbb</w:t>
      </w:r>
    </w:p>
    <w:p w14:paraId="04CAF538"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A9353D">
        <w:rPr>
          <w:lang w:val="en-US"/>
        </w:rPr>
        <w:t>s=-</w:t>
      </w:r>
    </w:p>
    <w:p w14:paraId="792E0CE7"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en-US" w:eastAsia="ja-JP"/>
        </w:rPr>
      </w:pPr>
      <w:r w:rsidRPr="00A9353D">
        <w:rPr>
          <w:lang w:val="en-US"/>
        </w:rPr>
        <w:t>c=IN IP6 6666::eee:fff:aaa:bbb</w:t>
      </w:r>
    </w:p>
    <w:p w14:paraId="76B1F685" w14:textId="77777777" w:rsidR="00DB2E59" w:rsidRPr="00732BA0"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nb-NO"/>
        </w:rPr>
      </w:pPr>
      <w:r w:rsidRPr="00732BA0">
        <w:rPr>
          <w:lang w:val="nb-NO"/>
        </w:rPr>
        <w:t>t=0 0</w:t>
      </w:r>
    </w:p>
    <w:p w14:paraId="244B4F38"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A9353D">
        <w:rPr>
          <w:lang w:val="pt-BR"/>
        </w:rPr>
        <w:t xml:space="preserve">m=video </w:t>
      </w:r>
      <w:r w:rsidRPr="00A9353D">
        <w:rPr>
          <w:rFonts w:hint="eastAsia"/>
          <w:lang w:val="pt-BR" w:eastAsia="ja-JP"/>
        </w:rPr>
        <w:t>7398</w:t>
      </w:r>
      <w:r w:rsidRPr="00A9353D">
        <w:rPr>
          <w:lang w:val="pt-BR"/>
        </w:rPr>
        <w:t xml:space="preserve"> RTP/AVPF 98</w:t>
      </w:r>
    </w:p>
    <w:p w14:paraId="782AD768"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A9353D">
        <w:rPr>
          <w:lang w:val="pt-BR"/>
        </w:rPr>
        <w:t>b=AS:75</w:t>
      </w:r>
    </w:p>
    <w:p w14:paraId="1E96963D"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A9353D">
        <w:rPr>
          <w:lang w:val="pt-BR"/>
        </w:rPr>
        <w:t>a=curr:qos local sendrecv</w:t>
      </w:r>
    </w:p>
    <w:p w14:paraId="120E538B"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A9353D">
        <w:rPr>
          <w:lang w:val="pt-BR"/>
        </w:rPr>
        <w:t>a=curr:qos remote sendrecv</w:t>
      </w:r>
    </w:p>
    <w:p w14:paraId="4AA7A382"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A9353D">
        <w:rPr>
          <w:lang w:val="pt-BR"/>
        </w:rPr>
        <w:t>a=des:qos mandatory local sendrecv</w:t>
      </w:r>
    </w:p>
    <w:p w14:paraId="1C388BEB"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A9353D">
        <w:rPr>
          <w:lang w:val="pt-BR"/>
        </w:rPr>
        <w:t>a=des:qos mandatory remote sendrecv</w:t>
      </w:r>
    </w:p>
    <w:p w14:paraId="405C7A1B"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A9353D">
        <w:rPr>
          <w:lang w:val="pt-BR"/>
        </w:rPr>
        <w:t>a=rtpmap:98 H263</w:t>
      </w:r>
    </w:p>
    <w:p w14:paraId="36C53F71"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A9353D">
        <w:rPr>
          <w:lang w:val="pt-BR"/>
        </w:rPr>
        <w:t>a=fmtp:98 profile-level-id=0</w:t>
      </w:r>
    </w:p>
    <w:p w14:paraId="481F9F87"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A9353D">
        <w:rPr>
          <w:lang w:val="pt-BR"/>
        </w:rPr>
        <w:t xml:space="preserve">m=audio </w:t>
      </w:r>
      <w:r w:rsidRPr="00A9353D">
        <w:rPr>
          <w:rFonts w:hint="eastAsia"/>
          <w:lang w:val="pt-BR" w:eastAsia="ja-JP"/>
        </w:rPr>
        <w:t>8386</w:t>
      </w:r>
      <w:r w:rsidRPr="00A9353D">
        <w:rPr>
          <w:lang w:val="pt-BR"/>
        </w:rPr>
        <w:t xml:space="preserve"> RTP/AVPF 97 96</w:t>
      </w:r>
    </w:p>
    <w:p w14:paraId="0037D0D8"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A9353D">
        <w:rPr>
          <w:lang w:val="pt-BR"/>
        </w:rPr>
        <w:t>b=AS:25.4</w:t>
      </w:r>
    </w:p>
    <w:p w14:paraId="785396ED"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A9353D">
        <w:rPr>
          <w:lang w:val="pt-BR"/>
        </w:rPr>
        <w:t>a=curr:qos local sendrecv</w:t>
      </w:r>
    </w:p>
    <w:p w14:paraId="39D20599"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A9353D">
        <w:rPr>
          <w:lang w:val="pt-BR"/>
        </w:rPr>
        <w:t>a=curr:qos remote sendrecv</w:t>
      </w:r>
    </w:p>
    <w:p w14:paraId="492D9E6A"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A9353D">
        <w:rPr>
          <w:lang w:val="pt-BR"/>
        </w:rPr>
        <w:t>a=des:qos mandatory local sendrecv</w:t>
      </w:r>
    </w:p>
    <w:p w14:paraId="76232E8F"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A9353D">
        <w:rPr>
          <w:lang w:val="pt-BR"/>
        </w:rPr>
        <w:t>a=des:qos mandatory remote sendrecv</w:t>
      </w:r>
    </w:p>
    <w:p w14:paraId="3EBE0CED" w14:textId="77777777" w:rsidR="00DB2E59" w:rsidRPr="00A9353D" w:rsidRDefault="00DB2E59" w:rsidP="00DB2E59">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A9353D">
        <w:rPr>
          <w:lang w:val="pt-BR"/>
        </w:rPr>
        <w:t xml:space="preserve">a=rtpmap:97 AMR </w:t>
      </w:r>
    </w:p>
    <w:p w14:paraId="1C02A602" w14:textId="77777777" w:rsidR="00DB2E59" w:rsidRPr="00A9353D" w:rsidRDefault="00DB2E59" w:rsidP="00DB2E59">
      <w:pPr>
        <w:pStyle w:val="PL"/>
        <w:keepNext/>
        <w:pBdr>
          <w:top w:val="single" w:sz="4" w:space="1" w:color="auto"/>
          <w:left w:val="single" w:sz="4" w:space="4" w:color="auto"/>
          <w:bottom w:val="single" w:sz="4" w:space="1" w:color="auto"/>
          <w:right w:val="single" w:sz="4" w:space="4" w:color="auto"/>
        </w:pBdr>
        <w:ind w:left="851" w:right="284" w:hanging="284"/>
        <w:rPr>
          <w:lang w:val="pt-BR"/>
        </w:rPr>
      </w:pPr>
      <w:bookmarkStart w:id="751" w:name="_MCCTEMPBM_CRPT84840327___2"/>
      <w:bookmarkEnd w:id="750"/>
      <w:r w:rsidRPr="00A9353D">
        <w:rPr>
          <w:lang w:val="pt-BR"/>
        </w:rPr>
        <w:t>a=fmtp:97 mode-set=0,2,5,7; maxframes</w:t>
      </w:r>
    </w:p>
    <w:p w14:paraId="2CA76043" w14:textId="77777777" w:rsidR="00DB2E59" w:rsidRPr="00A9353D" w:rsidRDefault="00DB2E59" w:rsidP="00DB2E59">
      <w:pPr>
        <w:pStyle w:val="PL"/>
        <w:keepNext/>
        <w:pBdr>
          <w:top w:val="single" w:sz="4" w:space="1" w:color="auto"/>
          <w:left w:val="single" w:sz="4" w:space="4" w:color="auto"/>
          <w:bottom w:val="single" w:sz="4" w:space="1" w:color="auto"/>
          <w:right w:val="single" w:sz="4" w:space="4" w:color="auto"/>
        </w:pBdr>
        <w:ind w:left="850" w:right="284" w:hanging="283"/>
      </w:pPr>
      <w:bookmarkStart w:id="752" w:name="_MCCTEMPBM_CRPT84840328___2"/>
      <w:bookmarkEnd w:id="751"/>
      <w:r w:rsidRPr="00A9353D">
        <w:t>a=rtpmap:96 telephone-event</w:t>
      </w:r>
    </w:p>
    <w:bookmarkEnd w:id="752"/>
    <w:p w14:paraId="2C24B365" w14:textId="77777777" w:rsidR="00DB2E59" w:rsidRPr="00727AB8" w:rsidRDefault="00DB2E59" w:rsidP="00DB2E59">
      <w:pPr>
        <w:rPr>
          <w:lang w:val="en-US"/>
        </w:rPr>
      </w:pPr>
    </w:p>
    <w:p w14:paraId="1703075B" w14:textId="77777777" w:rsidR="00DB2E59" w:rsidRPr="007F21A7" w:rsidRDefault="00DB2E59" w:rsidP="00DB2E59">
      <w:pPr>
        <w:pStyle w:val="B1"/>
        <w:rPr>
          <w:lang w:eastAsia="zh-CN"/>
        </w:rPr>
      </w:pPr>
      <w:r w:rsidRPr="007F21A7">
        <w:rPr>
          <w:b/>
        </w:rPr>
        <w:t>SDP</w:t>
      </w:r>
      <w:r w:rsidRPr="007F21A7">
        <w:tab/>
        <w:t>The SDP offer (SDP_O</w:t>
      </w:r>
      <w:r>
        <w:rPr>
          <w:rFonts w:hint="eastAsia"/>
          <w:lang w:eastAsia="zh-CN"/>
        </w:rPr>
        <w:t>_UE</w:t>
      </w:r>
      <w:r>
        <w:t>2_regular</w:t>
      </w:r>
      <w:r w:rsidRPr="007F21A7">
        <w:t>) contains a set of codecs supported by UE#</w:t>
      </w:r>
      <w:r>
        <w:t>2</w:t>
      </w:r>
      <w:r w:rsidRPr="007F21A7">
        <w:t xml:space="preserve"> and desired by the call</w:t>
      </w:r>
      <w:r>
        <w:t>ed</w:t>
      </w:r>
      <w:r w:rsidRPr="007F21A7">
        <w:t xml:space="preserve"> user for this session. The local preconditions are indicated as fulfilled.</w:t>
      </w:r>
    </w:p>
    <w:p w14:paraId="6A3DE37B" w14:textId="77777777" w:rsidR="00DB2E59" w:rsidRPr="007F21A7" w:rsidRDefault="00DB2E59" w:rsidP="00DB2E59">
      <w:pPr>
        <w:pStyle w:val="B1"/>
        <w:ind w:left="284" w:firstLine="0"/>
        <w:rPr>
          <w:b/>
          <w:bCs/>
          <w:lang w:eastAsia="zh-CN"/>
        </w:rPr>
      </w:pPr>
      <w:bookmarkStart w:id="753" w:name="_MCCTEMPBM_CRPT84840329___2"/>
      <w:r>
        <w:rPr>
          <w:rFonts w:hint="eastAsia"/>
          <w:b/>
          <w:bCs/>
          <w:lang w:eastAsia="ja-JP"/>
        </w:rPr>
        <w:t>3</w:t>
      </w:r>
      <w:r>
        <w:rPr>
          <w:rFonts w:hint="eastAsia"/>
          <w:b/>
          <w:bCs/>
          <w:lang w:eastAsia="zh-CN"/>
        </w:rPr>
        <w:t>7</w:t>
      </w:r>
      <w:r w:rsidRPr="007F21A7">
        <w:rPr>
          <w:b/>
          <w:bCs/>
        </w:rPr>
        <w:t>-</w:t>
      </w:r>
      <w:r>
        <w:rPr>
          <w:rFonts w:hint="eastAsia"/>
          <w:b/>
          <w:bCs/>
          <w:lang w:eastAsia="ja-JP"/>
        </w:rPr>
        <w:t>3</w:t>
      </w:r>
      <w:r>
        <w:rPr>
          <w:rFonts w:hint="eastAsia"/>
          <w:b/>
          <w:bCs/>
          <w:lang w:eastAsia="zh-CN"/>
        </w:rPr>
        <w:t>8</w:t>
      </w:r>
      <w:r w:rsidRPr="007F21A7">
        <w:rPr>
          <w:b/>
          <w:bCs/>
        </w:rPr>
        <w:tab/>
      </w:r>
      <w:r w:rsidRPr="007F21A7">
        <w:rPr>
          <w:rFonts w:hint="eastAsia"/>
          <w:b/>
          <w:bCs/>
          <w:lang w:eastAsia="ja-JP"/>
        </w:rPr>
        <w:t>UPDATE request</w:t>
      </w:r>
      <w:r w:rsidRPr="007F21A7">
        <w:rPr>
          <w:b/>
          <w:bCs/>
        </w:rPr>
        <w:t xml:space="preserve"> (CAT-AS to UE#1) see example in </w:t>
      </w:r>
      <w:r>
        <w:rPr>
          <w:b/>
          <w:bCs/>
        </w:rPr>
        <w:t>table A.5.3</w:t>
      </w:r>
      <w:r w:rsidR="00A9353D">
        <w:rPr>
          <w:b/>
          <w:bCs/>
        </w:rPr>
        <w:t>A</w:t>
      </w:r>
      <w:r w:rsidRPr="007F21A7">
        <w:rPr>
          <w:b/>
          <w:bCs/>
        </w:rPr>
        <w:t>-</w:t>
      </w:r>
      <w:r>
        <w:rPr>
          <w:rFonts w:hint="eastAsia"/>
          <w:b/>
          <w:bCs/>
          <w:lang w:eastAsia="zh-CN"/>
        </w:rPr>
        <w:t>9</w:t>
      </w:r>
    </w:p>
    <w:bookmarkEnd w:id="753"/>
    <w:p w14:paraId="634CD314" w14:textId="77777777" w:rsidR="00DB2E59" w:rsidRPr="007F21A7" w:rsidRDefault="00DB2E59" w:rsidP="00DB2E59">
      <w:pPr>
        <w:pStyle w:val="B1"/>
        <w:rPr>
          <w:lang w:eastAsia="ja-JP"/>
        </w:rPr>
      </w:pPr>
      <w:r>
        <w:tab/>
      </w:r>
      <w:r w:rsidRPr="007F21A7">
        <w:t xml:space="preserve">The CAT-AS </w:t>
      </w:r>
      <w:r w:rsidRPr="007F21A7">
        <w:rPr>
          <w:rFonts w:hint="eastAsia"/>
          <w:lang w:eastAsia="ja-JP"/>
        </w:rPr>
        <w:t>sends</w:t>
      </w:r>
      <w:r w:rsidRPr="007F21A7">
        <w:t xml:space="preserve"> </w:t>
      </w:r>
      <w:r w:rsidRPr="007F21A7">
        <w:rPr>
          <w:rFonts w:hint="eastAsia"/>
          <w:lang w:eastAsia="ja-JP"/>
        </w:rPr>
        <w:t xml:space="preserve">an UPDATE request containing values received in the 200 </w:t>
      </w:r>
      <w:r w:rsidR="00B068FE">
        <w:rPr>
          <w:lang w:eastAsia="ja-JP"/>
        </w:rPr>
        <w:t>(</w:t>
      </w:r>
      <w:r w:rsidRPr="007F21A7">
        <w:rPr>
          <w:rFonts w:hint="eastAsia"/>
          <w:lang w:eastAsia="ja-JP"/>
        </w:rPr>
        <w:t>OK</w:t>
      </w:r>
      <w:r w:rsidR="00B068FE">
        <w:rPr>
          <w:lang w:eastAsia="ja-JP"/>
        </w:rPr>
        <w:t>)</w:t>
      </w:r>
      <w:r w:rsidRPr="007F21A7">
        <w:rPr>
          <w:rFonts w:hint="eastAsia"/>
          <w:lang w:eastAsia="ja-JP"/>
        </w:rPr>
        <w:t xml:space="preserve"> </w:t>
      </w:r>
      <w:r>
        <w:rPr>
          <w:rFonts w:hint="eastAsia"/>
          <w:lang w:eastAsia="ja-JP"/>
        </w:rPr>
        <w:t xml:space="preserve">for UPDATE </w:t>
      </w:r>
      <w:r w:rsidR="00B068FE">
        <w:rPr>
          <w:lang w:eastAsia="ja-JP"/>
        </w:rPr>
        <w:t xml:space="preserve">request </w:t>
      </w:r>
      <w:r w:rsidRPr="007F21A7">
        <w:rPr>
          <w:rFonts w:hint="eastAsia"/>
          <w:lang w:eastAsia="ja-JP"/>
        </w:rPr>
        <w:t>from UE#2</w:t>
      </w:r>
      <w:r>
        <w:rPr>
          <w:rFonts w:hint="eastAsia"/>
          <w:lang w:eastAsia="ja-JP"/>
        </w:rPr>
        <w:t xml:space="preserve"> in step </w:t>
      </w:r>
      <w:r>
        <w:rPr>
          <w:rFonts w:hint="eastAsia"/>
          <w:lang w:eastAsia="zh-CN"/>
        </w:rPr>
        <w:t>36</w:t>
      </w:r>
      <w:r w:rsidRPr="007F21A7">
        <w:rPr>
          <w:rFonts w:hint="eastAsia"/>
          <w:lang w:eastAsia="ja-JP"/>
        </w:rPr>
        <w:t>.</w:t>
      </w:r>
    </w:p>
    <w:p w14:paraId="154A879A" w14:textId="77777777" w:rsidR="00DB2E59" w:rsidRDefault="00DB2E59" w:rsidP="00DB2E59">
      <w:pPr>
        <w:pStyle w:val="B1"/>
        <w:rPr>
          <w:lang w:eastAsia="ja-JP"/>
        </w:rPr>
      </w:pPr>
      <w:r>
        <w:rPr>
          <w:lang w:eastAsia="ja-JP"/>
        </w:rPr>
        <w:tab/>
      </w:r>
      <w:r w:rsidRPr="007F21A7">
        <w:rPr>
          <w:rFonts w:hint="eastAsia"/>
          <w:lang w:eastAsia="ja-JP"/>
        </w:rPr>
        <w:t>Session between UE#1 and CAT-AS is replaced with session between UE#1 and UE</w:t>
      </w:r>
      <w:r w:rsidRPr="007F21A7">
        <w:rPr>
          <w:lang w:eastAsia="ja-JP"/>
        </w:rPr>
        <w:t>#2.</w:t>
      </w:r>
    </w:p>
    <w:p w14:paraId="6740D08C" w14:textId="77777777" w:rsidR="00DB2E59" w:rsidRPr="007F21A7" w:rsidRDefault="00DB2E59" w:rsidP="00DB2E59">
      <w:pPr>
        <w:pStyle w:val="NO"/>
        <w:rPr>
          <w:lang w:eastAsia="ja-JP"/>
        </w:rPr>
      </w:pPr>
      <w:r>
        <w:rPr>
          <w:rFonts w:hint="eastAsia"/>
          <w:lang w:eastAsia="ja-JP"/>
        </w:rPr>
        <w:t>NOTE</w:t>
      </w:r>
      <w:r>
        <w:rPr>
          <w:lang w:eastAsia="ja-JP"/>
        </w:rPr>
        <w:t> 1</w:t>
      </w:r>
      <w:r>
        <w:rPr>
          <w:rFonts w:hint="eastAsia"/>
          <w:lang w:eastAsia="ja-JP"/>
        </w:rPr>
        <w:t>:</w:t>
      </w:r>
      <w:r>
        <w:rPr>
          <w:rFonts w:hint="eastAsia"/>
          <w:lang w:eastAsia="ja-JP"/>
        </w:rPr>
        <w:tab/>
        <w:t xml:space="preserve">The AS will remain in the </w:t>
      </w:r>
      <w:r>
        <w:rPr>
          <w:lang w:eastAsia="ja-JP"/>
        </w:rPr>
        <w:t>signalling</w:t>
      </w:r>
      <w:r>
        <w:rPr>
          <w:rFonts w:hint="eastAsia"/>
          <w:lang w:eastAsia="ja-JP"/>
        </w:rPr>
        <w:t xml:space="preserve"> path, i.e. work as a B2BUA, in order to align and maintain information in SDP for further exchanged messages between UE#1 and UE#2.</w:t>
      </w:r>
    </w:p>
    <w:p w14:paraId="3C8D6E24" w14:textId="77777777" w:rsidR="00DB2E59" w:rsidRPr="007F21A7" w:rsidRDefault="00DB2E59" w:rsidP="00DB2E59">
      <w:pPr>
        <w:pStyle w:val="TH"/>
        <w:rPr>
          <w:lang w:eastAsia="ja-JP"/>
        </w:rPr>
      </w:pPr>
      <w:r>
        <w:lastRenderedPageBreak/>
        <w:t>Table A.5.3</w:t>
      </w:r>
      <w:r w:rsidR="00A9353D">
        <w:t>A</w:t>
      </w:r>
      <w:r w:rsidRPr="007F21A7">
        <w:t>-</w:t>
      </w:r>
      <w:r>
        <w:rPr>
          <w:rFonts w:hint="eastAsia"/>
          <w:lang w:eastAsia="zh-CN"/>
        </w:rPr>
        <w:t>9</w:t>
      </w:r>
      <w:r w:rsidRPr="007F21A7">
        <w:t xml:space="preserve">: </w:t>
      </w:r>
      <w:r w:rsidRPr="007F21A7">
        <w:rPr>
          <w:rFonts w:hint="eastAsia"/>
          <w:lang w:eastAsia="ja-JP"/>
        </w:rPr>
        <w:t>UPDATE</w:t>
      </w:r>
      <w:r w:rsidRPr="007F21A7">
        <w:t xml:space="preserve"> re</w:t>
      </w:r>
      <w:r w:rsidRPr="007F21A7">
        <w:rPr>
          <w:rFonts w:hint="eastAsia"/>
          <w:lang w:eastAsia="ja-JP"/>
        </w:rPr>
        <w:t>quest</w:t>
      </w:r>
      <w:r w:rsidRPr="007F21A7">
        <w:t xml:space="preserve"> (CAT-AS to UE#1)</w:t>
      </w:r>
    </w:p>
    <w:p w14:paraId="18C72868" w14:textId="77777777" w:rsidR="00DB2E59" w:rsidRPr="00947EC3"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nb-NO" w:eastAsia="ja-JP"/>
        </w:rPr>
      </w:pPr>
      <w:bookmarkStart w:id="754" w:name="_MCCTEMPBM_CRPT84840330___2"/>
      <w:r w:rsidRPr="00947EC3">
        <w:rPr>
          <w:rFonts w:hint="eastAsia"/>
          <w:lang w:val="nb-NO" w:eastAsia="ja-JP"/>
        </w:rPr>
        <w:t xml:space="preserve">UPDATE </w:t>
      </w:r>
      <w:r w:rsidRPr="00947EC3">
        <w:rPr>
          <w:lang w:val="nb-NO"/>
        </w:rPr>
        <w:t>sip:</w:t>
      </w:r>
      <w:r w:rsidRPr="001C52DE" w:rsidDel="00012B2B">
        <w:rPr>
          <w:lang w:val="nb-NO"/>
        </w:rPr>
        <w:t>user1_public1@home1.net</w:t>
      </w:r>
      <w:r w:rsidRPr="00895344">
        <w:rPr>
          <w:rFonts w:cs="Courier New"/>
          <w:snapToGrid w:val="0"/>
          <w:szCs w:val="16"/>
          <w:lang w:val="nb-NO"/>
        </w:rPr>
        <w:t>;</w:t>
      </w:r>
      <w:r w:rsidRPr="00895344">
        <w:rPr>
          <w:rFonts w:eastAsia="PMingLiU" w:cs="Courier New"/>
          <w:szCs w:val="16"/>
          <w:lang w:val="nb-NO" w:eastAsia="zh-TW"/>
        </w:rPr>
        <w:t>gr=urn:uuid:f81d4fae-7dec-11d0-a765-00a0c91e6bf6</w:t>
      </w:r>
      <w:r>
        <w:rPr>
          <w:lang w:val="nb-NO"/>
        </w:rPr>
        <w:t xml:space="preserve"> </w:t>
      </w:r>
      <w:r w:rsidRPr="00947EC3">
        <w:rPr>
          <w:rFonts w:hint="eastAsia"/>
          <w:lang w:val="nb-NO" w:eastAsia="ja-JP"/>
        </w:rPr>
        <w:t>SIP/2.0</w:t>
      </w:r>
    </w:p>
    <w:p w14:paraId="2B65E2A4" w14:textId="77777777" w:rsidR="00DB2E59" w:rsidRPr="00732BA0"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nb-NO" w:eastAsia="ja-JP"/>
        </w:rPr>
      </w:pPr>
      <w:r w:rsidRPr="00732BA0">
        <w:rPr>
          <w:lang w:val="nb-NO"/>
        </w:rPr>
        <w:t>Via: SIP/2.0/UDP [5555::ccc:aaa:</w:t>
      </w:r>
      <w:r w:rsidRPr="00732BA0">
        <w:rPr>
          <w:rFonts w:hint="eastAsia"/>
          <w:lang w:val="nb-NO" w:eastAsia="ja-JP"/>
        </w:rPr>
        <w:t>abc</w:t>
      </w:r>
      <w:r w:rsidRPr="00732BA0">
        <w:rPr>
          <w:lang w:val="nb-NO"/>
        </w:rPr>
        <w:t>:</w:t>
      </w:r>
      <w:r w:rsidRPr="00732BA0">
        <w:rPr>
          <w:rFonts w:hint="eastAsia"/>
          <w:lang w:val="nb-NO" w:eastAsia="ja-JP"/>
        </w:rPr>
        <w:t>abc</w:t>
      </w:r>
      <w:r w:rsidRPr="00732BA0">
        <w:rPr>
          <w:lang w:val="nb-NO"/>
        </w:rPr>
        <w:t>]:8805;branch=z9hG4bK</w:t>
      </w:r>
      <w:r w:rsidRPr="00732BA0">
        <w:rPr>
          <w:rFonts w:hint="eastAsia"/>
          <w:lang w:val="nb-NO" w:eastAsia="ja-JP"/>
        </w:rPr>
        <w:t>182D87</w:t>
      </w:r>
      <w:r w:rsidRPr="00732BA0">
        <w:rPr>
          <w:lang w:val="nb-NO"/>
        </w:rPr>
        <w:t>.1</w:t>
      </w:r>
    </w:p>
    <w:p w14:paraId="7EB484A4" w14:textId="77777777" w:rsidR="00DB2E59" w:rsidRPr="00895344"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en-US" w:eastAsia="ja-JP"/>
        </w:rPr>
      </w:pPr>
      <w:r w:rsidRPr="00895344">
        <w:rPr>
          <w:rFonts w:hint="eastAsia"/>
          <w:lang w:val="en-US" w:eastAsia="ja-JP"/>
        </w:rPr>
        <w:t>Max-Forwards: 70</w:t>
      </w:r>
    </w:p>
    <w:p w14:paraId="6E518A53" w14:textId="77777777" w:rsidR="00DB2E59" w:rsidRPr="00895344"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895344">
        <w:rPr>
          <w:lang w:val="en-US"/>
        </w:rPr>
        <w:t>Route: &lt;sip:scscf1.home1.net;lr&gt;,</w:t>
      </w:r>
      <w:r w:rsidRPr="00895344">
        <w:rPr>
          <w:rFonts w:hint="eastAsia"/>
          <w:lang w:val="en-US" w:eastAsia="ja-JP"/>
        </w:rPr>
        <w:t xml:space="preserve"> </w:t>
      </w:r>
      <w:r w:rsidRPr="00895344">
        <w:rPr>
          <w:lang w:val="en-US"/>
        </w:rPr>
        <w:t>&lt;sip:pcscf1.visited1.net;lr&gt;</w:t>
      </w:r>
    </w:p>
    <w:p w14:paraId="49349101" w14:textId="77777777" w:rsidR="00DB2E59" w:rsidRPr="007F21A7"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7F21A7">
        <w:t>From: &lt;tel:+1-212-555-2222&gt;;tag=2236</w:t>
      </w:r>
    </w:p>
    <w:p w14:paraId="00ABC123" w14:textId="77777777" w:rsidR="00DB2E59" w:rsidRPr="007F21A7"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7F21A7">
        <w:t>To: &lt;sip:user1_public1@home1.net&gt;;tag=171828</w:t>
      </w:r>
    </w:p>
    <w:p w14:paraId="581D1329" w14:textId="77777777" w:rsidR="00DB2E59" w:rsidRPr="007F21A7"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7F21A7">
        <w:t>Call-ID:</w:t>
      </w:r>
    </w:p>
    <w:p w14:paraId="6E74F59E" w14:textId="77777777" w:rsidR="00DB2E59" w:rsidRPr="007F21A7"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eastAsia="ja-JP"/>
        </w:rPr>
      </w:pPr>
      <w:r w:rsidRPr="007F21A7">
        <w:t>Cseq:</w:t>
      </w:r>
      <w:r w:rsidRPr="007F21A7">
        <w:rPr>
          <w:rFonts w:hint="eastAsia"/>
          <w:lang w:eastAsia="ja-JP"/>
        </w:rPr>
        <w:t xml:space="preserve"> </w:t>
      </w:r>
      <w:r w:rsidRPr="007F21A7" w:rsidDel="0065434B">
        <w:rPr>
          <w:rFonts w:hint="eastAsia"/>
          <w:lang w:eastAsia="ja-JP"/>
        </w:rPr>
        <w:t>128</w:t>
      </w:r>
      <w:r w:rsidRPr="007F21A7">
        <w:rPr>
          <w:rFonts w:hint="eastAsia"/>
          <w:lang w:eastAsia="ja-JP"/>
        </w:rPr>
        <w:t>14111 UPDATE</w:t>
      </w:r>
    </w:p>
    <w:p w14:paraId="17FF9F05" w14:textId="77777777" w:rsidR="00DB2E59" w:rsidRPr="007F21A7"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eastAsia="ja-JP"/>
        </w:rPr>
      </w:pPr>
      <w:r w:rsidRPr="007F21A7">
        <w:t xml:space="preserve">Require: </w:t>
      </w:r>
    </w:p>
    <w:p w14:paraId="44843698" w14:textId="77777777" w:rsidR="00DB2E59" w:rsidRPr="005D6FF6"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5D6FF6">
        <w:t xml:space="preserve">Contact: </w:t>
      </w:r>
      <w:r w:rsidRPr="005D6FF6" w:rsidDel="0092288D">
        <w:t>&lt;sip:</w:t>
      </w:r>
      <w:r w:rsidRPr="005D6FF6">
        <w:rPr>
          <w:rFonts w:cs="Courier New"/>
          <w:szCs w:val="16"/>
        </w:rPr>
        <w:t>user2_public1@home2.net;gr=urn:uuid:2ad8950e-48a5-4a74-8d99-ad76cc7fc74</w:t>
      </w:r>
      <w:r w:rsidRPr="005D6FF6">
        <w:t>&gt;+g.3gpp.icsi-ref="urn%3Aurn-7%3gpp-service.ims.icsi.mmtel"</w:t>
      </w:r>
      <w:r w:rsidRPr="005D6FF6" w:rsidDel="0092288D">
        <w:t xml:space="preserve"> </w:t>
      </w:r>
    </w:p>
    <w:p w14:paraId="1F2F2C67" w14:textId="77777777" w:rsidR="00DB2E59" w:rsidRPr="00FF0058"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FF0058">
        <w:rPr>
          <w:snapToGrid w:val="0"/>
        </w:rPr>
        <w:t xml:space="preserve">Content-Type: application/sdp </w:t>
      </w:r>
    </w:p>
    <w:p w14:paraId="6FC73452" w14:textId="77777777" w:rsidR="00DB2E59" w:rsidRPr="00FF0058"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FF0058">
        <w:rPr>
          <w:snapToGrid w:val="0"/>
        </w:rPr>
        <w:t>Content-Length: (…)</w:t>
      </w:r>
    </w:p>
    <w:p w14:paraId="482F23E0" w14:textId="77777777" w:rsidR="00DB2E59" w:rsidRPr="00FF0058"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p>
    <w:p w14:paraId="53802C67" w14:textId="77777777" w:rsidR="00DB2E59" w:rsidRPr="001B7579"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1B7579">
        <w:rPr>
          <w:lang w:val="en-US"/>
        </w:rPr>
        <w:t>v=0</w:t>
      </w:r>
    </w:p>
    <w:p w14:paraId="77345810" w14:textId="77777777" w:rsidR="00DB2E59" w:rsidRPr="001B7579"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1B7579">
        <w:rPr>
          <w:lang w:val="en-US"/>
        </w:rPr>
        <w:t>o=- 298793361</w:t>
      </w:r>
      <w:r w:rsidRPr="001B7579" w:rsidDel="000915DC">
        <w:rPr>
          <w:lang w:val="en-US"/>
        </w:rPr>
        <w:t>5</w:t>
      </w:r>
      <w:r w:rsidRPr="001B7579">
        <w:rPr>
          <w:rFonts w:hint="eastAsia"/>
          <w:lang w:val="en-US" w:eastAsia="ja-JP"/>
        </w:rPr>
        <w:t>6</w:t>
      </w:r>
      <w:r w:rsidRPr="001B7579">
        <w:rPr>
          <w:lang w:val="en-US"/>
        </w:rPr>
        <w:t xml:space="preserve"> 298793361</w:t>
      </w:r>
      <w:r w:rsidRPr="001B7579" w:rsidDel="000915DC">
        <w:rPr>
          <w:lang w:val="en-US"/>
        </w:rPr>
        <w:t>5</w:t>
      </w:r>
      <w:r w:rsidRPr="001B7579">
        <w:rPr>
          <w:rFonts w:hint="eastAsia"/>
          <w:lang w:val="en-US" w:eastAsia="ja-JP"/>
        </w:rPr>
        <w:t>8</w:t>
      </w:r>
      <w:r w:rsidRPr="001B7579">
        <w:rPr>
          <w:lang w:val="en-US"/>
        </w:rPr>
        <w:t xml:space="preserve"> IN IP6 5555::</w:t>
      </w:r>
      <w:r w:rsidRPr="001B7579">
        <w:rPr>
          <w:rFonts w:hint="eastAsia"/>
          <w:lang w:val="en-US" w:eastAsia="ja-JP"/>
        </w:rPr>
        <w:t>ccc</w:t>
      </w:r>
      <w:r w:rsidRPr="001B7579">
        <w:rPr>
          <w:lang w:val="en-US"/>
        </w:rPr>
        <w:t>:</w:t>
      </w:r>
      <w:r w:rsidRPr="001B7579">
        <w:rPr>
          <w:rFonts w:hint="eastAsia"/>
          <w:lang w:val="en-US" w:eastAsia="ja-JP"/>
        </w:rPr>
        <w:t>aaa</w:t>
      </w:r>
      <w:r w:rsidRPr="001B7579">
        <w:rPr>
          <w:lang w:val="en-US"/>
        </w:rPr>
        <w:t>:</w:t>
      </w:r>
      <w:r w:rsidRPr="001B7579">
        <w:rPr>
          <w:rFonts w:hint="eastAsia"/>
          <w:lang w:val="en-US" w:eastAsia="ja-JP"/>
        </w:rPr>
        <w:t>abc</w:t>
      </w:r>
      <w:r w:rsidRPr="001B7579">
        <w:rPr>
          <w:lang w:val="en-US"/>
        </w:rPr>
        <w:t>:</w:t>
      </w:r>
      <w:r w:rsidRPr="001B7579">
        <w:rPr>
          <w:rFonts w:hint="eastAsia"/>
          <w:lang w:val="en-US" w:eastAsia="ja-JP"/>
        </w:rPr>
        <w:t>abc</w:t>
      </w:r>
    </w:p>
    <w:p w14:paraId="2E234630" w14:textId="77777777" w:rsidR="00DB2E59" w:rsidRPr="00503615"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503615">
        <w:rPr>
          <w:lang w:val="en-US"/>
        </w:rPr>
        <w:t>s=-</w:t>
      </w:r>
    </w:p>
    <w:p w14:paraId="1A487A54" w14:textId="77777777" w:rsidR="00DB2E59" w:rsidRPr="001B7579"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de-DE" w:eastAsia="ja-JP"/>
        </w:rPr>
      </w:pPr>
      <w:r w:rsidRPr="001B7579">
        <w:rPr>
          <w:lang w:val="de-DE"/>
        </w:rPr>
        <w:t>c=IN IP6 6666::eee:fff:aaa:bbb</w:t>
      </w:r>
    </w:p>
    <w:p w14:paraId="6989A8A7" w14:textId="77777777" w:rsidR="00DB2E59" w:rsidRPr="00503615"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de-DE"/>
        </w:rPr>
      </w:pPr>
      <w:r w:rsidRPr="00503615">
        <w:rPr>
          <w:lang w:val="de-DE"/>
        </w:rPr>
        <w:t>t=0 0</w:t>
      </w:r>
    </w:p>
    <w:p w14:paraId="6117FB16" w14:textId="77777777" w:rsidR="00DB2E59" w:rsidRPr="001B7579"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1B7579">
        <w:rPr>
          <w:lang w:val="pt-BR"/>
        </w:rPr>
        <w:t xml:space="preserve">m=video </w:t>
      </w:r>
      <w:r w:rsidRPr="001B7579">
        <w:rPr>
          <w:rFonts w:hint="eastAsia"/>
          <w:lang w:val="pt-BR" w:eastAsia="ja-JP"/>
        </w:rPr>
        <w:t>7398</w:t>
      </w:r>
      <w:r w:rsidRPr="001B7579">
        <w:rPr>
          <w:lang w:val="pt-BR"/>
        </w:rPr>
        <w:t xml:space="preserve"> RTP/AVPF 98</w:t>
      </w:r>
    </w:p>
    <w:p w14:paraId="700874D3" w14:textId="77777777" w:rsidR="00DB2E59" w:rsidRPr="007F21A7"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7F21A7">
        <w:rPr>
          <w:lang w:val="pt-BR"/>
        </w:rPr>
        <w:t>b=AS:75</w:t>
      </w:r>
    </w:p>
    <w:p w14:paraId="0F76A9D5" w14:textId="77777777" w:rsidR="00DB2E59" w:rsidRPr="007F21A7"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7F21A7">
        <w:rPr>
          <w:lang w:val="pt-BR"/>
        </w:rPr>
        <w:t>a=curr:qos local sendrecv</w:t>
      </w:r>
    </w:p>
    <w:p w14:paraId="565E0880" w14:textId="77777777" w:rsidR="00DB2E59" w:rsidRPr="007F21A7"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7F21A7">
        <w:rPr>
          <w:lang w:val="pt-BR"/>
        </w:rPr>
        <w:t>a=curr:qos remote sendrecv</w:t>
      </w:r>
    </w:p>
    <w:p w14:paraId="7078F236" w14:textId="77777777" w:rsidR="00DB2E59" w:rsidRPr="007F21A7"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7F21A7">
        <w:rPr>
          <w:lang w:val="pt-BR"/>
        </w:rPr>
        <w:t>a=des:qos mandatory local sendrecv</w:t>
      </w:r>
    </w:p>
    <w:p w14:paraId="6AF0E80B" w14:textId="77777777" w:rsidR="00DB2E59" w:rsidRPr="007F21A7"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7F21A7">
        <w:rPr>
          <w:lang w:val="pt-BR"/>
        </w:rPr>
        <w:t>a=des:qos mandatory remote sendrecv</w:t>
      </w:r>
    </w:p>
    <w:p w14:paraId="3702D386" w14:textId="77777777" w:rsidR="00DB2E59" w:rsidRPr="007F21A7"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7F21A7">
        <w:rPr>
          <w:lang w:val="pt-BR"/>
        </w:rPr>
        <w:t>a=rtpmap:98 H263</w:t>
      </w:r>
    </w:p>
    <w:p w14:paraId="02799A51" w14:textId="77777777" w:rsidR="00DB2E59" w:rsidRPr="00895344"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895344">
        <w:rPr>
          <w:lang w:val="pt-BR"/>
        </w:rPr>
        <w:t>a=fmtp:98 profile-level-id=0</w:t>
      </w:r>
    </w:p>
    <w:p w14:paraId="0E21D8B7" w14:textId="77777777" w:rsidR="00DB2E59" w:rsidRPr="007F21A7"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Pr>
          <w:lang w:val="pt-BR"/>
        </w:rPr>
        <w:t>F</w:t>
      </w:r>
      <w:r w:rsidRPr="007F21A7">
        <w:rPr>
          <w:lang w:val="pt-BR"/>
        </w:rPr>
        <w:t xml:space="preserve"> 97 96</w:t>
      </w:r>
    </w:p>
    <w:p w14:paraId="43839C4E" w14:textId="77777777" w:rsidR="00DB2E59" w:rsidRPr="007F21A7"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7F21A7">
        <w:rPr>
          <w:lang w:val="pt-BR"/>
        </w:rPr>
        <w:t>b=AS:25.4</w:t>
      </w:r>
    </w:p>
    <w:p w14:paraId="2B10332E" w14:textId="77777777" w:rsidR="00DB2E59" w:rsidRPr="007F21A7"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eastAsia="ja-JP"/>
        </w:rPr>
      </w:pPr>
      <w:r w:rsidRPr="007F21A7">
        <w:rPr>
          <w:lang w:val="pt-BR"/>
        </w:rPr>
        <w:t>a=curr:qos local sendrecv</w:t>
      </w:r>
    </w:p>
    <w:p w14:paraId="27883332" w14:textId="77777777" w:rsidR="00DB2E59" w:rsidRPr="007F21A7"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7F21A7">
        <w:rPr>
          <w:lang w:val="pt-BR"/>
        </w:rPr>
        <w:t>a=curr:qos remote sendrecv</w:t>
      </w:r>
    </w:p>
    <w:p w14:paraId="2F20C395" w14:textId="77777777" w:rsidR="00DB2E59" w:rsidRPr="007F21A7"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7F21A7">
        <w:rPr>
          <w:lang w:val="pt-BR"/>
        </w:rPr>
        <w:t>a=des:qos mandatory local sendrecv</w:t>
      </w:r>
    </w:p>
    <w:p w14:paraId="16FBEA5F" w14:textId="77777777" w:rsidR="00DB2E59" w:rsidRPr="007F21A7"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7F21A7">
        <w:rPr>
          <w:lang w:val="pt-BR"/>
        </w:rPr>
        <w:t>a=des:qos mandatory remote sendrecv</w:t>
      </w:r>
    </w:p>
    <w:p w14:paraId="595AFDAD" w14:textId="77777777" w:rsidR="00DB2E59" w:rsidRPr="001B7579"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1B7579">
        <w:rPr>
          <w:lang w:val="pt-BR"/>
        </w:rPr>
        <w:t xml:space="preserve">a=rtpmap:97 AMR </w:t>
      </w:r>
    </w:p>
    <w:p w14:paraId="12C2B469" w14:textId="77777777" w:rsidR="00DB2E59" w:rsidRPr="001B7579"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rPr>
          <w:lang w:val="pt-BR" w:eastAsia="ja-JP"/>
        </w:rPr>
      </w:pPr>
      <w:r w:rsidRPr="001B7579">
        <w:rPr>
          <w:lang w:val="pt-BR"/>
        </w:rPr>
        <w:t>a=fmtp:97 mode-set=0,2,5,7; maxframes</w:t>
      </w:r>
    </w:p>
    <w:p w14:paraId="528FDC76" w14:textId="77777777" w:rsidR="00DB2E59" w:rsidRPr="007F21A7" w:rsidRDefault="00DB2E59" w:rsidP="00A9353D">
      <w:pPr>
        <w:pStyle w:val="PL"/>
        <w:keepNext/>
        <w:keepLines/>
        <w:pBdr>
          <w:top w:val="single" w:sz="4" w:space="1" w:color="auto"/>
          <w:left w:val="single" w:sz="4" w:space="4" w:color="auto"/>
          <w:bottom w:val="single" w:sz="4" w:space="1" w:color="auto"/>
          <w:right w:val="single" w:sz="4" w:space="4" w:color="auto"/>
        </w:pBdr>
        <w:ind w:left="851" w:right="284" w:hanging="284"/>
      </w:pPr>
      <w:r w:rsidRPr="007F21A7">
        <w:t>a=rtpmap:96 telephone-event</w:t>
      </w:r>
    </w:p>
    <w:bookmarkEnd w:id="754"/>
    <w:p w14:paraId="74097D2C" w14:textId="77777777" w:rsidR="00DB2E59" w:rsidRPr="00947EC3" w:rsidRDefault="00DB2E59" w:rsidP="00DB2E59">
      <w:pPr>
        <w:rPr>
          <w:lang w:val="en-US"/>
        </w:rPr>
      </w:pPr>
    </w:p>
    <w:p w14:paraId="2B13E6D0" w14:textId="77777777" w:rsidR="00DB2E59" w:rsidRPr="007F21A7" w:rsidRDefault="00DB2E59" w:rsidP="00DB2E59">
      <w:pPr>
        <w:pStyle w:val="EX"/>
        <w:keepLines w:val="0"/>
      </w:pPr>
      <w:r w:rsidRPr="007F21A7">
        <w:rPr>
          <w:b/>
        </w:rPr>
        <w:t>SDP</w:t>
      </w:r>
      <w:r w:rsidRPr="007F21A7">
        <w:tab/>
        <w:t xml:space="preserve">The SDP </w:t>
      </w:r>
      <w:r>
        <w:rPr>
          <w:rFonts w:hint="eastAsia"/>
          <w:lang w:eastAsia="zh-CN"/>
        </w:rPr>
        <w:t>offer</w:t>
      </w:r>
      <w:r w:rsidRPr="007F21A7">
        <w:t xml:space="preserve"> (SDP_</w:t>
      </w:r>
      <w:r>
        <w:rPr>
          <w:rFonts w:hint="eastAsia"/>
          <w:lang w:eastAsia="zh-CN"/>
        </w:rPr>
        <w:t>O_UE2</w:t>
      </w:r>
      <w:r w:rsidRPr="007F21A7">
        <w:rPr>
          <w:rFonts w:hint="eastAsia"/>
          <w:lang w:eastAsia="ja-JP"/>
        </w:rPr>
        <w:t>_regular</w:t>
      </w:r>
      <w:r w:rsidRPr="007F21A7">
        <w:t xml:space="preserve">) contains a set of codecs to be used for </w:t>
      </w:r>
      <w:r w:rsidRPr="007F21A7">
        <w:rPr>
          <w:rFonts w:hint="eastAsia"/>
          <w:lang w:eastAsia="ja-JP"/>
        </w:rPr>
        <w:t>the session</w:t>
      </w:r>
      <w:r w:rsidRPr="007F21A7">
        <w:t xml:space="preserve">. The SDP content is based on information received from </w:t>
      </w:r>
      <w:r w:rsidRPr="007F21A7">
        <w:rPr>
          <w:rFonts w:hint="eastAsia"/>
          <w:lang w:eastAsia="ja-JP"/>
        </w:rPr>
        <w:t>previous 200 (OK) response</w:t>
      </w:r>
      <w:r w:rsidRPr="007F21A7">
        <w:t>.</w:t>
      </w:r>
    </w:p>
    <w:p w14:paraId="358A8DB5" w14:textId="77777777" w:rsidR="00DB2E59" w:rsidRPr="007F21A7" w:rsidRDefault="00DB2E59" w:rsidP="00DB2E59">
      <w:pPr>
        <w:pStyle w:val="B1"/>
        <w:ind w:left="284" w:firstLine="0"/>
        <w:rPr>
          <w:b/>
          <w:bCs/>
        </w:rPr>
      </w:pPr>
      <w:bookmarkStart w:id="755" w:name="_MCCTEMPBM_CRPT84840331___2"/>
      <w:r>
        <w:rPr>
          <w:rFonts w:hint="eastAsia"/>
          <w:b/>
          <w:bCs/>
          <w:lang w:eastAsia="zh-CN"/>
        </w:rPr>
        <w:t>39</w:t>
      </w:r>
      <w:r w:rsidRPr="007F21A7">
        <w:rPr>
          <w:b/>
          <w:bCs/>
        </w:rPr>
        <w:t>-</w:t>
      </w:r>
      <w:r>
        <w:rPr>
          <w:rFonts w:hint="eastAsia"/>
          <w:b/>
          <w:bCs/>
          <w:lang w:eastAsia="zh-CN"/>
        </w:rPr>
        <w:t>40</w:t>
      </w:r>
      <w:r w:rsidRPr="007F21A7">
        <w:rPr>
          <w:b/>
          <w:bCs/>
        </w:rPr>
        <w:tab/>
      </w:r>
      <w:r w:rsidRPr="007F21A7">
        <w:rPr>
          <w:rFonts w:hint="eastAsia"/>
          <w:b/>
          <w:bCs/>
          <w:lang w:eastAsia="ja-JP"/>
        </w:rPr>
        <w:t>200 (OK) response</w:t>
      </w:r>
      <w:r w:rsidRPr="007F21A7">
        <w:rPr>
          <w:b/>
          <w:bCs/>
        </w:rPr>
        <w:t xml:space="preserve"> (UE#1</w:t>
      </w:r>
      <w:r w:rsidRPr="007F21A7">
        <w:rPr>
          <w:rFonts w:hint="eastAsia"/>
          <w:b/>
          <w:bCs/>
          <w:lang w:eastAsia="ja-JP"/>
        </w:rPr>
        <w:t xml:space="preserve"> to CAT-AS</w:t>
      </w:r>
      <w:r w:rsidRPr="007F21A7">
        <w:rPr>
          <w:b/>
          <w:bCs/>
        </w:rPr>
        <w:t>)</w:t>
      </w:r>
    </w:p>
    <w:bookmarkEnd w:id="755"/>
    <w:p w14:paraId="1F6B31EC" w14:textId="77777777" w:rsidR="00DB2E59" w:rsidRDefault="00DB2E59" w:rsidP="00DB2E59">
      <w:pPr>
        <w:pStyle w:val="B1"/>
      </w:pPr>
      <w:r>
        <w:rPr>
          <w:lang w:eastAsia="ja-JP"/>
        </w:rPr>
        <w:tab/>
      </w:r>
      <w:r w:rsidRPr="007F21A7">
        <w:rPr>
          <w:rFonts w:hint="eastAsia"/>
          <w:lang w:eastAsia="ja-JP"/>
        </w:rPr>
        <w:t>UE#1</w:t>
      </w:r>
      <w:r w:rsidRPr="007F21A7">
        <w:t xml:space="preserve"> sends a SIP 200 (OK) response for the SIP </w:t>
      </w:r>
      <w:r w:rsidRPr="007F21A7">
        <w:rPr>
          <w:rFonts w:hint="eastAsia"/>
          <w:lang w:eastAsia="ja-JP"/>
        </w:rPr>
        <w:t xml:space="preserve">UPDATE </w:t>
      </w:r>
      <w:r w:rsidRPr="007F21A7">
        <w:t xml:space="preserve">request to </w:t>
      </w:r>
      <w:r w:rsidRPr="007F21A7">
        <w:rPr>
          <w:rFonts w:hint="eastAsia"/>
          <w:lang w:eastAsia="ja-JP"/>
        </w:rPr>
        <w:t>CAT-AS</w:t>
      </w:r>
      <w:r w:rsidRPr="007F21A7">
        <w:t>.</w:t>
      </w:r>
      <w:r w:rsidRPr="007F21A7" w:rsidDel="002F6DB4">
        <w:rPr>
          <w:b/>
          <w:bCs/>
        </w:rPr>
        <w:t xml:space="preserve"> </w:t>
      </w:r>
      <w:r>
        <w:rPr>
          <w:rFonts w:hint="eastAsia"/>
          <w:lang w:eastAsia="ja-JP"/>
        </w:rPr>
        <w:t xml:space="preserve">If the resources indicated for the media </w:t>
      </w:r>
      <w:r>
        <w:rPr>
          <w:lang w:eastAsia="ja-JP"/>
        </w:rPr>
        <w:t>cannot</w:t>
      </w:r>
      <w:r>
        <w:rPr>
          <w:rFonts w:hint="eastAsia"/>
          <w:lang w:eastAsia="ja-JP"/>
        </w:rPr>
        <w:t xml:space="preserve"> be reused by the one reserved for the CAT media, UE#1 shall reserve </w:t>
      </w:r>
      <w:r>
        <w:rPr>
          <w:lang w:eastAsia="ja-JP"/>
        </w:rPr>
        <w:t>necessary</w:t>
      </w:r>
      <w:r>
        <w:rPr>
          <w:rFonts w:hint="eastAsia"/>
          <w:lang w:eastAsia="ja-JP"/>
        </w:rPr>
        <w:t xml:space="preserve"> resources prior to sending the response.UE#1 include</w:t>
      </w:r>
      <w:r>
        <w:rPr>
          <w:lang w:eastAsia="ja-JP"/>
        </w:rPr>
        <w:t>s</w:t>
      </w:r>
      <w:r>
        <w:rPr>
          <w:rFonts w:hint="eastAsia"/>
          <w:lang w:eastAsia="ja-JP"/>
        </w:rPr>
        <w:t xml:space="preserve"> a SDP answer (SDP_</w:t>
      </w:r>
      <w:r w:rsidRPr="00885DC7">
        <w:rPr>
          <w:lang w:eastAsia="ja-JP"/>
        </w:rPr>
        <w:t xml:space="preserve"> </w:t>
      </w:r>
      <w:r>
        <w:rPr>
          <w:lang w:eastAsia="ja-JP"/>
        </w:rPr>
        <w:t>A</w:t>
      </w:r>
      <w:r>
        <w:rPr>
          <w:rFonts w:hint="eastAsia"/>
          <w:lang w:eastAsia="zh-CN"/>
        </w:rPr>
        <w:t>_UE1</w:t>
      </w:r>
      <w:r>
        <w:rPr>
          <w:lang w:eastAsia="ja-JP"/>
        </w:rPr>
        <w:t>_regular</w:t>
      </w:r>
      <w:r>
        <w:rPr>
          <w:rFonts w:hint="eastAsia"/>
          <w:lang w:eastAsia="ja-JP"/>
        </w:rPr>
        <w:t>) in the 200 (OK) response to the corresponding SIP UPDATE request</w:t>
      </w:r>
      <w:r w:rsidRPr="00B9646A">
        <w:t>.</w:t>
      </w:r>
    </w:p>
    <w:p w14:paraId="6E66E40D" w14:textId="77777777" w:rsidR="00DB2E59" w:rsidRPr="007F21A7" w:rsidRDefault="00DB2E59" w:rsidP="00DB2E59">
      <w:pPr>
        <w:pStyle w:val="B1"/>
        <w:ind w:left="284" w:firstLine="0"/>
        <w:rPr>
          <w:b/>
          <w:bCs/>
        </w:rPr>
      </w:pPr>
      <w:bookmarkStart w:id="756" w:name="_MCCTEMPBM_CRPT84840332___2"/>
      <w:r>
        <w:rPr>
          <w:rFonts w:hint="eastAsia"/>
          <w:b/>
          <w:bCs/>
          <w:lang w:eastAsia="zh-CN"/>
        </w:rPr>
        <w:t>41</w:t>
      </w:r>
      <w:r w:rsidRPr="007F21A7">
        <w:rPr>
          <w:b/>
          <w:bCs/>
        </w:rPr>
        <w:t>-</w:t>
      </w:r>
      <w:r>
        <w:rPr>
          <w:rFonts w:hint="eastAsia"/>
          <w:b/>
          <w:bCs/>
          <w:lang w:eastAsia="zh-CN"/>
        </w:rPr>
        <w:t>42</w:t>
      </w:r>
      <w:r w:rsidRPr="007F21A7">
        <w:rPr>
          <w:b/>
          <w:bCs/>
        </w:rPr>
        <w:tab/>
        <w:t xml:space="preserve">200 (OK) response to INVITE </w:t>
      </w:r>
      <w:r w:rsidR="00B068FE">
        <w:rPr>
          <w:b/>
          <w:bCs/>
        </w:rPr>
        <w:t xml:space="preserve">request </w:t>
      </w:r>
      <w:r w:rsidRPr="007F21A7">
        <w:rPr>
          <w:b/>
          <w:bCs/>
        </w:rPr>
        <w:t>(CAT-AS to UE#1)</w:t>
      </w:r>
    </w:p>
    <w:bookmarkEnd w:id="756"/>
    <w:p w14:paraId="7C47C533" w14:textId="77777777" w:rsidR="00DB2E59" w:rsidRPr="007F21A7" w:rsidRDefault="00DB2E59" w:rsidP="00DB2E59">
      <w:pPr>
        <w:pStyle w:val="B1"/>
      </w:pPr>
      <w:r>
        <w:tab/>
      </w:r>
      <w:r w:rsidRPr="007F21A7">
        <w:t xml:space="preserve">The CAT-AS </w:t>
      </w:r>
      <w:r w:rsidRPr="007F21A7">
        <w:rPr>
          <w:rFonts w:hint="eastAsia"/>
          <w:lang w:eastAsia="ja-JP"/>
        </w:rPr>
        <w:t>sends</w:t>
      </w:r>
      <w:r w:rsidRPr="007F21A7">
        <w:t xml:space="preserve"> the SIP 200 (OK) response </w:t>
      </w:r>
      <w:r w:rsidRPr="007F21A7">
        <w:rPr>
          <w:rFonts w:hint="eastAsia"/>
          <w:lang w:eastAsia="ja-JP"/>
        </w:rPr>
        <w:t xml:space="preserve">for the (initial) SIP INVITE request </w:t>
      </w:r>
      <w:r w:rsidRPr="007F21A7">
        <w:t>to UE#1.</w:t>
      </w:r>
    </w:p>
    <w:p w14:paraId="686526BE" w14:textId="77777777" w:rsidR="00DB2E59" w:rsidRPr="007F21A7" w:rsidRDefault="00DB2E59" w:rsidP="00DB2E59">
      <w:pPr>
        <w:pStyle w:val="B1"/>
        <w:ind w:left="284" w:firstLine="0"/>
        <w:rPr>
          <w:b/>
          <w:bCs/>
        </w:rPr>
      </w:pPr>
      <w:bookmarkStart w:id="757" w:name="_MCCTEMPBM_CRPT84840333___2"/>
      <w:r>
        <w:rPr>
          <w:rFonts w:hint="eastAsia"/>
          <w:b/>
          <w:bCs/>
          <w:lang w:eastAsia="zh-CN"/>
        </w:rPr>
        <w:t>43</w:t>
      </w:r>
      <w:r w:rsidRPr="007F21A7">
        <w:rPr>
          <w:b/>
          <w:bCs/>
        </w:rPr>
        <w:t>-</w:t>
      </w:r>
      <w:r>
        <w:rPr>
          <w:rFonts w:hint="eastAsia"/>
          <w:b/>
          <w:bCs/>
          <w:lang w:eastAsia="zh-CN"/>
        </w:rPr>
        <w:t>44</w:t>
      </w:r>
      <w:r w:rsidRPr="007F21A7">
        <w:rPr>
          <w:rFonts w:hint="eastAsia"/>
          <w:b/>
          <w:bCs/>
          <w:lang w:eastAsia="ja-JP"/>
        </w:rPr>
        <w:t xml:space="preserve"> </w:t>
      </w:r>
      <w:r w:rsidRPr="007F21A7">
        <w:rPr>
          <w:b/>
          <w:bCs/>
        </w:rPr>
        <w:t xml:space="preserve">ACK request (UE#1 to </w:t>
      </w:r>
      <w:r w:rsidRPr="007F21A7">
        <w:rPr>
          <w:rFonts w:hint="eastAsia"/>
          <w:b/>
          <w:bCs/>
          <w:lang w:eastAsia="ja-JP"/>
        </w:rPr>
        <w:t>CAT-AS</w:t>
      </w:r>
      <w:r w:rsidRPr="007F21A7">
        <w:rPr>
          <w:b/>
          <w:bCs/>
        </w:rPr>
        <w:t>)</w:t>
      </w:r>
    </w:p>
    <w:bookmarkEnd w:id="757"/>
    <w:p w14:paraId="0B8C328D" w14:textId="77777777" w:rsidR="00DB2E59" w:rsidRPr="007F21A7" w:rsidRDefault="00DB2E59" w:rsidP="00DB2E59">
      <w:pPr>
        <w:pStyle w:val="B1"/>
      </w:pPr>
      <w:r>
        <w:tab/>
      </w:r>
      <w:r w:rsidRPr="007F21A7">
        <w:t xml:space="preserve">UE#1 sends a SIP ACK request, which acknowledges the SIP 200 (OK) final response, to </w:t>
      </w:r>
      <w:r w:rsidRPr="007F21A7">
        <w:rPr>
          <w:rFonts w:hint="eastAsia"/>
          <w:lang w:eastAsia="ja-JP"/>
        </w:rPr>
        <w:t>CAT-AS</w:t>
      </w:r>
      <w:r w:rsidRPr="007F21A7">
        <w:t>.</w:t>
      </w:r>
    </w:p>
    <w:p w14:paraId="1C7BF170" w14:textId="77777777" w:rsidR="00DB2E59" w:rsidRPr="007F21A7" w:rsidRDefault="00DB2E59" w:rsidP="00DB2E59">
      <w:pPr>
        <w:pStyle w:val="B1"/>
        <w:ind w:left="284" w:firstLine="0"/>
        <w:rPr>
          <w:b/>
          <w:bCs/>
        </w:rPr>
      </w:pPr>
      <w:bookmarkStart w:id="758" w:name="_MCCTEMPBM_CRPT84840334___2"/>
      <w:r>
        <w:rPr>
          <w:rFonts w:hint="eastAsia"/>
          <w:b/>
          <w:bCs/>
          <w:lang w:eastAsia="zh-CN"/>
        </w:rPr>
        <w:t>45</w:t>
      </w:r>
      <w:r w:rsidRPr="007F21A7">
        <w:rPr>
          <w:b/>
          <w:bCs/>
        </w:rPr>
        <w:t>-</w:t>
      </w:r>
      <w:r>
        <w:rPr>
          <w:rFonts w:hint="eastAsia"/>
          <w:b/>
          <w:bCs/>
          <w:lang w:eastAsia="zh-CN"/>
        </w:rPr>
        <w:t>46</w:t>
      </w:r>
      <w:r w:rsidRPr="007F21A7">
        <w:rPr>
          <w:rFonts w:hint="eastAsia"/>
          <w:b/>
          <w:bCs/>
          <w:lang w:eastAsia="ja-JP"/>
        </w:rPr>
        <w:t xml:space="preserve"> </w:t>
      </w:r>
      <w:r w:rsidRPr="007F21A7">
        <w:rPr>
          <w:b/>
          <w:bCs/>
        </w:rPr>
        <w:t>ACK request (</w:t>
      </w:r>
      <w:r w:rsidRPr="007F21A7">
        <w:rPr>
          <w:rFonts w:hint="eastAsia"/>
          <w:b/>
          <w:bCs/>
          <w:lang w:eastAsia="ja-JP"/>
        </w:rPr>
        <w:t>CAT-AS to UE#2</w:t>
      </w:r>
      <w:r w:rsidRPr="007F21A7">
        <w:rPr>
          <w:b/>
          <w:bCs/>
        </w:rPr>
        <w:t>)</w:t>
      </w:r>
    </w:p>
    <w:bookmarkEnd w:id="758"/>
    <w:p w14:paraId="59EA2197" w14:textId="77777777" w:rsidR="00DB2E59" w:rsidRDefault="00DB2E59" w:rsidP="00DB2E59">
      <w:pPr>
        <w:pStyle w:val="B1"/>
        <w:rPr>
          <w:lang w:eastAsia="ja-JP"/>
        </w:rPr>
      </w:pPr>
      <w:r>
        <w:rPr>
          <w:lang w:eastAsia="ja-JP"/>
        </w:rPr>
        <w:tab/>
      </w:r>
      <w:r w:rsidRPr="007F21A7">
        <w:rPr>
          <w:rFonts w:hint="eastAsia"/>
          <w:lang w:eastAsia="ja-JP"/>
        </w:rPr>
        <w:t>CAT-AS</w:t>
      </w:r>
      <w:r w:rsidRPr="007F21A7">
        <w:t xml:space="preserve"> sends a SIP ACK request, which acknowledges the SIP 200 (OK) final response</w:t>
      </w:r>
      <w:r>
        <w:t xml:space="preserve"> in step 36</w:t>
      </w:r>
      <w:r w:rsidRPr="007F21A7">
        <w:t>,</w:t>
      </w:r>
      <w:r>
        <w:t xml:space="preserve"> with SDP_A</w:t>
      </w:r>
      <w:r>
        <w:rPr>
          <w:rFonts w:hint="eastAsia"/>
          <w:lang w:eastAsia="zh-CN"/>
        </w:rPr>
        <w:t>_UE1</w:t>
      </w:r>
      <w:r>
        <w:t>_regular</w:t>
      </w:r>
      <w:r w:rsidRPr="007F21A7" w:rsidDel="00885DC7">
        <w:t xml:space="preserve"> </w:t>
      </w:r>
      <w:r w:rsidRPr="007F21A7">
        <w:t xml:space="preserve">to </w:t>
      </w:r>
      <w:r w:rsidRPr="007F21A7">
        <w:rPr>
          <w:rFonts w:hint="eastAsia"/>
          <w:lang w:eastAsia="ja-JP"/>
        </w:rPr>
        <w:t>UE#2</w:t>
      </w:r>
      <w:r w:rsidRPr="007F21A7">
        <w:t>.</w:t>
      </w:r>
    </w:p>
    <w:p w14:paraId="061777C6" w14:textId="77777777" w:rsidR="008E1142" w:rsidRPr="007F21A7" w:rsidRDefault="008E1142" w:rsidP="008E1142">
      <w:pPr>
        <w:pStyle w:val="Heading2"/>
        <w:rPr>
          <w:lang w:eastAsia="ja-JP"/>
        </w:rPr>
      </w:pPr>
      <w:bookmarkStart w:id="759" w:name="_Toc20131444"/>
      <w:bookmarkStart w:id="760" w:name="_Toc36122571"/>
      <w:bookmarkStart w:id="761" w:name="_Toc45183270"/>
      <w:bookmarkStart w:id="762" w:name="_Toc45696711"/>
      <w:bookmarkStart w:id="763" w:name="_Toc163140035"/>
      <w:r w:rsidRPr="007F21A7">
        <w:t>A.</w:t>
      </w:r>
      <w:r>
        <w:rPr>
          <w:lang w:eastAsia="ja-JP"/>
        </w:rPr>
        <w:t>5.4</w:t>
      </w:r>
      <w:r w:rsidRPr="007F21A7">
        <w:tab/>
        <w:t>CAT when UE#1</w:t>
      </w:r>
      <w:r>
        <w:rPr>
          <w:rFonts w:hint="eastAsia"/>
          <w:lang w:eastAsia="ja-JP"/>
        </w:rPr>
        <w:t xml:space="preserve"> has resources available while</w:t>
      </w:r>
      <w:r w:rsidRPr="007F21A7">
        <w:t xml:space="preserve"> UE#2 </w:t>
      </w:r>
      <w:r>
        <w:rPr>
          <w:rFonts w:hint="eastAsia"/>
          <w:lang w:eastAsia="ja-JP"/>
        </w:rPr>
        <w:t>does not have required</w:t>
      </w:r>
      <w:r w:rsidRPr="007F21A7">
        <w:t xml:space="preserve"> resources available</w:t>
      </w:r>
      <w:bookmarkEnd w:id="759"/>
      <w:bookmarkEnd w:id="760"/>
      <w:bookmarkEnd w:id="761"/>
      <w:bookmarkEnd w:id="762"/>
      <w:bookmarkEnd w:id="763"/>
    </w:p>
    <w:p w14:paraId="4D5A9935" w14:textId="77777777" w:rsidR="008E1142" w:rsidRDefault="008E1142" w:rsidP="008E1142">
      <w:pPr>
        <w:rPr>
          <w:lang w:eastAsia="ja-JP"/>
        </w:rPr>
      </w:pPr>
      <w:r w:rsidRPr="000B7EB4">
        <w:rPr>
          <w:rFonts w:hint="eastAsia"/>
        </w:rPr>
        <w:t>F</w:t>
      </w:r>
      <w:r>
        <w:rPr>
          <w:rFonts w:hint="eastAsia"/>
          <w:lang w:eastAsia="ja-JP"/>
        </w:rPr>
        <w:t>igure</w:t>
      </w:r>
      <w:r w:rsidR="00D11565">
        <w:rPr>
          <w:lang w:eastAsia="ja-JP"/>
        </w:rPr>
        <w:t> </w:t>
      </w:r>
      <w:r>
        <w:rPr>
          <w:rFonts w:hint="eastAsia"/>
          <w:lang w:eastAsia="ja-JP"/>
        </w:rPr>
        <w:t>A.5.</w:t>
      </w:r>
      <w:r>
        <w:rPr>
          <w:lang w:eastAsia="ja-JP"/>
        </w:rPr>
        <w:t>4</w:t>
      </w:r>
      <w:r>
        <w:rPr>
          <w:rFonts w:hint="eastAsia"/>
          <w:lang w:eastAsia="ja-JP"/>
        </w:rPr>
        <w:t>-1 shows an example call flow for CAT when UE#1 has resources available while UE#2 does not have required resources available.</w:t>
      </w:r>
    </w:p>
    <w:p w14:paraId="27B45B86" w14:textId="77777777" w:rsidR="008E1142" w:rsidRPr="00494A6D" w:rsidRDefault="008E1142" w:rsidP="008E1142"/>
    <w:p w14:paraId="4D27F247" w14:textId="77777777" w:rsidR="008E1142" w:rsidRPr="007F21A7" w:rsidRDefault="005D6FF6" w:rsidP="008E1142">
      <w:pPr>
        <w:pStyle w:val="TH"/>
        <w:rPr>
          <w:lang w:eastAsia="ja-JP"/>
        </w:rPr>
      </w:pPr>
      <w:r>
        <w:object w:dxaOrig="12195" w:dyaOrig="15271" w14:anchorId="784ACE3B">
          <v:shape id="_x0000_i1037" type="#_x0000_t75" style="width:481.9pt;height:603.4pt" o:ole="">
            <v:imagedata r:id="rId33" o:title=""/>
          </v:shape>
          <o:OLEObject Type="Embed" ProgID="Visio.Drawing.11" ShapeID="_x0000_i1037" DrawAspect="Content" ObjectID="_1781410673" r:id="rId34"/>
        </w:object>
      </w:r>
    </w:p>
    <w:p w14:paraId="10867C64" w14:textId="77777777" w:rsidR="008E1142" w:rsidRPr="007F21A7" w:rsidRDefault="008E1142" w:rsidP="008E1142">
      <w:pPr>
        <w:pStyle w:val="TF"/>
        <w:rPr>
          <w:lang w:eastAsia="ja-JP"/>
        </w:rPr>
      </w:pPr>
      <w:r w:rsidRPr="007F21A7">
        <w:t>Figure</w:t>
      </w:r>
      <w:r w:rsidR="00FF0058">
        <w:t> </w:t>
      </w:r>
      <w:r w:rsidRPr="007F21A7">
        <w:t>A.</w:t>
      </w:r>
      <w:r>
        <w:rPr>
          <w:lang w:eastAsia="ja-JP"/>
        </w:rPr>
        <w:t>5.4</w:t>
      </w:r>
      <w:r w:rsidRPr="007F21A7">
        <w:t xml:space="preserve">-1: CAT, </w:t>
      </w:r>
      <w:r>
        <w:rPr>
          <w:rFonts w:hint="eastAsia"/>
          <w:lang w:eastAsia="ja-JP"/>
        </w:rPr>
        <w:t>UE#2 does not have required resources available</w:t>
      </w:r>
    </w:p>
    <w:p w14:paraId="125EBFB4" w14:textId="77777777" w:rsidR="008E1142" w:rsidRPr="007F21A7" w:rsidRDefault="008E1142" w:rsidP="008E1142">
      <w:pPr>
        <w:pStyle w:val="B1"/>
        <w:ind w:left="285" w:firstLine="0"/>
        <w:rPr>
          <w:b/>
          <w:bCs/>
          <w:lang w:eastAsia="ja-JP"/>
        </w:rPr>
      </w:pPr>
      <w:bookmarkStart w:id="764" w:name="_MCCTEMPBM_CRPT84840335___2"/>
      <w:r w:rsidRPr="007F21A7">
        <w:rPr>
          <w:b/>
        </w:rPr>
        <w:t>1</w:t>
      </w:r>
      <w:r w:rsidR="001237B8">
        <w:rPr>
          <w:b/>
        </w:rPr>
        <w:tab/>
      </w:r>
      <w:r w:rsidRPr="007F21A7">
        <w:rPr>
          <w:b/>
        </w:rPr>
        <w:t>INVITE request (UE#1 to CAT-AS) see example in table</w:t>
      </w:r>
      <w:r w:rsidR="00D11565">
        <w:rPr>
          <w:b/>
        </w:rPr>
        <w:t> </w:t>
      </w:r>
      <w:r w:rsidRPr="007F21A7">
        <w:rPr>
          <w:b/>
        </w:rPr>
        <w:t>A.</w:t>
      </w:r>
      <w:r>
        <w:rPr>
          <w:b/>
          <w:lang w:eastAsia="ja-JP"/>
        </w:rPr>
        <w:t>5.4</w:t>
      </w:r>
      <w:r w:rsidRPr="007F21A7">
        <w:rPr>
          <w:b/>
        </w:rPr>
        <w:t>-</w:t>
      </w:r>
      <w:r w:rsidRPr="007F21A7">
        <w:rPr>
          <w:rFonts w:hint="eastAsia"/>
          <w:b/>
          <w:lang w:eastAsia="ja-JP"/>
        </w:rPr>
        <w:t>1</w:t>
      </w:r>
    </w:p>
    <w:bookmarkEnd w:id="764"/>
    <w:p w14:paraId="57ED18C8" w14:textId="77777777" w:rsidR="008E1142" w:rsidRPr="007F21A7" w:rsidRDefault="008E1142" w:rsidP="008E1142">
      <w:pPr>
        <w:pStyle w:val="B1"/>
      </w:pPr>
      <w:r>
        <w:tab/>
      </w:r>
      <w:r w:rsidRPr="007F21A7">
        <w:t>UE#1 sends a SIP INVITE request to the intermediate IM CN subsy</w:t>
      </w:r>
      <w:r w:rsidR="001237B8">
        <w:t>s</w:t>
      </w:r>
      <w:r w:rsidRPr="007F21A7">
        <w:t>tem.</w:t>
      </w:r>
    </w:p>
    <w:p w14:paraId="3DDC99EE" w14:textId="77777777" w:rsidR="008E1142" w:rsidRPr="007F21A7" w:rsidRDefault="008E1142" w:rsidP="008E1142">
      <w:pPr>
        <w:pStyle w:val="TH"/>
      </w:pPr>
      <w:r w:rsidRPr="007F21A7">
        <w:t>Table</w:t>
      </w:r>
      <w:r w:rsidR="00D11565">
        <w:t> </w:t>
      </w:r>
      <w:r w:rsidRPr="007F21A7">
        <w:t>A.</w:t>
      </w:r>
      <w:r>
        <w:rPr>
          <w:lang w:eastAsia="ja-JP"/>
        </w:rPr>
        <w:t>5.4</w:t>
      </w:r>
      <w:r w:rsidRPr="007F21A7">
        <w:t>-</w:t>
      </w:r>
      <w:r w:rsidRPr="007F21A7">
        <w:rPr>
          <w:rFonts w:hint="eastAsia"/>
          <w:lang w:eastAsia="ja-JP"/>
        </w:rPr>
        <w:t>1</w:t>
      </w:r>
      <w:r w:rsidRPr="007F21A7">
        <w:t>: INVITE request (UE#1 to CAT-AS)</w:t>
      </w:r>
    </w:p>
    <w:p w14:paraId="530A212B"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bookmarkStart w:id="765" w:name="_MCCTEMPBM_CRPT84840336___2"/>
      <w:r w:rsidRPr="007F21A7">
        <w:t>INVITE tel:+1-212-555-2222 SIP/2.0</w:t>
      </w:r>
    </w:p>
    <w:p w14:paraId="46A74311"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lastRenderedPageBreak/>
        <w:t>Via: SIP/2.0/UDP [5555::aaa:bbb:ccc:ddd]:1357;comp=sigcomp;branch=z9hG4bKnashds7</w:t>
      </w:r>
    </w:p>
    <w:p w14:paraId="19C4B1DA"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Max-Forwards: 70</w:t>
      </w:r>
    </w:p>
    <w:p w14:paraId="29E7C765"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Route: &lt;sip:pcscf1.visited1.net:7531;lr;comp=sigcomp&gt;, &lt;sip:scscf1.home1.net;lr&gt;</w:t>
      </w:r>
    </w:p>
    <w:p w14:paraId="3BD9474E"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P-Preferred-Identity: "John Doe" &lt;sip:user1_public1@home1.net&gt;</w:t>
      </w:r>
    </w:p>
    <w:p w14:paraId="19915E78"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P-Access-Network-Info: 3GPP-UTRAN-TDD; utran-cell-id-3gpp=234151D0FCE11</w:t>
      </w:r>
    </w:p>
    <w:p w14:paraId="78E1E0FB"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P-Preferred-Service</w:t>
      </w:r>
      <w:r w:rsidRPr="007F21A7">
        <w:rPr>
          <w:rFonts w:cs="CG Times (WN)"/>
        </w:rPr>
        <w:t xml:space="preserve">: </w:t>
      </w:r>
      <w:r w:rsidRPr="007F21A7">
        <w:t>urn:urn-</w:t>
      </w:r>
      <w:r w:rsidR="00137402">
        <w:t>7</w:t>
      </w:r>
      <w:r w:rsidRPr="007F21A7">
        <w:t>:3gpp-service.ims.icsi.mmtel</w:t>
      </w:r>
    </w:p>
    <w:p w14:paraId="0C80F0A7"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Accept-Contact: *;+g.3gpp.icsi</w:t>
      </w:r>
      <w:r>
        <w:t>-</w:t>
      </w:r>
      <w:r w:rsidRPr="007F21A7">
        <w:t>ref="urn%3Aurn-</w:t>
      </w:r>
      <w:r w:rsidR="00137402">
        <w:t>7</w:t>
      </w:r>
      <w:r w:rsidRPr="007F21A7">
        <w:t>%3gpp-service.ims.icsi.mmtel"</w:t>
      </w:r>
    </w:p>
    <w:p w14:paraId="499CE6B2"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Privacy: none</w:t>
      </w:r>
    </w:p>
    <w:p w14:paraId="234B2510" w14:textId="77777777" w:rsidR="008E1142" w:rsidRPr="007F21A7" w:rsidDel="006B1478"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rsidDel="006B1478">
        <w:t>P-Early-Media: supported</w:t>
      </w:r>
    </w:p>
    <w:p w14:paraId="14D9ADF5"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From: &lt;sip:user1_public1@home1.net&gt;;tag=171828</w:t>
      </w:r>
    </w:p>
    <w:p w14:paraId="7DF34CFE"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To: &lt;tel:+1-212-555-2222&gt;</w:t>
      </w:r>
    </w:p>
    <w:p w14:paraId="79DDA6EE"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 xml:space="preserve">Call-ID: cb03a0s09a2sdfglkj490333 </w:t>
      </w:r>
    </w:p>
    <w:p w14:paraId="4759DFA3"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Cseq: 127 INVITE</w:t>
      </w:r>
    </w:p>
    <w:p w14:paraId="5DE54EB3" w14:textId="77777777" w:rsidR="008E1142"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Require: sec-agree</w:t>
      </w:r>
    </w:p>
    <w:p w14:paraId="410904BD" w14:textId="77777777" w:rsidR="008E1142" w:rsidRPr="007F21A7" w:rsidRDefault="00904A56" w:rsidP="008E1142">
      <w:pPr>
        <w:pStyle w:val="PL"/>
        <w:pBdr>
          <w:top w:val="single" w:sz="4" w:space="1" w:color="auto"/>
          <w:left w:val="single" w:sz="4" w:space="4" w:color="auto"/>
          <w:bottom w:val="single" w:sz="4" w:space="1" w:color="auto"/>
          <w:right w:val="single" w:sz="4" w:space="4" w:color="auto"/>
        </w:pBdr>
        <w:ind w:left="850" w:right="284" w:hanging="283"/>
      </w:pPr>
      <w:r>
        <w:t>Recv-Info: infoDtmf</w:t>
      </w:r>
    </w:p>
    <w:p w14:paraId="1207AD17"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F21A7">
        <w:rPr>
          <w:snapToGrid w:val="0"/>
        </w:rPr>
        <w:t>Supported: precondition, 100rel, gruu, 199</w:t>
      </w:r>
      <w:r w:rsidRPr="007F21A7" w:rsidDel="006B1478">
        <w:rPr>
          <w:snapToGrid w:val="0"/>
        </w:rPr>
        <w:t xml:space="preserve"> </w:t>
      </w:r>
    </w:p>
    <w:p w14:paraId="4B880A72"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Proxy-Require: sec-agree</w:t>
      </w:r>
    </w:p>
    <w:p w14:paraId="3D058F01"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Security-Verify: ipsec-3gpp; q=0.1; alg=hmac-sha-1-96; spi-c=98765432; spi-s=87654321; port-c=8642; port-s=7531</w:t>
      </w:r>
    </w:p>
    <w:p w14:paraId="194C002B"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Contact: &lt;sip:</w:t>
      </w:r>
      <w:r w:rsidRPr="0074244C">
        <w:rPr>
          <w:rFonts w:cs="Courier New"/>
          <w:snapToGrid w:val="0"/>
          <w:szCs w:val="16"/>
        </w:rPr>
        <w:t xml:space="preserve"> </w:t>
      </w:r>
      <w:r w:rsidRPr="00F605F6">
        <w:rPr>
          <w:rFonts w:cs="Courier New"/>
          <w:snapToGrid w:val="0"/>
          <w:szCs w:val="16"/>
        </w:rPr>
        <w:t>user1_public1@home1.net</w:t>
      </w:r>
      <w:r w:rsidRPr="007F21A7">
        <w:t>;</w:t>
      </w:r>
      <w:r w:rsidRPr="007F21A7">
        <w:rPr>
          <w:rFonts w:eastAsia="PMingLiU" w:cs="Courier New"/>
          <w:lang w:eastAsia="zh-TW"/>
        </w:rPr>
        <w:t>gr=urn:uuid:f81d4fae-7dec-11d0-a765-00a0c91e6bf6</w:t>
      </w:r>
      <w:r w:rsidRPr="007F21A7">
        <w:t>&gt;</w:t>
      </w:r>
      <w:r w:rsidRPr="007F21A7">
        <w:rPr>
          <w:rFonts w:eastAsia="PMingLiU" w:cs="Courier New"/>
          <w:lang w:eastAsia="zh-TW"/>
        </w:rPr>
        <w:t>;</w:t>
      </w:r>
      <w:r w:rsidRPr="007F21A7">
        <w:t>+g.3gpp.icsi</w:t>
      </w:r>
      <w:r>
        <w:t>-</w:t>
      </w:r>
      <w:r w:rsidRPr="007F21A7">
        <w:t>ref="urn%3Aurn-</w:t>
      </w:r>
      <w:r w:rsidR="00137402">
        <w:t>7</w:t>
      </w:r>
      <w:r w:rsidRPr="007F21A7">
        <w:t>%3gpp-service.ims.icsi.mmtel"</w:t>
      </w:r>
    </w:p>
    <w:p w14:paraId="13AF2D31"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426573C9" w14:textId="77777777" w:rsidR="008E1142" w:rsidRPr="0074244C"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Pr>
          <w:snapToGrid w:val="0"/>
        </w:rPr>
        <w:t>Accept:application/sdp, application/3gpp-ims+xml</w:t>
      </w:r>
    </w:p>
    <w:p w14:paraId="4917CEB2" w14:textId="77777777" w:rsidR="008E1142" w:rsidRPr="00C61269"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C61269">
        <w:t xml:space="preserve">Content-Type: application/sdp </w:t>
      </w:r>
    </w:p>
    <w:p w14:paraId="316152FD" w14:textId="77777777" w:rsidR="008E1142" w:rsidRPr="00C61269"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C61269">
        <w:t>Content-Length: (…)</w:t>
      </w:r>
    </w:p>
    <w:p w14:paraId="7DB982F5" w14:textId="77777777" w:rsidR="008E1142" w:rsidRPr="00C61269" w:rsidRDefault="008E1142" w:rsidP="008E1142">
      <w:pPr>
        <w:pStyle w:val="PL"/>
        <w:pBdr>
          <w:top w:val="single" w:sz="4" w:space="1" w:color="auto"/>
          <w:left w:val="single" w:sz="4" w:space="4" w:color="auto"/>
          <w:bottom w:val="single" w:sz="4" w:space="1" w:color="auto"/>
          <w:right w:val="single" w:sz="4" w:space="4" w:color="auto"/>
        </w:pBdr>
        <w:ind w:left="850" w:right="284" w:hanging="283"/>
      </w:pPr>
    </w:p>
    <w:p w14:paraId="50E1E30B"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it-IT"/>
        </w:rPr>
      </w:pPr>
      <w:r w:rsidRPr="007F21A7">
        <w:rPr>
          <w:lang w:val="it-IT"/>
        </w:rPr>
        <w:t>v=0</w:t>
      </w:r>
    </w:p>
    <w:p w14:paraId="04D00886"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it-IT"/>
        </w:rPr>
      </w:pPr>
      <w:r w:rsidRPr="007F21A7">
        <w:rPr>
          <w:lang w:val="it-IT"/>
        </w:rPr>
        <w:t>o=- 2987933615 2987933615 IN IP6 5555::aaa:bbb:ccc:ddd</w:t>
      </w:r>
    </w:p>
    <w:p w14:paraId="3BE3A2E5"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s=-</w:t>
      </w:r>
    </w:p>
    <w:p w14:paraId="26ECF718"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en-US"/>
        </w:rPr>
      </w:pPr>
      <w:r w:rsidRPr="007F21A7">
        <w:rPr>
          <w:lang w:val="en-US"/>
        </w:rPr>
        <w:t xml:space="preserve">c=IN IP6 5555::aaa:bbb:ccc:ddd </w:t>
      </w:r>
    </w:p>
    <w:p w14:paraId="6BD02DA1"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t=0 0</w:t>
      </w:r>
    </w:p>
    <w:p w14:paraId="2C73787E"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m=video 3400 RTP/AVP 98</w:t>
      </w:r>
    </w:p>
    <w:p w14:paraId="64E24F1D" w14:textId="77777777" w:rsidR="008E1142" w:rsidRPr="00895344" w:rsidRDefault="008E1142" w:rsidP="008E1142">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pt-BR"/>
        </w:rPr>
      </w:pPr>
      <w:r w:rsidRPr="00895344">
        <w:rPr>
          <w:rFonts w:cs="Courier New"/>
          <w:szCs w:val="16"/>
          <w:lang w:val="pt-BR"/>
        </w:rPr>
        <w:t>a=tcap:1 RTP/AVPF</w:t>
      </w:r>
    </w:p>
    <w:p w14:paraId="59020777" w14:textId="77777777" w:rsidR="008E1142" w:rsidRPr="00895344" w:rsidRDefault="008E1142" w:rsidP="008E1142">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pt-BR"/>
        </w:rPr>
      </w:pPr>
      <w:r w:rsidRPr="00895344">
        <w:rPr>
          <w:rFonts w:cs="Courier New"/>
          <w:szCs w:val="16"/>
          <w:lang w:val="pt-BR"/>
        </w:rPr>
        <w:t>a=pcfg:1 t=1</w:t>
      </w:r>
    </w:p>
    <w:p w14:paraId="3DE54AB4"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b=AS:75</w:t>
      </w:r>
    </w:p>
    <w:p w14:paraId="206FB981"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503615">
        <w:rPr>
          <w:lang w:val="pt-BR"/>
        </w:rPr>
        <w:t>a=curr:qos local sendrecv</w:t>
      </w:r>
    </w:p>
    <w:p w14:paraId="792C42BB"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a=curr:qos remote none</w:t>
      </w:r>
    </w:p>
    <w:p w14:paraId="3208FAF8"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a=des:qos mandatory local sendrecv</w:t>
      </w:r>
    </w:p>
    <w:p w14:paraId="1D90B976"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a=des:qos none remote sendrecv</w:t>
      </w:r>
    </w:p>
    <w:p w14:paraId="5427B4A4" w14:textId="77777777" w:rsidR="008E1142" w:rsidRPr="00260E13"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260E13">
        <w:rPr>
          <w:lang w:val="pt-BR"/>
        </w:rPr>
        <w:t>a=rtpmap:98 H263</w:t>
      </w:r>
    </w:p>
    <w:p w14:paraId="1249CA14" w14:textId="77777777" w:rsidR="008E1142" w:rsidRPr="00895344"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33DA1438"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m=audio 3456 RTP/AVP 97 96</w:t>
      </w:r>
    </w:p>
    <w:p w14:paraId="50466F9A" w14:textId="77777777" w:rsidR="008E1142" w:rsidRPr="00895344" w:rsidRDefault="008E1142" w:rsidP="008E1142">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pt-BR"/>
        </w:rPr>
      </w:pPr>
      <w:r w:rsidRPr="00895344">
        <w:rPr>
          <w:rFonts w:cs="Courier New"/>
          <w:szCs w:val="16"/>
          <w:lang w:val="pt-BR"/>
        </w:rPr>
        <w:t>a=tcap:1 RTP/AVPF</w:t>
      </w:r>
    </w:p>
    <w:p w14:paraId="393436D2" w14:textId="77777777" w:rsidR="008E1142" w:rsidRPr="00895344" w:rsidRDefault="008E1142" w:rsidP="008E1142">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pt-BR"/>
        </w:rPr>
      </w:pPr>
      <w:r w:rsidRPr="00895344">
        <w:rPr>
          <w:rFonts w:cs="Courier New"/>
          <w:szCs w:val="16"/>
          <w:lang w:val="pt-BR"/>
        </w:rPr>
        <w:t>a=pcfg:1 t=1</w:t>
      </w:r>
    </w:p>
    <w:p w14:paraId="2327E1E5"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b=AS:25.4</w:t>
      </w:r>
    </w:p>
    <w:p w14:paraId="4C11CC3B"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503615">
        <w:rPr>
          <w:lang w:val="pt-BR"/>
        </w:rPr>
        <w:t>a=curr:qos local sendrecv</w:t>
      </w:r>
    </w:p>
    <w:p w14:paraId="61D4DC8E"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a=curr:qos remote none</w:t>
      </w:r>
    </w:p>
    <w:p w14:paraId="3E1E2DB8"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a=des:qos mandatory local sendrecv</w:t>
      </w:r>
    </w:p>
    <w:p w14:paraId="26CCC888"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a=des:qos none remote sendrecv</w:t>
      </w:r>
    </w:p>
    <w:p w14:paraId="1935D756"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 xml:space="preserve">a=rtpmap:97 AMR </w:t>
      </w:r>
    </w:p>
    <w:p w14:paraId="4192AE1F" w14:textId="77777777" w:rsidR="008E1142" w:rsidRPr="00895344"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a=fmtp:97 mode-set=0,2,5,7; maxframes=2</w:t>
      </w:r>
    </w:p>
    <w:p w14:paraId="332EB7B9"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765"/>
    <w:p w14:paraId="224B1398" w14:textId="77777777" w:rsidR="008E1142" w:rsidRPr="007F21A7" w:rsidRDefault="008E1142" w:rsidP="008E1142"/>
    <w:p w14:paraId="353B6A76" w14:textId="77777777" w:rsidR="008E1142" w:rsidRPr="007F21A7" w:rsidRDefault="008E1142" w:rsidP="008E1142">
      <w:pPr>
        <w:pStyle w:val="EX"/>
        <w:keepLines w:val="0"/>
        <w:rPr>
          <w:lang w:eastAsia="ja-JP"/>
        </w:rPr>
      </w:pPr>
      <w:r w:rsidRPr="007F21A7">
        <w:rPr>
          <w:b/>
        </w:rPr>
        <w:t>Supported:</w:t>
      </w:r>
      <w:r w:rsidRPr="007F21A7">
        <w:tab/>
        <w:t xml:space="preserve">The UE indicates support for </w:t>
      </w:r>
      <w:r>
        <w:t xml:space="preserve">GRUU, 199 responses, </w:t>
      </w:r>
      <w:r w:rsidRPr="007F21A7">
        <w:t>reliable provisional responses and preconditions.</w:t>
      </w:r>
    </w:p>
    <w:p w14:paraId="43700C34" w14:textId="77777777" w:rsidR="008E1142" w:rsidRDefault="008E1142" w:rsidP="008E1142">
      <w:pPr>
        <w:pStyle w:val="EX"/>
        <w:keepLines w:val="0"/>
      </w:pPr>
      <w:r w:rsidRPr="007F21A7">
        <w:rPr>
          <w:b/>
        </w:rPr>
        <w:t>P-Early-Media:</w:t>
      </w:r>
      <w:r w:rsidRPr="007F21A7">
        <w:tab/>
        <w:t>The UE indicates support for the P-Early-Media header.</w:t>
      </w:r>
    </w:p>
    <w:p w14:paraId="3C9110D7" w14:textId="77777777" w:rsidR="008E1142" w:rsidRPr="007F21A7" w:rsidRDefault="00904A56" w:rsidP="008E1142">
      <w:pPr>
        <w:pStyle w:val="EX"/>
        <w:keepLines w:val="0"/>
        <w:rPr>
          <w:lang w:eastAsia="ja-JP"/>
        </w:rPr>
      </w:pPr>
      <w:r>
        <w:rPr>
          <w:b/>
        </w:rPr>
        <w:t>Recv-Info</w:t>
      </w:r>
      <w:r w:rsidRPr="002D639B">
        <w:rPr>
          <w:b/>
        </w:rPr>
        <w:t>:</w:t>
      </w:r>
      <w:r>
        <w:tab/>
        <w:t>The UE indicates willingness to receive DTMF Info Packages in INFO requests.</w:t>
      </w:r>
    </w:p>
    <w:p w14:paraId="243FDBCD" w14:textId="77777777" w:rsidR="008E1142" w:rsidRPr="007F21A7" w:rsidRDefault="008E1142" w:rsidP="008E1142">
      <w:pPr>
        <w:pStyle w:val="EX"/>
        <w:keepLines w:val="0"/>
      </w:pPr>
      <w:r w:rsidRPr="007F21A7">
        <w:rPr>
          <w:b/>
        </w:rPr>
        <w:t>SDP</w:t>
      </w:r>
      <w:r w:rsidRPr="007F21A7">
        <w:tab/>
        <w:t>The SDP offer (SDP_O) contains a set of codecs supported by UE#1 and desired by the calling user for this session. The local preconditions are indicated as fulfilled.</w:t>
      </w:r>
    </w:p>
    <w:p w14:paraId="40E01D31" w14:textId="77777777" w:rsidR="008E1142" w:rsidRPr="007F21A7" w:rsidRDefault="008E1142" w:rsidP="008E1142">
      <w:pPr>
        <w:pStyle w:val="B1"/>
        <w:rPr>
          <w:b/>
          <w:bCs/>
        </w:rPr>
      </w:pPr>
      <w:r w:rsidRPr="007F21A7">
        <w:rPr>
          <w:b/>
          <w:bCs/>
        </w:rPr>
        <w:t>2</w:t>
      </w:r>
      <w:r w:rsidRPr="007F21A7">
        <w:rPr>
          <w:b/>
          <w:bCs/>
        </w:rPr>
        <w:tab/>
      </w:r>
      <w:r w:rsidRPr="007F21A7">
        <w:rPr>
          <w:b/>
          <w:bCs/>
        </w:rPr>
        <w:tab/>
        <w:t>INVITE request (S-CSCF to CAT-AS)</w:t>
      </w:r>
    </w:p>
    <w:p w14:paraId="70CCB2D8" w14:textId="77777777" w:rsidR="008E1142" w:rsidRPr="007F21A7" w:rsidRDefault="008E1142" w:rsidP="008E1142">
      <w:pPr>
        <w:pStyle w:val="B1"/>
      </w:pPr>
      <w:r>
        <w:tab/>
      </w:r>
      <w:r w:rsidRPr="007F21A7">
        <w:t>The S-CSCF forwards the SIP INVITE request to the CAT-AS.</w:t>
      </w:r>
    </w:p>
    <w:p w14:paraId="77F604B2" w14:textId="77777777" w:rsidR="008E1142" w:rsidRPr="007F21A7" w:rsidRDefault="008E1142" w:rsidP="008E1142">
      <w:pPr>
        <w:pStyle w:val="B1"/>
      </w:pPr>
      <w:r>
        <w:tab/>
      </w:r>
      <w:r w:rsidRPr="007F21A7">
        <w:t>The CAT-AS instructs the MRF to reserve CAT resources.</w:t>
      </w:r>
    </w:p>
    <w:p w14:paraId="341F2729" w14:textId="77777777" w:rsidR="008E1142" w:rsidRPr="007F21A7" w:rsidRDefault="008E1142" w:rsidP="008E1142">
      <w:pPr>
        <w:pStyle w:val="B1"/>
        <w:ind w:left="285" w:firstLine="0"/>
        <w:rPr>
          <w:b/>
        </w:rPr>
      </w:pPr>
      <w:bookmarkStart w:id="766" w:name="_MCCTEMPBM_CRPT84840337___2"/>
      <w:r>
        <w:rPr>
          <w:rFonts w:hint="eastAsia"/>
          <w:b/>
          <w:lang w:eastAsia="ja-JP"/>
        </w:rPr>
        <w:t>3-4</w:t>
      </w:r>
      <w:r>
        <w:rPr>
          <w:rFonts w:hint="eastAsia"/>
          <w:b/>
          <w:lang w:eastAsia="ja-JP"/>
        </w:rPr>
        <w:tab/>
      </w:r>
      <w:r w:rsidRPr="007F21A7">
        <w:rPr>
          <w:b/>
          <w:bCs/>
        </w:rPr>
        <w:tab/>
      </w:r>
      <w:r w:rsidRPr="007F21A7">
        <w:rPr>
          <w:b/>
        </w:rPr>
        <w:t>INVITE request (CAT-AS to UE#2)</w:t>
      </w:r>
    </w:p>
    <w:bookmarkEnd w:id="766"/>
    <w:p w14:paraId="2A2E2B89" w14:textId="77777777" w:rsidR="008E1142" w:rsidRPr="007F21A7" w:rsidRDefault="008E1142" w:rsidP="008E1142">
      <w:pPr>
        <w:pStyle w:val="B1"/>
      </w:pPr>
      <w:r>
        <w:tab/>
      </w:r>
      <w:r w:rsidRPr="007F21A7">
        <w:t>The CAT-AS forwards the request to UE#2.</w:t>
      </w:r>
    </w:p>
    <w:p w14:paraId="4848DFDD" w14:textId="77777777" w:rsidR="008E1142" w:rsidRPr="007F21A7" w:rsidRDefault="008E1142" w:rsidP="008E1142">
      <w:pPr>
        <w:pStyle w:val="B1"/>
        <w:ind w:left="284" w:firstLine="0"/>
        <w:rPr>
          <w:b/>
          <w:bCs/>
        </w:rPr>
      </w:pPr>
      <w:bookmarkStart w:id="767" w:name="_MCCTEMPBM_CRPT84840338___2"/>
      <w:r>
        <w:rPr>
          <w:rFonts w:hint="eastAsia"/>
          <w:b/>
          <w:bCs/>
          <w:lang w:eastAsia="ja-JP"/>
        </w:rPr>
        <w:t>5-6</w:t>
      </w:r>
      <w:r w:rsidRPr="007F21A7">
        <w:rPr>
          <w:b/>
          <w:bCs/>
        </w:rPr>
        <w:tab/>
        <w:t>180 (Ringing) provisional response (UE#2 to CAT-AS)</w:t>
      </w:r>
    </w:p>
    <w:bookmarkEnd w:id="767"/>
    <w:p w14:paraId="2EC10ADC" w14:textId="77777777" w:rsidR="008E1142" w:rsidRPr="007F21A7" w:rsidRDefault="008E1142" w:rsidP="008E1142">
      <w:pPr>
        <w:pStyle w:val="B1"/>
      </w:pPr>
      <w:r>
        <w:lastRenderedPageBreak/>
        <w:tab/>
      </w:r>
      <w:r w:rsidRPr="007F21A7">
        <w:t>The called party is alerted. UE#2 sends a SIP 180 (Ringing) provisional response for the INVITE request to the CAT-AS.</w:t>
      </w:r>
    </w:p>
    <w:p w14:paraId="3ECA7124" w14:textId="77777777" w:rsidR="008E1142" w:rsidRPr="007F21A7" w:rsidRDefault="008E1142" w:rsidP="008E1142">
      <w:pPr>
        <w:pStyle w:val="B1"/>
      </w:pPr>
      <w:r>
        <w:tab/>
      </w:r>
      <w:r w:rsidRPr="007F21A7">
        <w:t>The CAT-AS terminates the provisional response.</w:t>
      </w:r>
    </w:p>
    <w:p w14:paraId="77633609" w14:textId="77777777" w:rsidR="008E1142" w:rsidRPr="007F21A7" w:rsidRDefault="008E1142" w:rsidP="008E1142">
      <w:pPr>
        <w:pStyle w:val="B1"/>
        <w:ind w:left="284" w:firstLine="0"/>
        <w:rPr>
          <w:b/>
          <w:bCs/>
          <w:lang w:eastAsia="ja-JP"/>
        </w:rPr>
      </w:pPr>
      <w:bookmarkStart w:id="768" w:name="_MCCTEMPBM_CRPT84840339___2"/>
      <w:r w:rsidRPr="007F21A7">
        <w:rPr>
          <w:b/>
          <w:bCs/>
        </w:rPr>
        <w:t>7-8</w:t>
      </w:r>
      <w:r w:rsidRPr="007F21A7">
        <w:rPr>
          <w:b/>
          <w:bCs/>
        </w:rPr>
        <w:tab/>
      </w:r>
      <w:r w:rsidRPr="007F21A7">
        <w:rPr>
          <w:b/>
          <w:bCs/>
        </w:rPr>
        <w:tab/>
      </w:r>
      <w:r w:rsidR="005D6FF6" w:rsidRPr="00BB241D">
        <w:rPr>
          <w:b/>
          <w:bCs/>
        </w:rPr>
        <w:t>18</w:t>
      </w:r>
      <w:r w:rsidR="005D6FF6">
        <w:rPr>
          <w:rFonts w:hint="eastAsia"/>
          <w:b/>
          <w:bCs/>
          <w:lang w:eastAsia="zh-CN"/>
        </w:rPr>
        <w:t>0</w:t>
      </w:r>
      <w:r w:rsidR="005D6FF6" w:rsidRPr="00BB241D">
        <w:rPr>
          <w:b/>
          <w:bCs/>
        </w:rPr>
        <w:t xml:space="preserve"> </w:t>
      </w:r>
      <w:r w:rsidRPr="007F21A7">
        <w:rPr>
          <w:b/>
          <w:bCs/>
        </w:rPr>
        <w:t>(</w:t>
      </w:r>
      <w:r w:rsidR="005D6FF6">
        <w:rPr>
          <w:rFonts w:hint="eastAsia"/>
          <w:b/>
          <w:bCs/>
          <w:lang w:eastAsia="zh-CN"/>
        </w:rPr>
        <w:t>Ringing</w:t>
      </w:r>
      <w:r w:rsidRPr="007F21A7">
        <w:rPr>
          <w:b/>
          <w:bCs/>
        </w:rPr>
        <w:t>) provisional response (CAT-AS to UE#1) see example in table</w:t>
      </w:r>
      <w:r w:rsidR="00D11565">
        <w:rPr>
          <w:b/>
          <w:bCs/>
        </w:rPr>
        <w:t> </w:t>
      </w:r>
      <w:r w:rsidRPr="007F21A7">
        <w:rPr>
          <w:b/>
          <w:bCs/>
        </w:rPr>
        <w:t>A.</w:t>
      </w:r>
      <w:r>
        <w:rPr>
          <w:b/>
          <w:bCs/>
          <w:lang w:eastAsia="ja-JP"/>
        </w:rPr>
        <w:t>5.4</w:t>
      </w:r>
      <w:r w:rsidRPr="007F21A7">
        <w:rPr>
          <w:b/>
          <w:bCs/>
        </w:rPr>
        <w:t>-</w:t>
      </w:r>
      <w:r w:rsidRPr="007F21A7">
        <w:rPr>
          <w:rFonts w:hint="eastAsia"/>
          <w:b/>
          <w:bCs/>
          <w:lang w:eastAsia="ja-JP"/>
        </w:rPr>
        <w:t>2</w:t>
      </w:r>
    </w:p>
    <w:bookmarkEnd w:id="768"/>
    <w:p w14:paraId="341CEDCF" w14:textId="77777777" w:rsidR="008E1142" w:rsidRPr="007F21A7" w:rsidRDefault="008E1142" w:rsidP="008E1142">
      <w:pPr>
        <w:pStyle w:val="B1"/>
      </w:pPr>
      <w:r>
        <w:tab/>
      </w:r>
      <w:r w:rsidRPr="007F21A7">
        <w:t xml:space="preserve">The CAT-AS sends a reliable SIP </w:t>
      </w:r>
      <w:r w:rsidR="005D6FF6" w:rsidRPr="00BB241D">
        <w:t>18</w:t>
      </w:r>
      <w:r w:rsidR="005D6FF6">
        <w:rPr>
          <w:rFonts w:hint="eastAsia"/>
          <w:lang w:eastAsia="zh-CN"/>
        </w:rPr>
        <w:t>0</w:t>
      </w:r>
      <w:r w:rsidR="005D6FF6" w:rsidRPr="00BB241D">
        <w:t xml:space="preserve"> </w:t>
      </w:r>
      <w:r w:rsidRPr="007F21A7">
        <w:t>(</w:t>
      </w:r>
      <w:r w:rsidR="005D6FF6">
        <w:rPr>
          <w:rFonts w:hint="eastAsia"/>
          <w:lang w:eastAsia="zh-CN"/>
        </w:rPr>
        <w:t>Ringing</w:t>
      </w:r>
      <w:r w:rsidRPr="007F21A7">
        <w:t>) provisional response to UE#1.</w:t>
      </w:r>
    </w:p>
    <w:p w14:paraId="54DBDF76" w14:textId="77777777" w:rsidR="008E1142" w:rsidRPr="007F21A7" w:rsidRDefault="008E1142" w:rsidP="008E1142">
      <w:pPr>
        <w:pStyle w:val="TH"/>
      </w:pPr>
      <w:r w:rsidRPr="007F21A7">
        <w:t>Table</w:t>
      </w:r>
      <w:r w:rsidR="00D11565">
        <w:t> </w:t>
      </w:r>
      <w:r w:rsidRPr="007F21A7">
        <w:t>A.</w:t>
      </w:r>
      <w:r>
        <w:rPr>
          <w:lang w:eastAsia="ja-JP"/>
        </w:rPr>
        <w:t>5.4-2</w:t>
      </w:r>
      <w:r w:rsidRPr="007F21A7">
        <w:t xml:space="preserve">: </w:t>
      </w:r>
      <w:r w:rsidR="005D6FF6">
        <w:t xml:space="preserve">180 </w:t>
      </w:r>
      <w:r w:rsidRPr="007F21A7">
        <w:t>(</w:t>
      </w:r>
      <w:r w:rsidR="005D6FF6">
        <w:t>Ringing</w:t>
      </w:r>
      <w:r w:rsidRPr="007F21A7">
        <w:t>) response (CAT-AS to UE#1)</w:t>
      </w:r>
    </w:p>
    <w:p w14:paraId="121893BA"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bookmarkStart w:id="769" w:name="_MCCTEMPBM_CRPT84840340___2"/>
      <w:r w:rsidRPr="007F21A7">
        <w:t>SIP/2.0 18</w:t>
      </w:r>
      <w:r w:rsidR="005D6FF6">
        <w:t>0</w:t>
      </w:r>
      <w:r w:rsidRPr="007F21A7">
        <w:t xml:space="preserve"> </w:t>
      </w:r>
      <w:r w:rsidR="005D6FF6">
        <w:t>Ringing</w:t>
      </w:r>
    </w:p>
    <w:p w14:paraId="53E80296"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Via: SIP/2.0/UDP scscf2.home2.net;branch=z9hG4bK764z87.1,</w:t>
      </w:r>
      <w:r w:rsidRPr="007F21A7">
        <w:rPr>
          <w:rFonts w:hint="eastAsia"/>
          <w:lang w:eastAsia="ja-JP"/>
        </w:rPr>
        <w:t xml:space="preserve"> SIP</w:t>
      </w:r>
      <w:r w:rsidRPr="007F21A7">
        <w:t>/2.0/UDP icscf2_s.home2.net;branch=z9hG4bK871y12.1, SIP/2.0/UDP scscf1.home1.net;branch=z9hG4bK332b23.1, SIP/2.0/UDP pcscf1.visited1.net;branch=z9hG4bK240f34.1, SIP/2.0/UDP [5555::aaa:bbb:ccc:ddd]:1357;comp=sigcomp;branch=z9hG4bKnashds7</w:t>
      </w:r>
    </w:p>
    <w:p w14:paraId="06B8214B"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Record-Route: &lt;sip:scscf2.home2.net;lr&gt;</w:t>
      </w:r>
      <w:r w:rsidRPr="007F21A7">
        <w:rPr>
          <w:rFonts w:hint="eastAsia"/>
          <w:lang w:eastAsia="ja-JP"/>
        </w:rPr>
        <w:t xml:space="preserve">, </w:t>
      </w:r>
      <w:r w:rsidRPr="007F21A7">
        <w:t>&lt;sip:scscf1.home1.net;lr&gt;, &lt;sip:pcscf1.visited1.net;lr&gt;</w:t>
      </w:r>
    </w:p>
    <w:p w14:paraId="60E1E3D4"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From:</w:t>
      </w:r>
    </w:p>
    <w:p w14:paraId="54EE34F3"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To: &lt;tel:+1-212-555-2222&gt;;tag=2236</w:t>
      </w:r>
    </w:p>
    <w:p w14:paraId="51722E8F"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24710D73"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Cseq:</w:t>
      </w:r>
    </w:p>
    <w:p w14:paraId="201DC507"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Require: 100rel</w:t>
      </w:r>
    </w:p>
    <w:p w14:paraId="311C65A0"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29737AED"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RSeq: 9022</w:t>
      </w:r>
    </w:p>
    <w:p w14:paraId="4E3F9ABB" w14:textId="77777777" w:rsidR="008E1142" w:rsidRPr="007F21A7" w:rsidDel="00DB2E16"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rsidDel="00DB2E16">
        <w:t>P-Early-Media: sendrecv</w:t>
      </w:r>
    </w:p>
    <w:p w14:paraId="791FE075"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Contact: &lt;sip:</w:t>
      </w:r>
      <w:r w:rsidR="00EE2D91">
        <w:rPr>
          <w:rFonts w:hint="eastAsia"/>
          <w:lang w:eastAsia="ja-JP"/>
        </w:rPr>
        <w:t>catas.home2.net</w:t>
      </w:r>
      <w:r w:rsidRPr="007F21A7">
        <w:t>&gt;</w:t>
      </w:r>
      <w:r w:rsidRPr="001C52DE">
        <w:rPr>
          <w:rFonts w:eastAsia="PMingLiU" w:cs="Courier New"/>
          <w:lang w:eastAsia="zh-TW"/>
        </w:rPr>
        <w:t>;</w:t>
      </w:r>
      <w:r w:rsidRPr="001C52DE">
        <w:t>+g.3gpp.icsi</w:t>
      </w:r>
      <w:r>
        <w:t>-</w:t>
      </w:r>
      <w:r w:rsidRPr="001C52DE">
        <w:t>ref="urn%3Aurn-</w:t>
      </w:r>
      <w:r w:rsidR="00137402">
        <w:t>7</w:t>
      </w:r>
      <w:r w:rsidRPr="001C52DE">
        <w:t>%3gpp-service.ims.icsi.mmtel"</w:t>
      </w:r>
    </w:p>
    <w:p w14:paraId="56F2D141" w14:textId="77777777" w:rsidR="008E1142" w:rsidRPr="00FF0058" w:rsidRDefault="008E1142" w:rsidP="008E1142">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 xml:space="preserve">Content-Type: application/sdp </w:t>
      </w:r>
    </w:p>
    <w:p w14:paraId="3C52820E" w14:textId="77777777" w:rsidR="008E1142" w:rsidRPr="00FF0058" w:rsidRDefault="008E1142" w:rsidP="008E1142">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44542BF3" w14:textId="77777777" w:rsidR="008E1142" w:rsidRPr="00FF0058" w:rsidRDefault="008E1142" w:rsidP="008E1142">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6C26F373" w14:textId="77777777" w:rsidR="008E1142" w:rsidRPr="00260E13"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it-IT"/>
        </w:rPr>
      </w:pPr>
      <w:r w:rsidRPr="00260E13">
        <w:rPr>
          <w:lang w:val="it-IT"/>
        </w:rPr>
        <w:t>v=0</w:t>
      </w:r>
    </w:p>
    <w:p w14:paraId="2D566B61" w14:textId="77777777" w:rsidR="008E1142" w:rsidRPr="003F1820"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3F1820">
        <w:rPr>
          <w:lang w:val="it-IT"/>
        </w:rPr>
        <w:t>o=- 298793361</w:t>
      </w:r>
      <w:r w:rsidRPr="003F1820" w:rsidDel="006B1478">
        <w:rPr>
          <w:rFonts w:hint="eastAsia"/>
          <w:lang w:val="it-IT" w:eastAsia="ja-JP"/>
        </w:rPr>
        <w:t>5</w:t>
      </w:r>
      <w:r w:rsidRPr="003F1820">
        <w:rPr>
          <w:rFonts w:hint="eastAsia"/>
          <w:lang w:val="it-IT" w:eastAsia="ja-JP"/>
        </w:rPr>
        <w:t>6</w:t>
      </w:r>
      <w:r w:rsidRPr="003F1820">
        <w:rPr>
          <w:lang w:val="it-IT"/>
        </w:rPr>
        <w:t xml:space="preserve"> 298793361</w:t>
      </w:r>
      <w:r w:rsidRPr="003F1820" w:rsidDel="006B1478">
        <w:rPr>
          <w:lang w:val="it-IT"/>
        </w:rPr>
        <w:t>5</w:t>
      </w:r>
      <w:r w:rsidRPr="003F1820">
        <w:rPr>
          <w:rFonts w:hint="eastAsia"/>
          <w:lang w:val="it-IT" w:eastAsia="ja-JP"/>
        </w:rPr>
        <w:t>6</w:t>
      </w:r>
      <w:r w:rsidRPr="003F1820">
        <w:rPr>
          <w:lang w:val="it-IT"/>
        </w:rPr>
        <w:t xml:space="preserve"> IN IP6 5555::</w:t>
      </w:r>
      <w:r w:rsidRPr="003F1820">
        <w:rPr>
          <w:rFonts w:hint="eastAsia"/>
          <w:lang w:val="it-IT" w:eastAsia="ja-JP"/>
        </w:rPr>
        <w:t>ccc</w:t>
      </w:r>
      <w:r w:rsidRPr="003F1820">
        <w:rPr>
          <w:lang w:val="it-IT"/>
        </w:rPr>
        <w:t>:</w:t>
      </w:r>
      <w:r w:rsidRPr="003F1820">
        <w:rPr>
          <w:rFonts w:hint="eastAsia"/>
          <w:lang w:val="it-IT" w:eastAsia="ja-JP"/>
        </w:rPr>
        <w:t>aaa</w:t>
      </w:r>
      <w:r w:rsidRPr="003F1820">
        <w:rPr>
          <w:lang w:val="it-IT"/>
        </w:rPr>
        <w:t>:</w:t>
      </w:r>
      <w:r w:rsidRPr="003F1820">
        <w:rPr>
          <w:rFonts w:hint="eastAsia"/>
          <w:lang w:val="it-IT" w:eastAsia="ja-JP"/>
        </w:rPr>
        <w:t>abc</w:t>
      </w:r>
      <w:r w:rsidRPr="003F1820">
        <w:rPr>
          <w:lang w:val="it-IT"/>
        </w:rPr>
        <w:t>:</w:t>
      </w:r>
      <w:r w:rsidRPr="003F1820">
        <w:rPr>
          <w:rFonts w:hint="eastAsia"/>
          <w:lang w:val="it-IT" w:eastAsia="ja-JP"/>
        </w:rPr>
        <w:t>abc</w:t>
      </w:r>
    </w:p>
    <w:p w14:paraId="67623197" w14:textId="77777777" w:rsidR="008E1142" w:rsidRPr="00260E13"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en-US"/>
        </w:rPr>
      </w:pPr>
      <w:r w:rsidRPr="00260E13">
        <w:rPr>
          <w:lang w:val="en-US"/>
        </w:rPr>
        <w:t>s=-</w:t>
      </w:r>
    </w:p>
    <w:p w14:paraId="3D156764" w14:textId="77777777" w:rsidR="008E1142" w:rsidRPr="00260E13"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260E13">
        <w:rPr>
          <w:lang w:val="en-US"/>
        </w:rPr>
        <w:t>c=IN IP6 5555::</w:t>
      </w:r>
      <w:r w:rsidRPr="00260E13">
        <w:rPr>
          <w:rFonts w:hint="eastAsia"/>
          <w:lang w:val="en-US" w:eastAsia="ja-JP"/>
        </w:rPr>
        <w:t>ccc</w:t>
      </w:r>
      <w:r w:rsidRPr="00260E13">
        <w:rPr>
          <w:lang w:val="en-US"/>
        </w:rPr>
        <w:t>:</w:t>
      </w:r>
      <w:r w:rsidRPr="00260E13">
        <w:rPr>
          <w:rFonts w:hint="eastAsia"/>
          <w:lang w:val="en-US" w:eastAsia="ja-JP"/>
        </w:rPr>
        <w:t>aaa</w:t>
      </w:r>
      <w:r w:rsidRPr="00260E13" w:rsidDel="002A7E47">
        <w:rPr>
          <w:lang w:val="en-US"/>
        </w:rPr>
        <w:t>:</w:t>
      </w:r>
      <w:r w:rsidRPr="00260E13">
        <w:rPr>
          <w:rFonts w:hint="eastAsia"/>
          <w:lang w:val="en-US" w:eastAsia="ja-JP"/>
        </w:rPr>
        <w:t>abc</w:t>
      </w:r>
      <w:r w:rsidRPr="00260E13">
        <w:rPr>
          <w:lang w:val="en-US"/>
        </w:rPr>
        <w:t>:</w:t>
      </w:r>
      <w:r w:rsidRPr="00260E13">
        <w:rPr>
          <w:rFonts w:hint="eastAsia"/>
          <w:lang w:val="en-US" w:eastAsia="ja-JP"/>
        </w:rPr>
        <w:t>abc</w:t>
      </w:r>
    </w:p>
    <w:p w14:paraId="792C32A1" w14:textId="77777777" w:rsidR="008E1142" w:rsidRPr="00947EC3"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de-DE"/>
        </w:rPr>
      </w:pPr>
      <w:r w:rsidRPr="00947EC3">
        <w:rPr>
          <w:lang w:val="de-DE"/>
        </w:rPr>
        <w:t>t=0 0</w:t>
      </w:r>
    </w:p>
    <w:p w14:paraId="2F9F3962" w14:textId="77777777" w:rsidR="008E1142" w:rsidRPr="00947EC3"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de-DE"/>
        </w:rPr>
      </w:pPr>
      <w:r w:rsidRPr="00947EC3">
        <w:rPr>
          <w:lang w:val="de-DE"/>
        </w:rPr>
        <w:t xml:space="preserve">m=video </w:t>
      </w:r>
      <w:r w:rsidRPr="00947EC3">
        <w:rPr>
          <w:rFonts w:hint="eastAsia"/>
          <w:lang w:val="de-DE" w:eastAsia="ja-JP"/>
        </w:rPr>
        <w:t>51372</w:t>
      </w:r>
      <w:r w:rsidRPr="00947EC3">
        <w:rPr>
          <w:lang w:val="de-DE"/>
        </w:rPr>
        <w:t xml:space="preserve"> RTP/AVP</w:t>
      </w:r>
      <w:r>
        <w:rPr>
          <w:lang w:val="de-DE"/>
        </w:rPr>
        <w:t>F</w:t>
      </w:r>
      <w:r w:rsidRPr="00947EC3">
        <w:rPr>
          <w:lang w:val="de-DE"/>
        </w:rPr>
        <w:t xml:space="preserve"> 98</w:t>
      </w:r>
    </w:p>
    <w:p w14:paraId="0A6937DA" w14:textId="77777777" w:rsidR="008E1142" w:rsidRPr="00C61269" w:rsidRDefault="008E1142" w:rsidP="008E1142">
      <w:pPr>
        <w:pStyle w:val="PL"/>
        <w:pBdr>
          <w:top w:val="single" w:sz="4" w:space="1" w:color="auto"/>
          <w:left w:val="single" w:sz="4" w:space="4" w:color="auto"/>
          <w:bottom w:val="single" w:sz="4" w:space="1" w:color="auto"/>
          <w:right w:val="single" w:sz="4" w:space="4" w:color="auto"/>
        </w:pBdr>
        <w:ind w:left="850" w:right="284" w:hanging="283"/>
        <w:rPr>
          <w:rFonts w:cs="Courier New"/>
          <w:lang w:val="de-DE"/>
        </w:rPr>
      </w:pPr>
      <w:r w:rsidRPr="00C61269">
        <w:rPr>
          <w:rFonts w:cs="Courier New"/>
          <w:lang w:val="de-DE"/>
        </w:rPr>
        <w:t>a=acfg:1 t=1</w:t>
      </w:r>
    </w:p>
    <w:p w14:paraId="0190521C" w14:textId="77777777" w:rsidR="008E1142" w:rsidRPr="00727AB8"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b=AS:75</w:t>
      </w:r>
    </w:p>
    <w:p w14:paraId="18AA9A39" w14:textId="77777777" w:rsidR="008E1142" w:rsidRPr="00727AB8"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a=curr:qos local sendrecv</w:t>
      </w:r>
    </w:p>
    <w:p w14:paraId="63EB29F7" w14:textId="77777777" w:rsidR="008E1142" w:rsidRPr="00727AB8"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27AB8">
        <w:rPr>
          <w:lang w:val="pt-BR"/>
        </w:rPr>
        <w:t>a=curr:qos remote sendrecv</w:t>
      </w:r>
    </w:p>
    <w:p w14:paraId="4FB5C2FB" w14:textId="77777777" w:rsidR="008E1142" w:rsidRPr="00727AB8"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local sendrecv</w:t>
      </w:r>
    </w:p>
    <w:p w14:paraId="0B05FC0A" w14:textId="77777777" w:rsidR="008E1142" w:rsidRPr="00727AB8"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remote sendrecv</w:t>
      </w:r>
    </w:p>
    <w:p w14:paraId="7FA2D1D6" w14:textId="77777777" w:rsidR="008E1142" w:rsidRPr="00727AB8"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a=rtpmap:98 H263</w:t>
      </w:r>
    </w:p>
    <w:p w14:paraId="24590684" w14:textId="77777777" w:rsidR="005F42C7" w:rsidRDefault="008E1142" w:rsidP="005F42C7">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895344">
        <w:rPr>
          <w:lang w:val="pt-BR"/>
        </w:rPr>
        <w:t>a=fmtp:98 profile-level-id=0</w:t>
      </w:r>
    </w:p>
    <w:p w14:paraId="065BAE87" w14:textId="77777777" w:rsidR="008E1142" w:rsidRPr="00895344" w:rsidRDefault="005F42C7" w:rsidP="005F42C7">
      <w:pPr>
        <w:pStyle w:val="PL"/>
        <w:pBdr>
          <w:top w:val="single" w:sz="4" w:space="1" w:color="auto"/>
          <w:left w:val="single" w:sz="4" w:space="4" w:color="auto"/>
          <w:bottom w:val="single" w:sz="4" w:space="1" w:color="auto"/>
          <w:right w:val="single" w:sz="4" w:space="4" w:color="auto"/>
        </w:pBdr>
        <w:ind w:left="850" w:right="284" w:hanging="283"/>
        <w:rPr>
          <w:lang w:val="pt-BR"/>
        </w:rPr>
      </w:pPr>
      <w:r w:rsidRPr="00E51BB5">
        <w:rPr>
          <w:rFonts w:hint="eastAsia"/>
          <w:lang w:val="pt-BR"/>
        </w:rPr>
        <w:t>a=content:g.3gpp.</w:t>
      </w:r>
      <w:r w:rsidRPr="00E51BB5">
        <w:rPr>
          <w:rFonts w:hint="eastAsia"/>
          <w:lang w:val="pt-BR" w:eastAsia="ja-JP"/>
        </w:rPr>
        <w:t>cat</w:t>
      </w:r>
    </w:p>
    <w:p w14:paraId="064329D8" w14:textId="77777777" w:rsidR="008E1142" w:rsidRPr="00727AB8"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 xml:space="preserve">m=audio </w:t>
      </w:r>
      <w:r w:rsidRPr="00727AB8">
        <w:rPr>
          <w:rFonts w:hint="eastAsia"/>
          <w:lang w:val="pt-BR" w:eastAsia="ja-JP"/>
        </w:rPr>
        <w:t>49170</w:t>
      </w:r>
      <w:r w:rsidRPr="00727AB8">
        <w:rPr>
          <w:lang w:val="pt-BR"/>
        </w:rPr>
        <w:t xml:space="preserve"> RTP/AVP</w:t>
      </w:r>
      <w:r>
        <w:rPr>
          <w:lang w:val="pt-BR"/>
        </w:rPr>
        <w:t>F</w:t>
      </w:r>
      <w:r w:rsidRPr="00727AB8">
        <w:rPr>
          <w:lang w:val="pt-BR"/>
        </w:rPr>
        <w:t xml:space="preserve"> 97 96</w:t>
      </w:r>
    </w:p>
    <w:p w14:paraId="59A8EACE" w14:textId="77777777" w:rsidR="008E1142" w:rsidRPr="00895344" w:rsidRDefault="008E1142" w:rsidP="008E1142">
      <w:pPr>
        <w:pStyle w:val="PL"/>
        <w:pBdr>
          <w:top w:val="single" w:sz="4" w:space="1" w:color="auto"/>
          <w:left w:val="single" w:sz="4" w:space="4" w:color="auto"/>
          <w:bottom w:val="single" w:sz="4" w:space="1" w:color="auto"/>
          <w:right w:val="single" w:sz="4" w:space="4" w:color="auto"/>
        </w:pBdr>
        <w:ind w:left="850" w:right="284" w:hanging="283"/>
        <w:rPr>
          <w:rFonts w:cs="Courier New"/>
          <w:lang w:val="pt-BR"/>
        </w:rPr>
      </w:pPr>
      <w:r w:rsidRPr="00895344">
        <w:rPr>
          <w:rFonts w:cs="Courier New"/>
          <w:lang w:val="pt-BR"/>
        </w:rPr>
        <w:t>a=acfg:1 t=1</w:t>
      </w:r>
    </w:p>
    <w:p w14:paraId="4044C889" w14:textId="77777777" w:rsidR="008E1142" w:rsidRPr="00727AB8"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b=AS:25.4</w:t>
      </w:r>
    </w:p>
    <w:p w14:paraId="29CE1899" w14:textId="77777777" w:rsidR="008E1142" w:rsidRPr="00727AB8"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a=curr:qos local sendrecv</w:t>
      </w:r>
    </w:p>
    <w:p w14:paraId="62925D7A" w14:textId="77777777" w:rsidR="008E1142" w:rsidRPr="00727AB8"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27AB8">
        <w:rPr>
          <w:lang w:val="pt-BR"/>
        </w:rPr>
        <w:t>a=curr:qos remote sendrecv</w:t>
      </w:r>
    </w:p>
    <w:p w14:paraId="2418FE7E" w14:textId="77777777" w:rsidR="008E1142" w:rsidRPr="00727AB8"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local sendrecv</w:t>
      </w:r>
    </w:p>
    <w:p w14:paraId="6DE7F433" w14:textId="77777777" w:rsidR="008E1142" w:rsidRPr="00727AB8"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remote sendrecv</w:t>
      </w:r>
    </w:p>
    <w:p w14:paraId="76902CDA" w14:textId="77777777" w:rsidR="008E1142" w:rsidRPr="00895344"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 xml:space="preserve">a=rtpmap:97 AMR </w:t>
      </w:r>
    </w:p>
    <w:p w14:paraId="1415AFCB" w14:textId="77777777" w:rsidR="008E1142" w:rsidRPr="00895344"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a=fmtp:97 mode-set=0,2,5,7; maxframes</w:t>
      </w:r>
    </w:p>
    <w:p w14:paraId="1F05B752" w14:textId="77777777" w:rsidR="005F42C7" w:rsidRDefault="008E1142" w:rsidP="005F42C7">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727AB8">
        <w:rPr>
          <w:lang w:val="en-US"/>
        </w:rPr>
        <w:t>a=rtpmap:96 telephone-event</w:t>
      </w:r>
    </w:p>
    <w:p w14:paraId="39567D96" w14:textId="77777777" w:rsidR="008E1142" w:rsidRPr="00727AB8" w:rsidRDefault="005F42C7" w:rsidP="005F42C7">
      <w:pPr>
        <w:pStyle w:val="PL"/>
        <w:pBdr>
          <w:top w:val="single" w:sz="4" w:space="1" w:color="auto"/>
          <w:left w:val="single" w:sz="4" w:space="4" w:color="auto"/>
          <w:bottom w:val="single" w:sz="4" w:space="1" w:color="auto"/>
          <w:right w:val="single" w:sz="4" w:space="4" w:color="auto"/>
        </w:pBdr>
        <w:ind w:left="850" w:right="284" w:hanging="283"/>
        <w:rPr>
          <w:lang w:val="en-US"/>
        </w:rPr>
      </w:pPr>
      <w:r w:rsidRPr="00B37A2D">
        <w:rPr>
          <w:rFonts w:hint="eastAsia"/>
        </w:rPr>
        <w:t>a=content:g.3gpp.</w:t>
      </w:r>
      <w:r>
        <w:rPr>
          <w:rFonts w:hint="eastAsia"/>
          <w:lang w:eastAsia="ja-JP"/>
        </w:rPr>
        <w:t>cat</w:t>
      </w:r>
    </w:p>
    <w:bookmarkEnd w:id="769"/>
    <w:p w14:paraId="461CB131" w14:textId="77777777" w:rsidR="008E1142" w:rsidRPr="00727AB8" w:rsidRDefault="008E1142" w:rsidP="008E1142">
      <w:pPr>
        <w:rPr>
          <w:lang w:val="en-US"/>
        </w:rPr>
      </w:pPr>
    </w:p>
    <w:p w14:paraId="55C68C80" w14:textId="77777777" w:rsidR="008E1142" w:rsidRPr="007F21A7" w:rsidRDefault="008E1142" w:rsidP="008E1142">
      <w:pPr>
        <w:pStyle w:val="EX"/>
        <w:keepLines w:val="0"/>
        <w:rPr>
          <w:lang w:eastAsia="ja-JP"/>
        </w:rPr>
      </w:pPr>
      <w:r w:rsidRPr="007F21A7">
        <w:rPr>
          <w:b/>
        </w:rPr>
        <w:t>P-Early-Media:</w:t>
      </w:r>
      <w:r w:rsidRPr="007F21A7">
        <w:tab/>
        <w:t>The CAT-AS requests authorization for early media.</w:t>
      </w:r>
    </w:p>
    <w:p w14:paraId="3D08F353" w14:textId="77777777" w:rsidR="008E1142" w:rsidRPr="007F21A7" w:rsidRDefault="008E1142" w:rsidP="008E1142">
      <w:pPr>
        <w:pStyle w:val="EX"/>
        <w:keepLines w:val="0"/>
      </w:pPr>
      <w:r w:rsidRPr="007F21A7">
        <w:rPr>
          <w:b/>
        </w:rPr>
        <w:t>SDP</w:t>
      </w:r>
      <w:r w:rsidRPr="007F21A7">
        <w:tab/>
        <w:t>The SDP answer (SDP_A</w:t>
      </w:r>
      <w:r w:rsidRPr="007F21A7">
        <w:rPr>
          <w:rFonts w:hint="eastAsia"/>
          <w:lang w:eastAsia="ja-JP"/>
        </w:rPr>
        <w:t>_cat</w:t>
      </w:r>
      <w:r w:rsidRPr="007F21A7">
        <w:t>) contains a set of codecs supported to be used for CAT</w:t>
      </w:r>
      <w:r w:rsidR="005F42C7">
        <w:rPr>
          <w:rFonts w:hint="eastAsia"/>
          <w:lang w:eastAsia="ja-JP"/>
        </w:rPr>
        <w:t xml:space="preserve"> and</w:t>
      </w:r>
      <w:r w:rsidR="005F42C7" w:rsidRPr="00601DFE">
        <w:rPr>
          <w:lang w:eastAsia="ja-JP"/>
        </w:rPr>
        <w:t>, in this example,</w:t>
      </w:r>
      <w:r w:rsidR="005F42C7">
        <w:rPr>
          <w:rFonts w:hint="eastAsia"/>
          <w:lang w:eastAsia="ja-JP"/>
        </w:rPr>
        <w:t xml:space="preserve"> includes a SDP </w:t>
      </w:r>
      <w:r w:rsidR="005F42C7">
        <w:rPr>
          <w:lang w:eastAsia="ja-JP"/>
        </w:rPr>
        <w:t>"</w:t>
      </w:r>
      <w:r w:rsidR="005F42C7">
        <w:rPr>
          <w:rFonts w:hint="eastAsia"/>
          <w:lang w:eastAsia="ja-JP"/>
        </w:rPr>
        <w:t>a=content</w:t>
      </w:r>
      <w:r w:rsidR="005F42C7">
        <w:rPr>
          <w:lang w:eastAsia="ja-JP"/>
        </w:rPr>
        <w:t>"</w:t>
      </w:r>
      <w:r w:rsidR="005F42C7">
        <w:rPr>
          <w:rFonts w:hint="eastAsia"/>
          <w:lang w:eastAsia="ja-JP"/>
        </w:rPr>
        <w:t xml:space="preserve"> attribute with a "g.3gpp.cat" value for each media description</w:t>
      </w:r>
      <w:r w:rsidRPr="007F21A7">
        <w:t>. The SDP content is based on information received from the MRF. The local preconditions are indicated as fulfilled.</w:t>
      </w:r>
    </w:p>
    <w:p w14:paraId="1B6B956A" w14:textId="77777777" w:rsidR="008E1142" w:rsidRPr="007F21A7" w:rsidRDefault="008E1142" w:rsidP="008E1142">
      <w:pPr>
        <w:pStyle w:val="B1"/>
        <w:ind w:left="284" w:firstLine="0"/>
        <w:rPr>
          <w:b/>
          <w:bCs/>
        </w:rPr>
      </w:pPr>
      <w:bookmarkStart w:id="770" w:name="_MCCTEMPBM_CRPT84840341___2"/>
      <w:r w:rsidRPr="007F21A7">
        <w:rPr>
          <w:b/>
          <w:bCs/>
        </w:rPr>
        <w:t>9-10</w:t>
      </w:r>
      <w:r w:rsidRPr="007F21A7">
        <w:rPr>
          <w:b/>
          <w:bCs/>
        </w:rPr>
        <w:tab/>
        <w:t>PRACK request (UE#1 to CAT-AS)</w:t>
      </w:r>
    </w:p>
    <w:bookmarkEnd w:id="770"/>
    <w:p w14:paraId="094FCA52" w14:textId="77777777" w:rsidR="008E1142" w:rsidRPr="007F21A7" w:rsidRDefault="008E1142" w:rsidP="008E1142">
      <w:pPr>
        <w:pStyle w:val="B1"/>
      </w:pPr>
      <w:r>
        <w:tab/>
      </w:r>
      <w:r w:rsidRPr="007F21A7">
        <w:t>UE#1 sends a SIP PRACK request, which acknowledges the SIP 183 (Session Progress) provisional response, to the CAT-AS.</w:t>
      </w:r>
    </w:p>
    <w:p w14:paraId="551151DA" w14:textId="77777777" w:rsidR="008E1142" w:rsidRPr="007F21A7" w:rsidRDefault="008E1142" w:rsidP="008E1142">
      <w:pPr>
        <w:pStyle w:val="B1"/>
      </w:pPr>
      <w:r>
        <w:tab/>
      </w:r>
      <w:r w:rsidRPr="007F21A7">
        <w:t>The CAT-AS instructs the MRF to play CAT media.</w:t>
      </w:r>
    </w:p>
    <w:p w14:paraId="147DFC87" w14:textId="77777777" w:rsidR="008E1142" w:rsidRPr="007F21A7" w:rsidRDefault="008E1142" w:rsidP="008E1142">
      <w:pPr>
        <w:pStyle w:val="B1"/>
        <w:ind w:left="284" w:firstLine="0"/>
        <w:rPr>
          <w:b/>
          <w:bCs/>
        </w:rPr>
      </w:pPr>
      <w:bookmarkStart w:id="771" w:name="_MCCTEMPBM_CRPT84840342___2"/>
      <w:r w:rsidRPr="007F21A7">
        <w:rPr>
          <w:b/>
          <w:bCs/>
        </w:rPr>
        <w:lastRenderedPageBreak/>
        <w:t>11-12</w:t>
      </w:r>
      <w:r w:rsidRPr="007F21A7">
        <w:rPr>
          <w:b/>
          <w:bCs/>
        </w:rPr>
        <w:tab/>
        <w:t>200 (OK) response to PRACK</w:t>
      </w:r>
      <w:r w:rsidR="00B068FE">
        <w:rPr>
          <w:b/>
          <w:bCs/>
        </w:rPr>
        <w:t xml:space="preserve"> request</w:t>
      </w:r>
      <w:r w:rsidRPr="007F21A7">
        <w:rPr>
          <w:b/>
          <w:bCs/>
        </w:rPr>
        <w:t xml:space="preserve"> (CAT-AS to UE#1)</w:t>
      </w:r>
    </w:p>
    <w:bookmarkEnd w:id="771"/>
    <w:p w14:paraId="404D82D6" w14:textId="77777777" w:rsidR="008E1142" w:rsidRPr="007F21A7" w:rsidRDefault="008E1142" w:rsidP="008E1142">
      <w:pPr>
        <w:pStyle w:val="B1"/>
        <w:rPr>
          <w:b/>
          <w:bCs/>
        </w:rPr>
      </w:pPr>
      <w:r>
        <w:tab/>
      </w:r>
      <w:r w:rsidRPr="007F21A7">
        <w:t>The CAT-AS sends a SIP 200 (OK) response for the SIP PRACK request to UE#1.</w:t>
      </w:r>
    </w:p>
    <w:p w14:paraId="78A123A1" w14:textId="77777777" w:rsidR="008E1142" w:rsidRPr="007F21A7" w:rsidRDefault="008E1142" w:rsidP="008E1142">
      <w:pPr>
        <w:pStyle w:val="B1"/>
        <w:ind w:left="284" w:firstLine="0"/>
        <w:rPr>
          <w:b/>
          <w:bCs/>
          <w:lang w:eastAsia="ja-JP"/>
        </w:rPr>
      </w:pPr>
      <w:bookmarkStart w:id="772" w:name="_MCCTEMPBM_CRPT84840343___2"/>
      <w:r w:rsidRPr="007F21A7">
        <w:rPr>
          <w:b/>
          <w:bCs/>
        </w:rPr>
        <w:t>13-14</w:t>
      </w:r>
      <w:r w:rsidRPr="007F21A7">
        <w:rPr>
          <w:b/>
          <w:bCs/>
        </w:rPr>
        <w:tab/>
        <w:t xml:space="preserve">200 (OK) response to INVITE </w:t>
      </w:r>
      <w:r w:rsidR="00B068FE">
        <w:rPr>
          <w:b/>
          <w:bCs/>
        </w:rPr>
        <w:t xml:space="preserve">request </w:t>
      </w:r>
      <w:r w:rsidRPr="007F21A7">
        <w:rPr>
          <w:b/>
          <w:bCs/>
        </w:rPr>
        <w:t>(UE#2 to CAT-AS) see example in table</w:t>
      </w:r>
      <w:r w:rsidR="00D11565">
        <w:rPr>
          <w:b/>
          <w:bCs/>
        </w:rPr>
        <w:t> </w:t>
      </w:r>
      <w:r w:rsidRPr="007F21A7">
        <w:rPr>
          <w:b/>
          <w:bCs/>
        </w:rPr>
        <w:t>A.</w:t>
      </w:r>
      <w:r>
        <w:rPr>
          <w:b/>
          <w:bCs/>
          <w:lang w:eastAsia="ja-JP"/>
        </w:rPr>
        <w:t>5.4</w:t>
      </w:r>
      <w:r w:rsidRPr="007F21A7">
        <w:rPr>
          <w:b/>
          <w:bCs/>
        </w:rPr>
        <w:t>-</w:t>
      </w:r>
      <w:r w:rsidRPr="007F21A7">
        <w:rPr>
          <w:rFonts w:hint="eastAsia"/>
          <w:b/>
          <w:bCs/>
          <w:lang w:eastAsia="ja-JP"/>
        </w:rPr>
        <w:t>3</w:t>
      </w:r>
    </w:p>
    <w:bookmarkEnd w:id="772"/>
    <w:p w14:paraId="58E0DA29" w14:textId="77777777" w:rsidR="008E1142" w:rsidRPr="007F21A7" w:rsidRDefault="008E1142" w:rsidP="008E1142">
      <w:pPr>
        <w:pStyle w:val="B1"/>
      </w:pPr>
      <w:r>
        <w:tab/>
      </w:r>
      <w:r w:rsidRPr="007F21A7">
        <w:t>The called party answers the call. UE#2 sends a SIP 200 (OK) final response for the SIP INVITE request to the CAT-AS.</w:t>
      </w:r>
    </w:p>
    <w:p w14:paraId="451E4EB4" w14:textId="77777777" w:rsidR="008E1142" w:rsidRPr="007F21A7" w:rsidRDefault="008E1142" w:rsidP="008E1142">
      <w:pPr>
        <w:pStyle w:val="B1"/>
      </w:pPr>
      <w:r>
        <w:tab/>
      </w:r>
      <w:r w:rsidRPr="007F21A7">
        <w:t>The CAT-AS instructs the MRF to stop CAT media.</w:t>
      </w:r>
    </w:p>
    <w:p w14:paraId="36BE3A3D" w14:textId="77777777" w:rsidR="008E1142" w:rsidRPr="007F21A7" w:rsidRDefault="008E1142" w:rsidP="008E1142">
      <w:pPr>
        <w:pStyle w:val="TH"/>
      </w:pPr>
      <w:r w:rsidRPr="007F21A7">
        <w:t>Table</w:t>
      </w:r>
      <w:r w:rsidR="00D11565">
        <w:t> </w:t>
      </w:r>
      <w:r w:rsidRPr="007F21A7">
        <w:t>A.</w:t>
      </w:r>
      <w:r>
        <w:rPr>
          <w:lang w:eastAsia="ja-JP"/>
        </w:rPr>
        <w:t>5.4</w:t>
      </w:r>
      <w:r w:rsidRPr="007F21A7">
        <w:t>-</w:t>
      </w:r>
      <w:r w:rsidRPr="007F21A7">
        <w:rPr>
          <w:rFonts w:hint="eastAsia"/>
          <w:lang w:eastAsia="ja-JP"/>
        </w:rPr>
        <w:t>3</w:t>
      </w:r>
      <w:r w:rsidRPr="007F21A7">
        <w:t>: 200 (OK) response (UE#2 to CAT-AS)</w:t>
      </w:r>
    </w:p>
    <w:p w14:paraId="3ACD10C0"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bookmarkStart w:id="773" w:name="_MCCTEMPBM_CRPT84840344___2"/>
      <w:r w:rsidRPr="007F21A7">
        <w:t>SIP/2.0 200 OK</w:t>
      </w:r>
    </w:p>
    <w:p w14:paraId="68086060"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14:paraId="24663FC8"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Record-Route: &lt;sip:pcscf2.visited2.net:5088;lr;comp=sigcomp&gt;, &lt;sip:scscf2.home2.net;lr&gt;,</w:t>
      </w:r>
      <w:r w:rsidRPr="007F21A7">
        <w:rPr>
          <w:rFonts w:hint="eastAsia"/>
          <w:lang w:eastAsia="ja-JP"/>
        </w:rPr>
        <w:t xml:space="preserve"> </w:t>
      </w:r>
      <w:r w:rsidRPr="007F21A7">
        <w:t>&lt;sip:</w:t>
      </w:r>
      <w:r w:rsidRPr="007F21A7">
        <w:rPr>
          <w:rFonts w:hint="eastAsia"/>
          <w:lang w:eastAsia="ja-JP"/>
        </w:rPr>
        <w:t>catas</w:t>
      </w:r>
      <w:r w:rsidRPr="007F21A7">
        <w:t>.home2.net;lr&gt;, &lt;sip:scscf2.home2.net;lr&gt;,</w:t>
      </w:r>
      <w:r>
        <w:rPr>
          <w:rFonts w:hint="eastAsia"/>
          <w:lang w:eastAsia="ja-JP"/>
        </w:rPr>
        <w:t xml:space="preserve"> </w:t>
      </w:r>
      <w:r w:rsidRPr="007F21A7">
        <w:t>&lt;sip:scscf1.home1.net;lr&gt;, &lt;sip:pcscf1.visited1.net;lr&gt;</w:t>
      </w:r>
    </w:p>
    <w:p w14:paraId="01A9ADA2"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From:</w:t>
      </w:r>
    </w:p>
    <w:p w14:paraId="6576C863"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To: &lt;tel:+1-212-555-2222&gt;;tag=22</w:t>
      </w:r>
      <w:r w:rsidRPr="007F21A7">
        <w:rPr>
          <w:rFonts w:hint="eastAsia"/>
          <w:lang w:eastAsia="ja-JP"/>
        </w:rPr>
        <w:t>36</w:t>
      </w:r>
    </w:p>
    <w:p w14:paraId="18F26213"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25A92542"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Cseq:</w:t>
      </w:r>
    </w:p>
    <w:p w14:paraId="65070AD9"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5A3817AC" w14:textId="77777777" w:rsidR="008E1142" w:rsidRPr="005D6FF6"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5D6FF6">
        <w:t>Contact: &lt;sip:</w:t>
      </w:r>
      <w:r w:rsidRPr="005D6FF6">
        <w:rPr>
          <w:rFonts w:cs="Courier New"/>
          <w:szCs w:val="16"/>
        </w:rPr>
        <w:t>user2_public1@home2.net;gr=urn:uuid:2ad8950e-48a5-4a74-8d99-ad76cc7fc74</w:t>
      </w:r>
      <w:r w:rsidRPr="005D6FF6">
        <w:t>&gt;</w:t>
      </w:r>
      <w:r w:rsidRPr="005D6FF6">
        <w:rPr>
          <w:rFonts w:eastAsia="PMingLiU" w:cs="Courier New"/>
          <w:lang w:eastAsia="zh-TW"/>
        </w:rPr>
        <w:t>;</w:t>
      </w:r>
      <w:r w:rsidRPr="005D6FF6">
        <w:t>+g.3gpp.icsi-ref="urn%3Aurn-</w:t>
      </w:r>
      <w:r w:rsidR="00137402" w:rsidRPr="005D6FF6">
        <w:t>7</w:t>
      </w:r>
      <w:r w:rsidRPr="005D6FF6">
        <w:t>%3gpp-service.ims.icsi.mmtel"</w:t>
      </w:r>
    </w:p>
    <w:p w14:paraId="34F11074" w14:textId="77777777" w:rsidR="008E1142" w:rsidRPr="00FF0058" w:rsidRDefault="008E1142" w:rsidP="008E1142">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 xml:space="preserve">Content-Type: application/sdp </w:t>
      </w:r>
    </w:p>
    <w:p w14:paraId="1F110C5B" w14:textId="77777777" w:rsidR="008E1142" w:rsidRPr="00FF0058" w:rsidRDefault="008E1142" w:rsidP="008E1142">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6C13CD35" w14:textId="77777777" w:rsidR="008E1142" w:rsidRPr="00FF0058" w:rsidRDefault="008E1142" w:rsidP="008E1142">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4EB45567"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v=0</w:t>
      </w:r>
    </w:p>
    <w:p w14:paraId="773D20AA"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o=- 298793361</w:t>
      </w:r>
      <w:r w:rsidRPr="00503615" w:rsidDel="000915DC">
        <w:rPr>
          <w:lang w:val="en-US"/>
        </w:rPr>
        <w:t>5</w:t>
      </w:r>
      <w:r w:rsidRPr="00503615">
        <w:rPr>
          <w:rFonts w:hint="eastAsia"/>
          <w:lang w:val="en-US" w:eastAsia="ja-JP"/>
        </w:rPr>
        <w:t>7</w:t>
      </w:r>
      <w:r w:rsidRPr="00503615">
        <w:rPr>
          <w:lang w:val="en-US"/>
        </w:rPr>
        <w:t xml:space="preserve"> 298793361</w:t>
      </w:r>
      <w:r w:rsidRPr="00503615" w:rsidDel="000915DC">
        <w:rPr>
          <w:lang w:val="en-US"/>
        </w:rPr>
        <w:t>5</w:t>
      </w:r>
      <w:r w:rsidRPr="00503615">
        <w:rPr>
          <w:rFonts w:hint="eastAsia"/>
          <w:lang w:val="en-US" w:eastAsia="ja-JP"/>
        </w:rPr>
        <w:t>7</w:t>
      </w:r>
      <w:r w:rsidRPr="00503615">
        <w:rPr>
          <w:lang w:val="en-US"/>
        </w:rPr>
        <w:t xml:space="preserve"> IN IP6 </w:t>
      </w:r>
      <w:r w:rsidRPr="00503615">
        <w:rPr>
          <w:rFonts w:hint="eastAsia"/>
          <w:lang w:val="en-US" w:eastAsia="ja-JP"/>
        </w:rPr>
        <w:t>6666</w:t>
      </w:r>
      <w:r w:rsidRPr="00503615">
        <w:rPr>
          <w:lang w:val="en-US"/>
        </w:rPr>
        <w:t>::eee:fff:aaa:bbb</w:t>
      </w:r>
    </w:p>
    <w:p w14:paraId="7F1B0833"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s=-</w:t>
      </w:r>
    </w:p>
    <w:p w14:paraId="4B1682D7"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503615">
        <w:rPr>
          <w:lang w:val="en-US"/>
        </w:rPr>
        <w:t>c=IN IP6 6666::eee:fff:aaa:bbb</w:t>
      </w:r>
    </w:p>
    <w:p w14:paraId="39A644C1"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t=0 0</w:t>
      </w:r>
    </w:p>
    <w:p w14:paraId="3AA86100"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 xml:space="preserve">m=video </w:t>
      </w:r>
      <w:r w:rsidRPr="00503615">
        <w:rPr>
          <w:rFonts w:hint="eastAsia"/>
          <w:lang w:val="de-DE" w:eastAsia="ja-JP"/>
        </w:rPr>
        <w:t>7398</w:t>
      </w:r>
      <w:r w:rsidRPr="00503615">
        <w:rPr>
          <w:lang w:val="de-DE"/>
        </w:rPr>
        <w:t xml:space="preserve"> RTP/AVP</w:t>
      </w:r>
      <w:r>
        <w:rPr>
          <w:lang w:val="de-DE"/>
        </w:rPr>
        <w:t>F</w:t>
      </w:r>
      <w:r w:rsidRPr="00503615">
        <w:rPr>
          <w:lang w:val="de-DE"/>
        </w:rPr>
        <w:t xml:space="preserve"> 98</w:t>
      </w:r>
    </w:p>
    <w:p w14:paraId="689E2260"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b=AS:75</w:t>
      </w:r>
    </w:p>
    <w:p w14:paraId="1599B3DD"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4495E9D8"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4638E506"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0FB7040E"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7B233DA3"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a=rtpmap:98 H263</w:t>
      </w:r>
    </w:p>
    <w:p w14:paraId="12008B08" w14:textId="77777777" w:rsidR="008E1142" w:rsidRPr="00895344"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39E26C47"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Pr>
          <w:lang w:val="pt-BR"/>
        </w:rPr>
        <w:t>F</w:t>
      </w:r>
      <w:r w:rsidRPr="007F21A7">
        <w:rPr>
          <w:lang w:val="pt-BR"/>
        </w:rPr>
        <w:t xml:space="preserve"> 97 96</w:t>
      </w:r>
    </w:p>
    <w:p w14:paraId="3E60A660"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b=AS:25.4</w:t>
      </w:r>
    </w:p>
    <w:p w14:paraId="1CDB8EC3"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2E00992C"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6800E7A7"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05C3D421"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44AD9D07" w14:textId="77777777" w:rsidR="008E1142" w:rsidRPr="00895344"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 xml:space="preserve">a=rtpmap:97 AMR </w:t>
      </w:r>
    </w:p>
    <w:p w14:paraId="536DE15F" w14:textId="77777777" w:rsidR="008E1142" w:rsidRPr="00895344"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a=fmtp:97 mode-set=0,2,5,7; maxframes</w:t>
      </w:r>
    </w:p>
    <w:p w14:paraId="396BCC75"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773"/>
    <w:p w14:paraId="778F8143" w14:textId="77777777" w:rsidR="008E1142" w:rsidRPr="00727AB8" w:rsidRDefault="008E1142" w:rsidP="008E1142">
      <w:pPr>
        <w:rPr>
          <w:lang w:val="en-US"/>
        </w:rPr>
      </w:pPr>
    </w:p>
    <w:p w14:paraId="575EE299" w14:textId="77777777" w:rsidR="008E1142" w:rsidRPr="007F21A7" w:rsidRDefault="008E1142" w:rsidP="008E1142">
      <w:pPr>
        <w:pStyle w:val="EX"/>
        <w:keepLines w:val="0"/>
      </w:pPr>
      <w:r w:rsidRPr="007F21A7">
        <w:rPr>
          <w:b/>
        </w:rPr>
        <w:t>SDP</w:t>
      </w:r>
      <w:r w:rsidRPr="007F21A7">
        <w:tab/>
        <w:t>The SDP answer (SDP_A</w:t>
      </w:r>
      <w:r w:rsidRPr="007F21A7">
        <w:rPr>
          <w:rFonts w:hint="eastAsia"/>
          <w:lang w:eastAsia="ja-JP"/>
        </w:rPr>
        <w:t>_regular</w:t>
      </w:r>
      <w:r w:rsidRPr="007F21A7">
        <w:t>) contains a set of codecs to be used for the session. If preconditions are used, they are indicated as fulfilled.</w:t>
      </w:r>
    </w:p>
    <w:p w14:paraId="6E27D9C7" w14:textId="77777777" w:rsidR="008E1142" w:rsidRPr="007F21A7" w:rsidRDefault="008E1142" w:rsidP="008E1142">
      <w:pPr>
        <w:pStyle w:val="B1"/>
        <w:ind w:left="284" w:firstLine="0"/>
        <w:rPr>
          <w:b/>
          <w:bCs/>
        </w:rPr>
      </w:pPr>
      <w:bookmarkStart w:id="774" w:name="_MCCTEMPBM_CRPT84840345___2"/>
      <w:r w:rsidRPr="007F21A7">
        <w:rPr>
          <w:b/>
          <w:bCs/>
        </w:rPr>
        <w:t>15-16</w:t>
      </w:r>
      <w:r w:rsidRPr="007F21A7">
        <w:rPr>
          <w:b/>
          <w:bCs/>
        </w:rPr>
        <w:tab/>
      </w:r>
      <w:r w:rsidRPr="007F21A7">
        <w:rPr>
          <w:rFonts w:hint="eastAsia"/>
          <w:b/>
          <w:bCs/>
          <w:lang w:eastAsia="ja-JP"/>
        </w:rPr>
        <w:t>UPDATE request</w:t>
      </w:r>
      <w:r w:rsidRPr="007F21A7">
        <w:rPr>
          <w:b/>
          <w:bCs/>
        </w:rPr>
        <w:t xml:space="preserve"> (CAT-AS to UE#1) see example in table</w:t>
      </w:r>
      <w:r w:rsidR="00D11565">
        <w:rPr>
          <w:b/>
          <w:bCs/>
        </w:rPr>
        <w:t> </w:t>
      </w:r>
      <w:r w:rsidRPr="007F21A7">
        <w:rPr>
          <w:b/>
          <w:bCs/>
        </w:rPr>
        <w:t>A.</w:t>
      </w:r>
      <w:r>
        <w:rPr>
          <w:b/>
          <w:bCs/>
          <w:lang w:eastAsia="ja-JP"/>
        </w:rPr>
        <w:t>5.4</w:t>
      </w:r>
      <w:r w:rsidRPr="007F21A7">
        <w:rPr>
          <w:b/>
          <w:bCs/>
        </w:rPr>
        <w:t>-</w:t>
      </w:r>
      <w:r w:rsidRPr="007F21A7">
        <w:rPr>
          <w:rFonts w:hint="eastAsia"/>
          <w:b/>
          <w:bCs/>
          <w:lang w:eastAsia="ja-JP"/>
        </w:rPr>
        <w:t>4</w:t>
      </w:r>
    </w:p>
    <w:bookmarkEnd w:id="774"/>
    <w:p w14:paraId="09DA8B1A" w14:textId="77777777" w:rsidR="008E1142" w:rsidRPr="007F21A7" w:rsidRDefault="008E1142" w:rsidP="008E1142">
      <w:pPr>
        <w:pStyle w:val="B1"/>
        <w:rPr>
          <w:lang w:eastAsia="ja-JP"/>
        </w:rPr>
      </w:pPr>
      <w:r>
        <w:tab/>
      </w:r>
      <w:r w:rsidRPr="007F21A7">
        <w:t xml:space="preserve">The CAT-AS </w:t>
      </w:r>
      <w:r w:rsidRPr="007F21A7">
        <w:rPr>
          <w:rFonts w:hint="eastAsia"/>
          <w:lang w:eastAsia="ja-JP"/>
        </w:rPr>
        <w:t>sends</w:t>
      </w:r>
      <w:r w:rsidRPr="007F21A7">
        <w:t xml:space="preserve"> </w:t>
      </w:r>
      <w:r w:rsidRPr="007F21A7">
        <w:rPr>
          <w:rFonts w:hint="eastAsia"/>
          <w:lang w:eastAsia="ja-JP"/>
        </w:rPr>
        <w:t xml:space="preserve">an UPDATE request containing values received in the 200 </w:t>
      </w:r>
      <w:r w:rsidR="00B068FE">
        <w:rPr>
          <w:lang w:eastAsia="ja-JP"/>
        </w:rPr>
        <w:t>(</w:t>
      </w:r>
      <w:r w:rsidRPr="007F21A7">
        <w:rPr>
          <w:rFonts w:hint="eastAsia"/>
          <w:lang w:eastAsia="ja-JP"/>
        </w:rPr>
        <w:t>OK</w:t>
      </w:r>
      <w:r w:rsidR="00B068FE">
        <w:rPr>
          <w:lang w:eastAsia="ja-JP"/>
        </w:rPr>
        <w:t>) response</w:t>
      </w:r>
      <w:r w:rsidRPr="007F21A7">
        <w:rPr>
          <w:rFonts w:hint="eastAsia"/>
          <w:lang w:eastAsia="ja-JP"/>
        </w:rPr>
        <w:t xml:space="preserve"> from UE#2.</w:t>
      </w:r>
    </w:p>
    <w:p w14:paraId="201715D3" w14:textId="77777777" w:rsidR="008E1142" w:rsidRPr="007F21A7" w:rsidRDefault="008E1142" w:rsidP="008E1142">
      <w:pPr>
        <w:pStyle w:val="B1"/>
        <w:rPr>
          <w:lang w:eastAsia="ja-JP"/>
        </w:rPr>
      </w:pPr>
      <w:r>
        <w:rPr>
          <w:lang w:eastAsia="ja-JP"/>
        </w:rPr>
        <w:tab/>
      </w:r>
      <w:r w:rsidRPr="007F21A7">
        <w:rPr>
          <w:rFonts w:hint="eastAsia"/>
          <w:lang w:eastAsia="ja-JP"/>
        </w:rPr>
        <w:t>Session between UE#1 and CAT-AS is replaced with session between UE#1 and UE</w:t>
      </w:r>
      <w:r w:rsidRPr="007F21A7">
        <w:rPr>
          <w:lang w:eastAsia="ja-JP"/>
        </w:rPr>
        <w:t>#2.</w:t>
      </w:r>
    </w:p>
    <w:p w14:paraId="30AD0E07" w14:textId="77777777" w:rsidR="008E1142" w:rsidRPr="007F21A7" w:rsidRDefault="008E1142" w:rsidP="008E1142">
      <w:pPr>
        <w:pStyle w:val="TH"/>
        <w:rPr>
          <w:lang w:eastAsia="ja-JP"/>
        </w:rPr>
      </w:pPr>
      <w:r w:rsidRPr="007F21A7">
        <w:t>Table</w:t>
      </w:r>
      <w:r w:rsidR="00D11565">
        <w:t> </w:t>
      </w:r>
      <w:r w:rsidRPr="007F21A7">
        <w:t>A.</w:t>
      </w:r>
      <w:r>
        <w:rPr>
          <w:lang w:eastAsia="ja-JP"/>
        </w:rPr>
        <w:t>5.4</w:t>
      </w:r>
      <w:r w:rsidRPr="007F21A7">
        <w:t>-</w:t>
      </w:r>
      <w:r w:rsidRPr="007F21A7">
        <w:rPr>
          <w:rFonts w:hint="eastAsia"/>
          <w:lang w:eastAsia="ja-JP"/>
        </w:rPr>
        <w:t>4</w:t>
      </w:r>
      <w:r w:rsidRPr="007F21A7">
        <w:t xml:space="preserve">: </w:t>
      </w:r>
      <w:r w:rsidRPr="007F21A7">
        <w:rPr>
          <w:rFonts w:hint="eastAsia"/>
          <w:lang w:eastAsia="ja-JP"/>
        </w:rPr>
        <w:t>UPDATE</w:t>
      </w:r>
      <w:r w:rsidRPr="007F21A7">
        <w:t xml:space="preserve"> re</w:t>
      </w:r>
      <w:r w:rsidRPr="007F21A7">
        <w:rPr>
          <w:rFonts w:hint="eastAsia"/>
          <w:lang w:eastAsia="ja-JP"/>
        </w:rPr>
        <w:t>quest</w:t>
      </w:r>
      <w:r w:rsidRPr="007F21A7">
        <w:t xml:space="preserve"> (CAT-AS to UE#1)</w:t>
      </w:r>
    </w:p>
    <w:p w14:paraId="79FFFC3B" w14:textId="77777777" w:rsidR="008E1142" w:rsidRPr="00732BA0"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nb-NO" w:eastAsia="ja-JP"/>
        </w:rPr>
      </w:pPr>
      <w:bookmarkStart w:id="775" w:name="_MCCTEMPBM_CRPT84840346___2"/>
      <w:r w:rsidRPr="00732BA0">
        <w:rPr>
          <w:rFonts w:hint="eastAsia"/>
          <w:lang w:val="nb-NO" w:eastAsia="ja-JP"/>
        </w:rPr>
        <w:t xml:space="preserve">UPDATE </w:t>
      </w:r>
      <w:r w:rsidRPr="00732BA0">
        <w:rPr>
          <w:lang w:val="nb-NO"/>
        </w:rPr>
        <w:t>sip:</w:t>
      </w:r>
      <w:r w:rsidRPr="00732BA0" w:rsidDel="00012B2B">
        <w:rPr>
          <w:lang w:val="nb-NO"/>
        </w:rPr>
        <w:t>user1_public1@home1.net</w:t>
      </w:r>
      <w:r w:rsidRPr="00732BA0">
        <w:rPr>
          <w:rFonts w:cs="Courier New"/>
          <w:snapToGrid w:val="0"/>
          <w:szCs w:val="16"/>
          <w:lang w:val="nb-NO"/>
        </w:rPr>
        <w:t>;</w:t>
      </w:r>
      <w:r w:rsidRPr="00732BA0">
        <w:rPr>
          <w:rFonts w:eastAsia="PMingLiU" w:cs="Courier New"/>
          <w:szCs w:val="16"/>
          <w:lang w:val="nb-NO" w:eastAsia="zh-TW"/>
        </w:rPr>
        <w:t>gr=urn:uuid:f81d4fae-7dec-11d0-a765-00a0c91e6bf6</w:t>
      </w:r>
      <w:r w:rsidRPr="00732BA0">
        <w:rPr>
          <w:lang w:val="nb-NO"/>
        </w:rPr>
        <w:t xml:space="preserve"> </w:t>
      </w:r>
      <w:r w:rsidRPr="00732BA0">
        <w:rPr>
          <w:rFonts w:hint="eastAsia"/>
          <w:lang w:val="nb-NO" w:eastAsia="ja-JP"/>
        </w:rPr>
        <w:t>SIP/2.0</w:t>
      </w:r>
    </w:p>
    <w:p w14:paraId="6C7C4D88" w14:textId="77777777" w:rsidR="008E1142" w:rsidRPr="00732BA0"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nb-NO" w:eastAsia="ja-JP"/>
        </w:rPr>
      </w:pPr>
      <w:r w:rsidRPr="00732BA0">
        <w:rPr>
          <w:lang w:val="nb-NO"/>
        </w:rPr>
        <w:t>Via: SIP/2.0/UDP [5555::ccc:aaa:</w:t>
      </w:r>
      <w:r w:rsidRPr="00732BA0">
        <w:rPr>
          <w:rFonts w:hint="eastAsia"/>
          <w:lang w:val="nb-NO" w:eastAsia="ja-JP"/>
        </w:rPr>
        <w:t>abc</w:t>
      </w:r>
      <w:r w:rsidRPr="00732BA0">
        <w:rPr>
          <w:lang w:val="nb-NO"/>
        </w:rPr>
        <w:t>:</w:t>
      </w:r>
      <w:r w:rsidRPr="00732BA0">
        <w:rPr>
          <w:rFonts w:hint="eastAsia"/>
          <w:lang w:val="nb-NO" w:eastAsia="ja-JP"/>
        </w:rPr>
        <w:t>abc</w:t>
      </w:r>
      <w:r w:rsidRPr="00732BA0">
        <w:rPr>
          <w:lang w:val="nb-NO"/>
        </w:rPr>
        <w:t>]:8805;branch=z9hG4bK</w:t>
      </w:r>
      <w:r w:rsidRPr="00732BA0">
        <w:rPr>
          <w:rFonts w:hint="eastAsia"/>
          <w:lang w:val="nb-NO" w:eastAsia="ja-JP"/>
        </w:rPr>
        <w:t>182D87</w:t>
      </w:r>
      <w:r w:rsidRPr="00732BA0">
        <w:rPr>
          <w:lang w:val="nb-NO"/>
        </w:rPr>
        <w:t>.1</w:t>
      </w:r>
    </w:p>
    <w:p w14:paraId="77B73C09" w14:textId="77777777" w:rsidR="008E1142" w:rsidRPr="00895344"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895344">
        <w:rPr>
          <w:rFonts w:hint="eastAsia"/>
          <w:lang w:val="en-US" w:eastAsia="ja-JP"/>
        </w:rPr>
        <w:t>Max-Forwards: 70</w:t>
      </w:r>
    </w:p>
    <w:p w14:paraId="4B87192F" w14:textId="77777777" w:rsidR="008E1142" w:rsidRPr="00895344"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Route: &lt;sip:scscf1.home1.net;lr&gt;,</w:t>
      </w:r>
      <w:r w:rsidRPr="00895344">
        <w:rPr>
          <w:rFonts w:hint="eastAsia"/>
          <w:lang w:val="en-US" w:eastAsia="ja-JP"/>
        </w:rPr>
        <w:t xml:space="preserve"> </w:t>
      </w:r>
      <w:r w:rsidRPr="00895344">
        <w:rPr>
          <w:lang w:val="en-US"/>
        </w:rPr>
        <w:t>&lt;sip:pcscf1.visited1.net;lr&gt;</w:t>
      </w:r>
    </w:p>
    <w:p w14:paraId="18DDF9EA"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lastRenderedPageBreak/>
        <w:t>From: &lt;tel:+1-212-555-2222&gt;;tag=2236</w:t>
      </w:r>
    </w:p>
    <w:p w14:paraId="16C957AF"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To: &lt;sip:user1_public1@home1.net&gt;;tag=171828</w:t>
      </w:r>
    </w:p>
    <w:p w14:paraId="4535879A"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319FED2C"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Cseq:</w:t>
      </w:r>
      <w:r w:rsidRPr="007F21A7">
        <w:rPr>
          <w:rFonts w:hint="eastAsia"/>
          <w:lang w:eastAsia="ja-JP"/>
        </w:rPr>
        <w:t xml:space="preserve"> </w:t>
      </w:r>
      <w:r w:rsidRPr="007F21A7" w:rsidDel="0065434B">
        <w:rPr>
          <w:rFonts w:hint="eastAsia"/>
          <w:lang w:eastAsia="ja-JP"/>
        </w:rPr>
        <w:t>128</w:t>
      </w:r>
      <w:r w:rsidRPr="007F21A7">
        <w:rPr>
          <w:rFonts w:hint="eastAsia"/>
          <w:lang w:eastAsia="ja-JP"/>
        </w:rPr>
        <w:t>14111 UPDATE</w:t>
      </w:r>
    </w:p>
    <w:p w14:paraId="5F5A7CBC"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 xml:space="preserve">Require: </w:t>
      </w:r>
    </w:p>
    <w:p w14:paraId="2D702AA4" w14:textId="77777777" w:rsidR="008E1142" w:rsidRPr="005D6FF6"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5D6FF6">
        <w:t xml:space="preserve">Contact: </w:t>
      </w:r>
      <w:r w:rsidRPr="005D6FF6" w:rsidDel="0092288D">
        <w:t>&lt;sip:</w:t>
      </w:r>
      <w:r w:rsidRPr="005D6FF6">
        <w:rPr>
          <w:rFonts w:cs="Courier New"/>
          <w:szCs w:val="16"/>
        </w:rPr>
        <w:t>user2_public1@home2.net;gr=urn:uuid:2ad8950e-48a5-4a74-8d99-ad76cc7fc74</w:t>
      </w:r>
      <w:r w:rsidRPr="005D6FF6" w:rsidDel="0092288D">
        <w:t>&gt;</w:t>
      </w:r>
      <w:r w:rsidRPr="005D6FF6">
        <w:rPr>
          <w:rFonts w:eastAsia="PMingLiU" w:cs="Courier New"/>
          <w:lang w:eastAsia="zh-TW"/>
        </w:rPr>
        <w:t>;</w:t>
      </w:r>
      <w:r w:rsidRPr="005D6FF6">
        <w:t>+g.3gpp.icsi-ref="urn%3Aurn-</w:t>
      </w:r>
      <w:r w:rsidR="00137402" w:rsidRPr="005D6FF6">
        <w:t>7</w:t>
      </w:r>
      <w:r w:rsidRPr="005D6FF6">
        <w:t>%3gpp-service.ims.icsi.mmtel"</w:t>
      </w:r>
    </w:p>
    <w:p w14:paraId="43209019" w14:textId="77777777" w:rsidR="008E1142" w:rsidRPr="00FF0058" w:rsidRDefault="008E1142" w:rsidP="008E1142">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 xml:space="preserve">Content-Type: application/sdp </w:t>
      </w:r>
    </w:p>
    <w:p w14:paraId="5344E39A" w14:textId="77777777" w:rsidR="008E1142" w:rsidRPr="00FF0058" w:rsidRDefault="008E1142" w:rsidP="008E1142">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14DC6097" w14:textId="77777777" w:rsidR="008E1142" w:rsidRPr="00FF0058" w:rsidRDefault="008E1142" w:rsidP="008E1142">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65724BEF" w14:textId="77777777" w:rsidR="008E1142" w:rsidRPr="00260E13"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it-IT"/>
        </w:rPr>
      </w:pPr>
      <w:r w:rsidRPr="00260E13">
        <w:rPr>
          <w:lang w:val="it-IT"/>
        </w:rPr>
        <w:t>v=0</w:t>
      </w:r>
    </w:p>
    <w:p w14:paraId="6CD7E9D0" w14:textId="77777777" w:rsidR="008E1142" w:rsidRPr="0031366C"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it-IT"/>
        </w:rPr>
      </w:pPr>
      <w:r w:rsidRPr="0031366C">
        <w:rPr>
          <w:lang w:val="it-IT"/>
        </w:rPr>
        <w:t xml:space="preserve">o=- </w:t>
      </w:r>
      <w:r w:rsidR="00FE3800" w:rsidRPr="003F1820">
        <w:rPr>
          <w:lang w:val="it-IT"/>
        </w:rPr>
        <w:t>298793361</w:t>
      </w:r>
      <w:r w:rsidR="00FE3800" w:rsidRPr="003F1820" w:rsidDel="006B1478">
        <w:rPr>
          <w:rFonts w:hint="eastAsia"/>
          <w:lang w:val="it-IT" w:eastAsia="ja-JP"/>
        </w:rPr>
        <w:t>5</w:t>
      </w:r>
      <w:r w:rsidR="00FE3800" w:rsidRPr="003F1820">
        <w:rPr>
          <w:rFonts w:hint="eastAsia"/>
          <w:lang w:val="it-IT" w:eastAsia="ja-JP"/>
        </w:rPr>
        <w:t>6</w:t>
      </w:r>
      <w:r w:rsidR="00FE3800" w:rsidRPr="003F1820">
        <w:rPr>
          <w:lang w:val="it-IT"/>
        </w:rPr>
        <w:t xml:space="preserve"> 29879336</w:t>
      </w:r>
      <w:r w:rsidR="00FE3800">
        <w:rPr>
          <w:rFonts w:hint="eastAsia"/>
          <w:lang w:val="it-IT" w:eastAsia="ja-JP"/>
        </w:rPr>
        <w:t>278</w:t>
      </w:r>
      <w:r w:rsidR="00FE3800" w:rsidRPr="003F1820">
        <w:rPr>
          <w:lang w:val="it-IT"/>
        </w:rPr>
        <w:t xml:space="preserve"> </w:t>
      </w:r>
      <w:r w:rsidRPr="0031366C">
        <w:rPr>
          <w:lang w:val="it-IT"/>
        </w:rPr>
        <w:t xml:space="preserve">IN IP6 </w:t>
      </w:r>
      <w:r w:rsidRPr="001C52DE">
        <w:rPr>
          <w:lang w:val="it-IT"/>
        </w:rPr>
        <w:t>5555::</w:t>
      </w:r>
      <w:r w:rsidRPr="001C52DE">
        <w:rPr>
          <w:rFonts w:hint="eastAsia"/>
          <w:lang w:val="it-IT" w:eastAsia="ja-JP"/>
        </w:rPr>
        <w:t>ccc</w:t>
      </w:r>
      <w:r w:rsidRPr="001C52DE">
        <w:rPr>
          <w:lang w:val="it-IT"/>
        </w:rPr>
        <w:t>:</w:t>
      </w:r>
      <w:r w:rsidRPr="001C52DE">
        <w:rPr>
          <w:rFonts w:hint="eastAsia"/>
          <w:lang w:val="it-IT" w:eastAsia="ja-JP"/>
        </w:rPr>
        <w:t>aaa</w:t>
      </w:r>
      <w:r w:rsidRPr="001C52DE">
        <w:rPr>
          <w:lang w:val="it-IT"/>
        </w:rPr>
        <w:t>:</w:t>
      </w:r>
      <w:r w:rsidRPr="001C52DE">
        <w:rPr>
          <w:rFonts w:hint="eastAsia"/>
          <w:lang w:val="it-IT" w:eastAsia="ja-JP"/>
        </w:rPr>
        <w:t>abc</w:t>
      </w:r>
      <w:r w:rsidRPr="001C52DE">
        <w:rPr>
          <w:lang w:val="it-IT"/>
        </w:rPr>
        <w:t>:</w:t>
      </w:r>
      <w:r w:rsidRPr="001C52DE">
        <w:rPr>
          <w:rFonts w:hint="eastAsia"/>
          <w:lang w:val="it-IT" w:eastAsia="ja-JP"/>
        </w:rPr>
        <w:t>abc</w:t>
      </w:r>
    </w:p>
    <w:p w14:paraId="3231B02C"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s=-</w:t>
      </w:r>
    </w:p>
    <w:p w14:paraId="37405922"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503615">
        <w:rPr>
          <w:lang w:val="en-US"/>
        </w:rPr>
        <w:t>c=IN IP6 6666::eee:fff:aaa:bbb</w:t>
      </w:r>
    </w:p>
    <w:p w14:paraId="3AA83C54"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t=0 0</w:t>
      </w:r>
    </w:p>
    <w:p w14:paraId="631F2739" w14:textId="77777777" w:rsidR="008E1142" w:rsidRPr="00503615"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de-DE"/>
        </w:rPr>
      </w:pPr>
      <w:r w:rsidRPr="00503615">
        <w:rPr>
          <w:lang w:val="de-DE"/>
        </w:rPr>
        <w:t xml:space="preserve">m=video </w:t>
      </w:r>
      <w:r w:rsidRPr="00503615">
        <w:rPr>
          <w:rFonts w:hint="eastAsia"/>
          <w:lang w:val="de-DE" w:eastAsia="ja-JP"/>
        </w:rPr>
        <w:t>7398</w:t>
      </w:r>
      <w:r w:rsidRPr="00503615">
        <w:rPr>
          <w:lang w:val="de-DE"/>
        </w:rPr>
        <w:t xml:space="preserve"> RTP/AVP</w:t>
      </w:r>
      <w:r>
        <w:rPr>
          <w:lang w:val="de-DE"/>
        </w:rPr>
        <w:t>F</w:t>
      </w:r>
      <w:r w:rsidRPr="00503615">
        <w:rPr>
          <w:lang w:val="de-DE"/>
        </w:rPr>
        <w:t xml:space="preserve"> 98</w:t>
      </w:r>
    </w:p>
    <w:p w14:paraId="3D30A533"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b=AS:75</w:t>
      </w:r>
    </w:p>
    <w:p w14:paraId="0E3E7A29"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0DE12833"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11CFF3F0"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71CDF5A2"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05553194"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a=rtpmap:98 H263</w:t>
      </w:r>
    </w:p>
    <w:p w14:paraId="305BB9A2" w14:textId="77777777" w:rsidR="008E1142" w:rsidRPr="00895344"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49ED3E8A"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Pr>
          <w:lang w:val="pt-BR"/>
        </w:rPr>
        <w:t>F</w:t>
      </w:r>
      <w:r w:rsidRPr="007F21A7">
        <w:rPr>
          <w:lang w:val="pt-BR"/>
        </w:rPr>
        <w:t xml:space="preserve"> 97 96</w:t>
      </w:r>
    </w:p>
    <w:p w14:paraId="2D8500F0"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b=AS:25.4</w:t>
      </w:r>
    </w:p>
    <w:p w14:paraId="6281B1A1"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F21A7">
        <w:rPr>
          <w:lang w:val="pt-BR"/>
        </w:rPr>
        <w:t>a=curr:qos local sendrecv</w:t>
      </w:r>
    </w:p>
    <w:p w14:paraId="24886168"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1F0D862F"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64E183C7"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3A8946CE" w14:textId="77777777" w:rsidR="008E1142" w:rsidRPr="00895344"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 xml:space="preserve">a=rtpmap:97 AMR </w:t>
      </w:r>
    </w:p>
    <w:p w14:paraId="3F6E1AB0" w14:textId="77777777" w:rsidR="008E1142" w:rsidRPr="00895344" w:rsidRDefault="008E1142" w:rsidP="008E1142">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895344">
        <w:rPr>
          <w:lang w:val="en-US"/>
        </w:rPr>
        <w:t>a=fmtp:97 mode-set=0,2,5,7; maxframes</w:t>
      </w:r>
    </w:p>
    <w:p w14:paraId="7E02A135" w14:textId="77777777" w:rsidR="008E1142" w:rsidRPr="007F21A7" w:rsidRDefault="008E1142" w:rsidP="008E1142">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775"/>
    <w:p w14:paraId="45EF7533" w14:textId="77777777" w:rsidR="008E1142" w:rsidRPr="00947EC3" w:rsidRDefault="008E1142" w:rsidP="008E1142">
      <w:pPr>
        <w:rPr>
          <w:lang w:val="en-US"/>
        </w:rPr>
      </w:pPr>
    </w:p>
    <w:p w14:paraId="0E70049D" w14:textId="77777777" w:rsidR="008E1142" w:rsidRPr="007F21A7" w:rsidRDefault="008E1142" w:rsidP="008E1142">
      <w:pPr>
        <w:pStyle w:val="EX"/>
        <w:keepLines w:val="0"/>
      </w:pPr>
      <w:r w:rsidRPr="007F21A7">
        <w:rPr>
          <w:b/>
        </w:rPr>
        <w:t>SDP</w:t>
      </w:r>
      <w:r w:rsidRPr="007F21A7">
        <w:tab/>
        <w:t>The SDP answer (SDP_A</w:t>
      </w:r>
      <w:r w:rsidRPr="007F21A7">
        <w:rPr>
          <w:rFonts w:hint="eastAsia"/>
          <w:lang w:eastAsia="ja-JP"/>
        </w:rPr>
        <w:t>_regular</w:t>
      </w:r>
      <w:r w:rsidRPr="007F21A7">
        <w:t xml:space="preserve">) contains a set of codecs to be used for </w:t>
      </w:r>
      <w:r w:rsidRPr="007F21A7">
        <w:rPr>
          <w:rFonts w:hint="eastAsia"/>
          <w:lang w:eastAsia="ja-JP"/>
        </w:rPr>
        <w:t>the session</w:t>
      </w:r>
      <w:r w:rsidRPr="007F21A7">
        <w:t xml:space="preserve">. The SDP content is based on information received from </w:t>
      </w:r>
      <w:r w:rsidRPr="007F21A7">
        <w:rPr>
          <w:rFonts w:hint="eastAsia"/>
          <w:lang w:eastAsia="ja-JP"/>
        </w:rPr>
        <w:t>previous 200 (OK) response</w:t>
      </w:r>
      <w:r w:rsidRPr="007F21A7">
        <w:t>.</w:t>
      </w:r>
    </w:p>
    <w:p w14:paraId="7A6DC1C4" w14:textId="77777777" w:rsidR="008E1142" w:rsidRPr="007F21A7" w:rsidRDefault="008E1142" w:rsidP="008E1142">
      <w:pPr>
        <w:pStyle w:val="B1"/>
        <w:ind w:left="284" w:firstLine="0"/>
        <w:rPr>
          <w:b/>
          <w:bCs/>
        </w:rPr>
      </w:pPr>
      <w:bookmarkStart w:id="776" w:name="_MCCTEMPBM_CRPT84840347___2"/>
      <w:r w:rsidRPr="007F21A7">
        <w:rPr>
          <w:rFonts w:hint="eastAsia"/>
          <w:b/>
          <w:bCs/>
          <w:lang w:eastAsia="ja-JP"/>
        </w:rPr>
        <w:t>17</w:t>
      </w:r>
      <w:r w:rsidRPr="007F21A7">
        <w:rPr>
          <w:b/>
          <w:bCs/>
        </w:rPr>
        <w:t>-</w:t>
      </w:r>
      <w:r w:rsidRPr="007F21A7">
        <w:rPr>
          <w:rFonts w:hint="eastAsia"/>
          <w:b/>
          <w:bCs/>
          <w:lang w:eastAsia="ja-JP"/>
        </w:rPr>
        <w:t>18</w:t>
      </w:r>
      <w:r w:rsidRPr="007F21A7">
        <w:rPr>
          <w:b/>
          <w:bCs/>
        </w:rPr>
        <w:tab/>
      </w:r>
      <w:r w:rsidRPr="007F21A7">
        <w:rPr>
          <w:rFonts w:hint="eastAsia"/>
          <w:b/>
          <w:bCs/>
          <w:lang w:eastAsia="ja-JP"/>
        </w:rPr>
        <w:t>200 (OK) response</w:t>
      </w:r>
      <w:r w:rsidRPr="007F21A7">
        <w:rPr>
          <w:b/>
          <w:bCs/>
        </w:rPr>
        <w:t xml:space="preserve"> (UE#1</w:t>
      </w:r>
      <w:r w:rsidRPr="007F21A7">
        <w:rPr>
          <w:rFonts w:hint="eastAsia"/>
          <w:b/>
          <w:bCs/>
          <w:lang w:eastAsia="ja-JP"/>
        </w:rPr>
        <w:t xml:space="preserve"> to CAT-AS</w:t>
      </w:r>
      <w:r w:rsidRPr="007F21A7">
        <w:rPr>
          <w:b/>
          <w:bCs/>
        </w:rPr>
        <w:t>)</w:t>
      </w:r>
    </w:p>
    <w:bookmarkEnd w:id="776"/>
    <w:p w14:paraId="5FAF6806" w14:textId="77777777" w:rsidR="008E1142" w:rsidRDefault="008E1142" w:rsidP="008E1142">
      <w:pPr>
        <w:pStyle w:val="NO"/>
      </w:pPr>
      <w:r>
        <w:rPr>
          <w:lang w:eastAsia="ja-JP"/>
        </w:rPr>
        <w:tab/>
      </w:r>
      <w:r w:rsidRPr="007F21A7">
        <w:rPr>
          <w:rFonts w:hint="eastAsia"/>
          <w:lang w:eastAsia="ja-JP"/>
        </w:rPr>
        <w:t>UE#1</w:t>
      </w:r>
      <w:r w:rsidRPr="007F21A7">
        <w:t xml:space="preserve"> sends a SIP 200 (OK) response for the SIP </w:t>
      </w:r>
      <w:r w:rsidRPr="007F21A7">
        <w:rPr>
          <w:rFonts w:hint="eastAsia"/>
          <w:lang w:eastAsia="ja-JP"/>
        </w:rPr>
        <w:t xml:space="preserve">UPDATE </w:t>
      </w:r>
      <w:r w:rsidRPr="007F21A7">
        <w:t xml:space="preserve">request to </w:t>
      </w:r>
      <w:r w:rsidRPr="007F21A7">
        <w:rPr>
          <w:rFonts w:hint="eastAsia"/>
          <w:lang w:eastAsia="ja-JP"/>
        </w:rPr>
        <w:t>CAT-AS</w:t>
      </w:r>
      <w:r w:rsidRPr="007F21A7">
        <w:t>.</w:t>
      </w:r>
      <w:r w:rsidRPr="007F21A7" w:rsidDel="002F6DB4">
        <w:rPr>
          <w:b/>
          <w:bCs/>
        </w:rPr>
        <w:t xml:space="preserve"> </w:t>
      </w:r>
      <w:r>
        <w:rPr>
          <w:rFonts w:hint="eastAsia"/>
          <w:lang w:eastAsia="ja-JP"/>
        </w:rPr>
        <w:t xml:space="preserve">If the resources indicated for the media </w:t>
      </w:r>
      <w:r>
        <w:rPr>
          <w:lang w:eastAsia="ja-JP"/>
        </w:rPr>
        <w:t>cannot</w:t>
      </w:r>
      <w:r>
        <w:rPr>
          <w:rFonts w:hint="eastAsia"/>
          <w:lang w:eastAsia="ja-JP"/>
        </w:rPr>
        <w:t xml:space="preserve"> be reused by the one reserved for the CAT media, UE#1 shall reserve </w:t>
      </w:r>
      <w:r>
        <w:rPr>
          <w:lang w:eastAsia="ja-JP"/>
        </w:rPr>
        <w:t>necessary</w:t>
      </w:r>
      <w:r>
        <w:rPr>
          <w:rFonts w:hint="eastAsia"/>
          <w:lang w:eastAsia="ja-JP"/>
        </w:rPr>
        <w:t xml:space="preserve"> resources prior to sending the response.</w:t>
      </w:r>
      <w:r w:rsidR="009F22E0">
        <w:rPr>
          <w:rFonts w:hint="eastAsia"/>
          <w:lang w:eastAsia="ja-JP"/>
        </w:rPr>
        <w:t xml:space="preserve"> </w:t>
      </w:r>
      <w:r>
        <w:rPr>
          <w:rFonts w:hint="eastAsia"/>
          <w:lang w:eastAsia="ja-JP"/>
        </w:rPr>
        <w:t>UE#1 include</w:t>
      </w:r>
      <w:r w:rsidR="009F22E0">
        <w:rPr>
          <w:rFonts w:hint="eastAsia"/>
          <w:lang w:eastAsia="ja-JP"/>
        </w:rPr>
        <w:t>s</w:t>
      </w:r>
      <w:r>
        <w:rPr>
          <w:rFonts w:hint="eastAsia"/>
          <w:lang w:eastAsia="ja-JP"/>
        </w:rPr>
        <w:t xml:space="preserve"> a SDP answer</w:t>
      </w:r>
      <w:r w:rsidR="009F22E0">
        <w:rPr>
          <w:rFonts w:hint="eastAsia"/>
          <w:lang w:eastAsia="ja-JP"/>
        </w:rPr>
        <w:t xml:space="preserve"> (SDP_O2)</w:t>
      </w:r>
      <w:r>
        <w:rPr>
          <w:rFonts w:hint="eastAsia"/>
          <w:lang w:eastAsia="ja-JP"/>
        </w:rPr>
        <w:t xml:space="preserve"> in the 200 (OK) response to the corresponding SIP UPDATE request</w:t>
      </w:r>
      <w:r w:rsidRPr="00B9646A">
        <w:t>.</w:t>
      </w:r>
    </w:p>
    <w:p w14:paraId="673696B4" w14:textId="77777777" w:rsidR="008E1142" w:rsidRPr="007F21A7" w:rsidRDefault="008E1142" w:rsidP="008E1142">
      <w:pPr>
        <w:pStyle w:val="B1"/>
        <w:ind w:left="284" w:firstLine="0"/>
        <w:rPr>
          <w:b/>
          <w:bCs/>
        </w:rPr>
      </w:pPr>
      <w:bookmarkStart w:id="777" w:name="_MCCTEMPBM_CRPT84840348___2"/>
      <w:r w:rsidRPr="007F21A7">
        <w:rPr>
          <w:rFonts w:hint="eastAsia"/>
          <w:b/>
          <w:bCs/>
          <w:lang w:eastAsia="ja-JP"/>
        </w:rPr>
        <w:t>19</w:t>
      </w:r>
      <w:r w:rsidRPr="007F21A7">
        <w:rPr>
          <w:b/>
          <w:bCs/>
        </w:rPr>
        <w:t>-</w:t>
      </w:r>
      <w:r w:rsidRPr="007F21A7">
        <w:rPr>
          <w:rFonts w:hint="eastAsia"/>
          <w:b/>
          <w:bCs/>
          <w:lang w:eastAsia="ja-JP"/>
        </w:rPr>
        <w:t>20</w:t>
      </w:r>
      <w:r w:rsidRPr="007F21A7">
        <w:rPr>
          <w:b/>
          <w:bCs/>
        </w:rPr>
        <w:tab/>
        <w:t xml:space="preserve">200 (OK) response to INVITE </w:t>
      </w:r>
      <w:r w:rsidR="00B068FE">
        <w:rPr>
          <w:b/>
          <w:bCs/>
        </w:rPr>
        <w:t xml:space="preserve">request </w:t>
      </w:r>
      <w:r w:rsidRPr="007F21A7">
        <w:rPr>
          <w:b/>
          <w:bCs/>
        </w:rPr>
        <w:t>(CAT-AS to UE#1)</w:t>
      </w:r>
    </w:p>
    <w:bookmarkEnd w:id="777"/>
    <w:p w14:paraId="34406024" w14:textId="77777777" w:rsidR="008E1142" w:rsidRPr="007F21A7" w:rsidRDefault="008E1142" w:rsidP="008E1142">
      <w:pPr>
        <w:pStyle w:val="B1"/>
      </w:pPr>
      <w:r>
        <w:tab/>
      </w:r>
      <w:r w:rsidRPr="007F21A7">
        <w:t xml:space="preserve">The CAT-AS </w:t>
      </w:r>
      <w:r w:rsidRPr="007F21A7">
        <w:rPr>
          <w:rFonts w:hint="eastAsia"/>
          <w:lang w:eastAsia="ja-JP"/>
        </w:rPr>
        <w:t>sends</w:t>
      </w:r>
      <w:r w:rsidRPr="007F21A7">
        <w:t xml:space="preserve"> the SIP 200 (OK) response </w:t>
      </w:r>
      <w:r w:rsidRPr="007F21A7">
        <w:rPr>
          <w:rFonts w:hint="eastAsia"/>
          <w:lang w:eastAsia="ja-JP"/>
        </w:rPr>
        <w:t xml:space="preserve">for the (initial) SIP INVITE request </w:t>
      </w:r>
      <w:r w:rsidRPr="007F21A7">
        <w:t>to UE#1.</w:t>
      </w:r>
    </w:p>
    <w:p w14:paraId="24B51C5F" w14:textId="77777777" w:rsidR="008E1142" w:rsidRPr="007F21A7" w:rsidRDefault="008E1142" w:rsidP="008E1142">
      <w:pPr>
        <w:pStyle w:val="B1"/>
        <w:ind w:left="284" w:firstLine="0"/>
        <w:rPr>
          <w:b/>
          <w:bCs/>
        </w:rPr>
      </w:pPr>
      <w:bookmarkStart w:id="778" w:name="_MCCTEMPBM_CRPT84840349___2"/>
      <w:r w:rsidRPr="007F21A7">
        <w:rPr>
          <w:rFonts w:hint="eastAsia"/>
          <w:b/>
          <w:bCs/>
          <w:lang w:eastAsia="ja-JP"/>
        </w:rPr>
        <w:t>21</w:t>
      </w:r>
      <w:r w:rsidRPr="007F21A7">
        <w:rPr>
          <w:b/>
          <w:bCs/>
        </w:rPr>
        <w:t>-</w:t>
      </w:r>
      <w:r w:rsidRPr="007F21A7">
        <w:rPr>
          <w:rFonts w:hint="eastAsia"/>
          <w:b/>
          <w:bCs/>
          <w:lang w:eastAsia="ja-JP"/>
        </w:rPr>
        <w:t xml:space="preserve">22 </w:t>
      </w:r>
      <w:r w:rsidRPr="007F21A7">
        <w:rPr>
          <w:b/>
          <w:bCs/>
        </w:rPr>
        <w:t xml:space="preserve">ACK request (UE#1 to </w:t>
      </w:r>
      <w:r w:rsidRPr="007F21A7">
        <w:rPr>
          <w:rFonts w:hint="eastAsia"/>
          <w:b/>
          <w:bCs/>
          <w:lang w:eastAsia="ja-JP"/>
        </w:rPr>
        <w:t>CAT-AS</w:t>
      </w:r>
      <w:r w:rsidRPr="007F21A7">
        <w:rPr>
          <w:b/>
          <w:bCs/>
        </w:rPr>
        <w:t>)</w:t>
      </w:r>
    </w:p>
    <w:bookmarkEnd w:id="778"/>
    <w:p w14:paraId="530E3370" w14:textId="77777777" w:rsidR="008E1142" w:rsidRPr="007F21A7" w:rsidRDefault="008E1142" w:rsidP="008E1142">
      <w:pPr>
        <w:pStyle w:val="B1"/>
      </w:pPr>
      <w:r>
        <w:tab/>
      </w:r>
      <w:r w:rsidRPr="007F21A7">
        <w:t xml:space="preserve">UE#1 sends a SIP ACK request, which acknowledges the SIP 200 (OK) final response, to </w:t>
      </w:r>
      <w:r w:rsidRPr="007F21A7">
        <w:rPr>
          <w:rFonts w:hint="eastAsia"/>
          <w:lang w:eastAsia="ja-JP"/>
        </w:rPr>
        <w:t>CAT-AS</w:t>
      </w:r>
      <w:r w:rsidRPr="007F21A7">
        <w:t>.</w:t>
      </w:r>
    </w:p>
    <w:p w14:paraId="62D8421A" w14:textId="77777777" w:rsidR="008E1142" w:rsidRPr="007F21A7" w:rsidRDefault="008E1142" w:rsidP="008E1142">
      <w:pPr>
        <w:pStyle w:val="B1"/>
        <w:ind w:left="284" w:firstLine="0"/>
        <w:rPr>
          <w:b/>
          <w:bCs/>
        </w:rPr>
      </w:pPr>
      <w:bookmarkStart w:id="779" w:name="_MCCTEMPBM_CRPT84840350___2"/>
      <w:r w:rsidRPr="007F21A7">
        <w:rPr>
          <w:rFonts w:hint="eastAsia"/>
          <w:b/>
          <w:bCs/>
          <w:lang w:eastAsia="ja-JP"/>
        </w:rPr>
        <w:t>23</w:t>
      </w:r>
      <w:r w:rsidRPr="007F21A7">
        <w:rPr>
          <w:b/>
          <w:bCs/>
        </w:rPr>
        <w:t>-</w:t>
      </w:r>
      <w:r w:rsidRPr="007F21A7">
        <w:rPr>
          <w:rFonts w:hint="eastAsia"/>
          <w:b/>
          <w:bCs/>
          <w:lang w:eastAsia="ja-JP"/>
        </w:rPr>
        <w:t xml:space="preserve">24 </w:t>
      </w:r>
      <w:r w:rsidRPr="007F21A7">
        <w:rPr>
          <w:b/>
          <w:bCs/>
        </w:rPr>
        <w:t>ACK request (</w:t>
      </w:r>
      <w:r w:rsidRPr="007F21A7">
        <w:rPr>
          <w:rFonts w:hint="eastAsia"/>
          <w:b/>
          <w:bCs/>
          <w:lang w:eastAsia="ja-JP"/>
        </w:rPr>
        <w:t>CAT-AS to UE#2</w:t>
      </w:r>
      <w:r w:rsidRPr="007F21A7">
        <w:rPr>
          <w:b/>
          <w:bCs/>
        </w:rPr>
        <w:t>)</w:t>
      </w:r>
    </w:p>
    <w:bookmarkEnd w:id="779"/>
    <w:p w14:paraId="1D6CC74C" w14:textId="77777777" w:rsidR="008E1142" w:rsidRPr="007F21A7" w:rsidRDefault="008E1142" w:rsidP="008E1142">
      <w:pPr>
        <w:pStyle w:val="B1"/>
        <w:rPr>
          <w:lang w:eastAsia="ja-JP"/>
        </w:rPr>
      </w:pPr>
      <w:r>
        <w:rPr>
          <w:lang w:eastAsia="ja-JP"/>
        </w:rPr>
        <w:tab/>
      </w:r>
      <w:r w:rsidRPr="007F21A7">
        <w:rPr>
          <w:rFonts w:hint="eastAsia"/>
          <w:lang w:eastAsia="ja-JP"/>
        </w:rPr>
        <w:t>CAT-AS</w:t>
      </w:r>
      <w:r w:rsidRPr="007F21A7">
        <w:t xml:space="preserve"> sends a SIP ACK request, which acknowledges the SIP 200 (OK) final response, to </w:t>
      </w:r>
      <w:r w:rsidRPr="007F21A7">
        <w:rPr>
          <w:rFonts w:hint="eastAsia"/>
          <w:lang w:eastAsia="ja-JP"/>
        </w:rPr>
        <w:t>UE#2</w:t>
      </w:r>
      <w:r w:rsidRPr="007F21A7">
        <w:t>.</w:t>
      </w:r>
    </w:p>
    <w:p w14:paraId="71267F01" w14:textId="77777777" w:rsidR="008E1142" w:rsidRDefault="008E1142" w:rsidP="006B2414">
      <w:pPr>
        <w:pStyle w:val="NO"/>
      </w:pPr>
      <w:r w:rsidRPr="00CC5C3C">
        <w:t>NOTE</w:t>
      </w:r>
      <w:r w:rsidR="00D11565">
        <w:t> </w:t>
      </w:r>
      <w:r>
        <w:t>2</w:t>
      </w:r>
      <w:r w:rsidRPr="00CC5C3C">
        <w:t>:</w:t>
      </w:r>
      <w:r w:rsidRPr="00CC5C3C">
        <w:tab/>
      </w:r>
      <w:r>
        <w:rPr>
          <w:rFonts w:hint="eastAsia"/>
          <w:lang w:eastAsia="ja-JP"/>
        </w:rPr>
        <w:t>The ACK request from CAT-AS towards UE#2 may be sent after receiving 200 OK from UE#2 in step 14</w:t>
      </w:r>
      <w:r w:rsidRPr="00B9646A">
        <w:t>.</w:t>
      </w:r>
    </w:p>
    <w:p w14:paraId="6CE345BE" w14:textId="77777777" w:rsidR="005511AC" w:rsidRPr="007F21A7" w:rsidRDefault="005511AC" w:rsidP="005511AC">
      <w:pPr>
        <w:pStyle w:val="Heading2"/>
        <w:rPr>
          <w:lang w:eastAsia="ja-JP"/>
        </w:rPr>
      </w:pPr>
      <w:bookmarkStart w:id="780" w:name="_Toc20131445"/>
      <w:bookmarkStart w:id="781" w:name="_Toc36122572"/>
      <w:bookmarkStart w:id="782" w:name="_Toc45183271"/>
      <w:bookmarkStart w:id="783" w:name="_Toc45696712"/>
      <w:bookmarkStart w:id="784" w:name="_Toc163140036"/>
      <w:r w:rsidRPr="007F21A7">
        <w:t>A.</w:t>
      </w:r>
      <w:r>
        <w:rPr>
          <w:lang w:eastAsia="ja-JP"/>
        </w:rPr>
        <w:t>5.4</w:t>
      </w:r>
      <w:r>
        <w:rPr>
          <w:lang w:eastAsia="zh-CN"/>
        </w:rPr>
        <w:t>A</w:t>
      </w:r>
      <w:r w:rsidRPr="007F21A7">
        <w:tab/>
        <w:t xml:space="preserve">CAT </w:t>
      </w:r>
      <w:r>
        <w:rPr>
          <w:rFonts w:hint="eastAsia"/>
          <w:lang w:eastAsia="zh-CN"/>
        </w:rPr>
        <w:t xml:space="preserve">using reINVITE </w:t>
      </w:r>
      <w:r w:rsidR="00B068FE">
        <w:rPr>
          <w:lang w:eastAsia="zh-CN"/>
        </w:rPr>
        <w:t xml:space="preserve">request </w:t>
      </w:r>
      <w:r w:rsidRPr="007F21A7">
        <w:t>when UE#1</w:t>
      </w:r>
      <w:r>
        <w:rPr>
          <w:rFonts w:hint="eastAsia"/>
          <w:lang w:eastAsia="ja-JP"/>
        </w:rPr>
        <w:t xml:space="preserve"> has resources available while</w:t>
      </w:r>
      <w:r w:rsidRPr="007F21A7">
        <w:t xml:space="preserve"> UE#2 </w:t>
      </w:r>
      <w:r>
        <w:rPr>
          <w:rFonts w:hint="eastAsia"/>
          <w:lang w:eastAsia="ja-JP"/>
        </w:rPr>
        <w:t>does not have required</w:t>
      </w:r>
      <w:r w:rsidRPr="007F21A7">
        <w:t xml:space="preserve"> resources available</w:t>
      </w:r>
      <w:bookmarkEnd w:id="780"/>
      <w:bookmarkEnd w:id="781"/>
      <w:bookmarkEnd w:id="782"/>
      <w:bookmarkEnd w:id="783"/>
      <w:bookmarkEnd w:id="784"/>
    </w:p>
    <w:p w14:paraId="65F777F1" w14:textId="77777777" w:rsidR="005511AC" w:rsidRDefault="005511AC" w:rsidP="005511AC">
      <w:pPr>
        <w:rPr>
          <w:lang w:eastAsia="ja-JP"/>
        </w:rPr>
      </w:pPr>
      <w:r w:rsidRPr="000B7EB4">
        <w:rPr>
          <w:rFonts w:hint="eastAsia"/>
        </w:rPr>
        <w:t>F</w:t>
      </w:r>
      <w:r>
        <w:rPr>
          <w:rFonts w:hint="eastAsia"/>
          <w:lang w:eastAsia="ja-JP"/>
        </w:rPr>
        <w:t>igure</w:t>
      </w:r>
      <w:r>
        <w:rPr>
          <w:lang w:eastAsia="ja-JP"/>
        </w:rPr>
        <w:t> </w:t>
      </w:r>
      <w:r>
        <w:rPr>
          <w:rFonts w:hint="eastAsia"/>
          <w:lang w:eastAsia="ja-JP"/>
        </w:rPr>
        <w:t>A.5.</w:t>
      </w:r>
      <w:r>
        <w:rPr>
          <w:lang w:eastAsia="ja-JP"/>
        </w:rPr>
        <w:t>4</w:t>
      </w:r>
      <w:r>
        <w:rPr>
          <w:lang w:eastAsia="zh-CN"/>
        </w:rPr>
        <w:t>A</w:t>
      </w:r>
      <w:r>
        <w:rPr>
          <w:rFonts w:hint="eastAsia"/>
          <w:lang w:eastAsia="ja-JP"/>
        </w:rPr>
        <w:t>-1 shows an example call flow for CAT when UE#1 has resources available while UE#2 does not have required resources available.</w:t>
      </w:r>
    </w:p>
    <w:p w14:paraId="61C1445F" w14:textId="77777777" w:rsidR="005511AC" w:rsidRPr="00494A6D" w:rsidRDefault="005511AC" w:rsidP="005511AC"/>
    <w:p w14:paraId="4E68D8F6" w14:textId="77777777" w:rsidR="005511AC" w:rsidRPr="007F21A7" w:rsidRDefault="005D6FF6" w:rsidP="005511AC">
      <w:pPr>
        <w:pStyle w:val="TH"/>
        <w:rPr>
          <w:lang w:eastAsia="ja-JP"/>
        </w:rPr>
      </w:pPr>
      <w:r>
        <w:object w:dxaOrig="12195" w:dyaOrig="16462" w14:anchorId="68D6AE88">
          <v:shape id="_x0000_i1038" type="#_x0000_t75" style="width:481.9pt;height:650.25pt" o:ole="">
            <v:imagedata r:id="rId35" o:title=""/>
          </v:shape>
          <o:OLEObject Type="Embed" ProgID="Visio.Drawing.11" ShapeID="_x0000_i1038" DrawAspect="Content" ObjectID="_1781410674" r:id="rId36"/>
        </w:object>
      </w:r>
    </w:p>
    <w:p w14:paraId="27583727" w14:textId="77777777" w:rsidR="005511AC" w:rsidRPr="007F21A7" w:rsidRDefault="005511AC" w:rsidP="005511AC">
      <w:pPr>
        <w:pStyle w:val="TF"/>
        <w:rPr>
          <w:lang w:eastAsia="ja-JP"/>
        </w:rPr>
      </w:pPr>
      <w:r w:rsidRPr="007F21A7">
        <w:t>Figure</w:t>
      </w:r>
      <w:r>
        <w:t> </w:t>
      </w:r>
      <w:r w:rsidRPr="007F21A7">
        <w:t>A.</w:t>
      </w:r>
      <w:r>
        <w:rPr>
          <w:lang w:eastAsia="ja-JP"/>
        </w:rPr>
        <w:t>5.4</w:t>
      </w:r>
      <w:r>
        <w:rPr>
          <w:lang w:eastAsia="zh-CN"/>
        </w:rPr>
        <w:t>A</w:t>
      </w:r>
      <w:r w:rsidRPr="007F21A7">
        <w:t xml:space="preserve">-1: CAT, </w:t>
      </w:r>
      <w:r>
        <w:rPr>
          <w:rFonts w:hint="eastAsia"/>
          <w:lang w:eastAsia="ja-JP"/>
        </w:rPr>
        <w:t>UE#2 does not have required resources available</w:t>
      </w:r>
    </w:p>
    <w:p w14:paraId="7E488837" w14:textId="77777777" w:rsidR="005511AC" w:rsidRPr="007F21A7" w:rsidRDefault="005511AC" w:rsidP="005511AC">
      <w:pPr>
        <w:pStyle w:val="B1"/>
        <w:ind w:left="285" w:firstLine="0"/>
        <w:rPr>
          <w:b/>
          <w:bCs/>
          <w:lang w:eastAsia="ja-JP"/>
        </w:rPr>
      </w:pPr>
      <w:bookmarkStart w:id="785" w:name="_MCCTEMPBM_CRPT84840351___2"/>
      <w:r w:rsidRPr="007F21A7">
        <w:rPr>
          <w:b/>
        </w:rPr>
        <w:t>1</w:t>
      </w:r>
      <w:r>
        <w:rPr>
          <w:b/>
        </w:rPr>
        <w:tab/>
      </w:r>
      <w:r w:rsidRPr="007F21A7">
        <w:rPr>
          <w:b/>
        </w:rPr>
        <w:t xml:space="preserve">INVITE request (UE#1 to CAT-AS) see example in </w:t>
      </w:r>
      <w:r>
        <w:rPr>
          <w:b/>
        </w:rPr>
        <w:t>table A.5.4A</w:t>
      </w:r>
      <w:r w:rsidRPr="007F21A7">
        <w:rPr>
          <w:b/>
        </w:rPr>
        <w:t>-</w:t>
      </w:r>
      <w:r w:rsidRPr="007F21A7">
        <w:rPr>
          <w:rFonts w:hint="eastAsia"/>
          <w:b/>
          <w:lang w:eastAsia="ja-JP"/>
        </w:rPr>
        <w:t>1</w:t>
      </w:r>
    </w:p>
    <w:bookmarkEnd w:id="785"/>
    <w:p w14:paraId="3F9E96E6" w14:textId="77777777" w:rsidR="005511AC" w:rsidRPr="007F21A7" w:rsidRDefault="005511AC" w:rsidP="005511AC">
      <w:pPr>
        <w:pStyle w:val="B1"/>
      </w:pPr>
      <w:r>
        <w:lastRenderedPageBreak/>
        <w:tab/>
      </w:r>
      <w:r w:rsidRPr="007F21A7">
        <w:t>UE#1 sends a SIP INVITE request to the intermediate IM CN subsy</w:t>
      </w:r>
      <w:r>
        <w:t>s</w:t>
      </w:r>
      <w:r w:rsidRPr="007F21A7">
        <w:t>tem.</w:t>
      </w:r>
    </w:p>
    <w:p w14:paraId="420FC534" w14:textId="77777777" w:rsidR="005511AC" w:rsidRPr="007F21A7" w:rsidRDefault="005511AC" w:rsidP="005511AC">
      <w:pPr>
        <w:pStyle w:val="TH"/>
      </w:pPr>
      <w:r>
        <w:t>Table A.5.4A</w:t>
      </w:r>
      <w:r w:rsidRPr="007F21A7">
        <w:t>-</w:t>
      </w:r>
      <w:r w:rsidRPr="007F21A7">
        <w:rPr>
          <w:rFonts w:hint="eastAsia"/>
          <w:lang w:eastAsia="ja-JP"/>
        </w:rPr>
        <w:t>1</w:t>
      </w:r>
      <w:r w:rsidRPr="007F21A7">
        <w:t>: INVITE request (UE#1 to CAT-AS)</w:t>
      </w:r>
    </w:p>
    <w:p w14:paraId="720D38F3"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bookmarkStart w:id="786" w:name="_MCCTEMPBM_CRPT84840352___2"/>
      <w:r w:rsidRPr="007F21A7">
        <w:t>INVITE tel:+1-212-555-2222 SIP/2.0</w:t>
      </w:r>
    </w:p>
    <w:p w14:paraId="004EB30C"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Via: SIP/2.0/UDP [5555::aaa:bbb:ccc:ddd]:1357;comp=sigcomp;branch=z9hG4bKnashds7</w:t>
      </w:r>
    </w:p>
    <w:p w14:paraId="66379512"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Max-Forwards: 70</w:t>
      </w:r>
    </w:p>
    <w:p w14:paraId="7D5EB8D7"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Route: &lt;sip:pcscf1.visited1.net:7531;lr;comp=sigcomp&gt;, &lt;sip:scscf1.home1.net;lr&gt;</w:t>
      </w:r>
    </w:p>
    <w:p w14:paraId="35E60E83"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P-Preferred-Identity: "John Doe" &lt;sip:user1_public1@home1.net&gt;</w:t>
      </w:r>
    </w:p>
    <w:p w14:paraId="55C77B8C"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P-Access-Network-Info: 3GPP-UTRAN-TDD; utran-cell-id-3gpp=234151D0FCE11</w:t>
      </w:r>
    </w:p>
    <w:p w14:paraId="60DBA065"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P-Preferred-Service</w:t>
      </w:r>
      <w:r w:rsidRPr="007F21A7">
        <w:rPr>
          <w:rFonts w:cs="CG Times (WN)"/>
        </w:rPr>
        <w:t xml:space="preserve">: </w:t>
      </w:r>
      <w:r w:rsidRPr="007F21A7">
        <w:t>urn:urn-</w:t>
      </w:r>
      <w:r>
        <w:t>7</w:t>
      </w:r>
      <w:r w:rsidRPr="007F21A7">
        <w:t>:3gpp-service.ims.icsi.mmtel</w:t>
      </w:r>
    </w:p>
    <w:p w14:paraId="64A52A2A"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Accept-Contact: *;+g.3gpp.icsi</w:t>
      </w:r>
      <w:r>
        <w:t>-</w:t>
      </w:r>
      <w:r w:rsidRPr="007F21A7">
        <w:t>ref="urn%3Aurn-</w:t>
      </w:r>
      <w:r>
        <w:t>7</w:t>
      </w:r>
      <w:r w:rsidRPr="007F21A7">
        <w:t>%3gpp-service.ims.icsi.mmtel"</w:t>
      </w:r>
    </w:p>
    <w:p w14:paraId="2F4F878B"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Privacy: none</w:t>
      </w:r>
    </w:p>
    <w:p w14:paraId="190FA3C2" w14:textId="77777777" w:rsidR="005511AC" w:rsidRPr="007F21A7" w:rsidDel="006B1478"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rsidDel="006B1478">
        <w:t>P-Early-Media: supported</w:t>
      </w:r>
    </w:p>
    <w:p w14:paraId="080A0F2A"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From: &lt;sip:user1_public1@home1.net&gt;;tag=171828</w:t>
      </w:r>
    </w:p>
    <w:p w14:paraId="04F46EE4"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To: &lt;tel:+1-212-555-2222&gt;</w:t>
      </w:r>
    </w:p>
    <w:p w14:paraId="304ECFE2"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 xml:space="preserve">Call-ID: cb03a0s09a2sdfglkj490333 </w:t>
      </w:r>
    </w:p>
    <w:p w14:paraId="5A89EDA3"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Cseq: 127 INVITE</w:t>
      </w:r>
    </w:p>
    <w:p w14:paraId="786E6C90" w14:textId="77777777" w:rsidR="005511AC"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Require: sec-agree</w:t>
      </w:r>
    </w:p>
    <w:p w14:paraId="3F47D529" w14:textId="77777777" w:rsidR="005511AC" w:rsidRPr="007F21A7" w:rsidRDefault="00904A56" w:rsidP="005511AC">
      <w:pPr>
        <w:pStyle w:val="PL"/>
        <w:pBdr>
          <w:top w:val="single" w:sz="4" w:space="1" w:color="auto"/>
          <w:left w:val="single" w:sz="4" w:space="4" w:color="auto"/>
          <w:bottom w:val="single" w:sz="4" w:space="1" w:color="auto"/>
          <w:right w:val="single" w:sz="4" w:space="4" w:color="auto"/>
        </w:pBdr>
        <w:ind w:left="850" w:right="284" w:hanging="283"/>
      </w:pPr>
      <w:r>
        <w:t>Recv-Info: infoDtmf</w:t>
      </w:r>
    </w:p>
    <w:p w14:paraId="41C961AF"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F21A7">
        <w:rPr>
          <w:snapToGrid w:val="0"/>
        </w:rPr>
        <w:t>Supported: precondition, 100rel, gruu, 199</w:t>
      </w:r>
      <w:r w:rsidRPr="007F21A7" w:rsidDel="006B1478">
        <w:rPr>
          <w:snapToGrid w:val="0"/>
        </w:rPr>
        <w:t xml:space="preserve"> </w:t>
      </w:r>
    </w:p>
    <w:p w14:paraId="65B53D9B"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Proxy-Require: sec-agree</w:t>
      </w:r>
    </w:p>
    <w:p w14:paraId="750944A3"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Security-Verify: ipsec-3gpp; q=0.1; alg=hmac-sha-1-96; spi-c=98765432; spi-s=87654321; port-c=8642; port-s=7531</w:t>
      </w:r>
    </w:p>
    <w:p w14:paraId="7F9B1F8A"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Contact: &lt;sip:</w:t>
      </w:r>
      <w:r w:rsidRPr="0074244C">
        <w:rPr>
          <w:rFonts w:cs="Courier New"/>
          <w:snapToGrid w:val="0"/>
          <w:szCs w:val="16"/>
        </w:rPr>
        <w:t xml:space="preserve"> </w:t>
      </w:r>
      <w:r w:rsidRPr="00F605F6">
        <w:rPr>
          <w:rFonts w:cs="Courier New"/>
          <w:snapToGrid w:val="0"/>
          <w:szCs w:val="16"/>
        </w:rPr>
        <w:t>user1_public1@home1.net</w:t>
      </w:r>
      <w:r w:rsidRPr="007F21A7">
        <w:t>;</w:t>
      </w:r>
      <w:r w:rsidRPr="007F21A7">
        <w:rPr>
          <w:rFonts w:eastAsia="PMingLiU" w:cs="Courier New"/>
          <w:lang w:eastAsia="zh-TW"/>
        </w:rPr>
        <w:t>gr=urn:uuid:f81d4fae-7dec-11d0-a765-00a0c91e6bf6</w:t>
      </w:r>
      <w:r w:rsidRPr="007F21A7">
        <w:t>&gt;</w:t>
      </w:r>
      <w:r w:rsidRPr="007F21A7">
        <w:rPr>
          <w:rFonts w:eastAsia="PMingLiU" w:cs="Courier New"/>
          <w:lang w:eastAsia="zh-TW"/>
        </w:rPr>
        <w:t>;</w:t>
      </w:r>
      <w:r w:rsidRPr="007F21A7">
        <w:t>+g.3gpp.icsi</w:t>
      </w:r>
      <w:r>
        <w:t>-</w:t>
      </w:r>
      <w:r w:rsidRPr="007F21A7">
        <w:t>ref="urn%3Aurn-</w:t>
      </w:r>
      <w:r>
        <w:t>7</w:t>
      </w:r>
      <w:r w:rsidRPr="007F21A7">
        <w:t>%3gpp-service.ims.icsi.mmtel"</w:t>
      </w:r>
    </w:p>
    <w:p w14:paraId="7D15FAEC"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4F48316F" w14:textId="77777777" w:rsidR="005511AC" w:rsidRPr="00267B4F"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267B4F">
        <w:rPr>
          <w:snapToGrid w:val="0"/>
        </w:rPr>
        <w:t>Accept:application/sdp, application/3gpp-ims+xml</w:t>
      </w:r>
    </w:p>
    <w:p w14:paraId="1F9D595A" w14:textId="77777777" w:rsidR="005511AC" w:rsidRPr="00267B4F"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267B4F">
        <w:t xml:space="preserve">Content-Type: application/sdp </w:t>
      </w:r>
    </w:p>
    <w:p w14:paraId="727985FE" w14:textId="77777777" w:rsidR="005511AC" w:rsidRPr="00C61269"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C61269">
        <w:t>Content-Length: (…)</w:t>
      </w:r>
    </w:p>
    <w:p w14:paraId="3B16593C" w14:textId="77777777" w:rsidR="005511AC" w:rsidRPr="00C61269" w:rsidRDefault="005511AC" w:rsidP="005511AC">
      <w:pPr>
        <w:pStyle w:val="PL"/>
        <w:pBdr>
          <w:top w:val="single" w:sz="4" w:space="1" w:color="auto"/>
          <w:left w:val="single" w:sz="4" w:space="4" w:color="auto"/>
          <w:bottom w:val="single" w:sz="4" w:space="1" w:color="auto"/>
          <w:right w:val="single" w:sz="4" w:space="4" w:color="auto"/>
        </w:pBdr>
        <w:ind w:left="850" w:right="284" w:hanging="283"/>
      </w:pPr>
    </w:p>
    <w:p w14:paraId="636A254B" w14:textId="77777777" w:rsidR="005511AC" w:rsidRPr="00693AC4"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en-US"/>
        </w:rPr>
      </w:pPr>
      <w:r w:rsidRPr="00693AC4">
        <w:rPr>
          <w:lang w:val="en-US"/>
        </w:rPr>
        <w:t>v=0</w:t>
      </w:r>
    </w:p>
    <w:p w14:paraId="7A25878F" w14:textId="77777777" w:rsidR="005511AC" w:rsidRPr="00693AC4"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en-US"/>
        </w:rPr>
      </w:pPr>
      <w:r w:rsidRPr="00693AC4">
        <w:rPr>
          <w:lang w:val="en-US"/>
        </w:rPr>
        <w:t>o=- 2987933615 2987933615 IN IP6 5555::aaa:bbb:ccc:ddd</w:t>
      </w:r>
    </w:p>
    <w:p w14:paraId="0CCE6693"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s=-</w:t>
      </w:r>
    </w:p>
    <w:p w14:paraId="6541BEFC"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en-US"/>
        </w:rPr>
      </w:pPr>
      <w:r w:rsidRPr="007F21A7">
        <w:rPr>
          <w:lang w:val="en-US"/>
        </w:rPr>
        <w:t xml:space="preserve">c=IN IP6 5555::aaa:bbb:ccc:ddd </w:t>
      </w:r>
    </w:p>
    <w:p w14:paraId="2648C27C" w14:textId="77777777" w:rsidR="005511AC" w:rsidRPr="00143662"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5059C8F7" w14:textId="77777777" w:rsidR="005511AC" w:rsidRPr="00143662"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w:t>
      </w:r>
    </w:p>
    <w:p w14:paraId="1F7F953B" w14:textId="77777777" w:rsidR="005511AC" w:rsidRPr="008876CC" w:rsidRDefault="005511AC" w:rsidP="005511AC">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en-US"/>
        </w:rPr>
      </w:pPr>
      <w:r w:rsidRPr="008876CC">
        <w:rPr>
          <w:rFonts w:cs="Courier New"/>
          <w:szCs w:val="16"/>
          <w:lang w:val="en-US"/>
        </w:rPr>
        <w:t>a=tcap:1 RTP/AVPF</w:t>
      </w:r>
    </w:p>
    <w:p w14:paraId="7C8CC8AE" w14:textId="77777777" w:rsidR="005511AC" w:rsidRPr="00895344" w:rsidRDefault="005511AC" w:rsidP="005511AC">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pt-BR"/>
        </w:rPr>
      </w:pPr>
      <w:r w:rsidRPr="00895344">
        <w:rPr>
          <w:rFonts w:cs="Courier New"/>
          <w:szCs w:val="16"/>
          <w:lang w:val="pt-BR"/>
        </w:rPr>
        <w:t>a=pcfg:1 t=1</w:t>
      </w:r>
    </w:p>
    <w:p w14:paraId="3FFBA9A8" w14:textId="77777777" w:rsidR="005511AC" w:rsidRPr="00503615"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b=AS:75</w:t>
      </w:r>
    </w:p>
    <w:p w14:paraId="34A861FB" w14:textId="77777777" w:rsidR="005511AC" w:rsidRPr="00503615"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503615">
        <w:rPr>
          <w:lang w:val="pt-BR"/>
        </w:rPr>
        <w:t>a=curr:qos local sendrecv</w:t>
      </w:r>
    </w:p>
    <w:p w14:paraId="3AC3ACC1" w14:textId="77777777" w:rsidR="005511AC" w:rsidRPr="00503615"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a=curr:qos remote none</w:t>
      </w:r>
    </w:p>
    <w:p w14:paraId="7FC74864" w14:textId="77777777" w:rsidR="005511AC" w:rsidRPr="00503615"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a=des:qos mandatory local sendrecv</w:t>
      </w:r>
    </w:p>
    <w:p w14:paraId="1B313431" w14:textId="77777777" w:rsidR="005511AC" w:rsidRPr="00503615"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a=des:qos none remote sendrecv</w:t>
      </w:r>
    </w:p>
    <w:p w14:paraId="49AC0C0C" w14:textId="77777777" w:rsidR="005511AC" w:rsidRPr="00260E13"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260E13">
        <w:rPr>
          <w:lang w:val="pt-BR"/>
        </w:rPr>
        <w:t>a=rtpmap:98 H263</w:t>
      </w:r>
    </w:p>
    <w:p w14:paraId="685716CD" w14:textId="77777777" w:rsidR="005511AC" w:rsidRPr="00895344"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7012ACA2" w14:textId="77777777" w:rsidR="005511AC" w:rsidRPr="00693AC4"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en-US"/>
        </w:rPr>
      </w:pPr>
      <w:r w:rsidRPr="00693AC4">
        <w:rPr>
          <w:lang w:val="en-US"/>
        </w:rPr>
        <w:t>m=audio 3456 RTP/AVP 97 96</w:t>
      </w:r>
    </w:p>
    <w:p w14:paraId="1775ADDA" w14:textId="77777777" w:rsidR="005511AC" w:rsidRPr="00693AC4" w:rsidRDefault="005511AC" w:rsidP="005511AC">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en-US"/>
        </w:rPr>
      </w:pPr>
      <w:r w:rsidRPr="00693AC4">
        <w:rPr>
          <w:rFonts w:cs="Courier New"/>
          <w:szCs w:val="16"/>
          <w:lang w:val="en-US"/>
        </w:rPr>
        <w:t>a=tcap:1 RTP/AVPF</w:t>
      </w:r>
    </w:p>
    <w:p w14:paraId="189B465C" w14:textId="77777777" w:rsidR="005511AC" w:rsidRPr="00895344" w:rsidRDefault="005511AC" w:rsidP="005511AC">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pt-BR"/>
        </w:rPr>
      </w:pPr>
      <w:r w:rsidRPr="00895344">
        <w:rPr>
          <w:rFonts w:cs="Courier New"/>
          <w:szCs w:val="16"/>
          <w:lang w:val="pt-BR"/>
        </w:rPr>
        <w:t>a=pcfg:1 t=1</w:t>
      </w:r>
    </w:p>
    <w:p w14:paraId="17E6F9D0" w14:textId="77777777" w:rsidR="005511AC" w:rsidRPr="00503615"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b=AS:25.4</w:t>
      </w:r>
    </w:p>
    <w:p w14:paraId="130A517E" w14:textId="77777777" w:rsidR="005511AC" w:rsidRPr="00503615"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503615">
        <w:rPr>
          <w:lang w:val="pt-BR"/>
        </w:rPr>
        <w:t>a=curr:qos local sendrecv</w:t>
      </w:r>
    </w:p>
    <w:p w14:paraId="0DE519B5" w14:textId="77777777" w:rsidR="005511AC" w:rsidRPr="00503615"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a=curr:qos remote none</w:t>
      </w:r>
    </w:p>
    <w:p w14:paraId="2917DA72" w14:textId="77777777" w:rsidR="005511AC" w:rsidRPr="00503615"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a=des:qos mandatory local sendrecv</w:t>
      </w:r>
    </w:p>
    <w:p w14:paraId="132408E8" w14:textId="77777777" w:rsidR="005511AC" w:rsidRPr="00503615"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a=des:qos none remote sendrecv</w:t>
      </w:r>
    </w:p>
    <w:p w14:paraId="68765650" w14:textId="77777777" w:rsidR="005511AC" w:rsidRPr="00503615"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503615">
        <w:rPr>
          <w:lang w:val="pt-BR"/>
        </w:rPr>
        <w:t xml:space="preserve">a=rtpmap:97 AMR </w:t>
      </w:r>
    </w:p>
    <w:p w14:paraId="1EDA3772" w14:textId="77777777" w:rsidR="005511AC" w:rsidRPr="00895344"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a=fmtp:97 mode-set=0,2,5,7; maxframes=2</w:t>
      </w:r>
    </w:p>
    <w:p w14:paraId="348DD7F9"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786"/>
    <w:p w14:paraId="40A330D7" w14:textId="77777777" w:rsidR="005511AC" w:rsidRPr="007F21A7" w:rsidRDefault="005511AC" w:rsidP="005511AC"/>
    <w:p w14:paraId="4F958996" w14:textId="77777777" w:rsidR="005511AC" w:rsidRPr="007F21A7" w:rsidRDefault="005511AC" w:rsidP="005511AC">
      <w:pPr>
        <w:pStyle w:val="EX"/>
        <w:keepLines w:val="0"/>
        <w:rPr>
          <w:lang w:eastAsia="ja-JP"/>
        </w:rPr>
      </w:pPr>
      <w:r w:rsidRPr="007F21A7">
        <w:rPr>
          <w:b/>
        </w:rPr>
        <w:t>Supported:</w:t>
      </w:r>
      <w:r w:rsidRPr="007F21A7">
        <w:tab/>
        <w:t xml:space="preserve">The UE indicates support for </w:t>
      </w:r>
      <w:r>
        <w:t xml:space="preserve">GRUU, 199 responses, </w:t>
      </w:r>
      <w:r w:rsidRPr="007F21A7">
        <w:t>reliable provisional responses and preconditions.</w:t>
      </w:r>
    </w:p>
    <w:p w14:paraId="36CC2565" w14:textId="77777777" w:rsidR="005511AC" w:rsidRDefault="005511AC" w:rsidP="005511AC">
      <w:pPr>
        <w:pStyle w:val="EX"/>
        <w:keepLines w:val="0"/>
      </w:pPr>
      <w:r w:rsidRPr="007F21A7">
        <w:rPr>
          <w:b/>
        </w:rPr>
        <w:t>P-Early-Media:</w:t>
      </w:r>
      <w:r w:rsidRPr="007F21A7">
        <w:tab/>
        <w:t>The UE indicates support for the P-Early-Media header.</w:t>
      </w:r>
    </w:p>
    <w:p w14:paraId="50C36EBB" w14:textId="77777777" w:rsidR="005511AC" w:rsidRPr="007F21A7" w:rsidRDefault="00904A56" w:rsidP="005511AC">
      <w:pPr>
        <w:pStyle w:val="EX"/>
        <w:keepLines w:val="0"/>
        <w:rPr>
          <w:lang w:eastAsia="ja-JP"/>
        </w:rPr>
      </w:pPr>
      <w:r>
        <w:rPr>
          <w:b/>
        </w:rPr>
        <w:t>Recv-Info</w:t>
      </w:r>
      <w:r w:rsidRPr="002D639B">
        <w:rPr>
          <w:b/>
        </w:rPr>
        <w:t>:</w:t>
      </w:r>
      <w:r>
        <w:tab/>
        <w:t>The UE indicates willingness to receive DTMF Info Packages in INFO requests.</w:t>
      </w:r>
    </w:p>
    <w:p w14:paraId="747BCA02" w14:textId="77777777" w:rsidR="005511AC" w:rsidRPr="007F21A7" w:rsidRDefault="005511AC" w:rsidP="005511AC">
      <w:pPr>
        <w:pStyle w:val="EX"/>
        <w:keepLines w:val="0"/>
      </w:pPr>
      <w:r w:rsidRPr="007F21A7">
        <w:rPr>
          <w:b/>
        </w:rPr>
        <w:t>SDP</w:t>
      </w:r>
      <w:r w:rsidRPr="007F21A7">
        <w:tab/>
        <w:t>The SDP offer (SDP_O) contains a set of codecs supported by UE#1 and desired by the calling user for this session. The local preconditions are indicated as fulfilled.</w:t>
      </w:r>
    </w:p>
    <w:p w14:paraId="4C0192E8" w14:textId="77777777" w:rsidR="005511AC" w:rsidRPr="007F21A7" w:rsidRDefault="005511AC" w:rsidP="005511AC">
      <w:pPr>
        <w:pStyle w:val="B1"/>
        <w:rPr>
          <w:b/>
          <w:bCs/>
        </w:rPr>
      </w:pPr>
      <w:r w:rsidRPr="007F21A7">
        <w:rPr>
          <w:b/>
          <w:bCs/>
        </w:rPr>
        <w:t>2</w:t>
      </w:r>
      <w:r w:rsidRPr="007F21A7">
        <w:rPr>
          <w:b/>
          <w:bCs/>
        </w:rPr>
        <w:tab/>
      </w:r>
      <w:r w:rsidRPr="007F21A7">
        <w:rPr>
          <w:b/>
          <w:bCs/>
        </w:rPr>
        <w:tab/>
        <w:t>INVITE request (S-CSCF to CAT-AS)</w:t>
      </w:r>
    </w:p>
    <w:p w14:paraId="736DA293" w14:textId="77777777" w:rsidR="005511AC" w:rsidRPr="007F21A7" w:rsidRDefault="005511AC" w:rsidP="005511AC">
      <w:pPr>
        <w:pStyle w:val="B1"/>
      </w:pPr>
      <w:r>
        <w:tab/>
      </w:r>
      <w:r w:rsidRPr="007F21A7">
        <w:t>The S-CSCF forwards the SIP INVITE request to the CAT-AS.</w:t>
      </w:r>
    </w:p>
    <w:p w14:paraId="5002C881" w14:textId="77777777" w:rsidR="005511AC" w:rsidRPr="007F21A7" w:rsidRDefault="005511AC" w:rsidP="005511AC">
      <w:pPr>
        <w:pStyle w:val="B1"/>
      </w:pPr>
      <w:r>
        <w:tab/>
      </w:r>
      <w:r w:rsidRPr="007F21A7">
        <w:t>The CAT-AS instructs the MRF to reserve CAT resources.</w:t>
      </w:r>
    </w:p>
    <w:p w14:paraId="15D2D44F" w14:textId="77777777" w:rsidR="005511AC" w:rsidRPr="007F21A7" w:rsidRDefault="005511AC" w:rsidP="005511AC">
      <w:pPr>
        <w:pStyle w:val="B1"/>
        <w:ind w:left="285" w:firstLine="0"/>
        <w:rPr>
          <w:b/>
        </w:rPr>
      </w:pPr>
      <w:bookmarkStart w:id="787" w:name="_MCCTEMPBM_CRPT84840353___2"/>
      <w:r>
        <w:rPr>
          <w:rFonts w:hint="eastAsia"/>
          <w:b/>
          <w:lang w:eastAsia="ja-JP"/>
        </w:rPr>
        <w:lastRenderedPageBreak/>
        <w:t>3-4</w:t>
      </w:r>
      <w:r>
        <w:rPr>
          <w:rFonts w:hint="eastAsia"/>
          <w:b/>
          <w:lang w:eastAsia="ja-JP"/>
        </w:rPr>
        <w:tab/>
      </w:r>
      <w:r w:rsidRPr="007F21A7">
        <w:rPr>
          <w:b/>
          <w:bCs/>
        </w:rPr>
        <w:tab/>
      </w:r>
      <w:r w:rsidRPr="007F21A7">
        <w:rPr>
          <w:b/>
        </w:rPr>
        <w:t>INVITE request (CAT-AS to UE#2)</w:t>
      </w:r>
    </w:p>
    <w:bookmarkEnd w:id="787"/>
    <w:p w14:paraId="54278D33" w14:textId="77777777" w:rsidR="005511AC" w:rsidRPr="007F21A7" w:rsidRDefault="005511AC" w:rsidP="005511AC">
      <w:pPr>
        <w:pStyle w:val="B1"/>
      </w:pPr>
      <w:r>
        <w:tab/>
      </w:r>
      <w:r w:rsidRPr="007F21A7">
        <w:t>The CAT-AS forwards the request to UE#2.</w:t>
      </w:r>
    </w:p>
    <w:p w14:paraId="0C60C7B4" w14:textId="77777777" w:rsidR="005511AC" w:rsidRPr="007F21A7" w:rsidRDefault="005511AC" w:rsidP="005511AC">
      <w:pPr>
        <w:pStyle w:val="B1"/>
        <w:ind w:left="284" w:firstLine="0"/>
        <w:rPr>
          <w:b/>
          <w:bCs/>
        </w:rPr>
      </w:pPr>
      <w:bookmarkStart w:id="788" w:name="_MCCTEMPBM_CRPT84840354___2"/>
      <w:r>
        <w:rPr>
          <w:rFonts w:hint="eastAsia"/>
          <w:b/>
          <w:bCs/>
          <w:lang w:eastAsia="ja-JP"/>
        </w:rPr>
        <w:t>5-6</w:t>
      </w:r>
      <w:r w:rsidRPr="007F21A7">
        <w:rPr>
          <w:b/>
          <w:bCs/>
        </w:rPr>
        <w:tab/>
      </w:r>
      <w:r>
        <w:rPr>
          <w:b/>
          <w:bCs/>
        </w:rPr>
        <w:tab/>
      </w:r>
      <w:r w:rsidRPr="007F21A7">
        <w:rPr>
          <w:b/>
          <w:bCs/>
        </w:rPr>
        <w:t>180 (Ringing) provisional response (UE#2 to CAT-AS)</w:t>
      </w:r>
    </w:p>
    <w:bookmarkEnd w:id="788"/>
    <w:p w14:paraId="77DA06A0" w14:textId="77777777" w:rsidR="005511AC" w:rsidRPr="007F21A7" w:rsidRDefault="005511AC" w:rsidP="005511AC">
      <w:pPr>
        <w:pStyle w:val="B1"/>
      </w:pPr>
      <w:r>
        <w:tab/>
      </w:r>
      <w:r w:rsidRPr="007F21A7">
        <w:t>The called party is alerted. UE#2 sends a SIP 180 (Ringing) provisional response for the INVITE request to the CAT-AS.</w:t>
      </w:r>
    </w:p>
    <w:p w14:paraId="023D17D9" w14:textId="77777777" w:rsidR="005511AC" w:rsidRPr="007F21A7" w:rsidRDefault="005511AC" w:rsidP="005511AC">
      <w:pPr>
        <w:pStyle w:val="B1"/>
      </w:pPr>
      <w:r>
        <w:tab/>
      </w:r>
      <w:r w:rsidRPr="007F21A7">
        <w:t>The CAT-AS terminates the provisional response.</w:t>
      </w:r>
    </w:p>
    <w:p w14:paraId="7CC88CB6" w14:textId="77777777" w:rsidR="005511AC" w:rsidRPr="007F21A7" w:rsidRDefault="005511AC" w:rsidP="005511AC">
      <w:pPr>
        <w:pStyle w:val="B1"/>
        <w:ind w:left="284" w:firstLine="0"/>
        <w:rPr>
          <w:b/>
          <w:bCs/>
          <w:lang w:eastAsia="ja-JP"/>
        </w:rPr>
      </w:pPr>
      <w:bookmarkStart w:id="789" w:name="_MCCTEMPBM_CRPT84840355___2"/>
      <w:r w:rsidRPr="007F21A7">
        <w:rPr>
          <w:b/>
          <w:bCs/>
        </w:rPr>
        <w:t>7-8</w:t>
      </w:r>
      <w:r w:rsidRPr="007F21A7">
        <w:rPr>
          <w:b/>
          <w:bCs/>
        </w:rPr>
        <w:tab/>
      </w:r>
      <w:r w:rsidRPr="007F21A7">
        <w:rPr>
          <w:b/>
          <w:bCs/>
        </w:rPr>
        <w:tab/>
        <w:t>18</w:t>
      </w:r>
      <w:r w:rsidR="005D6FF6">
        <w:rPr>
          <w:rFonts w:hint="eastAsia"/>
          <w:b/>
          <w:bCs/>
          <w:lang w:eastAsia="zh-CN"/>
        </w:rPr>
        <w:t>0</w:t>
      </w:r>
      <w:r w:rsidRPr="007F21A7">
        <w:rPr>
          <w:b/>
          <w:bCs/>
        </w:rPr>
        <w:t xml:space="preserve"> (</w:t>
      </w:r>
      <w:r w:rsidR="005D6FF6">
        <w:rPr>
          <w:rFonts w:hint="eastAsia"/>
          <w:b/>
          <w:bCs/>
          <w:lang w:eastAsia="zh-CN"/>
        </w:rPr>
        <w:t>Ringing</w:t>
      </w:r>
      <w:r w:rsidRPr="007F21A7">
        <w:rPr>
          <w:b/>
          <w:bCs/>
        </w:rPr>
        <w:t xml:space="preserve">) provisional response (CAT-AS to UE#1) see example in </w:t>
      </w:r>
      <w:r>
        <w:rPr>
          <w:b/>
          <w:bCs/>
        </w:rPr>
        <w:t>table A.5.4A</w:t>
      </w:r>
      <w:r w:rsidRPr="007F21A7">
        <w:rPr>
          <w:b/>
          <w:bCs/>
        </w:rPr>
        <w:t>-</w:t>
      </w:r>
      <w:r w:rsidRPr="007F21A7">
        <w:rPr>
          <w:rFonts w:hint="eastAsia"/>
          <w:b/>
          <w:bCs/>
          <w:lang w:eastAsia="ja-JP"/>
        </w:rPr>
        <w:t>2</w:t>
      </w:r>
    </w:p>
    <w:bookmarkEnd w:id="789"/>
    <w:p w14:paraId="34CB1AC1" w14:textId="77777777" w:rsidR="005511AC" w:rsidRPr="007F21A7" w:rsidRDefault="005511AC" w:rsidP="005511AC">
      <w:pPr>
        <w:pStyle w:val="B1"/>
      </w:pPr>
      <w:r>
        <w:tab/>
      </w:r>
      <w:r w:rsidRPr="007F21A7">
        <w:t xml:space="preserve">The CAT-AS sends a reliable SIP </w:t>
      </w:r>
      <w:r w:rsidR="005D6FF6" w:rsidRPr="004C1F81">
        <w:t>18</w:t>
      </w:r>
      <w:r w:rsidR="005D6FF6">
        <w:rPr>
          <w:rFonts w:hint="eastAsia"/>
          <w:lang w:eastAsia="zh-CN"/>
        </w:rPr>
        <w:t>0</w:t>
      </w:r>
      <w:r w:rsidR="005D6FF6" w:rsidRPr="004C1F81">
        <w:t xml:space="preserve"> </w:t>
      </w:r>
      <w:r w:rsidRPr="007F21A7">
        <w:t>(</w:t>
      </w:r>
      <w:r w:rsidR="005D6FF6">
        <w:rPr>
          <w:rFonts w:hint="eastAsia"/>
          <w:lang w:eastAsia="zh-CN"/>
        </w:rPr>
        <w:t>Ringing</w:t>
      </w:r>
      <w:r w:rsidRPr="007F21A7">
        <w:t>) provisional response to UE#1.</w:t>
      </w:r>
    </w:p>
    <w:p w14:paraId="6ECE3999" w14:textId="77777777" w:rsidR="005511AC" w:rsidRPr="007F21A7" w:rsidRDefault="005511AC" w:rsidP="005511AC">
      <w:pPr>
        <w:pStyle w:val="TH"/>
      </w:pPr>
      <w:r>
        <w:t>Table A.5.4A</w:t>
      </w:r>
      <w:r>
        <w:rPr>
          <w:lang w:eastAsia="ja-JP"/>
        </w:rPr>
        <w:t>-2</w:t>
      </w:r>
      <w:r w:rsidRPr="007F21A7">
        <w:t xml:space="preserve">: </w:t>
      </w:r>
      <w:r w:rsidR="005D6FF6">
        <w:t xml:space="preserve">180 </w:t>
      </w:r>
      <w:r w:rsidRPr="007F21A7">
        <w:t>(</w:t>
      </w:r>
      <w:r w:rsidR="005D6FF6">
        <w:t>Ringing</w:t>
      </w:r>
      <w:r w:rsidRPr="007F21A7">
        <w:t>) response (CAT-AS to UE#1)</w:t>
      </w:r>
    </w:p>
    <w:p w14:paraId="78849A77"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bookmarkStart w:id="790" w:name="_MCCTEMPBM_CRPT84840356___2"/>
      <w:r w:rsidRPr="007F21A7">
        <w:t>SIP/2.0 18</w:t>
      </w:r>
      <w:r w:rsidR="005D6FF6">
        <w:t>0</w:t>
      </w:r>
      <w:r w:rsidRPr="007F21A7">
        <w:t xml:space="preserve"> </w:t>
      </w:r>
      <w:r w:rsidR="005D6FF6">
        <w:t>Ringing</w:t>
      </w:r>
    </w:p>
    <w:p w14:paraId="1226B90D"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Via: SIP/2.0/UDP scscf2.home2.net;branch=z9hG4bK764z87.1,</w:t>
      </w:r>
      <w:r w:rsidRPr="007F21A7">
        <w:rPr>
          <w:rFonts w:hint="eastAsia"/>
          <w:lang w:eastAsia="ja-JP"/>
        </w:rPr>
        <w:t xml:space="preserve"> SIP</w:t>
      </w:r>
      <w:r w:rsidRPr="007F21A7">
        <w:t>/2.0/UDP icscf2_s.home2.net;branch=z9hG4bK871y12.1, SIP/2.0/UDP scscf1.home1.net;branch=z9hG4bK332b23.1, SIP/2.0/UDP pcscf1.visited1.net;branch=z9hG4bK240f34.1, SIP/2.0/UDP [5555::aaa:bbb:ccc:ddd]:1357;comp=sigcomp;branch=z9hG4bKnashds7</w:t>
      </w:r>
    </w:p>
    <w:p w14:paraId="7295D7E6"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Record-Route: &lt;sip:scscf2.home2.net;lr&gt;</w:t>
      </w:r>
      <w:r w:rsidRPr="007F21A7">
        <w:rPr>
          <w:rFonts w:hint="eastAsia"/>
          <w:lang w:eastAsia="ja-JP"/>
        </w:rPr>
        <w:t xml:space="preserve">, </w:t>
      </w:r>
      <w:r w:rsidRPr="007F21A7">
        <w:t>&lt;sip:scscf1.home1.net;lr&gt;, &lt;sip:pcscf1.visited1.net;lr&gt;</w:t>
      </w:r>
    </w:p>
    <w:p w14:paraId="79888AE3"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From:</w:t>
      </w:r>
    </w:p>
    <w:p w14:paraId="06451BE2"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To: &lt;tel:+1-212-555-2222&gt;;tag=2236</w:t>
      </w:r>
    </w:p>
    <w:p w14:paraId="244B527E"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78A877BF"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Cseq:</w:t>
      </w:r>
    </w:p>
    <w:p w14:paraId="7206E1A1"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Require: 100rel</w:t>
      </w:r>
    </w:p>
    <w:p w14:paraId="0D0AD873"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741E6A19"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RSeq: 9022</w:t>
      </w:r>
    </w:p>
    <w:p w14:paraId="4DD9355F" w14:textId="77777777" w:rsidR="005511AC" w:rsidRPr="007F21A7" w:rsidDel="00DB2E16"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rsidDel="00DB2E16">
        <w:t>P-Early-Media: sendrecv</w:t>
      </w:r>
    </w:p>
    <w:p w14:paraId="20E153C2"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Contact: &lt;sip:</w:t>
      </w:r>
      <w:r>
        <w:t>cat-as.home1.net</w:t>
      </w:r>
      <w:r w:rsidRPr="007F21A7">
        <w:t>&gt;</w:t>
      </w:r>
      <w:r w:rsidRPr="001C52DE">
        <w:rPr>
          <w:rFonts w:eastAsia="PMingLiU" w:cs="Courier New"/>
          <w:lang w:eastAsia="zh-TW"/>
        </w:rPr>
        <w:t>;</w:t>
      </w:r>
      <w:r w:rsidRPr="001C52DE">
        <w:t>+g.3gpp.icsi</w:t>
      </w:r>
      <w:r>
        <w:t>-</w:t>
      </w:r>
      <w:r w:rsidRPr="001C52DE">
        <w:t>ref="urn%3Aurn-</w:t>
      </w:r>
      <w:r>
        <w:t>7</w:t>
      </w:r>
      <w:r w:rsidRPr="001C52DE">
        <w:t>%3gpp-service.ims.icsi.mmtel"</w:t>
      </w:r>
    </w:p>
    <w:p w14:paraId="7F56EF92" w14:textId="77777777" w:rsidR="005511AC" w:rsidRPr="00FF0058" w:rsidRDefault="005511AC" w:rsidP="005511AC">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 xml:space="preserve">Content-Type: application/sdp </w:t>
      </w:r>
    </w:p>
    <w:p w14:paraId="4531B9C9" w14:textId="77777777" w:rsidR="005511AC" w:rsidRPr="00FF0058" w:rsidRDefault="005511AC" w:rsidP="005511AC">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1FB136B4" w14:textId="77777777" w:rsidR="005511AC" w:rsidRPr="00FF0058" w:rsidRDefault="005511AC" w:rsidP="005511AC">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6C8C5355" w14:textId="77777777" w:rsidR="005511AC" w:rsidRPr="00693AC4"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en-US"/>
        </w:rPr>
      </w:pPr>
      <w:r w:rsidRPr="00693AC4">
        <w:rPr>
          <w:lang w:val="en-US"/>
        </w:rPr>
        <w:t>v=0</w:t>
      </w:r>
    </w:p>
    <w:p w14:paraId="5E65C9B4" w14:textId="77777777" w:rsidR="005511AC" w:rsidRPr="00693AC4"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693AC4">
        <w:rPr>
          <w:lang w:val="en-US"/>
        </w:rPr>
        <w:t>o=- 298793361</w:t>
      </w:r>
      <w:r w:rsidRPr="00693AC4" w:rsidDel="006B1478">
        <w:rPr>
          <w:rFonts w:hint="eastAsia"/>
          <w:lang w:val="en-US" w:eastAsia="ja-JP"/>
        </w:rPr>
        <w:t>5</w:t>
      </w:r>
      <w:r w:rsidRPr="00693AC4">
        <w:rPr>
          <w:rFonts w:hint="eastAsia"/>
          <w:lang w:val="en-US" w:eastAsia="ja-JP"/>
        </w:rPr>
        <w:t>6</w:t>
      </w:r>
      <w:r w:rsidRPr="00693AC4">
        <w:rPr>
          <w:lang w:val="en-US"/>
        </w:rPr>
        <w:t xml:space="preserve"> 298793361</w:t>
      </w:r>
      <w:r w:rsidRPr="00693AC4" w:rsidDel="006B1478">
        <w:rPr>
          <w:lang w:val="en-US"/>
        </w:rPr>
        <w:t>5</w:t>
      </w:r>
      <w:r w:rsidRPr="00693AC4">
        <w:rPr>
          <w:rFonts w:hint="eastAsia"/>
          <w:lang w:val="en-US" w:eastAsia="ja-JP"/>
        </w:rPr>
        <w:t>6</w:t>
      </w:r>
      <w:r w:rsidRPr="00693AC4">
        <w:rPr>
          <w:lang w:val="en-US"/>
        </w:rPr>
        <w:t xml:space="preserve"> IN IP6 5555::</w:t>
      </w:r>
      <w:r w:rsidRPr="00693AC4">
        <w:rPr>
          <w:rFonts w:hint="eastAsia"/>
          <w:lang w:val="en-US" w:eastAsia="ja-JP"/>
        </w:rPr>
        <w:t>ccc</w:t>
      </w:r>
      <w:r w:rsidRPr="00693AC4">
        <w:rPr>
          <w:lang w:val="en-US"/>
        </w:rPr>
        <w:t>:</w:t>
      </w:r>
      <w:r w:rsidRPr="00693AC4">
        <w:rPr>
          <w:rFonts w:hint="eastAsia"/>
          <w:lang w:val="en-US" w:eastAsia="ja-JP"/>
        </w:rPr>
        <w:t>aaa</w:t>
      </w:r>
      <w:r w:rsidRPr="00693AC4">
        <w:rPr>
          <w:lang w:val="en-US"/>
        </w:rPr>
        <w:t>:</w:t>
      </w:r>
      <w:r w:rsidRPr="00693AC4">
        <w:rPr>
          <w:rFonts w:hint="eastAsia"/>
          <w:lang w:val="en-US" w:eastAsia="ja-JP"/>
        </w:rPr>
        <w:t>abc</w:t>
      </w:r>
      <w:r w:rsidRPr="00693AC4">
        <w:rPr>
          <w:lang w:val="en-US"/>
        </w:rPr>
        <w:t>:</w:t>
      </w:r>
      <w:r w:rsidRPr="00693AC4">
        <w:rPr>
          <w:rFonts w:hint="eastAsia"/>
          <w:lang w:val="en-US" w:eastAsia="ja-JP"/>
        </w:rPr>
        <w:t>abc</w:t>
      </w:r>
    </w:p>
    <w:p w14:paraId="01F7F8E7" w14:textId="77777777" w:rsidR="005511AC" w:rsidRPr="00260E13"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en-US"/>
        </w:rPr>
      </w:pPr>
      <w:r w:rsidRPr="00260E13">
        <w:rPr>
          <w:lang w:val="en-US"/>
        </w:rPr>
        <w:t>s=-</w:t>
      </w:r>
    </w:p>
    <w:p w14:paraId="211468B9" w14:textId="77777777" w:rsidR="005511AC" w:rsidRPr="00693AC4"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de-DE" w:eastAsia="ja-JP"/>
        </w:rPr>
      </w:pPr>
      <w:r w:rsidRPr="00693AC4">
        <w:rPr>
          <w:lang w:val="de-DE"/>
        </w:rPr>
        <w:t>c=IN IP6 5555::</w:t>
      </w:r>
      <w:r w:rsidRPr="00693AC4">
        <w:rPr>
          <w:rFonts w:hint="eastAsia"/>
          <w:lang w:val="de-DE" w:eastAsia="ja-JP"/>
        </w:rPr>
        <w:t>ccc</w:t>
      </w:r>
      <w:r w:rsidRPr="00693AC4">
        <w:rPr>
          <w:lang w:val="de-DE"/>
        </w:rPr>
        <w:t>:</w:t>
      </w:r>
      <w:r w:rsidRPr="00693AC4">
        <w:rPr>
          <w:rFonts w:hint="eastAsia"/>
          <w:lang w:val="de-DE" w:eastAsia="ja-JP"/>
        </w:rPr>
        <w:t>aaa</w:t>
      </w:r>
      <w:r w:rsidRPr="00693AC4" w:rsidDel="002A7E47">
        <w:rPr>
          <w:lang w:val="de-DE"/>
        </w:rPr>
        <w:t>:</w:t>
      </w:r>
      <w:r w:rsidRPr="00693AC4">
        <w:rPr>
          <w:rFonts w:hint="eastAsia"/>
          <w:lang w:val="de-DE" w:eastAsia="ja-JP"/>
        </w:rPr>
        <w:t>abc</w:t>
      </w:r>
      <w:r w:rsidRPr="00693AC4">
        <w:rPr>
          <w:lang w:val="de-DE"/>
        </w:rPr>
        <w:t>:</w:t>
      </w:r>
      <w:r w:rsidRPr="00693AC4">
        <w:rPr>
          <w:rFonts w:hint="eastAsia"/>
          <w:lang w:val="de-DE" w:eastAsia="ja-JP"/>
        </w:rPr>
        <w:t>abc</w:t>
      </w:r>
    </w:p>
    <w:p w14:paraId="27023A88" w14:textId="77777777" w:rsidR="005511AC" w:rsidRPr="00947EC3"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de-DE"/>
        </w:rPr>
      </w:pPr>
      <w:r w:rsidRPr="00947EC3">
        <w:rPr>
          <w:lang w:val="de-DE"/>
        </w:rPr>
        <w:t>t=0 0</w:t>
      </w:r>
    </w:p>
    <w:p w14:paraId="1B8C3C2A" w14:textId="77777777" w:rsidR="005511AC" w:rsidRPr="00693AC4"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693AC4">
        <w:rPr>
          <w:lang w:val="pt-BR"/>
        </w:rPr>
        <w:t xml:space="preserve">m=video </w:t>
      </w:r>
      <w:r w:rsidRPr="00693AC4">
        <w:rPr>
          <w:rFonts w:hint="eastAsia"/>
          <w:lang w:val="pt-BR" w:eastAsia="ja-JP"/>
        </w:rPr>
        <w:t>51372</w:t>
      </w:r>
      <w:r w:rsidRPr="00693AC4">
        <w:rPr>
          <w:lang w:val="pt-BR"/>
        </w:rPr>
        <w:t xml:space="preserve"> RTP/AVPF 98</w:t>
      </w:r>
    </w:p>
    <w:p w14:paraId="6DECD90B" w14:textId="77777777" w:rsidR="005511AC" w:rsidRPr="00693AC4" w:rsidRDefault="005511AC" w:rsidP="005511AC">
      <w:pPr>
        <w:pStyle w:val="PL"/>
        <w:pBdr>
          <w:top w:val="single" w:sz="4" w:space="1" w:color="auto"/>
          <w:left w:val="single" w:sz="4" w:space="4" w:color="auto"/>
          <w:bottom w:val="single" w:sz="4" w:space="1" w:color="auto"/>
          <w:right w:val="single" w:sz="4" w:space="4" w:color="auto"/>
        </w:pBdr>
        <w:ind w:left="850" w:right="284" w:hanging="283"/>
        <w:rPr>
          <w:rFonts w:cs="Courier New"/>
          <w:lang w:val="pt-BR"/>
        </w:rPr>
      </w:pPr>
      <w:r w:rsidRPr="00693AC4">
        <w:rPr>
          <w:rFonts w:cs="Courier New"/>
          <w:lang w:val="pt-BR"/>
        </w:rPr>
        <w:t>a=acfg:1 t=1</w:t>
      </w:r>
    </w:p>
    <w:p w14:paraId="324F6745" w14:textId="77777777" w:rsidR="005511AC" w:rsidRPr="00727AB8"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b=AS:75</w:t>
      </w:r>
    </w:p>
    <w:p w14:paraId="2B3987AD" w14:textId="77777777" w:rsidR="005511AC" w:rsidRPr="00727AB8"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a=curr:qos local sendrecv</w:t>
      </w:r>
    </w:p>
    <w:p w14:paraId="5916C7DF" w14:textId="77777777" w:rsidR="005511AC" w:rsidRPr="00727AB8"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27AB8">
        <w:rPr>
          <w:lang w:val="pt-BR"/>
        </w:rPr>
        <w:t>a=curr:qos remote sendrecv</w:t>
      </w:r>
    </w:p>
    <w:p w14:paraId="59FE8F8D" w14:textId="77777777" w:rsidR="005511AC" w:rsidRPr="00727AB8"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local sendrecv</w:t>
      </w:r>
    </w:p>
    <w:p w14:paraId="15D5F063" w14:textId="77777777" w:rsidR="005511AC" w:rsidRPr="00727AB8"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remote sendrecv</w:t>
      </w:r>
    </w:p>
    <w:p w14:paraId="4B73C97A" w14:textId="77777777" w:rsidR="005511AC" w:rsidRPr="00727AB8"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a=rtpmap:98 H263</w:t>
      </w:r>
    </w:p>
    <w:p w14:paraId="34051A0C" w14:textId="77777777" w:rsidR="005F42C7" w:rsidRDefault="005511AC" w:rsidP="005F42C7">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895344">
        <w:rPr>
          <w:lang w:val="pt-BR"/>
        </w:rPr>
        <w:t>a=fmtp:98 profile-level-id=0</w:t>
      </w:r>
    </w:p>
    <w:p w14:paraId="42C51833" w14:textId="77777777" w:rsidR="005511AC" w:rsidRPr="00895344" w:rsidRDefault="005F42C7" w:rsidP="005F42C7">
      <w:pPr>
        <w:pStyle w:val="PL"/>
        <w:pBdr>
          <w:top w:val="single" w:sz="4" w:space="1" w:color="auto"/>
          <w:left w:val="single" w:sz="4" w:space="4" w:color="auto"/>
          <w:bottom w:val="single" w:sz="4" w:space="1" w:color="auto"/>
          <w:right w:val="single" w:sz="4" w:space="4" w:color="auto"/>
        </w:pBdr>
        <w:ind w:left="850" w:right="284" w:hanging="283"/>
        <w:rPr>
          <w:lang w:val="pt-BR"/>
        </w:rPr>
      </w:pPr>
      <w:r w:rsidRPr="00E51BB5">
        <w:rPr>
          <w:rFonts w:hint="eastAsia"/>
          <w:lang w:val="pt-BR"/>
        </w:rPr>
        <w:t>a=content:g.3gpp.</w:t>
      </w:r>
      <w:r w:rsidRPr="00E51BB5">
        <w:rPr>
          <w:rFonts w:hint="eastAsia"/>
          <w:lang w:val="pt-BR" w:eastAsia="ja-JP"/>
        </w:rPr>
        <w:t>cat</w:t>
      </w:r>
    </w:p>
    <w:p w14:paraId="1E3E2E34" w14:textId="77777777" w:rsidR="005511AC" w:rsidRPr="00727AB8"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 xml:space="preserve">m=audio </w:t>
      </w:r>
      <w:r w:rsidRPr="00727AB8">
        <w:rPr>
          <w:rFonts w:hint="eastAsia"/>
          <w:lang w:val="pt-BR" w:eastAsia="ja-JP"/>
        </w:rPr>
        <w:t>49170</w:t>
      </w:r>
      <w:r w:rsidRPr="00727AB8">
        <w:rPr>
          <w:lang w:val="pt-BR"/>
        </w:rPr>
        <w:t xml:space="preserve"> RTP/AVP</w:t>
      </w:r>
      <w:r>
        <w:rPr>
          <w:lang w:val="pt-BR"/>
        </w:rPr>
        <w:t>F</w:t>
      </w:r>
      <w:r w:rsidRPr="00727AB8">
        <w:rPr>
          <w:lang w:val="pt-BR"/>
        </w:rPr>
        <w:t xml:space="preserve"> 97 96</w:t>
      </w:r>
    </w:p>
    <w:p w14:paraId="527F33EA" w14:textId="77777777" w:rsidR="005511AC" w:rsidRPr="00895344" w:rsidRDefault="005511AC" w:rsidP="005511AC">
      <w:pPr>
        <w:pStyle w:val="PL"/>
        <w:pBdr>
          <w:top w:val="single" w:sz="4" w:space="1" w:color="auto"/>
          <w:left w:val="single" w:sz="4" w:space="4" w:color="auto"/>
          <w:bottom w:val="single" w:sz="4" w:space="1" w:color="auto"/>
          <w:right w:val="single" w:sz="4" w:space="4" w:color="auto"/>
        </w:pBdr>
        <w:ind w:left="850" w:right="284" w:hanging="283"/>
        <w:rPr>
          <w:rFonts w:cs="Courier New"/>
          <w:lang w:val="pt-BR"/>
        </w:rPr>
      </w:pPr>
      <w:r w:rsidRPr="00895344">
        <w:rPr>
          <w:rFonts w:cs="Courier New"/>
          <w:lang w:val="pt-BR"/>
        </w:rPr>
        <w:t>a=acfg:1 t=1</w:t>
      </w:r>
    </w:p>
    <w:p w14:paraId="74F78C98" w14:textId="77777777" w:rsidR="005511AC" w:rsidRPr="00727AB8"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b=AS:25.4</w:t>
      </w:r>
    </w:p>
    <w:p w14:paraId="57D99555" w14:textId="77777777" w:rsidR="005511AC" w:rsidRPr="00727AB8"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a=curr:qos local sendrecv</w:t>
      </w:r>
    </w:p>
    <w:p w14:paraId="5142D04B" w14:textId="77777777" w:rsidR="005511AC" w:rsidRPr="00727AB8"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27AB8">
        <w:rPr>
          <w:lang w:val="pt-BR"/>
        </w:rPr>
        <w:t>a=curr:qos remote sendrecv</w:t>
      </w:r>
    </w:p>
    <w:p w14:paraId="0B3DB51A" w14:textId="77777777" w:rsidR="005511AC" w:rsidRPr="00727AB8"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local sendrecv</w:t>
      </w:r>
    </w:p>
    <w:p w14:paraId="5959507B" w14:textId="77777777" w:rsidR="005511AC" w:rsidRPr="00727AB8"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27AB8">
        <w:rPr>
          <w:lang w:val="pt-BR"/>
        </w:rPr>
        <w:t>a=des:qos mandatory remote sendrecv</w:t>
      </w:r>
    </w:p>
    <w:p w14:paraId="527154B3" w14:textId="77777777" w:rsidR="005511AC" w:rsidRPr="00693AC4"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693AC4">
        <w:rPr>
          <w:lang w:val="pt-BR"/>
        </w:rPr>
        <w:t xml:space="preserve">a=rtpmap:97 AMR </w:t>
      </w:r>
    </w:p>
    <w:p w14:paraId="60CB44F2" w14:textId="77777777" w:rsidR="005511AC" w:rsidRPr="00693AC4"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693AC4">
        <w:rPr>
          <w:lang w:val="pt-BR"/>
        </w:rPr>
        <w:t>a=fmtp:97 mode-set=0,2,5,7; maxframes</w:t>
      </w:r>
    </w:p>
    <w:p w14:paraId="7120E3A9" w14:textId="77777777" w:rsidR="005F42C7" w:rsidRDefault="005511AC" w:rsidP="005F42C7">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727AB8">
        <w:rPr>
          <w:lang w:val="en-US"/>
        </w:rPr>
        <w:t>a=rtpmap:96 telephone-event</w:t>
      </w:r>
    </w:p>
    <w:p w14:paraId="15CAABE1" w14:textId="77777777" w:rsidR="005511AC" w:rsidRPr="00727AB8" w:rsidRDefault="005F42C7" w:rsidP="005F42C7">
      <w:pPr>
        <w:pStyle w:val="PL"/>
        <w:pBdr>
          <w:top w:val="single" w:sz="4" w:space="1" w:color="auto"/>
          <w:left w:val="single" w:sz="4" w:space="4" w:color="auto"/>
          <w:bottom w:val="single" w:sz="4" w:space="1" w:color="auto"/>
          <w:right w:val="single" w:sz="4" w:space="4" w:color="auto"/>
        </w:pBdr>
        <w:ind w:left="850" w:right="284" w:hanging="283"/>
        <w:rPr>
          <w:lang w:val="en-US"/>
        </w:rPr>
      </w:pPr>
      <w:r w:rsidRPr="00B37A2D">
        <w:rPr>
          <w:rFonts w:hint="eastAsia"/>
        </w:rPr>
        <w:t>a=content:g.3gpp.</w:t>
      </w:r>
      <w:r>
        <w:rPr>
          <w:rFonts w:hint="eastAsia"/>
          <w:lang w:eastAsia="ja-JP"/>
        </w:rPr>
        <w:t>cat</w:t>
      </w:r>
    </w:p>
    <w:bookmarkEnd w:id="790"/>
    <w:p w14:paraId="1B30965B" w14:textId="77777777" w:rsidR="005511AC" w:rsidRPr="00727AB8" w:rsidRDefault="005511AC" w:rsidP="005511AC">
      <w:pPr>
        <w:rPr>
          <w:lang w:val="en-US"/>
        </w:rPr>
      </w:pPr>
    </w:p>
    <w:p w14:paraId="3204DCB4" w14:textId="77777777" w:rsidR="005511AC" w:rsidRPr="007F21A7" w:rsidRDefault="005511AC" w:rsidP="005511AC">
      <w:pPr>
        <w:pStyle w:val="EX"/>
        <w:keepLines w:val="0"/>
        <w:rPr>
          <w:lang w:eastAsia="ja-JP"/>
        </w:rPr>
      </w:pPr>
      <w:r w:rsidRPr="007F21A7">
        <w:rPr>
          <w:b/>
        </w:rPr>
        <w:t>P-Early-Media:</w:t>
      </w:r>
      <w:r w:rsidRPr="007F21A7">
        <w:tab/>
        <w:t>The CAT-AS requests authorization for early media.</w:t>
      </w:r>
    </w:p>
    <w:p w14:paraId="7F93AF57" w14:textId="77777777" w:rsidR="005511AC" w:rsidRPr="007F21A7" w:rsidRDefault="005511AC" w:rsidP="005511AC">
      <w:pPr>
        <w:pStyle w:val="EX"/>
        <w:keepLines w:val="0"/>
      </w:pPr>
      <w:r w:rsidRPr="007F21A7">
        <w:rPr>
          <w:b/>
        </w:rPr>
        <w:t>SDP</w:t>
      </w:r>
      <w:r w:rsidRPr="007F21A7">
        <w:tab/>
        <w:t>The SDP answer (SDP_A</w:t>
      </w:r>
      <w:r w:rsidRPr="007F21A7">
        <w:rPr>
          <w:rFonts w:hint="eastAsia"/>
          <w:lang w:eastAsia="ja-JP"/>
        </w:rPr>
        <w:t>_cat</w:t>
      </w:r>
      <w:r w:rsidRPr="007F21A7">
        <w:t>) contains a set of codecs supported to be used for CAT</w:t>
      </w:r>
      <w:r w:rsidR="005F42C7">
        <w:rPr>
          <w:rFonts w:hint="eastAsia"/>
          <w:lang w:eastAsia="ja-JP"/>
        </w:rPr>
        <w:t xml:space="preserve"> and</w:t>
      </w:r>
      <w:r w:rsidR="005F42C7" w:rsidRPr="00601DFE">
        <w:rPr>
          <w:lang w:eastAsia="ja-JP"/>
        </w:rPr>
        <w:t>, in this example,</w:t>
      </w:r>
      <w:r w:rsidR="005F42C7">
        <w:rPr>
          <w:rFonts w:hint="eastAsia"/>
          <w:lang w:eastAsia="ja-JP"/>
        </w:rPr>
        <w:t xml:space="preserve"> includes a SDP </w:t>
      </w:r>
      <w:r w:rsidR="005F42C7">
        <w:rPr>
          <w:lang w:eastAsia="ja-JP"/>
        </w:rPr>
        <w:t>"</w:t>
      </w:r>
      <w:r w:rsidR="005F42C7">
        <w:rPr>
          <w:rFonts w:hint="eastAsia"/>
          <w:lang w:eastAsia="ja-JP"/>
        </w:rPr>
        <w:t>a=content</w:t>
      </w:r>
      <w:r w:rsidR="005F42C7">
        <w:rPr>
          <w:lang w:eastAsia="ja-JP"/>
        </w:rPr>
        <w:t>"</w:t>
      </w:r>
      <w:r w:rsidR="005F42C7">
        <w:rPr>
          <w:rFonts w:hint="eastAsia"/>
          <w:lang w:eastAsia="ja-JP"/>
        </w:rPr>
        <w:t xml:space="preserve"> attribute with a "g.3gpp.cat" value for each media description</w:t>
      </w:r>
      <w:r w:rsidRPr="007F21A7">
        <w:t>. The SDP content is based on information received from the MRF. The local preconditions are indicated as fulfilled.</w:t>
      </w:r>
    </w:p>
    <w:p w14:paraId="5FBAA785" w14:textId="77777777" w:rsidR="005511AC" w:rsidRPr="007F21A7" w:rsidRDefault="005511AC" w:rsidP="005511AC">
      <w:pPr>
        <w:pStyle w:val="B1"/>
        <w:ind w:left="284" w:firstLine="0"/>
        <w:rPr>
          <w:b/>
          <w:bCs/>
        </w:rPr>
      </w:pPr>
      <w:bookmarkStart w:id="791" w:name="_MCCTEMPBM_CRPT84840357___2"/>
      <w:r w:rsidRPr="007F21A7">
        <w:rPr>
          <w:b/>
          <w:bCs/>
        </w:rPr>
        <w:t>9-10</w:t>
      </w:r>
      <w:r w:rsidRPr="007F21A7">
        <w:rPr>
          <w:b/>
          <w:bCs/>
        </w:rPr>
        <w:tab/>
        <w:t>PRACK request (UE#1 to CAT-AS)</w:t>
      </w:r>
    </w:p>
    <w:bookmarkEnd w:id="791"/>
    <w:p w14:paraId="16B99088" w14:textId="77777777" w:rsidR="005511AC" w:rsidRPr="007F21A7" w:rsidRDefault="005511AC" w:rsidP="005511AC">
      <w:pPr>
        <w:pStyle w:val="B1"/>
      </w:pPr>
      <w:r>
        <w:lastRenderedPageBreak/>
        <w:tab/>
      </w:r>
      <w:r w:rsidRPr="007F21A7">
        <w:t>UE#1 sends a SIP PRACK request, which acknowledges the SIP 183 (Session Progress) provisional response, to the CAT-AS.</w:t>
      </w:r>
    </w:p>
    <w:p w14:paraId="67EA6481" w14:textId="77777777" w:rsidR="005511AC" w:rsidRPr="007F21A7" w:rsidRDefault="005511AC" w:rsidP="005511AC">
      <w:pPr>
        <w:pStyle w:val="B1"/>
      </w:pPr>
      <w:r>
        <w:tab/>
      </w:r>
      <w:r w:rsidRPr="007F21A7">
        <w:t>The CAT-AS instructs the MRF to play CAT media.</w:t>
      </w:r>
    </w:p>
    <w:p w14:paraId="261EA46C" w14:textId="77777777" w:rsidR="005511AC" w:rsidRPr="007F21A7" w:rsidRDefault="005511AC" w:rsidP="005511AC">
      <w:pPr>
        <w:pStyle w:val="B1"/>
        <w:ind w:left="284" w:firstLine="0"/>
        <w:rPr>
          <w:b/>
          <w:bCs/>
        </w:rPr>
      </w:pPr>
      <w:bookmarkStart w:id="792" w:name="_MCCTEMPBM_CRPT84840358___2"/>
      <w:r w:rsidRPr="007F21A7">
        <w:rPr>
          <w:b/>
          <w:bCs/>
        </w:rPr>
        <w:t>11-12</w:t>
      </w:r>
      <w:r w:rsidRPr="007F21A7">
        <w:rPr>
          <w:b/>
          <w:bCs/>
        </w:rPr>
        <w:tab/>
        <w:t xml:space="preserve">200 (OK) response to PRACK </w:t>
      </w:r>
      <w:r w:rsidR="00B068FE">
        <w:rPr>
          <w:b/>
          <w:bCs/>
        </w:rPr>
        <w:t xml:space="preserve">request </w:t>
      </w:r>
      <w:r w:rsidRPr="007F21A7">
        <w:rPr>
          <w:b/>
          <w:bCs/>
        </w:rPr>
        <w:t>(CAT-AS to UE#1)</w:t>
      </w:r>
    </w:p>
    <w:bookmarkEnd w:id="792"/>
    <w:p w14:paraId="00968ADF" w14:textId="77777777" w:rsidR="005511AC" w:rsidRPr="007F21A7" w:rsidRDefault="005511AC" w:rsidP="005511AC">
      <w:pPr>
        <w:pStyle w:val="B1"/>
        <w:rPr>
          <w:b/>
          <w:bCs/>
        </w:rPr>
      </w:pPr>
      <w:r>
        <w:tab/>
      </w:r>
      <w:r w:rsidRPr="007F21A7">
        <w:t>The CAT-AS sends a SIP 200 (OK) response for the SIP PRACK request to UE#1.</w:t>
      </w:r>
    </w:p>
    <w:p w14:paraId="2A5A3301" w14:textId="77777777" w:rsidR="005511AC" w:rsidRPr="007F21A7" w:rsidRDefault="005511AC" w:rsidP="005511AC">
      <w:pPr>
        <w:pStyle w:val="B1"/>
        <w:ind w:left="284" w:firstLine="0"/>
        <w:rPr>
          <w:b/>
          <w:bCs/>
          <w:lang w:eastAsia="ja-JP"/>
        </w:rPr>
      </w:pPr>
      <w:bookmarkStart w:id="793" w:name="_MCCTEMPBM_CRPT84840359___2"/>
      <w:r w:rsidRPr="007F21A7">
        <w:rPr>
          <w:b/>
          <w:bCs/>
        </w:rPr>
        <w:t>13-14</w:t>
      </w:r>
      <w:r w:rsidRPr="007F21A7">
        <w:rPr>
          <w:b/>
          <w:bCs/>
        </w:rPr>
        <w:tab/>
        <w:t xml:space="preserve">200 (OK) response to INVITE </w:t>
      </w:r>
      <w:r w:rsidR="00B068FE">
        <w:rPr>
          <w:b/>
          <w:bCs/>
        </w:rPr>
        <w:t xml:space="preserve">request </w:t>
      </w:r>
      <w:r w:rsidRPr="007F21A7">
        <w:rPr>
          <w:b/>
          <w:bCs/>
        </w:rPr>
        <w:t xml:space="preserve">(UE#2 to CAT-AS) see example in </w:t>
      </w:r>
      <w:r>
        <w:rPr>
          <w:b/>
          <w:bCs/>
        </w:rPr>
        <w:t>table A.5.4A</w:t>
      </w:r>
      <w:r w:rsidRPr="007F21A7">
        <w:rPr>
          <w:b/>
          <w:bCs/>
        </w:rPr>
        <w:t>-</w:t>
      </w:r>
      <w:r w:rsidRPr="007F21A7">
        <w:rPr>
          <w:rFonts w:hint="eastAsia"/>
          <w:b/>
          <w:bCs/>
          <w:lang w:eastAsia="ja-JP"/>
        </w:rPr>
        <w:t>3</w:t>
      </w:r>
    </w:p>
    <w:bookmarkEnd w:id="793"/>
    <w:p w14:paraId="6163645C" w14:textId="77777777" w:rsidR="005511AC" w:rsidRPr="007F21A7" w:rsidRDefault="005511AC" w:rsidP="005511AC">
      <w:pPr>
        <w:pStyle w:val="B1"/>
      </w:pPr>
      <w:r>
        <w:tab/>
      </w:r>
      <w:r w:rsidRPr="007F21A7">
        <w:t>The called party answers the call. UE#2 sends a SIP 200 (OK) final response for the SIP INVITE request to the CAT-AS.</w:t>
      </w:r>
    </w:p>
    <w:p w14:paraId="3D0E0F33" w14:textId="77777777" w:rsidR="005511AC" w:rsidRPr="007F21A7" w:rsidRDefault="005511AC" w:rsidP="005511AC">
      <w:pPr>
        <w:pStyle w:val="B1"/>
      </w:pPr>
      <w:r>
        <w:tab/>
      </w:r>
      <w:r w:rsidRPr="007F21A7">
        <w:t>The CAT-AS instructs the MRF to stop CAT media.</w:t>
      </w:r>
    </w:p>
    <w:p w14:paraId="5F69FDBA" w14:textId="77777777" w:rsidR="005511AC" w:rsidRPr="007F21A7" w:rsidRDefault="005511AC" w:rsidP="005511AC">
      <w:pPr>
        <w:pStyle w:val="TH"/>
      </w:pPr>
      <w:r>
        <w:t>Table A.5.4A</w:t>
      </w:r>
      <w:r w:rsidRPr="007F21A7">
        <w:t>-</w:t>
      </w:r>
      <w:r w:rsidRPr="007F21A7">
        <w:rPr>
          <w:rFonts w:hint="eastAsia"/>
          <w:lang w:eastAsia="ja-JP"/>
        </w:rPr>
        <w:t>3</w:t>
      </w:r>
      <w:r w:rsidRPr="007F21A7">
        <w:t>: 200 (OK) response (UE#2 to CAT-AS)</w:t>
      </w:r>
    </w:p>
    <w:p w14:paraId="0037BF7C"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bookmarkStart w:id="794" w:name="_MCCTEMPBM_CRPT84840360___2"/>
      <w:r w:rsidRPr="007F21A7">
        <w:t>SIP/2.0 200 OK</w:t>
      </w:r>
    </w:p>
    <w:p w14:paraId="75B9B5A3"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14:paraId="707A13E4"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Record-Route: &lt;sip:pcscf2.visited2.net:5088;lr;comp=sigcomp&gt;, &lt;sip:scscf2.home2.net;lr&gt;,</w:t>
      </w:r>
      <w:r w:rsidRPr="007F21A7">
        <w:rPr>
          <w:rFonts w:hint="eastAsia"/>
          <w:lang w:eastAsia="ja-JP"/>
        </w:rPr>
        <w:t xml:space="preserve"> </w:t>
      </w:r>
      <w:r w:rsidRPr="007F21A7">
        <w:t>&lt;sip:</w:t>
      </w:r>
      <w:r w:rsidRPr="007F21A7">
        <w:rPr>
          <w:rFonts w:hint="eastAsia"/>
          <w:lang w:eastAsia="ja-JP"/>
        </w:rPr>
        <w:t>catas</w:t>
      </w:r>
      <w:r w:rsidRPr="007F21A7">
        <w:t>.home2.net;lr&gt;, &lt;sip:scscf2.home2.net;lr&gt;,</w:t>
      </w:r>
      <w:r>
        <w:rPr>
          <w:rFonts w:hint="eastAsia"/>
          <w:lang w:eastAsia="ja-JP"/>
        </w:rPr>
        <w:t xml:space="preserve"> </w:t>
      </w:r>
      <w:r w:rsidRPr="007F21A7">
        <w:t>&lt;sip:scscf1.home1.net;lr&gt;, &lt;sip:pcscf1.visited1.net;lr&gt;</w:t>
      </w:r>
    </w:p>
    <w:p w14:paraId="165A0CCA"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From:</w:t>
      </w:r>
    </w:p>
    <w:p w14:paraId="17A957B5"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To: &lt;tel:+1-212-555-2222&gt;;tag=22</w:t>
      </w:r>
      <w:r w:rsidRPr="007F21A7">
        <w:rPr>
          <w:rFonts w:hint="eastAsia"/>
          <w:lang w:eastAsia="ja-JP"/>
        </w:rPr>
        <w:t>36</w:t>
      </w:r>
    </w:p>
    <w:p w14:paraId="569688AE"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68065174"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Cseq:</w:t>
      </w:r>
    </w:p>
    <w:p w14:paraId="556FAB9A"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38171254" w14:textId="77777777" w:rsidR="005511AC" w:rsidRPr="005D6FF6"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5D6FF6">
        <w:t>Contact: &lt;sip:</w:t>
      </w:r>
      <w:r w:rsidRPr="005D6FF6">
        <w:rPr>
          <w:rFonts w:cs="Courier New"/>
          <w:szCs w:val="16"/>
        </w:rPr>
        <w:t>user2_public1@home2.net;gr=urn:uuid:2ad8950e-48a5-4a74-8d99-ad76cc7fc74</w:t>
      </w:r>
      <w:r w:rsidRPr="005D6FF6">
        <w:t>&gt;</w:t>
      </w:r>
      <w:r w:rsidRPr="005D6FF6">
        <w:rPr>
          <w:rFonts w:eastAsia="PMingLiU" w:cs="Courier New"/>
          <w:lang w:eastAsia="zh-TW"/>
        </w:rPr>
        <w:t>;</w:t>
      </w:r>
      <w:r w:rsidRPr="005D6FF6">
        <w:t>+g.3gpp.icsi-ref="urn%3Aurn-7%3gpp-service.ims.icsi.mmtel"</w:t>
      </w:r>
    </w:p>
    <w:p w14:paraId="6827031E" w14:textId="77777777" w:rsidR="005511AC" w:rsidRPr="00FF0058" w:rsidRDefault="005511AC" w:rsidP="005511AC">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 xml:space="preserve">Content-Type: application/sdp </w:t>
      </w:r>
    </w:p>
    <w:p w14:paraId="3BAF979A" w14:textId="77777777" w:rsidR="005511AC" w:rsidRPr="00FF0058" w:rsidRDefault="005511AC" w:rsidP="005511AC">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5A57B288" w14:textId="77777777" w:rsidR="005511AC" w:rsidRPr="00FF0058" w:rsidRDefault="005511AC" w:rsidP="005511AC">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7168DF19" w14:textId="77777777" w:rsidR="005511AC" w:rsidRPr="00503615"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v=0</w:t>
      </w:r>
    </w:p>
    <w:p w14:paraId="5F43BE29" w14:textId="77777777" w:rsidR="005511AC" w:rsidRPr="00503615"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o=- 298793361</w:t>
      </w:r>
      <w:r w:rsidRPr="00503615" w:rsidDel="000915DC">
        <w:rPr>
          <w:lang w:val="en-US"/>
        </w:rPr>
        <w:t>5</w:t>
      </w:r>
      <w:r w:rsidRPr="00503615">
        <w:rPr>
          <w:rFonts w:hint="eastAsia"/>
          <w:lang w:val="en-US" w:eastAsia="ja-JP"/>
        </w:rPr>
        <w:t>7</w:t>
      </w:r>
      <w:r w:rsidRPr="00503615">
        <w:rPr>
          <w:lang w:val="en-US"/>
        </w:rPr>
        <w:t xml:space="preserve"> 298793361</w:t>
      </w:r>
      <w:r w:rsidRPr="00503615" w:rsidDel="000915DC">
        <w:rPr>
          <w:lang w:val="en-US"/>
        </w:rPr>
        <w:t>5</w:t>
      </w:r>
      <w:r w:rsidRPr="00503615">
        <w:rPr>
          <w:rFonts w:hint="eastAsia"/>
          <w:lang w:val="en-US" w:eastAsia="ja-JP"/>
        </w:rPr>
        <w:t>7</w:t>
      </w:r>
      <w:r w:rsidRPr="00503615">
        <w:rPr>
          <w:lang w:val="en-US"/>
        </w:rPr>
        <w:t xml:space="preserve"> IN IP6 </w:t>
      </w:r>
      <w:r w:rsidRPr="00503615">
        <w:rPr>
          <w:rFonts w:hint="eastAsia"/>
          <w:lang w:val="en-US" w:eastAsia="ja-JP"/>
        </w:rPr>
        <w:t>6666</w:t>
      </w:r>
      <w:r w:rsidRPr="00503615">
        <w:rPr>
          <w:lang w:val="en-US"/>
        </w:rPr>
        <w:t>::eee:fff:aaa:bbb</w:t>
      </w:r>
    </w:p>
    <w:p w14:paraId="44E3234E" w14:textId="77777777" w:rsidR="005511AC" w:rsidRPr="00503615"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s=-</w:t>
      </w:r>
    </w:p>
    <w:p w14:paraId="58CE3D34" w14:textId="77777777" w:rsidR="005511AC" w:rsidRPr="00503615"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503615">
        <w:rPr>
          <w:lang w:val="en-US"/>
        </w:rPr>
        <w:t>c=IN IP6 6666::eee:fff:aaa:bbb</w:t>
      </w:r>
    </w:p>
    <w:p w14:paraId="7B0ED3DF" w14:textId="77777777" w:rsidR="005511AC" w:rsidRPr="00732BA0"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nb-NO"/>
        </w:rPr>
      </w:pPr>
      <w:r w:rsidRPr="00732BA0">
        <w:rPr>
          <w:lang w:val="nb-NO"/>
        </w:rPr>
        <w:t>t=0 0</w:t>
      </w:r>
    </w:p>
    <w:p w14:paraId="02E30601" w14:textId="77777777" w:rsidR="005511AC" w:rsidRPr="00693AC4"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693AC4">
        <w:rPr>
          <w:lang w:val="pt-BR"/>
        </w:rPr>
        <w:t xml:space="preserve">m=video </w:t>
      </w:r>
      <w:r w:rsidRPr="00693AC4">
        <w:rPr>
          <w:rFonts w:hint="eastAsia"/>
          <w:lang w:val="pt-BR" w:eastAsia="ja-JP"/>
        </w:rPr>
        <w:t>7398</w:t>
      </w:r>
      <w:r w:rsidRPr="00693AC4">
        <w:rPr>
          <w:lang w:val="pt-BR"/>
        </w:rPr>
        <w:t xml:space="preserve"> RTP/AVPF 98</w:t>
      </w:r>
    </w:p>
    <w:p w14:paraId="5A6A0EBB"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b=AS:75</w:t>
      </w:r>
    </w:p>
    <w:p w14:paraId="31C408E2"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489594A0"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2D73A5C1"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48AA989B"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53AD54B0"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a=rtpmap:98 H263</w:t>
      </w:r>
    </w:p>
    <w:p w14:paraId="3B96D0BC" w14:textId="77777777" w:rsidR="005511AC" w:rsidRPr="00895344"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23D28C3F"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Pr>
          <w:lang w:val="pt-BR"/>
        </w:rPr>
        <w:t>F</w:t>
      </w:r>
      <w:r w:rsidRPr="007F21A7">
        <w:rPr>
          <w:lang w:val="pt-BR"/>
        </w:rPr>
        <w:t xml:space="preserve"> 97 96</w:t>
      </w:r>
    </w:p>
    <w:p w14:paraId="5F5B1F75"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b=AS:25.4</w:t>
      </w:r>
    </w:p>
    <w:p w14:paraId="45D2ABC9"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3E152785"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4C99E990"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47A227C2"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32DC0D47" w14:textId="77777777" w:rsidR="005511AC" w:rsidRPr="00693AC4"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693AC4">
        <w:rPr>
          <w:lang w:val="pt-BR"/>
        </w:rPr>
        <w:t xml:space="preserve">a=rtpmap:97 AMR </w:t>
      </w:r>
    </w:p>
    <w:p w14:paraId="3EF6216D" w14:textId="77777777" w:rsidR="005511AC" w:rsidRPr="00693AC4" w:rsidRDefault="005511AC" w:rsidP="005511AC">
      <w:pPr>
        <w:pStyle w:val="PL"/>
        <w:pBdr>
          <w:top w:val="single" w:sz="4" w:space="1" w:color="auto"/>
          <w:left w:val="single" w:sz="4" w:space="4" w:color="auto"/>
          <w:bottom w:val="single" w:sz="4" w:space="1" w:color="auto"/>
          <w:right w:val="single" w:sz="4" w:space="4" w:color="auto"/>
        </w:pBdr>
        <w:ind w:left="850" w:right="284" w:hanging="283"/>
        <w:rPr>
          <w:lang w:val="pt-BR"/>
        </w:rPr>
      </w:pPr>
      <w:r w:rsidRPr="00693AC4">
        <w:rPr>
          <w:lang w:val="pt-BR"/>
        </w:rPr>
        <w:t>a=fmtp:97 mode-set=0,2,5,7; maxframes</w:t>
      </w:r>
    </w:p>
    <w:p w14:paraId="036D3B20" w14:textId="77777777" w:rsidR="005511AC" w:rsidRPr="007F21A7" w:rsidRDefault="005511AC" w:rsidP="005511AC">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794"/>
    <w:p w14:paraId="1081FD04" w14:textId="77777777" w:rsidR="005511AC" w:rsidRPr="00727AB8" w:rsidRDefault="005511AC" w:rsidP="005511AC">
      <w:pPr>
        <w:rPr>
          <w:lang w:val="en-US"/>
        </w:rPr>
      </w:pPr>
    </w:p>
    <w:p w14:paraId="65D43361" w14:textId="77777777" w:rsidR="005511AC" w:rsidRPr="007F21A7" w:rsidRDefault="005511AC" w:rsidP="005511AC">
      <w:pPr>
        <w:pStyle w:val="EX"/>
        <w:keepLines w:val="0"/>
      </w:pPr>
      <w:r w:rsidRPr="007F21A7">
        <w:rPr>
          <w:b/>
        </w:rPr>
        <w:t>SDP</w:t>
      </w:r>
      <w:r w:rsidRPr="007F21A7">
        <w:tab/>
        <w:t>The SDP answer (SDP_A</w:t>
      </w:r>
      <w:r w:rsidRPr="007F21A7">
        <w:rPr>
          <w:rFonts w:hint="eastAsia"/>
          <w:lang w:eastAsia="ja-JP"/>
        </w:rPr>
        <w:t>_regular</w:t>
      </w:r>
      <w:r w:rsidRPr="007F21A7">
        <w:t>) contains a set of codecs to be used for the session. If preconditions are used, they are indicated as fulfilled.</w:t>
      </w:r>
    </w:p>
    <w:p w14:paraId="18C40188" w14:textId="77777777" w:rsidR="005511AC" w:rsidRPr="005511AC" w:rsidRDefault="005511AC" w:rsidP="005511AC">
      <w:pPr>
        <w:pStyle w:val="B1"/>
        <w:rPr>
          <w:b/>
          <w:lang w:val="en-US" w:eastAsia="zh-CN"/>
        </w:rPr>
      </w:pPr>
      <w:r w:rsidRPr="005511AC">
        <w:rPr>
          <w:b/>
          <w:lang w:val="en-US" w:eastAsia="zh-CN"/>
        </w:rPr>
        <w:t>15-16</w:t>
      </w:r>
      <w:r w:rsidRPr="005511AC">
        <w:rPr>
          <w:b/>
          <w:lang w:val="en-US" w:eastAsia="zh-CN"/>
        </w:rPr>
        <w:tab/>
      </w:r>
      <w:r w:rsidRPr="005511AC">
        <w:rPr>
          <w:b/>
        </w:rPr>
        <w:t>ACK request (</w:t>
      </w:r>
      <w:r w:rsidRPr="005511AC">
        <w:rPr>
          <w:rFonts w:hint="eastAsia"/>
          <w:b/>
          <w:lang w:eastAsia="ja-JP"/>
        </w:rPr>
        <w:t>CAT-AS to UE#2</w:t>
      </w:r>
      <w:r w:rsidRPr="005511AC">
        <w:rPr>
          <w:b/>
        </w:rPr>
        <w:t>)</w:t>
      </w:r>
    </w:p>
    <w:p w14:paraId="327B8A76" w14:textId="77777777" w:rsidR="005511AC" w:rsidRDefault="005511AC" w:rsidP="005511AC">
      <w:pPr>
        <w:pStyle w:val="B1"/>
      </w:pPr>
      <w:r>
        <w:rPr>
          <w:lang w:eastAsia="ja-JP"/>
        </w:rPr>
        <w:tab/>
      </w:r>
      <w:r w:rsidRPr="007F21A7">
        <w:rPr>
          <w:rFonts w:hint="eastAsia"/>
          <w:lang w:eastAsia="ja-JP"/>
        </w:rPr>
        <w:t>CAT-AS</w:t>
      </w:r>
      <w:r w:rsidRPr="007F21A7">
        <w:t xml:space="preserve"> sends a SIP ACK request, which acknowledges the SIP 200 (OK) final response, to </w:t>
      </w:r>
      <w:r w:rsidRPr="007F21A7">
        <w:rPr>
          <w:rFonts w:hint="eastAsia"/>
          <w:lang w:eastAsia="ja-JP"/>
        </w:rPr>
        <w:t>UE#2</w:t>
      </w:r>
      <w:r w:rsidRPr="007F21A7">
        <w:t>.</w:t>
      </w:r>
    </w:p>
    <w:p w14:paraId="487B925B" w14:textId="77777777" w:rsidR="005511AC" w:rsidRDefault="005511AC" w:rsidP="005511AC">
      <w:pPr>
        <w:pStyle w:val="B1"/>
        <w:rPr>
          <w:lang w:eastAsia="ja-JP"/>
        </w:rPr>
      </w:pPr>
      <w:r>
        <w:rPr>
          <w:rFonts w:hint="eastAsia"/>
          <w:b/>
          <w:lang w:eastAsia="zh-CN"/>
        </w:rPr>
        <w:t>1</w:t>
      </w:r>
      <w:r>
        <w:rPr>
          <w:b/>
          <w:lang w:eastAsia="zh-CN"/>
        </w:rPr>
        <w:t>7</w:t>
      </w:r>
      <w:r>
        <w:rPr>
          <w:rFonts w:hint="eastAsia"/>
          <w:b/>
          <w:lang w:eastAsia="zh-CN"/>
        </w:rPr>
        <w:t>-1</w:t>
      </w:r>
      <w:r>
        <w:rPr>
          <w:b/>
          <w:lang w:eastAsia="zh-CN"/>
        </w:rPr>
        <w:t>8</w:t>
      </w:r>
      <w:r>
        <w:rPr>
          <w:b/>
          <w:lang w:eastAsia="zh-CN"/>
        </w:rPr>
        <w:tab/>
        <w:t>re</w:t>
      </w:r>
      <w:r>
        <w:rPr>
          <w:b/>
          <w:lang w:val="en-US" w:eastAsia="zh-CN"/>
        </w:rPr>
        <w:t xml:space="preserve">INVITE request </w:t>
      </w:r>
      <w:r w:rsidRPr="007F21A7">
        <w:rPr>
          <w:b/>
        </w:rPr>
        <w:t xml:space="preserve"> (CAT-AS to UE#2)</w:t>
      </w:r>
    </w:p>
    <w:p w14:paraId="47AA7D75" w14:textId="77777777" w:rsidR="005511AC" w:rsidRDefault="005511AC" w:rsidP="005511AC">
      <w:pPr>
        <w:pStyle w:val="B1"/>
        <w:rPr>
          <w:lang w:eastAsia="ja-JP"/>
        </w:rPr>
      </w:pPr>
      <w:r>
        <w:rPr>
          <w:lang w:eastAsia="ja-JP"/>
        </w:rPr>
        <w:lastRenderedPageBreak/>
        <w:tab/>
      </w:r>
      <w:r w:rsidRPr="007F21A7">
        <w:t xml:space="preserve">The CAT-AS sends a SIP </w:t>
      </w:r>
      <w:r>
        <w:t>re</w:t>
      </w:r>
      <w:r w:rsidRPr="007F21A7">
        <w:t xml:space="preserve">INVITE request </w:t>
      </w:r>
      <w:r>
        <w:t xml:space="preserve">without SDP </w:t>
      </w:r>
      <w:r w:rsidRPr="007F21A7">
        <w:t>to UE#2.</w:t>
      </w:r>
    </w:p>
    <w:p w14:paraId="729BC785" w14:textId="77777777" w:rsidR="005511AC" w:rsidRDefault="005511AC" w:rsidP="005511AC">
      <w:pPr>
        <w:pStyle w:val="B1"/>
        <w:ind w:left="284" w:firstLine="0"/>
        <w:rPr>
          <w:b/>
          <w:bCs/>
          <w:lang w:eastAsia="ja-JP"/>
        </w:rPr>
      </w:pPr>
      <w:bookmarkStart w:id="795" w:name="_MCCTEMPBM_CRPT84840361___2"/>
      <w:r w:rsidRPr="002B31BE">
        <w:rPr>
          <w:b/>
          <w:bCs/>
        </w:rPr>
        <w:t>1</w:t>
      </w:r>
      <w:r>
        <w:rPr>
          <w:b/>
          <w:bCs/>
        </w:rPr>
        <w:t>9</w:t>
      </w:r>
      <w:r w:rsidRPr="002B31BE">
        <w:rPr>
          <w:b/>
          <w:bCs/>
        </w:rPr>
        <w:t>-</w:t>
      </w:r>
      <w:r>
        <w:rPr>
          <w:b/>
          <w:bCs/>
        </w:rPr>
        <w:t>20</w:t>
      </w:r>
      <w:r>
        <w:rPr>
          <w:b/>
          <w:bCs/>
        </w:rPr>
        <w:tab/>
      </w:r>
      <w:r w:rsidRPr="007F21A7">
        <w:rPr>
          <w:b/>
          <w:bCs/>
        </w:rPr>
        <w:t xml:space="preserve">200 (OK) response to </w:t>
      </w:r>
      <w:r>
        <w:rPr>
          <w:b/>
          <w:bCs/>
        </w:rPr>
        <w:t>re</w:t>
      </w:r>
      <w:r w:rsidRPr="007F21A7">
        <w:rPr>
          <w:b/>
          <w:bCs/>
        </w:rPr>
        <w:t>INVITE</w:t>
      </w:r>
      <w:r w:rsidR="00B068FE">
        <w:rPr>
          <w:b/>
          <w:bCs/>
        </w:rPr>
        <w:t xml:space="preserve"> request</w:t>
      </w:r>
      <w:r w:rsidRPr="007F21A7">
        <w:rPr>
          <w:b/>
          <w:bCs/>
        </w:rPr>
        <w:t xml:space="preserve"> (UE#2 to CAT-AS) see example in </w:t>
      </w:r>
      <w:r>
        <w:rPr>
          <w:b/>
          <w:bCs/>
        </w:rPr>
        <w:t>table A.5.4A</w:t>
      </w:r>
      <w:r w:rsidRPr="007F21A7">
        <w:rPr>
          <w:b/>
          <w:bCs/>
        </w:rPr>
        <w:t>-</w:t>
      </w:r>
      <w:r>
        <w:rPr>
          <w:b/>
          <w:bCs/>
          <w:lang w:eastAsia="ja-JP"/>
        </w:rPr>
        <w:t>4</w:t>
      </w:r>
    </w:p>
    <w:bookmarkEnd w:id="795"/>
    <w:p w14:paraId="5D42273C" w14:textId="77777777" w:rsidR="005511AC" w:rsidRDefault="005511AC" w:rsidP="005511AC">
      <w:pPr>
        <w:pStyle w:val="B1"/>
      </w:pPr>
      <w:r>
        <w:tab/>
      </w:r>
      <w:r w:rsidRPr="007F21A7">
        <w:t xml:space="preserve">UE#2 sends a SIP 200 (OK) response for the SIP </w:t>
      </w:r>
      <w:r>
        <w:t>re</w:t>
      </w:r>
      <w:r w:rsidRPr="007F21A7">
        <w:t>INVITE request</w:t>
      </w:r>
      <w:r>
        <w:t xml:space="preserve"> (step 18) with SDP_O_</w:t>
      </w:r>
      <w:r>
        <w:rPr>
          <w:rFonts w:hint="eastAsia"/>
          <w:lang w:eastAsia="zh-CN"/>
        </w:rPr>
        <w:t>UE2_</w:t>
      </w:r>
      <w:r>
        <w:t>regular</w:t>
      </w:r>
      <w:r w:rsidRPr="007F21A7">
        <w:t xml:space="preserve"> to the CAT-AS.</w:t>
      </w:r>
    </w:p>
    <w:p w14:paraId="4DE8149E" w14:textId="77777777" w:rsidR="005511AC" w:rsidRPr="007F21A7" w:rsidRDefault="005511AC" w:rsidP="005511AC">
      <w:pPr>
        <w:pStyle w:val="TH"/>
      </w:pPr>
      <w:r>
        <w:t>Table A.5.4A</w:t>
      </w:r>
      <w:r w:rsidRPr="007F21A7">
        <w:t>-</w:t>
      </w:r>
      <w:r>
        <w:rPr>
          <w:lang w:eastAsia="ja-JP"/>
        </w:rPr>
        <w:t>4</w:t>
      </w:r>
      <w:r w:rsidRPr="007F21A7">
        <w:t>: 200 (OK) response (UE#2 to CAT-AS)</w:t>
      </w:r>
    </w:p>
    <w:p w14:paraId="5B6BD9D9" w14:textId="77777777" w:rsidR="005511AC" w:rsidRPr="00E72F2F" w:rsidRDefault="005511AC" w:rsidP="005511AC">
      <w:pPr>
        <w:pStyle w:val="PL"/>
        <w:keepNext/>
        <w:pBdr>
          <w:top w:val="single" w:sz="4" w:space="1" w:color="auto"/>
          <w:left w:val="single" w:sz="4" w:space="4" w:color="auto"/>
          <w:bottom w:val="single" w:sz="4" w:space="1" w:color="auto"/>
          <w:right w:val="single" w:sz="4" w:space="4" w:color="auto"/>
        </w:pBdr>
        <w:ind w:left="851" w:right="284" w:hanging="284"/>
      </w:pPr>
      <w:bookmarkStart w:id="796" w:name="_MCCTEMPBM_CRPT84840362___2"/>
      <w:r w:rsidRPr="00E72F2F">
        <w:t>SIP/2.0 200 OK</w:t>
      </w:r>
    </w:p>
    <w:p w14:paraId="53913B9D" w14:textId="77777777" w:rsidR="005511AC" w:rsidRPr="00E72F2F" w:rsidRDefault="005511AC" w:rsidP="005511AC">
      <w:pPr>
        <w:pStyle w:val="PL"/>
        <w:keepNext/>
        <w:pBdr>
          <w:top w:val="single" w:sz="4" w:space="1" w:color="auto"/>
          <w:left w:val="single" w:sz="4" w:space="4" w:color="auto"/>
          <w:bottom w:val="single" w:sz="4" w:space="1" w:color="auto"/>
          <w:right w:val="single" w:sz="4" w:space="4" w:color="auto"/>
        </w:pBdr>
        <w:ind w:left="851" w:right="284" w:hanging="284"/>
      </w:pPr>
      <w:r w:rsidRPr="00E72F2F">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14:paraId="05A8D174" w14:textId="77777777" w:rsidR="005511AC" w:rsidRPr="00E72F2F" w:rsidRDefault="005511AC" w:rsidP="005511AC">
      <w:pPr>
        <w:pStyle w:val="PL"/>
        <w:pBdr>
          <w:top w:val="single" w:sz="4" w:space="1" w:color="auto"/>
          <w:left w:val="single" w:sz="4" w:space="4" w:color="auto"/>
          <w:bottom w:val="single" w:sz="4" w:space="1" w:color="auto"/>
          <w:right w:val="single" w:sz="4" w:space="4" w:color="auto"/>
        </w:pBdr>
        <w:ind w:left="851" w:right="284" w:hanging="284"/>
      </w:pPr>
      <w:r w:rsidRPr="00E72F2F">
        <w:t>Record-Route: &lt;sip:pcscf2.visited2.net:5088;lr;comp=sigcomp&gt;, &lt;sip:scscf2.home2.net;lr&gt;,</w:t>
      </w:r>
      <w:r w:rsidRPr="00E72F2F">
        <w:rPr>
          <w:rFonts w:hint="eastAsia"/>
          <w:lang w:eastAsia="ja-JP"/>
        </w:rPr>
        <w:t xml:space="preserve"> </w:t>
      </w:r>
      <w:r w:rsidRPr="00E72F2F">
        <w:t>&lt;sip:</w:t>
      </w:r>
      <w:r w:rsidRPr="00E72F2F">
        <w:rPr>
          <w:rFonts w:hint="eastAsia"/>
          <w:lang w:eastAsia="ja-JP"/>
        </w:rPr>
        <w:t>catas</w:t>
      </w:r>
      <w:r w:rsidRPr="00E72F2F">
        <w:t>.home2.net;lr&gt;, &lt;sip:scscf2.home2.net;lr&gt;,</w:t>
      </w:r>
      <w:r w:rsidRPr="00E72F2F">
        <w:rPr>
          <w:rFonts w:hint="eastAsia"/>
          <w:lang w:eastAsia="ja-JP"/>
        </w:rPr>
        <w:t xml:space="preserve"> </w:t>
      </w:r>
      <w:r w:rsidRPr="00E72F2F">
        <w:t>&lt;sip:scscf1.home1.net;lr&gt;, &lt;sip:pcscf1.visited1.net;lr&gt;</w:t>
      </w:r>
    </w:p>
    <w:p w14:paraId="3877F355" w14:textId="77777777" w:rsidR="005511AC" w:rsidRPr="00E72F2F" w:rsidRDefault="005511AC" w:rsidP="005511AC">
      <w:pPr>
        <w:pStyle w:val="PL"/>
        <w:keepNext/>
        <w:pBdr>
          <w:top w:val="single" w:sz="4" w:space="1" w:color="auto"/>
          <w:left w:val="single" w:sz="4" w:space="4" w:color="auto"/>
          <w:bottom w:val="single" w:sz="4" w:space="1" w:color="auto"/>
          <w:right w:val="single" w:sz="4" w:space="4" w:color="auto"/>
        </w:pBdr>
        <w:ind w:left="850" w:right="284" w:hanging="283"/>
      </w:pPr>
      <w:bookmarkStart w:id="797" w:name="_MCCTEMPBM_CRPT84840363___2"/>
      <w:bookmarkEnd w:id="796"/>
      <w:r w:rsidRPr="00E72F2F">
        <w:t>From:</w:t>
      </w:r>
    </w:p>
    <w:p w14:paraId="6CBED373" w14:textId="77777777" w:rsidR="005511AC" w:rsidRPr="00E72F2F" w:rsidRDefault="005511AC" w:rsidP="005511AC">
      <w:pPr>
        <w:pStyle w:val="PL"/>
        <w:keepNext/>
        <w:pBdr>
          <w:top w:val="single" w:sz="4" w:space="1" w:color="auto"/>
          <w:left w:val="single" w:sz="4" w:space="4" w:color="auto"/>
          <w:bottom w:val="single" w:sz="4" w:space="1" w:color="auto"/>
          <w:right w:val="single" w:sz="4" w:space="4" w:color="auto"/>
        </w:pBdr>
        <w:ind w:left="850" w:right="284" w:hanging="283"/>
        <w:rPr>
          <w:lang w:eastAsia="ja-JP"/>
        </w:rPr>
      </w:pPr>
      <w:r w:rsidRPr="00E72F2F">
        <w:t>To: &lt;tel:+1-212-555-2222&gt;;tag=22</w:t>
      </w:r>
      <w:r w:rsidRPr="00E72F2F">
        <w:rPr>
          <w:rFonts w:hint="eastAsia"/>
          <w:lang w:eastAsia="ja-JP"/>
        </w:rPr>
        <w:t>36</w:t>
      </w:r>
    </w:p>
    <w:p w14:paraId="6FC2DF3B" w14:textId="77777777" w:rsidR="005511AC" w:rsidRPr="00E72F2F" w:rsidRDefault="005511AC" w:rsidP="005511AC">
      <w:pPr>
        <w:pStyle w:val="PL"/>
        <w:keepNext/>
        <w:pBdr>
          <w:top w:val="single" w:sz="4" w:space="1" w:color="auto"/>
          <w:left w:val="single" w:sz="4" w:space="4" w:color="auto"/>
          <w:bottom w:val="single" w:sz="4" w:space="1" w:color="auto"/>
          <w:right w:val="single" w:sz="4" w:space="4" w:color="auto"/>
        </w:pBdr>
        <w:ind w:left="850" w:right="284" w:hanging="283"/>
      </w:pPr>
      <w:r w:rsidRPr="00E72F2F">
        <w:t>Call-ID:</w:t>
      </w:r>
    </w:p>
    <w:p w14:paraId="21FACF66" w14:textId="77777777" w:rsidR="005511AC" w:rsidRPr="00E72F2F" w:rsidRDefault="005511AC" w:rsidP="005511AC">
      <w:pPr>
        <w:pStyle w:val="PL"/>
        <w:keepNext/>
        <w:pBdr>
          <w:top w:val="single" w:sz="4" w:space="1" w:color="auto"/>
          <w:left w:val="single" w:sz="4" w:space="4" w:color="auto"/>
          <w:bottom w:val="single" w:sz="4" w:space="1" w:color="auto"/>
          <w:right w:val="single" w:sz="4" w:space="4" w:color="auto"/>
        </w:pBdr>
        <w:ind w:left="850" w:right="284" w:hanging="283"/>
      </w:pPr>
      <w:r w:rsidRPr="00E72F2F">
        <w:t>Cseq:</w:t>
      </w:r>
    </w:p>
    <w:p w14:paraId="2DF3445D" w14:textId="77777777" w:rsidR="005511AC" w:rsidRPr="00E72F2F" w:rsidRDefault="005511AC" w:rsidP="005511AC">
      <w:pPr>
        <w:pStyle w:val="PL"/>
        <w:keepNext/>
        <w:pBdr>
          <w:top w:val="single" w:sz="4" w:space="1" w:color="auto"/>
          <w:left w:val="single" w:sz="4" w:space="4" w:color="auto"/>
          <w:bottom w:val="single" w:sz="4" w:space="1" w:color="auto"/>
          <w:right w:val="single" w:sz="4" w:space="4" w:color="auto"/>
        </w:pBdr>
        <w:ind w:left="850" w:right="284" w:hanging="283"/>
      </w:pPr>
      <w:r w:rsidRPr="00E72F2F">
        <w:t>Allow: INVITE, ACK, CANCEL, BYE, PRACK, UPDATE, REFER, MESSAGE</w:t>
      </w:r>
    </w:p>
    <w:p w14:paraId="68926220" w14:textId="77777777" w:rsidR="005511AC" w:rsidRPr="005D6FF6" w:rsidRDefault="005511AC" w:rsidP="005511AC">
      <w:pPr>
        <w:pStyle w:val="PL"/>
        <w:pBdr>
          <w:top w:val="single" w:sz="4" w:space="1" w:color="auto"/>
          <w:left w:val="single" w:sz="4" w:space="4" w:color="auto"/>
          <w:bottom w:val="single" w:sz="4" w:space="1" w:color="auto"/>
          <w:right w:val="single" w:sz="4" w:space="4" w:color="auto"/>
        </w:pBdr>
        <w:ind w:left="851" w:right="284" w:hanging="284"/>
      </w:pPr>
      <w:bookmarkStart w:id="798" w:name="_MCCTEMPBM_CRPT84840364___2"/>
      <w:bookmarkEnd w:id="797"/>
      <w:r w:rsidRPr="005D6FF6">
        <w:t>Contact: &lt;sip:</w:t>
      </w:r>
      <w:r w:rsidRPr="005D6FF6">
        <w:rPr>
          <w:rFonts w:cs="Courier New"/>
          <w:szCs w:val="16"/>
        </w:rPr>
        <w:t>user2_public1@home2.net;gr=urn:uuid:2ad8950e-48a5-4a74-8d99-ad76cc7fc74</w:t>
      </w:r>
      <w:r w:rsidRPr="005D6FF6">
        <w:t>&gt;</w:t>
      </w:r>
      <w:r w:rsidRPr="005D6FF6">
        <w:rPr>
          <w:rFonts w:eastAsia="PMingLiU" w:cs="Courier New"/>
          <w:lang w:eastAsia="zh-TW"/>
        </w:rPr>
        <w:t>;</w:t>
      </w:r>
      <w:r w:rsidRPr="005D6FF6">
        <w:t>+g.3gpp.icsi-ref="urn%3Aurn-7%3gpp-service.ims.icsi.mmtel"</w:t>
      </w:r>
    </w:p>
    <w:p w14:paraId="52CB4442"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799" w:name="_MCCTEMPBM_CRPT84840365___2"/>
      <w:bookmarkEnd w:id="798"/>
      <w:r w:rsidRPr="00E72F2F">
        <w:rPr>
          <w:snapToGrid w:val="0"/>
        </w:rPr>
        <w:t xml:space="preserve">Content-Type: application/sdp </w:t>
      </w:r>
    </w:p>
    <w:p w14:paraId="5B0681A0"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E72F2F">
        <w:rPr>
          <w:snapToGrid w:val="0"/>
        </w:rPr>
        <w:t>Content-Length: (…)</w:t>
      </w:r>
    </w:p>
    <w:p w14:paraId="23A7B550"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73E37DE6"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E72F2F">
        <w:rPr>
          <w:lang w:val="en-US"/>
        </w:rPr>
        <w:t>v=0</w:t>
      </w:r>
    </w:p>
    <w:p w14:paraId="7961D776"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E72F2F">
        <w:rPr>
          <w:lang w:val="en-US"/>
        </w:rPr>
        <w:t>o=- 298793361</w:t>
      </w:r>
      <w:r w:rsidRPr="00E72F2F" w:rsidDel="000915DC">
        <w:rPr>
          <w:lang w:val="en-US"/>
        </w:rPr>
        <w:t>5</w:t>
      </w:r>
      <w:r w:rsidRPr="00E72F2F">
        <w:rPr>
          <w:rFonts w:hint="eastAsia"/>
          <w:lang w:val="en-US" w:eastAsia="ja-JP"/>
        </w:rPr>
        <w:t>7</w:t>
      </w:r>
      <w:r w:rsidRPr="00E72F2F">
        <w:rPr>
          <w:lang w:val="en-US"/>
        </w:rPr>
        <w:t xml:space="preserve"> 298793361</w:t>
      </w:r>
      <w:r w:rsidRPr="00E72F2F" w:rsidDel="000915DC">
        <w:rPr>
          <w:lang w:val="en-US"/>
        </w:rPr>
        <w:t>5</w:t>
      </w:r>
      <w:r w:rsidRPr="00E72F2F">
        <w:rPr>
          <w:rFonts w:hint="eastAsia"/>
          <w:lang w:val="en-US" w:eastAsia="ja-JP"/>
        </w:rPr>
        <w:t>7</w:t>
      </w:r>
      <w:r w:rsidRPr="00E72F2F">
        <w:rPr>
          <w:lang w:val="en-US"/>
        </w:rPr>
        <w:t xml:space="preserve"> IN IP6 </w:t>
      </w:r>
      <w:r w:rsidRPr="00E72F2F">
        <w:rPr>
          <w:rFonts w:hint="eastAsia"/>
          <w:lang w:val="en-US" w:eastAsia="ja-JP"/>
        </w:rPr>
        <w:t>6666</w:t>
      </w:r>
      <w:r w:rsidRPr="00E72F2F">
        <w:rPr>
          <w:lang w:val="en-US"/>
        </w:rPr>
        <w:t>::eee:fff:aaa:bbb</w:t>
      </w:r>
    </w:p>
    <w:p w14:paraId="3993D443"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E72F2F">
        <w:rPr>
          <w:lang w:val="en-US"/>
        </w:rPr>
        <w:t>s=-</w:t>
      </w:r>
    </w:p>
    <w:p w14:paraId="7742D4B2"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en-US" w:eastAsia="ja-JP"/>
        </w:rPr>
      </w:pPr>
      <w:r w:rsidRPr="00E72F2F">
        <w:rPr>
          <w:lang w:val="en-US"/>
        </w:rPr>
        <w:t>c=IN IP6 6666::eee:fff:aaa:bbb</w:t>
      </w:r>
    </w:p>
    <w:p w14:paraId="59E6A002" w14:textId="77777777" w:rsidR="005511AC" w:rsidRPr="00732BA0"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nb-NO"/>
        </w:rPr>
      </w:pPr>
      <w:r w:rsidRPr="00732BA0">
        <w:rPr>
          <w:lang w:val="nb-NO"/>
        </w:rPr>
        <w:t>t=0 0</w:t>
      </w:r>
    </w:p>
    <w:p w14:paraId="7F954391"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 xml:space="preserve">m=video </w:t>
      </w:r>
      <w:r w:rsidRPr="00E72F2F">
        <w:rPr>
          <w:rFonts w:hint="eastAsia"/>
          <w:lang w:val="pt-BR" w:eastAsia="ja-JP"/>
        </w:rPr>
        <w:t>7398</w:t>
      </w:r>
      <w:r w:rsidRPr="00E72F2F">
        <w:rPr>
          <w:lang w:val="pt-BR"/>
        </w:rPr>
        <w:t xml:space="preserve"> RTP/AVPF 98</w:t>
      </w:r>
    </w:p>
    <w:p w14:paraId="1C4DFF86"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b=AS:75</w:t>
      </w:r>
    </w:p>
    <w:p w14:paraId="7750763E"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a=curr:qos local sendrecv</w:t>
      </w:r>
    </w:p>
    <w:p w14:paraId="64D51C10"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a=curr:qos remote sendrecv</w:t>
      </w:r>
    </w:p>
    <w:p w14:paraId="5EA26F3F"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a=des:qos mandatory local sendrecv</w:t>
      </w:r>
    </w:p>
    <w:p w14:paraId="1892B123"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a=des:qos mandatory remote sendrecv</w:t>
      </w:r>
    </w:p>
    <w:p w14:paraId="4EA238BF"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a=rtpmap:98 H263</w:t>
      </w:r>
    </w:p>
    <w:p w14:paraId="4067D798"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a=fmtp:98 profile-level-id=0</w:t>
      </w:r>
    </w:p>
    <w:p w14:paraId="6AC6C4BF"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 xml:space="preserve">m=audio </w:t>
      </w:r>
      <w:r w:rsidRPr="00E72F2F">
        <w:rPr>
          <w:rFonts w:hint="eastAsia"/>
          <w:lang w:val="pt-BR" w:eastAsia="ja-JP"/>
        </w:rPr>
        <w:t>8386</w:t>
      </w:r>
      <w:r w:rsidRPr="00E72F2F">
        <w:rPr>
          <w:lang w:val="pt-BR"/>
        </w:rPr>
        <w:t xml:space="preserve"> RTP/AVPF 97 96</w:t>
      </w:r>
    </w:p>
    <w:p w14:paraId="6676CE1E"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b=AS:25.4</w:t>
      </w:r>
    </w:p>
    <w:p w14:paraId="76CE431D"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a=curr:qos local sendrecv</w:t>
      </w:r>
    </w:p>
    <w:p w14:paraId="61F1B727"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a=curr:qos remote sendrecv</w:t>
      </w:r>
    </w:p>
    <w:p w14:paraId="110C4AAF"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a=des:qos mandatory local sendrecv</w:t>
      </w:r>
    </w:p>
    <w:p w14:paraId="1F99C430"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a=des:qos mandatory remote sendrecv</w:t>
      </w:r>
    </w:p>
    <w:p w14:paraId="69082A25" w14:textId="77777777" w:rsidR="005511AC" w:rsidRPr="00E72F2F" w:rsidRDefault="005511AC" w:rsidP="005511AC">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 xml:space="preserve">a=rtpmap:97 AMR </w:t>
      </w:r>
    </w:p>
    <w:p w14:paraId="7945BCEE" w14:textId="77777777" w:rsidR="005511AC" w:rsidRPr="00E72F2F" w:rsidRDefault="005511AC" w:rsidP="005511AC">
      <w:pPr>
        <w:pStyle w:val="PL"/>
        <w:keepNext/>
        <w:pBdr>
          <w:top w:val="single" w:sz="4" w:space="1" w:color="auto"/>
          <w:left w:val="single" w:sz="4" w:space="4" w:color="auto"/>
          <w:bottom w:val="single" w:sz="4" w:space="1" w:color="auto"/>
          <w:right w:val="single" w:sz="4" w:space="4" w:color="auto"/>
        </w:pBdr>
        <w:ind w:left="851" w:right="284" w:hanging="284"/>
        <w:rPr>
          <w:lang w:val="pt-BR"/>
        </w:rPr>
      </w:pPr>
      <w:bookmarkStart w:id="800" w:name="_MCCTEMPBM_CRPT84840366___2"/>
      <w:bookmarkEnd w:id="799"/>
      <w:r w:rsidRPr="00E72F2F">
        <w:rPr>
          <w:lang w:val="pt-BR"/>
        </w:rPr>
        <w:t>a=fmtp:97 mode-set=0,2,5,7; maxframes</w:t>
      </w:r>
    </w:p>
    <w:p w14:paraId="036E0175" w14:textId="77777777" w:rsidR="005511AC" w:rsidRPr="00E72F2F" w:rsidRDefault="005511AC" w:rsidP="005511AC">
      <w:pPr>
        <w:pStyle w:val="PL"/>
        <w:keepNext/>
        <w:pBdr>
          <w:top w:val="single" w:sz="4" w:space="1" w:color="auto"/>
          <w:left w:val="single" w:sz="4" w:space="4" w:color="auto"/>
          <w:bottom w:val="single" w:sz="4" w:space="1" w:color="auto"/>
          <w:right w:val="single" w:sz="4" w:space="4" w:color="auto"/>
        </w:pBdr>
        <w:ind w:left="850" w:right="284" w:hanging="283"/>
      </w:pPr>
      <w:bookmarkStart w:id="801" w:name="_MCCTEMPBM_CRPT84840367___2"/>
      <w:bookmarkEnd w:id="800"/>
      <w:r w:rsidRPr="00E72F2F">
        <w:t>a=rtpmap:96 telephone-event</w:t>
      </w:r>
    </w:p>
    <w:bookmarkEnd w:id="801"/>
    <w:p w14:paraId="2E3A96E2" w14:textId="77777777" w:rsidR="005511AC" w:rsidRPr="00727AB8" w:rsidRDefault="005511AC" w:rsidP="005511AC">
      <w:pPr>
        <w:rPr>
          <w:lang w:val="en-US"/>
        </w:rPr>
      </w:pPr>
    </w:p>
    <w:p w14:paraId="18BB2A7B" w14:textId="77777777" w:rsidR="005511AC" w:rsidRPr="007F21A7" w:rsidRDefault="005511AC" w:rsidP="005511AC">
      <w:pPr>
        <w:pStyle w:val="EX"/>
        <w:keepLines w:val="0"/>
      </w:pPr>
      <w:r w:rsidRPr="007F21A7">
        <w:rPr>
          <w:b/>
        </w:rPr>
        <w:t>SDP</w:t>
      </w:r>
      <w:r w:rsidRPr="007F21A7">
        <w:tab/>
        <w:t>The SDP offer (SDP_O</w:t>
      </w:r>
      <w:r>
        <w:t>_</w:t>
      </w:r>
      <w:r>
        <w:rPr>
          <w:rFonts w:hint="eastAsia"/>
          <w:lang w:eastAsia="zh-CN"/>
        </w:rPr>
        <w:t>UE2_</w:t>
      </w:r>
      <w:r>
        <w:t>regular</w:t>
      </w:r>
      <w:r w:rsidRPr="007F21A7">
        <w:t>) contains a set of codecs supported by UE#</w:t>
      </w:r>
      <w:r>
        <w:t>2</w:t>
      </w:r>
      <w:r w:rsidRPr="007F21A7">
        <w:t xml:space="preserve"> and desired by the call</w:t>
      </w:r>
      <w:r>
        <w:t>ed</w:t>
      </w:r>
      <w:r w:rsidRPr="007F21A7">
        <w:t xml:space="preserve"> user for this session. The local preconditions are indicated as fulfilled.</w:t>
      </w:r>
    </w:p>
    <w:p w14:paraId="5F596402" w14:textId="77777777" w:rsidR="005511AC" w:rsidRPr="007F21A7" w:rsidRDefault="005511AC" w:rsidP="005511AC">
      <w:pPr>
        <w:pStyle w:val="B1"/>
        <w:ind w:left="284" w:firstLine="0"/>
        <w:rPr>
          <w:b/>
          <w:bCs/>
          <w:lang w:eastAsia="zh-CN"/>
        </w:rPr>
      </w:pPr>
      <w:bookmarkStart w:id="802" w:name="_MCCTEMPBM_CRPT84840368___2"/>
      <w:r>
        <w:rPr>
          <w:rFonts w:hint="eastAsia"/>
          <w:b/>
          <w:bCs/>
          <w:lang w:eastAsia="zh-CN"/>
        </w:rPr>
        <w:t>21</w:t>
      </w:r>
      <w:r w:rsidRPr="007F21A7">
        <w:rPr>
          <w:b/>
          <w:bCs/>
        </w:rPr>
        <w:t>-</w:t>
      </w:r>
      <w:r>
        <w:rPr>
          <w:rFonts w:hint="eastAsia"/>
          <w:b/>
          <w:bCs/>
          <w:lang w:eastAsia="zh-CN"/>
        </w:rPr>
        <w:t>22</w:t>
      </w:r>
      <w:r w:rsidRPr="007F21A7">
        <w:rPr>
          <w:b/>
          <w:bCs/>
        </w:rPr>
        <w:tab/>
      </w:r>
      <w:r w:rsidRPr="007F21A7">
        <w:rPr>
          <w:rFonts w:hint="eastAsia"/>
          <w:b/>
          <w:bCs/>
          <w:lang w:eastAsia="ja-JP"/>
        </w:rPr>
        <w:t>UPDATE request</w:t>
      </w:r>
      <w:r w:rsidRPr="007F21A7">
        <w:rPr>
          <w:b/>
          <w:bCs/>
        </w:rPr>
        <w:t xml:space="preserve"> (CAT-AS to UE#1) see example in </w:t>
      </w:r>
      <w:r>
        <w:rPr>
          <w:b/>
          <w:bCs/>
        </w:rPr>
        <w:t>table A.5.4</w:t>
      </w:r>
      <w:r w:rsidR="00E72F2F">
        <w:rPr>
          <w:b/>
          <w:bCs/>
        </w:rPr>
        <w:t>A</w:t>
      </w:r>
      <w:r w:rsidRPr="007F21A7">
        <w:rPr>
          <w:b/>
          <w:bCs/>
        </w:rPr>
        <w:t>-</w:t>
      </w:r>
      <w:r>
        <w:rPr>
          <w:rFonts w:hint="eastAsia"/>
          <w:b/>
          <w:bCs/>
          <w:lang w:eastAsia="zh-CN"/>
        </w:rPr>
        <w:t>5</w:t>
      </w:r>
    </w:p>
    <w:bookmarkEnd w:id="802"/>
    <w:p w14:paraId="035E8AD4" w14:textId="77777777" w:rsidR="005511AC" w:rsidRPr="007F21A7" w:rsidRDefault="005511AC" w:rsidP="005511AC">
      <w:pPr>
        <w:pStyle w:val="B1"/>
        <w:rPr>
          <w:lang w:eastAsia="ja-JP"/>
        </w:rPr>
      </w:pPr>
      <w:r>
        <w:tab/>
      </w:r>
      <w:r w:rsidRPr="007F21A7">
        <w:t xml:space="preserve">The CAT-AS </w:t>
      </w:r>
      <w:r w:rsidRPr="007F21A7">
        <w:rPr>
          <w:rFonts w:hint="eastAsia"/>
          <w:lang w:eastAsia="ja-JP"/>
        </w:rPr>
        <w:t>sends</w:t>
      </w:r>
      <w:r w:rsidRPr="007F21A7">
        <w:t xml:space="preserve"> </w:t>
      </w:r>
      <w:r w:rsidRPr="007F21A7">
        <w:rPr>
          <w:rFonts w:hint="eastAsia"/>
          <w:lang w:eastAsia="ja-JP"/>
        </w:rPr>
        <w:t xml:space="preserve">an UPDATE request containing values received in the 200 </w:t>
      </w:r>
      <w:r w:rsidR="00B068FE">
        <w:rPr>
          <w:lang w:eastAsia="ja-JP"/>
        </w:rPr>
        <w:t>(</w:t>
      </w:r>
      <w:r w:rsidRPr="007F21A7">
        <w:rPr>
          <w:rFonts w:hint="eastAsia"/>
          <w:lang w:eastAsia="ja-JP"/>
        </w:rPr>
        <w:t>OK</w:t>
      </w:r>
      <w:r w:rsidR="00B068FE">
        <w:rPr>
          <w:lang w:eastAsia="ja-JP"/>
        </w:rPr>
        <w:t>) response</w:t>
      </w:r>
      <w:r w:rsidRPr="007F21A7">
        <w:rPr>
          <w:rFonts w:hint="eastAsia"/>
          <w:lang w:eastAsia="ja-JP"/>
        </w:rPr>
        <w:t xml:space="preserve"> from UE</w:t>
      </w:r>
      <w:r w:rsidRPr="002334D8">
        <w:rPr>
          <w:rFonts w:hint="eastAsia"/>
          <w:lang w:eastAsia="ja-JP"/>
        </w:rPr>
        <w:t>#2</w:t>
      </w:r>
      <w:r w:rsidRPr="002334D8">
        <w:rPr>
          <w:lang w:eastAsia="ja-JP"/>
        </w:rPr>
        <w:t xml:space="preserve"> (step 20)</w:t>
      </w:r>
      <w:r w:rsidRPr="002334D8">
        <w:rPr>
          <w:rFonts w:hint="eastAsia"/>
          <w:lang w:eastAsia="ja-JP"/>
        </w:rPr>
        <w:t>.</w:t>
      </w:r>
    </w:p>
    <w:p w14:paraId="5D00A248" w14:textId="77777777" w:rsidR="005511AC" w:rsidRPr="007F21A7" w:rsidRDefault="005511AC" w:rsidP="005511AC">
      <w:pPr>
        <w:pStyle w:val="B1"/>
        <w:rPr>
          <w:lang w:eastAsia="ja-JP"/>
        </w:rPr>
      </w:pPr>
      <w:r>
        <w:rPr>
          <w:lang w:eastAsia="ja-JP"/>
        </w:rPr>
        <w:tab/>
      </w:r>
      <w:r w:rsidRPr="007F21A7">
        <w:rPr>
          <w:rFonts w:hint="eastAsia"/>
          <w:lang w:eastAsia="ja-JP"/>
        </w:rPr>
        <w:t>Session between UE#1 and CAT-AS is replaced with session between UE#1 and UE</w:t>
      </w:r>
      <w:r w:rsidRPr="007F21A7">
        <w:rPr>
          <w:lang w:eastAsia="ja-JP"/>
        </w:rPr>
        <w:t>#2.</w:t>
      </w:r>
    </w:p>
    <w:p w14:paraId="7C5E97FE" w14:textId="77777777" w:rsidR="005511AC" w:rsidRPr="007F21A7" w:rsidRDefault="005511AC" w:rsidP="005511AC">
      <w:pPr>
        <w:pStyle w:val="TH"/>
        <w:rPr>
          <w:lang w:eastAsia="ja-JP"/>
        </w:rPr>
      </w:pPr>
      <w:r>
        <w:lastRenderedPageBreak/>
        <w:t>Table A.5.4</w:t>
      </w:r>
      <w:r w:rsidR="00E72F2F">
        <w:t>A</w:t>
      </w:r>
      <w:r w:rsidRPr="007F21A7">
        <w:t>-</w:t>
      </w:r>
      <w:r>
        <w:rPr>
          <w:rFonts w:hint="eastAsia"/>
          <w:lang w:eastAsia="zh-CN"/>
        </w:rPr>
        <w:t>5</w:t>
      </w:r>
      <w:r w:rsidRPr="007F21A7">
        <w:t xml:space="preserve">: </w:t>
      </w:r>
      <w:r w:rsidRPr="007F21A7">
        <w:rPr>
          <w:rFonts w:hint="eastAsia"/>
          <w:lang w:eastAsia="ja-JP"/>
        </w:rPr>
        <w:t>UPDATE</w:t>
      </w:r>
      <w:r w:rsidRPr="007F21A7">
        <w:t xml:space="preserve"> re</w:t>
      </w:r>
      <w:r w:rsidRPr="007F21A7">
        <w:rPr>
          <w:rFonts w:hint="eastAsia"/>
          <w:lang w:eastAsia="ja-JP"/>
        </w:rPr>
        <w:t>quest</w:t>
      </w:r>
      <w:r w:rsidRPr="007F21A7">
        <w:t xml:space="preserve"> (CAT-AS to UE#1)</w:t>
      </w:r>
    </w:p>
    <w:p w14:paraId="53F9E46E" w14:textId="77777777" w:rsidR="005511AC" w:rsidRPr="00732BA0"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nb-NO" w:eastAsia="ja-JP"/>
        </w:rPr>
      </w:pPr>
      <w:bookmarkStart w:id="803" w:name="_MCCTEMPBM_CRPT84840369___2"/>
      <w:r w:rsidRPr="00732BA0">
        <w:rPr>
          <w:rFonts w:hint="eastAsia"/>
          <w:lang w:val="nb-NO" w:eastAsia="ja-JP"/>
        </w:rPr>
        <w:t xml:space="preserve">UPDATE </w:t>
      </w:r>
      <w:r w:rsidRPr="00732BA0">
        <w:rPr>
          <w:lang w:val="nb-NO"/>
        </w:rPr>
        <w:t>sip:</w:t>
      </w:r>
      <w:r w:rsidRPr="00732BA0" w:rsidDel="00012B2B">
        <w:rPr>
          <w:lang w:val="nb-NO"/>
        </w:rPr>
        <w:t>user1_public1@home1.net</w:t>
      </w:r>
      <w:r w:rsidRPr="00732BA0">
        <w:rPr>
          <w:rFonts w:cs="Courier New"/>
          <w:snapToGrid w:val="0"/>
          <w:szCs w:val="16"/>
          <w:lang w:val="nb-NO"/>
        </w:rPr>
        <w:t>;</w:t>
      </w:r>
      <w:r w:rsidRPr="00732BA0">
        <w:rPr>
          <w:rFonts w:eastAsia="PMingLiU" w:cs="Courier New"/>
          <w:szCs w:val="16"/>
          <w:lang w:val="nb-NO" w:eastAsia="zh-TW"/>
        </w:rPr>
        <w:t>gr=urn:uuid:f81d4fae-7dec-11d0-a765-00a0c91e6bf6</w:t>
      </w:r>
      <w:r w:rsidRPr="00732BA0">
        <w:rPr>
          <w:lang w:val="nb-NO"/>
        </w:rPr>
        <w:t xml:space="preserve"> </w:t>
      </w:r>
      <w:r w:rsidRPr="00732BA0">
        <w:rPr>
          <w:rFonts w:hint="eastAsia"/>
          <w:lang w:val="nb-NO" w:eastAsia="ja-JP"/>
        </w:rPr>
        <w:t>SIP/2.0</w:t>
      </w:r>
    </w:p>
    <w:p w14:paraId="34BD453A" w14:textId="77777777" w:rsidR="005511AC" w:rsidRPr="00732BA0"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nb-NO" w:eastAsia="ja-JP"/>
        </w:rPr>
      </w:pPr>
      <w:r w:rsidRPr="00732BA0">
        <w:rPr>
          <w:lang w:val="nb-NO"/>
        </w:rPr>
        <w:t>Via: SIP/2.0/UDP [5555::ccc:aaa:</w:t>
      </w:r>
      <w:r w:rsidRPr="00732BA0">
        <w:rPr>
          <w:rFonts w:hint="eastAsia"/>
          <w:lang w:val="nb-NO" w:eastAsia="ja-JP"/>
        </w:rPr>
        <w:t>abc</w:t>
      </w:r>
      <w:r w:rsidRPr="00732BA0">
        <w:rPr>
          <w:lang w:val="nb-NO"/>
        </w:rPr>
        <w:t>:</w:t>
      </w:r>
      <w:r w:rsidRPr="00732BA0">
        <w:rPr>
          <w:rFonts w:hint="eastAsia"/>
          <w:lang w:val="nb-NO" w:eastAsia="ja-JP"/>
        </w:rPr>
        <w:t>abc</w:t>
      </w:r>
      <w:r w:rsidRPr="00732BA0">
        <w:rPr>
          <w:lang w:val="nb-NO"/>
        </w:rPr>
        <w:t>]:8805;branch=z9hG4bK</w:t>
      </w:r>
      <w:r w:rsidRPr="00732BA0">
        <w:rPr>
          <w:rFonts w:hint="eastAsia"/>
          <w:lang w:val="nb-NO" w:eastAsia="ja-JP"/>
        </w:rPr>
        <w:t>182D87</w:t>
      </w:r>
      <w:r w:rsidRPr="00732BA0">
        <w:rPr>
          <w:lang w:val="nb-NO"/>
        </w:rPr>
        <w:t>.1</w:t>
      </w:r>
    </w:p>
    <w:p w14:paraId="5C157FCF"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en-US" w:eastAsia="ja-JP"/>
        </w:rPr>
      </w:pPr>
      <w:r w:rsidRPr="00E72F2F">
        <w:rPr>
          <w:rFonts w:hint="eastAsia"/>
          <w:lang w:val="en-US" w:eastAsia="ja-JP"/>
        </w:rPr>
        <w:t>Max-Forwards: 70</w:t>
      </w:r>
    </w:p>
    <w:p w14:paraId="3FD51BD0"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E72F2F">
        <w:rPr>
          <w:lang w:val="en-US"/>
        </w:rPr>
        <w:t>Route: &lt;sip:scscf1.home1.net;lr&gt;,</w:t>
      </w:r>
      <w:r w:rsidRPr="00E72F2F">
        <w:rPr>
          <w:rFonts w:hint="eastAsia"/>
          <w:lang w:val="en-US" w:eastAsia="ja-JP"/>
        </w:rPr>
        <w:t xml:space="preserve"> </w:t>
      </w:r>
      <w:r w:rsidRPr="00E72F2F">
        <w:rPr>
          <w:lang w:val="en-US"/>
        </w:rPr>
        <w:t>&lt;sip:pcscf1.visited1.net;lr&gt;</w:t>
      </w:r>
    </w:p>
    <w:p w14:paraId="6D98DED0"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pPr>
      <w:r w:rsidRPr="00E72F2F">
        <w:t>From: &lt;tel:+1-212-555-2222&gt;;tag=2236</w:t>
      </w:r>
    </w:p>
    <w:p w14:paraId="1CA8D31E"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pPr>
      <w:r w:rsidRPr="00E72F2F">
        <w:t>To: &lt;sip:user1_public1@home1.net&gt;;tag=171828</w:t>
      </w:r>
    </w:p>
    <w:p w14:paraId="13B7DBA0"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pPr>
      <w:r w:rsidRPr="00E72F2F">
        <w:t>Call-ID:</w:t>
      </w:r>
    </w:p>
    <w:p w14:paraId="0F7145AC"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eastAsia="ja-JP"/>
        </w:rPr>
      </w:pPr>
      <w:r w:rsidRPr="00E72F2F">
        <w:t>Cseq:</w:t>
      </w:r>
      <w:r w:rsidRPr="00E72F2F">
        <w:rPr>
          <w:rFonts w:hint="eastAsia"/>
          <w:lang w:eastAsia="ja-JP"/>
        </w:rPr>
        <w:t xml:space="preserve"> </w:t>
      </w:r>
      <w:r w:rsidRPr="00E72F2F" w:rsidDel="0065434B">
        <w:rPr>
          <w:rFonts w:hint="eastAsia"/>
          <w:lang w:eastAsia="ja-JP"/>
        </w:rPr>
        <w:t>128</w:t>
      </w:r>
      <w:r w:rsidRPr="00E72F2F">
        <w:rPr>
          <w:rFonts w:hint="eastAsia"/>
          <w:lang w:eastAsia="ja-JP"/>
        </w:rPr>
        <w:t>14111 UPDATE</w:t>
      </w:r>
    </w:p>
    <w:p w14:paraId="078A81F9"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eastAsia="ja-JP"/>
        </w:rPr>
      </w:pPr>
      <w:r w:rsidRPr="00E72F2F">
        <w:t xml:space="preserve">Require: </w:t>
      </w:r>
    </w:p>
    <w:p w14:paraId="67A8E08E" w14:textId="77777777" w:rsidR="005511AC" w:rsidRPr="005D6FF6"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pPr>
      <w:r w:rsidRPr="005D6FF6">
        <w:t xml:space="preserve">Contact: </w:t>
      </w:r>
      <w:r w:rsidRPr="005D6FF6" w:rsidDel="0092288D">
        <w:t>&lt;sip:</w:t>
      </w:r>
      <w:r w:rsidRPr="005D6FF6">
        <w:rPr>
          <w:rFonts w:cs="Courier New"/>
          <w:szCs w:val="16"/>
        </w:rPr>
        <w:t>user2_public1@home2.net;gr=urn:uuid:2ad8950e-48a5-4a74-8d99-ad76cc7fc74</w:t>
      </w:r>
      <w:r w:rsidRPr="005D6FF6" w:rsidDel="0092288D">
        <w:t>&gt;</w:t>
      </w:r>
      <w:r w:rsidRPr="005D6FF6">
        <w:rPr>
          <w:rFonts w:eastAsia="PMingLiU" w:cs="Courier New"/>
          <w:lang w:eastAsia="zh-TW"/>
        </w:rPr>
        <w:t>;</w:t>
      </w:r>
      <w:r w:rsidRPr="005D6FF6">
        <w:t>+g.3gpp.icsi-ref="urn%3Aurn-7%3gpp-service.ims.icsi.mmtel"</w:t>
      </w:r>
    </w:p>
    <w:p w14:paraId="54BBA324"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E72F2F">
        <w:rPr>
          <w:snapToGrid w:val="0"/>
        </w:rPr>
        <w:t xml:space="preserve">Content-Type: application/sdp </w:t>
      </w:r>
    </w:p>
    <w:p w14:paraId="3D6E8A13"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E72F2F">
        <w:rPr>
          <w:snapToGrid w:val="0"/>
        </w:rPr>
        <w:t>Content-Length: (…)</w:t>
      </w:r>
    </w:p>
    <w:p w14:paraId="54B3C741"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p>
    <w:p w14:paraId="0FEFE5FA"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E72F2F">
        <w:rPr>
          <w:lang w:val="en-US"/>
        </w:rPr>
        <w:t>v=0</w:t>
      </w:r>
    </w:p>
    <w:p w14:paraId="015667BD"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E72F2F">
        <w:rPr>
          <w:lang w:val="en-US"/>
        </w:rPr>
        <w:t xml:space="preserve">o=- </w:t>
      </w:r>
      <w:r w:rsidR="00FE3800" w:rsidRPr="00D32AE2">
        <w:rPr>
          <w:lang w:val="it-IT"/>
        </w:rPr>
        <w:t>298793361</w:t>
      </w:r>
      <w:r w:rsidR="00FE3800" w:rsidRPr="00D32AE2" w:rsidDel="006B1478">
        <w:rPr>
          <w:rFonts w:hint="eastAsia"/>
          <w:lang w:val="it-IT" w:eastAsia="ja-JP"/>
        </w:rPr>
        <w:t>5</w:t>
      </w:r>
      <w:r w:rsidR="00FE3800" w:rsidRPr="00D32AE2">
        <w:rPr>
          <w:rFonts w:hint="eastAsia"/>
          <w:lang w:val="it-IT" w:eastAsia="ja-JP"/>
        </w:rPr>
        <w:t>6</w:t>
      </w:r>
      <w:r w:rsidR="00FE3800" w:rsidRPr="00D32AE2">
        <w:rPr>
          <w:lang w:val="it-IT"/>
        </w:rPr>
        <w:t xml:space="preserve"> 29879336</w:t>
      </w:r>
      <w:r w:rsidR="00FE3800">
        <w:rPr>
          <w:rFonts w:hint="eastAsia"/>
          <w:lang w:val="it-IT" w:eastAsia="ja-JP"/>
        </w:rPr>
        <w:t>278</w:t>
      </w:r>
      <w:r w:rsidR="00FE3800" w:rsidRPr="00D32AE2">
        <w:rPr>
          <w:lang w:val="it-IT"/>
        </w:rPr>
        <w:t xml:space="preserve"> </w:t>
      </w:r>
      <w:r w:rsidRPr="00E72F2F">
        <w:rPr>
          <w:lang w:val="en-US"/>
        </w:rPr>
        <w:t>IN IP6 5555::</w:t>
      </w:r>
      <w:r w:rsidRPr="00E72F2F">
        <w:rPr>
          <w:rFonts w:hint="eastAsia"/>
          <w:lang w:val="en-US" w:eastAsia="ja-JP"/>
        </w:rPr>
        <w:t>ccc</w:t>
      </w:r>
      <w:r w:rsidRPr="00E72F2F">
        <w:rPr>
          <w:lang w:val="en-US"/>
        </w:rPr>
        <w:t>:</w:t>
      </w:r>
      <w:r w:rsidRPr="00E72F2F">
        <w:rPr>
          <w:rFonts w:hint="eastAsia"/>
          <w:lang w:val="en-US" w:eastAsia="ja-JP"/>
        </w:rPr>
        <w:t>aaa</w:t>
      </w:r>
      <w:r w:rsidRPr="00E72F2F">
        <w:rPr>
          <w:lang w:val="en-US"/>
        </w:rPr>
        <w:t>:</w:t>
      </w:r>
      <w:r w:rsidRPr="00E72F2F">
        <w:rPr>
          <w:rFonts w:hint="eastAsia"/>
          <w:lang w:val="en-US" w:eastAsia="ja-JP"/>
        </w:rPr>
        <w:t>abc</w:t>
      </w:r>
      <w:r w:rsidRPr="00E72F2F">
        <w:rPr>
          <w:lang w:val="en-US"/>
        </w:rPr>
        <w:t>:</w:t>
      </w:r>
      <w:r w:rsidRPr="00E72F2F">
        <w:rPr>
          <w:rFonts w:hint="eastAsia"/>
          <w:lang w:val="en-US" w:eastAsia="ja-JP"/>
        </w:rPr>
        <w:t>abc</w:t>
      </w:r>
    </w:p>
    <w:p w14:paraId="6AD66ED0"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E72F2F">
        <w:rPr>
          <w:lang w:val="en-US"/>
        </w:rPr>
        <w:t>s=-</w:t>
      </w:r>
    </w:p>
    <w:p w14:paraId="3F660166"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de-DE" w:eastAsia="ja-JP"/>
        </w:rPr>
      </w:pPr>
      <w:r w:rsidRPr="00E72F2F">
        <w:rPr>
          <w:lang w:val="de-DE"/>
        </w:rPr>
        <w:t>c=IN IP6 6666::eee:fff:aaa:bbb</w:t>
      </w:r>
    </w:p>
    <w:p w14:paraId="4750715C"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de-DE"/>
        </w:rPr>
      </w:pPr>
      <w:r w:rsidRPr="00E72F2F">
        <w:rPr>
          <w:lang w:val="de-DE"/>
        </w:rPr>
        <w:t>t=0 0</w:t>
      </w:r>
    </w:p>
    <w:p w14:paraId="74199EF3"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 xml:space="preserve">m=video </w:t>
      </w:r>
      <w:r w:rsidRPr="00E72F2F">
        <w:rPr>
          <w:rFonts w:hint="eastAsia"/>
          <w:lang w:val="pt-BR" w:eastAsia="ja-JP"/>
        </w:rPr>
        <w:t>7398</w:t>
      </w:r>
      <w:r w:rsidRPr="00E72F2F">
        <w:rPr>
          <w:lang w:val="pt-BR"/>
        </w:rPr>
        <w:t xml:space="preserve"> RTP/AVPF 98</w:t>
      </w:r>
    </w:p>
    <w:p w14:paraId="15F3C9E4"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b=AS:75</w:t>
      </w:r>
    </w:p>
    <w:p w14:paraId="4494DBD0"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a=curr:qos local sendrecv</w:t>
      </w:r>
    </w:p>
    <w:p w14:paraId="1DC185F1"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a=curr:qos remote sendrecv</w:t>
      </w:r>
    </w:p>
    <w:p w14:paraId="243C3E0D"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a=des:qos mandatory local sendrecv</w:t>
      </w:r>
    </w:p>
    <w:p w14:paraId="362547D9"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a=des:qos mandatory remote sendrecv</w:t>
      </w:r>
    </w:p>
    <w:p w14:paraId="4F42227A"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a=rtpmap:98 H263</w:t>
      </w:r>
    </w:p>
    <w:p w14:paraId="37318993"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a=fmtp:98 profile-level-id=0</w:t>
      </w:r>
    </w:p>
    <w:p w14:paraId="02778B6C"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 xml:space="preserve">m=audio </w:t>
      </w:r>
      <w:r w:rsidRPr="00E72F2F">
        <w:rPr>
          <w:rFonts w:hint="eastAsia"/>
          <w:lang w:val="pt-BR" w:eastAsia="ja-JP"/>
        </w:rPr>
        <w:t>8386</w:t>
      </w:r>
      <w:r w:rsidRPr="00E72F2F">
        <w:rPr>
          <w:lang w:val="pt-BR"/>
        </w:rPr>
        <w:t xml:space="preserve"> RTP/AVPF 97 96</w:t>
      </w:r>
    </w:p>
    <w:p w14:paraId="3F2C587F"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b=AS:25.4</w:t>
      </w:r>
    </w:p>
    <w:p w14:paraId="234BC4B3"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pt-BR" w:eastAsia="ja-JP"/>
        </w:rPr>
      </w:pPr>
      <w:r w:rsidRPr="00E72F2F">
        <w:rPr>
          <w:lang w:val="pt-BR"/>
        </w:rPr>
        <w:t>a=curr:qos local sendrecv</w:t>
      </w:r>
    </w:p>
    <w:p w14:paraId="2CC5D93A"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a=curr:qos remote sendrecv</w:t>
      </w:r>
    </w:p>
    <w:p w14:paraId="3D2B4383"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a=des:qos mandatory local sendrecv</w:t>
      </w:r>
    </w:p>
    <w:p w14:paraId="3FC9D055"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a=des:qos mandatory remote sendrecv</w:t>
      </w:r>
    </w:p>
    <w:p w14:paraId="3C4A1B41"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 xml:space="preserve">a=rtpmap:97 AMR </w:t>
      </w:r>
    </w:p>
    <w:p w14:paraId="0204664E"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rPr>
          <w:lang w:val="pt-BR" w:eastAsia="ja-JP"/>
        </w:rPr>
      </w:pPr>
      <w:r w:rsidRPr="00E72F2F">
        <w:rPr>
          <w:lang w:val="pt-BR"/>
        </w:rPr>
        <w:t>a=fmtp:97 mode-set=0,2,5,7; maxframes</w:t>
      </w:r>
    </w:p>
    <w:p w14:paraId="7DD58211" w14:textId="77777777" w:rsidR="005511AC" w:rsidRPr="00E72F2F" w:rsidRDefault="005511AC" w:rsidP="00E72F2F">
      <w:pPr>
        <w:pStyle w:val="PL"/>
        <w:keepNext/>
        <w:keepLines/>
        <w:pBdr>
          <w:top w:val="single" w:sz="4" w:space="1" w:color="auto"/>
          <w:left w:val="single" w:sz="4" w:space="4" w:color="auto"/>
          <w:bottom w:val="single" w:sz="4" w:space="1" w:color="auto"/>
          <w:right w:val="single" w:sz="4" w:space="4" w:color="auto"/>
        </w:pBdr>
        <w:ind w:left="851" w:right="284" w:hanging="284"/>
      </w:pPr>
      <w:r w:rsidRPr="00E72F2F">
        <w:t>a=rtpmap:96 telephone-event</w:t>
      </w:r>
    </w:p>
    <w:bookmarkEnd w:id="803"/>
    <w:p w14:paraId="02EBCE2D" w14:textId="77777777" w:rsidR="005511AC" w:rsidRPr="00947EC3" w:rsidRDefault="005511AC" w:rsidP="005511AC">
      <w:pPr>
        <w:rPr>
          <w:lang w:val="en-US"/>
        </w:rPr>
      </w:pPr>
    </w:p>
    <w:p w14:paraId="2B515277" w14:textId="77777777" w:rsidR="005511AC" w:rsidRPr="007F21A7" w:rsidRDefault="005511AC" w:rsidP="005511AC">
      <w:pPr>
        <w:pStyle w:val="EX"/>
        <w:keepLines w:val="0"/>
      </w:pPr>
      <w:r w:rsidRPr="007F21A7">
        <w:rPr>
          <w:b/>
        </w:rPr>
        <w:t>SDP</w:t>
      </w:r>
      <w:r w:rsidRPr="007F21A7">
        <w:tab/>
        <w:t xml:space="preserve">The SDP </w:t>
      </w:r>
      <w:r>
        <w:rPr>
          <w:rFonts w:hint="eastAsia"/>
          <w:lang w:eastAsia="zh-CN"/>
        </w:rPr>
        <w:t>offer</w:t>
      </w:r>
      <w:r w:rsidRPr="007F21A7">
        <w:t xml:space="preserve"> (SDP_</w:t>
      </w:r>
      <w:r>
        <w:rPr>
          <w:rFonts w:hint="eastAsia"/>
          <w:lang w:eastAsia="zh-CN"/>
        </w:rPr>
        <w:t>O_UE2</w:t>
      </w:r>
      <w:r w:rsidRPr="007F21A7">
        <w:rPr>
          <w:rFonts w:hint="eastAsia"/>
          <w:lang w:eastAsia="ja-JP"/>
        </w:rPr>
        <w:t>_regular</w:t>
      </w:r>
      <w:r w:rsidRPr="007F21A7">
        <w:t xml:space="preserve">) contains a set of codecs to be used for </w:t>
      </w:r>
      <w:r w:rsidRPr="007F21A7">
        <w:rPr>
          <w:rFonts w:hint="eastAsia"/>
          <w:lang w:eastAsia="ja-JP"/>
        </w:rPr>
        <w:t>the session</w:t>
      </w:r>
      <w:r w:rsidRPr="007F21A7">
        <w:t xml:space="preserve">. The SDP content is based on information received from </w:t>
      </w:r>
      <w:r w:rsidRPr="007F21A7">
        <w:rPr>
          <w:rFonts w:hint="eastAsia"/>
          <w:lang w:eastAsia="ja-JP"/>
        </w:rPr>
        <w:t>previous 200 (OK) response</w:t>
      </w:r>
      <w:r>
        <w:rPr>
          <w:lang w:eastAsia="ja-JP"/>
        </w:rPr>
        <w:t xml:space="preserve"> (step 20).</w:t>
      </w:r>
    </w:p>
    <w:p w14:paraId="69D568F6" w14:textId="77777777" w:rsidR="005511AC" w:rsidRPr="007F21A7" w:rsidRDefault="005511AC" w:rsidP="005511AC">
      <w:pPr>
        <w:pStyle w:val="B1"/>
        <w:ind w:left="284" w:firstLine="0"/>
        <w:rPr>
          <w:b/>
          <w:bCs/>
        </w:rPr>
      </w:pPr>
      <w:bookmarkStart w:id="804" w:name="_MCCTEMPBM_CRPT84840370___2"/>
      <w:r>
        <w:rPr>
          <w:rFonts w:hint="eastAsia"/>
          <w:b/>
          <w:bCs/>
          <w:lang w:eastAsia="zh-CN"/>
        </w:rPr>
        <w:t>23</w:t>
      </w:r>
      <w:r w:rsidRPr="007F21A7">
        <w:rPr>
          <w:b/>
          <w:bCs/>
        </w:rPr>
        <w:t>-</w:t>
      </w:r>
      <w:r>
        <w:rPr>
          <w:rFonts w:hint="eastAsia"/>
          <w:b/>
          <w:bCs/>
          <w:lang w:eastAsia="zh-CN"/>
        </w:rPr>
        <w:t>24</w:t>
      </w:r>
      <w:r w:rsidRPr="007F21A7">
        <w:rPr>
          <w:b/>
          <w:bCs/>
        </w:rPr>
        <w:tab/>
      </w:r>
      <w:r w:rsidRPr="007F21A7">
        <w:rPr>
          <w:rFonts w:hint="eastAsia"/>
          <w:b/>
          <w:bCs/>
          <w:lang w:eastAsia="ja-JP"/>
        </w:rPr>
        <w:t>200 (OK) response</w:t>
      </w:r>
      <w:r w:rsidRPr="007F21A7">
        <w:rPr>
          <w:b/>
          <w:bCs/>
        </w:rPr>
        <w:t xml:space="preserve"> (UE#1</w:t>
      </w:r>
      <w:r w:rsidRPr="007F21A7">
        <w:rPr>
          <w:rFonts w:hint="eastAsia"/>
          <w:b/>
          <w:bCs/>
          <w:lang w:eastAsia="ja-JP"/>
        </w:rPr>
        <w:t xml:space="preserve"> to CAT-AS</w:t>
      </w:r>
      <w:r w:rsidRPr="007F21A7">
        <w:rPr>
          <w:b/>
          <w:bCs/>
        </w:rPr>
        <w:t>)</w:t>
      </w:r>
    </w:p>
    <w:bookmarkEnd w:id="804"/>
    <w:p w14:paraId="3B288C05" w14:textId="77777777" w:rsidR="005511AC" w:rsidRDefault="005511AC" w:rsidP="00E72F2F">
      <w:pPr>
        <w:pStyle w:val="B1"/>
      </w:pPr>
      <w:r>
        <w:rPr>
          <w:lang w:eastAsia="ja-JP"/>
        </w:rPr>
        <w:tab/>
      </w:r>
      <w:r w:rsidRPr="007F21A7">
        <w:rPr>
          <w:rFonts w:hint="eastAsia"/>
          <w:lang w:eastAsia="ja-JP"/>
        </w:rPr>
        <w:t>UE#1</w:t>
      </w:r>
      <w:r w:rsidRPr="007F21A7">
        <w:t xml:space="preserve"> sends a SIP 200 (OK) response for the SIP </w:t>
      </w:r>
      <w:r w:rsidRPr="007F21A7">
        <w:rPr>
          <w:rFonts w:hint="eastAsia"/>
          <w:lang w:eastAsia="ja-JP"/>
        </w:rPr>
        <w:t xml:space="preserve">UPDATE </w:t>
      </w:r>
      <w:r w:rsidRPr="007F21A7">
        <w:t xml:space="preserve">request to </w:t>
      </w:r>
      <w:r w:rsidRPr="007F21A7">
        <w:rPr>
          <w:rFonts w:hint="eastAsia"/>
          <w:lang w:eastAsia="ja-JP"/>
        </w:rPr>
        <w:t>CAT-AS</w:t>
      </w:r>
      <w:r w:rsidRPr="007F21A7">
        <w:t>.</w:t>
      </w:r>
      <w:r w:rsidRPr="007F21A7" w:rsidDel="002F6DB4">
        <w:rPr>
          <w:b/>
          <w:bCs/>
        </w:rPr>
        <w:t xml:space="preserve"> </w:t>
      </w:r>
      <w:r>
        <w:rPr>
          <w:rFonts w:hint="eastAsia"/>
          <w:lang w:eastAsia="ja-JP"/>
        </w:rPr>
        <w:t xml:space="preserve">If the resources indicated for the media </w:t>
      </w:r>
      <w:r>
        <w:rPr>
          <w:lang w:eastAsia="ja-JP"/>
        </w:rPr>
        <w:t>cannot</w:t>
      </w:r>
      <w:r>
        <w:rPr>
          <w:rFonts w:hint="eastAsia"/>
          <w:lang w:eastAsia="ja-JP"/>
        </w:rPr>
        <w:t xml:space="preserve"> be reused by the one reserved for the CAT media, UE#1 shall reserve </w:t>
      </w:r>
      <w:r>
        <w:rPr>
          <w:lang w:eastAsia="ja-JP"/>
        </w:rPr>
        <w:t>necessary</w:t>
      </w:r>
      <w:r>
        <w:rPr>
          <w:rFonts w:hint="eastAsia"/>
          <w:lang w:eastAsia="ja-JP"/>
        </w:rPr>
        <w:t xml:space="preserve"> resources prior to sending the response. UE#1 includes a SDP answer (SDP_</w:t>
      </w:r>
      <w:r>
        <w:rPr>
          <w:lang w:eastAsia="ja-JP"/>
        </w:rPr>
        <w:t>A</w:t>
      </w:r>
      <w:r>
        <w:rPr>
          <w:rFonts w:hint="eastAsia"/>
          <w:lang w:eastAsia="zh-CN"/>
        </w:rPr>
        <w:t>_UE1</w:t>
      </w:r>
      <w:r>
        <w:rPr>
          <w:lang w:eastAsia="ja-JP"/>
        </w:rPr>
        <w:t>_regular</w:t>
      </w:r>
      <w:r>
        <w:rPr>
          <w:rFonts w:hint="eastAsia"/>
          <w:lang w:eastAsia="ja-JP"/>
        </w:rPr>
        <w:t>) in the 200 (OK) response to the corresponding SIP UPDATE request</w:t>
      </w:r>
      <w:r w:rsidRPr="00B9646A">
        <w:t>.</w:t>
      </w:r>
    </w:p>
    <w:p w14:paraId="1D906FD0" w14:textId="77777777" w:rsidR="005511AC" w:rsidRPr="007F21A7" w:rsidRDefault="005511AC" w:rsidP="005511AC">
      <w:pPr>
        <w:pStyle w:val="B1"/>
        <w:ind w:left="284" w:firstLine="0"/>
        <w:rPr>
          <w:b/>
          <w:bCs/>
        </w:rPr>
      </w:pPr>
      <w:bookmarkStart w:id="805" w:name="_MCCTEMPBM_CRPT84840371___2"/>
      <w:r>
        <w:rPr>
          <w:rFonts w:hint="eastAsia"/>
          <w:b/>
          <w:bCs/>
          <w:lang w:eastAsia="zh-CN"/>
        </w:rPr>
        <w:t>25</w:t>
      </w:r>
      <w:r w:rsidRPr="007F21A7">
        <w:rPr>
          <w:b/>
          <w:bCs/>
        </w:rPr>
        <w:t>-</w:t>
      </w:r>
      <w:r>
        <w:rPr>
          <w:rFonts w:hint="eastAsia"/>
          <w:b/>
          <w:bCs/>
          <w:lang w:eastAsia="zh-CN"/>
        </w:rPr>
        <w:t>26</w:t>
      </w:r>
      <w:r w:rsidRPr="007F21A7">
        <w:rPr>
          <w:b/>
          <w:bCs/>
        </w:rPr>
        <w:tab/>
        <w:t>200 (OK) response to INVITE</w:t>
      </w:r>
      <w:r w:rsidR="00B068FE">
        <w:rPr>
          <w:b/>
          <w:bCs/>
        </w:rPr>
        <w:t xml:space="preserve"> request</w:t>
      </w:r>
      <w:r w:rsidRPr="007F21A7">
        <w:rPr>
          <w:b/>
          <w:bCs/>
        </w:rPr>
        <w:t xml:space="preserve"> (CAT-AS to UE#1)</w:t>
      </w:r>
    </w:p>
    <w:bookmarkEnd w:id="805"/>
    <w:p w14:paraId="491E49CA" w14:textId="77777777" w:rsidR="005511AC" w:rsidRPr="007F21A7" w:rsidRDefault="005511AC" w:rsidP="005511AC">
      <w:pPr>
        <w:pStyle w:val="B1"/>
      </w:pPr>
      <w:r>
        <w:tab/>
      </w:r>
      <w:r w:rsidRPr="007F21A7">
        <w:t xml:space="preserve">The CAT-AS </w:t>
      </w:r>
      <w:r w:rsidRPr="007F21A7">
        <w:rPr>
          <w:rFonts w:hint="eastAsia"/>
          <w:lang w:eastAsia="ja-JP"/>
        </w:rPr>
        <w:t>sends</w:t>
      </w:r>
      <w:r w:rsidRPr="007F21A7">
        <w:t xml:space="preserve"> the SIP 200 (OK) response </w:t>
      </w:r>
      <w:r w:rsidRPr="007F21A7">
        <w:rPr>
          <w:rFonts w:hint="eastAsia"/>
          <w:lang w:eastAsia="ja-JP"/>
        </w:rPr>
        <w:t xml:space="preserve">for the (initial) SIP INVITE request </w:t>
      </w:r>
      <w:r w:rsidRPr="007F21A7">
        <w:t>to UE#1.</w:t>
      </w:r>
    </w:p>
    <w:p w14:paraId="2A01B24F" w14:textId="77777777" w:rsidR="005511AC" w:rsidRPr="007F21A7" w:rsidRDefault="005511AC" w:rsidP="005511AC">
      <w:pPr>
        <w:pStyle w:val="B1"/>
        <w:ind w:left="284" w:firstLine="0"/>
        <w:rPr>
          <w:b/>
          <w:bCs/>
        </w:rPr>
      </w:pPr>
      <w:bookmarkStart w:id="806" w:name="_MCCTEMPBM_CRPT84840372___2"/>
      <w:r>
        <w:rPr>
          <w:rFonts w:hint="eastAsia"/>
          <w:b/>
          <w:bCs/>
          <w:lang w:eastAsia="zh-CN"/>
        </w:rPr>
        <w:t>27</w:t>
      </w:r>
      <w:r w:rsidRPr="007F21A7">
        <w:rPr>
          <w:b/>
          <w:bCs/>
        </w:rPr>
        <w:t>-</w:t>
      </w:r>
      <w:r>
        <w:rPr>
          <w:rFonts w:hint="eastAsia"/>
          <w:b/>
          <w:bCs/>
          <w:lang w:eastAsia="zh-CN"/>
        </w:rPr>
        <w:t>28</w:t>
      </w:r>
      <w:r w:rsidRPr="007F21A7">
        <w:rPr>
          <w:rFonts w:hint="eastAsia"/>
          <w:b/>
          <w:bCs/>
          <w:lang w:eastAsia="ja-JP"/>
        </w:rPr>
        <w:t xml:space="preserve"> </w:t>
      </w:r>
      <w:r w:rsidRPr="007F21A7">
        <w:rPr>
          <w:b/>
          <w:bCs/>
        </w:rPr>
        <w:t xml:space="preserve">ACK request (UE#1 to </w:t>
      </w:r>
      <w:r w:rsidRPr="007F21A7">
        <w:rPr>
          <w:rFonts w:hint="eastAsia"/>
          <w:b/>
          <w:bCs/>
          <w:lang w:eastAsia="ja-JP"/>
        </w:rPr>
        <w:t>CAT-AS</w:t>
      </w:r>
      <w:r w:rsidRPr="007F21A7">
        <w:rPr>
          <w:b/>
          <w:bCs/>
        </w:rPr>
        <w:t>)</w:t>
      </w:r>
    </w:p>
    <w:bookmarkEnd w:id="806"/>
    <w:p w14:paraId="1E225811" w14:textId="77777777" w:rsidR="005511AC" w:rsidRPr="007F21A7" w:rsidRDefault="005511AC" w:rsidP="005511AC">
      <w:pPr>
        <w:pStyle w:val="B1"/>
      </w:pPr>
      <w:r>
        <w:tab/>
      </w:r>
      <w:r w:rsidRPr="007F21A7">
        <w:t xml:space="preserve">UE#1 sends a SIP ACK request, which acknowledges the SIP 200 (OK) final response, to </w:t>
      </w:r>
      <w:r w:rsidRPr="007F21A7">
        <w:rPr>
          <w:rFonts w:hint="eastAsia"/>
          <w:lang w:eastAsia="ja-JP"/>
        </w:rPr>
        <w:t>CAT-AS</w:t>
      </w:r>
      <w:r w:rsidRPr="007F21A7">
        <w:t>.</w:t>
      </w:r>
    </w:p>
    <w:p w14:paraId="26995613" w14:textId="77777777" w:rsidR="005511AC" w:rsidRPr="007F21A7" w:rsidRDefault="005511AC" w:rsidP="005511AC">
      <w:pPr>
        <w:pStyle w:val="B1"/>
        <w:ind w:left="284" w:firstLine="0"/>
        <w:rPr>
          <w:b/>
          <w:bCs/>
        </w:rPr>
      </w:pPr>
      <w:bookmarkStart w:id="807" w:name="_MCCTEMPBM_CRPT84840373___2"/>
      <w:r>
        <w:rPr>
          <w:rFonts w:hint="eastAsia"/>
          <w:b/>
          <w:bCs/>
          <w:lang w:eastAsia="zh-CN"/>
        </w:rPr>
        <w:t>29</w:t>
      </w:r>
      <w:r w:rsidRPr="007F21A7">
        <w:rPr>
          <w:b/>
          <w:bCs/>
        </w:rPr>
        <w:t>-</w:t>
      </w:r>
      <w:r>
        <w:rPr>
          <w:rFonts w:hint="eastAsia"/>
          <w:b/>
          <w:bCs/>
          <w:lang w:eastAsia="zh-CN"/>
        </w:rPr>
        <w:t>30</w:t>
      </w:r>
      <w:r w:rsidRPr="007F21A7">
        <w:rPr>
          <w:rFonts w:hint="eastAsia"/>
          <w:b/>
          <w:bCs/>
          <w:lang w:eastAsia="ja-JP"/>
        </w:rPr>
        <w:t xml:space="preserve"> </w:t>
      </w:r>
      <w:r w:rsidRPr="007F21A7">
        <w:rPr>
          <w:b/>
          <w:bCs/>
        </w:rPr>
        <w:t>ACK request (</w:t>
      </w:r>
      <w:r w:rsidRPr="007F21A7">
        <w:rPr>
          <w:rFonts w:hint="eastAsia"/>
          <w:b/>
          <w:bCs/>
          <w:lang w:eastAsia="ja-JP"/>
        </w:rPr>
        <w:t>CAT-AS to UE#2</w:t>
      </w:r>
      <w:r w:rsidRPr="007F21A7">
        <w:rPr>
          <w:b/>
          <w:bCs/>
        </w:rPr>
        <w:t>)</w:t>
      </w:r>
    </w:p>
    <w:bookmarkEnd w:id="807"/>
    <w:p w14:paraId="6387DED5" w14:textId="77777777" w:rsidR="005511AC" w:rsidRDefault="005511AC" w:rsidP="005511AC">
      <w:pPr>
        <w:pStyle w:val="B1"/>
        <w:rPr>
          <w:lang w:eastAsia="ja-JP"/>
        </w:rPr>
      </w:pPr>
      <w:r>
        <w:rPr>
          <w:lang w:eastAsia="ja-JP"/>
        </w:rPr>
        <w:tab/>
      </w:r>
      <w:r w:rsidRPr="007F21A7">
        <w:rPr>
          <w:rFonts w:hint="eastAsia"/>
          <w:lang w:eastAsia="ja-JP"/>
        </w:rPr>
        <w:t>CAT-AS</w:t>
      </w:r>
      <w:r w:rsidRPr="007F21A7">
        <w:t xml:space="preserve"> sends a SIP ACK request, which acknowledges the SIP 200 (OK) final response</w:t>
      </w:r>
      <w:r>
        <w:t xml:space="preserve"> (step 19)</w:t>
      </w:r>
      <w:r w:rsidRPr="007F21A7">
        <w:t xml:space="preserve">, </w:t>
      </w:r>
      <w:r w:rsidR="00E72F2F">
        <w:t>with SDP answer</w:t>
      </w:r>
      <w:r>
        <w:t xml:space="preserve"> (SDP_A</w:t>
      </w:r>
      <w:r>
        <w:rPr>
          <w:rFonts w:hint="eastAsia"/>
          <w:lang w:eastAsia="zh-CN"/>
        </w:rPr>
        <w:t>_UE1</w:t>
      </w:r>
      <w:r>
        <w:t xml:space="preserve">_regular) </w:t>
      </w:r>
      <w:r w:rsidRPr="007F21A7">
        <w:t xml:space="preserve">to </w:t>
      </w:r>
      <w:r w:rsidRPr="007F21A7">
        <w:rPr>
          <w:rFonts w:hint="eastAsia"/>
          <w:lang w:eastAsia="ja-JP"/>
        </w:rPr>
        <w:t>UE#2</w:t>
      </w:r>
      <w:r w:rsidRPr="007F21A7">
        <w:t>.</w:t>
      </w:r>
    </w:p>
    <w:p w14:paraId="6E7C799A" w14:textId="77777777" w:rsidR="00ED2FA5" w:rsidRDefault="00ED2FA5" w:rsidP="00ED2FA5">
      <w:pPr>
        <w:pStyle w:val="Heading2"/>
      </w:pPr>
      <w:bookmarkStart w:id="808" w:name="_Toc20131446"/>
      <w:bookmarkStart w:id="809" w:name="_Toc36122573"/>
      <w:bookmarkStart w:id="810" w:name="_Toc45183272"/>
      <w:bookmarkStart w:id="811" w:name="_Toc45696713"/>
      <w:bookmarkStart w:id="812" w:name="_Toc163140037"/>
      <w:r w:rsidRPr="007F21A7">
        <w:t>A.</w:t>
      </w:r>
      <w:r>
        <w:rPr>
          <w:lang w:eastAsia="ja-JP"/>
        </w:rPr>
        <w:t>5.5</w:t>
      </w:r>
      <w:r>
        <w:tab/>
        <w:t xml:space="preserve">CAT diverting for CFNR </w:t>
      </w:r>
      <w:r>
        <w:rPr>
          <w:rFonts w:hint="eastAsia"/>
          <w:lang w:eastAsia="zh-CN"/>
        </w:rPr>
        <w:t xml:space="preserve">using reINVITE </w:t>
      </w:r>
      <w:r w:rsidR="00B068FE">
        <w:rPr>
          <w:lang w:eastAsia="zh-CN"/>
        </w:rPr>
        <w:t xml:space="preserve">request </w:t>
      </w:r>
      <w:r>
        <w:t xml:space="preserve">when UE#1, UE#2 and </w:t>
      </w:r>
      <w:r w:rsidRPr="007F21A7">
        <w:t>UE#</w:t>
      </w:r>
      <w:r>
        <w:t>3</w:t>
      </w:r>
      <w:r w:rsidRPr="007F21A7">
        <w:t xml:space="preserve"> have resources available</w:t>
      </w:r>
      <w:bookmarkEnd w:id="808"/>
      <w:bookmarkEnd w:id="809"/>
      <w:bookmarkEnd w:id="810"/>
      <w:bookmarkEnd w:id="811"/>
      <w:bookmarkEnd w:id="812"/>
    </w:p>
    <w:p w14:paraId="3851FC30" w14:textId="77777777" w:rsidR="00ED2FA5" w:rsidRPr="007B6BF6" w:rsidRDefault="00815DE2" w:rsidP="00ED2FA5">
      <w:r>
        <w:t>Figures </w:t>
      </w:r>
      <w:r w:rsidR="00ED2FA5">
        <w:t>A.5.5-1</w:t>
      </w:r>
      <w:r w:rsidR="00ED2FA5" w:rsidRPr="007B6BF6">
        <w:t>a and A.</w:t>
      </w:r>
      <w:r w:rsidR="00ED2FA5">
        <w:t>5.5-1</w:t>
      </w:r>
      <w:r>
        <w:t>b show</w:t>
      </w:r>
      <w:r w:rsidR="00ED2FA5" w:rsidRPr="007B6BF6">
        <w:t xml:space="preserve"> an example </w:t>
      </w:r>
      <w:r w:rsidR="00ED2FA5">
        <w:t xml:space="preserve">CAT </w:t>
      </w:r>
      <w:r w:rsidR="00ED2FA5" w:rsidRPr="007B6BF6">
        <w:t xml:space="preserve">signalling flow for a successful communication forwarding on no reply based on a </w:t>
      </w:r>
      <w:r w:rsidR="00ED2FA5">
        <w:t xml:space="preserve">CDIV </w:t>
      </w:r>
      <w:r w:rsidR="00ED2FA5" w:rsidRPr="007B6BF6">
        <w:t>AS providing the forwarding.</w:t>
      </w:r>
    </w:p>
    <w:p w14:paraId="3C447F00" w14:textId="77777777" w:rsidR="00ED2FA5" w:rsidRPr="00846281" w:rsidRDefault="005D6FF6" w:rsidP="00815DE2">
      <w:pPr>
        <w:pStyle w:val="TH"/>
      </w:pPr>
      <w:r>
        <w:object w:dxaOrig="12157" w:dyaOrig="16672" w14:anchorId="0EF2966A">
          <v:shape id="_x0000_i1039" type="#_x0000_t75" style="width:481.5pt;height:660.4pt" o:ole="">
            <v:imagedata r:id="rId37" o:title=""/>
          </v:shape>
          <o:OLEObject Type="Embed" ProgID="Visio.Drawing.11" ShapeID="_x0000_i1039" DrawAspect="Content" ObjectID="_1781410675" r:id="rId38"/>
        </w:object>
      </w:r>
    </w:p>
    <w:p w14:paraId="2AC8FA5E" w14:textId="77777777" w:rsidR="00ED2FA5" w:rsidRDefault="00ED2FA5" w:rsidP="00ED2FA5">
      <w:pPr>
        <w:pStyle w:val="TF"/>
      </w:pPr>
      <w:r w:rsidRPr="007F21A7">
        <w:t>Figure</w:t>
      </w:r>
      <w:r>
        <w:t> </w:t>
      </w:r>
      <w:r w:rsidRPr="007F21A7">
        <w:t>A.</w:t>
      </w:r>
      <w:r>
        <w:rPr>
          <w:lang w:eastAsia="ja-JP"/>
        </w:rPr>
        <w:t>5.5</w:t>
      </w:r>
      <w:r w:rsidRPr="007F21A7">
        <w:t>-1</w:t>
      </w:r>
      <w:r>
        <w:t>a</w:t>
      </w:r>
      <w:r w:rsidRPr="007F21A7">
        <w:t>: CAT</w:t>
      </w:r>
      <w:r>
        <w:t xml:space="preserve"> with CFNR</w:t>
      </w:r>
      <w:r w:rsidRPr="007F21A7">
        <w:t>, no resource reservation</w:t>
      </w:r>
    </w:p>
    <w:bookmarkStart w:id="813" w:name="_MCCTEMPBM_CRPT84840374___7"/>
    <w:p w14:paraId="7B39BA0B" w14:textId="77777777" w:rsidR="00ED2FA5" w:rsidRDefault="00B068FE" w:rsidP="00815DE2">
      <w:pPr>
        <w:pStyle w:val="TH"/>
      </w:pPr>
      <w:r>
        <w:object w:dxaOrig="11870" w:dyaOrig="16817" w14:anchorId="0B810F6B">
          <v:shape id="_x0000_i1040" type="#_x0000_t75" style="width:440.25pt;height:624pt" o:ole="">
            <v:imagedata r:id="rId39" o:title=""/>
          </v:shape>
          <o:OLEObject Type="Embed" ProgID="Visio.Drawing.11" ShapeID="_x0000_i1040" DrawAspect="Content" ObjectID="_1781410676" r:id="rId40"/>
        </w:object>
      </w:r>
    </w:p>
    <w:bookmarkEnd w:id="813"/>
    <w:p w14:paraId="70A3264A" w14:textId="77777777" w:rsidR="00ED2FA5" w:rsidRDefault="00ED2FA5" w:rsidP="00ED2FA5">
      <w:pPr>
        <w:pStyle w:val="TF"/>
      </w:pPr>
      <w:r w:rsidRPr="007F21A7">
        <w:t>Figure</w:t>
      </w:r>
      <w:r>
        <w:t> </w:t>
      </w:r>
      <w:r w:rsidRPr="007F21A7">
        <w:t>A.</w:t>
      </w:r>
      <w:r>
        <w:rPr>
          <w:lang w:eastAsia="ja-JP"/>
        </w:rPr>
        <w:t>5.5</w:t>
      </w:r>
      <w:r w:rsidRPr="007F21A7">
        <w:t>-1</w:t>
      </w:r>
      <w:r>
        <w:t>b</w:t>
      </w:r>
      <w:r w:rsidRPr="007F21A7">
        <w:t>: CAT</w:t>
      </w:r>
      <w:r>
        <w:t xml:space="preserve"> with CFNR</w:t>
      </w:r>
      <w:r w:rsidRPr="007F21A7">
        <w:t>, no resource reservation</w:t>
      </w:r>
    </w:p>
    <w:p w14:paraId="3E00CD1C" w14:textId="77777777" w:rsidR="00ED2FA5" w:rsidRPr="00011C58" w:rsidRDefault="00ED2FA5" w:rsidP="00ED2FA5">
      <w:pPr>
        <w:pStyle w:val="TF"/>
      </w:pPr>
    </w:p>
    <w:p w14:paraId="3FC97820" w14:textId="77777777" w:rsidR="00ED2FA5" w:rsidRPr="007F21A7" w:rsidRDefault="00ED2FA5" w:rsidP="00ED2FA5">
      <w:pPr>
        <w:pStyle w:val="B1"/>
        <w:ind w:left="285" w:firstLine="0"/>
        <w:rPr>
          <w:b/>
          <w:bCs/>
          <w:lang w:eastAsia="ja-JP"/>
        </w:rPr>
      </w:pPr>
      <w:bookmarkStart w:id="814" w:name="_MCCTEMPBM_CRPT84840375___2"/>
      <w:r w:rsidRPr="007F21A7">
        <w:rPr>
          <w:b/>
        </w:rPr>
        <w:t>1</w:t>
      </w:r>
      <w:r>
        <w:rPr>
          <w:b/>
        </w:rPr>
        <w:tab/>
      </w:r>
      <w:r w:rsidR="00815DE2">
        <w:rPr>
          <w:b/>
        </w:rPr>
        <w:tab/>
      </w:r>
      <w:r w:rsidRPr="007F21A7">
        <w:rPr>
          <w:b/>
        </w:rPr>
        <w:t xml:space="preserve">INVITE request (UE#1 to </w:t>
      </w:r>
      <w:r>
        <w:rPr>
          <w:b/>
        </w:rPr>
        <w:t>S-CSCF</w:t>
      </w:r>
      <w:r w:rsidRPr="007F21A7">
        <w:rPr>
          <w:b/>
        </w:rPr>
        <w:t>) see example in table</w:t>
      </w:r>
      <w:r>
        <w:rPr>
          <w:b/>
        </w:rPr>
        <w:t> </w:t>
      </w:r>
      <w:r w:rsidRPr="007F21A7">
        <w:rPr>
          <w:b/>
        </w:rPr>
        <w:t>A.</w:t>
      </w:r>
      <w:r>
        <w:rPr>
          <w:b/>
          <w:lang w:eastAsia="ja-JP"/>
        </w:rPr>
        <w:t>5.5</w:t>
      </w:r>
      <w:r w:rsidRPr="007F21A7">
        <w:rPr>
          <w:b/>
        </w:rPr>
        <w:t>-</w:t>
      </w:r>
      <w:r w:rsidRPr="007F21A7">
        <w:rPr>
          <w:rFonts w:hint="eastAsia"/>
          <w:b/>
          <w:lang w:eastAsia="ja-JP"/>
        </w:rPr>
        <w:t>1</w:t>
      </w:r>
    </w:p>
    <w:bookmarkEnd w:id="814"/>
    <w:p w14:paraId="2F122C02" w14:textId="77777777" w:rsidR="00ED2FA5" w:rsidRPr="007F21A7" w:rsidDel="00DB2E16" w:rsidRDefault="00ED2FA5" w:rsidP="00ED2FA5">
      <w:pPr>
        <w:pStyle w:val="B1"/>
      </w:pPr>
      <w:r>
        <w:lastRenderedPageBreak/>
        <w:tab/>
      </w:r>
      <w:r w:rsidRPr="007F21A7">
        <w:t>UE#1 sends a SIP INVITE request to the intermediate IM CN subsy</w:t>
      </w:r>
      <w:r>
        <w:t>s</w:t>
      </w:r>
      <w:r w:rsidRPr="007F21A7">
        <w:t>tem</w:t>
      </w:r>
      <w:r>
        <w:t xml:space="preserve"> with UE#2 as the desired called UE</w:t>
      </w:r>
      <w:r w:rsidRPr="007F21A7">
        <w:t>.</w:t>
      </w:r>
      <w:r>
        <w:t xml:space="preserve"> The URI-UE#2 is subscribed to the CFNR service.</w:t>
      </w:r>
    </w:p>
    <w:p w14:paraId="672F0E08" w14:textId="77777777" w:rsidR="00ED2FA5" w:rsidRPr="007F21A7" w:rsidRDefault="00ED2FA5" w:rsidP="00ED2FA5">
      <w:pPr>
        <w:pStyle w:val="TH"/>
      </w:pPr>
      <w:r w:rsidRPr="007F21A7">
        <w:t>Table</w:t>
      </w:r>
      <w:r>
        <w:t> </w:t>
      </w:r>
      <w:r w:rsidRPr="007F21A7">
        <w:t>A.</w:t>
      </w:r>
      <w:r>
        <w:rPr>
          <w:lang w:eastAsia="ja-JP"/>
        </w:rPr>
        <w:t>5.5</w:t>
      </w:r>
      <w:r w:rsidRPr="007F21A7">
        <w:t>-</w:t>
      </w:r>
      <w:r w:rsidRPr="007F21A7">
        <w:rPr>
          <w:rFonts w:hint="eastAsia"/>
          <w:lang w:eastAsia="ja-JP"/>
        </w:rPr>
        <w:t>1</w:t>
      </w:r>
      <w:r w:rsidRPr="007F21A7">
        <w:t>: INVITE request (UE#1 to CAT-AS)</w:t>
      </w:r>
    </w:p>
    <w:p w14:paraId="133A49C9"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bookmarkStart w:id="815" w:name="_MCCTEMPBM_CRPT84840376___2"/>
      <w:r w:rsidRPr="00815DE2">
        <w:t>INVITE tel:+1-212-555-2222 SIP/2.0</w:t>
      </w:r>
    </w:p>
    <w:p w14:paraId="3E2D67AE"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Via: SIP/2.0/UDP [5555::aaa:bbb:ccc:ddd]:1357;comp=sigcomp;branch=z9hG4bKnashds7</w:t>
      </w:r>
    </w:p>
    <w:p w14:paraId="6EEF58DF"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Max-Forwards: 70</w:t>
      </w:r>
    </w:p>
    <w:p w14:paraId="6F315AF8"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Route: &lt;sip:pcscf1.visited1.net:7531;lr;comp=sigcomp&gt;, &lt;sip:scscf1.home1.net;lr&gt;</w:t>
      </w:r>
    </w:p>
    <w:p w14:paraId="537BD4F4"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P-Preferred-Identity: "John Doe" &lt;sip:user1_public1@home1.net&gt;</w:t>
      </w:r>
    </w:p>
    <w:p w14:paraId="50A56E08"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P-Access-Network-Info: 3GPP-UTRAN-TDD; utran-cell-id-3gpp=234151D0FCE11</w:t>
      </w:r>
    </w:p>
    <w:p w14:paraId="757AF721"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P-Preferred-Service</w:t>
      </w:r>
      <w:r w:rsidRPr="00815DE2">
        <w:rPr>
          <w:rFonts w:cs="CG Times (WN)"/>
        </w:rPr>
        <w:t xml:space="preserve">: </w:t>
      </w:r>
      <w:r w:rsidRPr="00815DE2">
        <w:t>urn:urn-7:3gpp-service.ims.icsi.mmtel</w:t>
      </w:r>
    </w:p>
    <w:p w14:paraId="09679F1C"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Accept-Contact: *;+g.3gpp.icsi_ref="urn%3Aurn-7%3gpp-service.ims.icsi.mmtel"</w:t>
      </w:r>
    </w:p>
    <w:p w14:paraId="674F9ADC"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Privacy: none</w:t>
      </w:r>
    </w:p>
    <w:p w14:paraId="73F4D1C5" w14:textId="77777777" w:rsidR="00ED2FA5" w:rsidRPr="00815DE2" w:rsidDel="006B1478"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eastAsia="ja-JP"/>
        </w:rPr>
      </w:pPr>
      <w:r w:rsidRPr="00815DE2" w:rsidDel="006B1478">
        <w:t>P-Early-Media: supported</w:t>
      </w:r>
    </w:p>
    <w:p w14:paraId="12206955"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From: &lt;sip:user1_public1@home1.net&gt;;tag=171828</w:t>
      </w:r>
    </w:p>
    <w:p w14:paraId="0075919D"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To: &lt;tel:+1-212-555-2222&gt;</w:t>
      </w:r>
    </w:p>
    <w:p w14:paraId="395FDC33"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eastAsia="ja-JP"/>
        </w:rPr>
      </w:pPr>
      <w:r w:rsidRPr="00815DE2">
        <w:t xml:space="preserve">Call-ID: cb03a0s09a2sdfglkj490333 </w:t>
      </w:r>
    </w:p>
    <w:p w14:paraId="2D8F51CB"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Cseq: 127 INVITE</w:t>
      </w:r>
    </w:p>
    <w:p w14:paraId="6E419FB3" w14:textId="77777777" w:rsidR="00ED2FA5"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Require: sec-agree</w:t>
      </w:r>
    </w:p>
    <w:p w14:paraId="669896C1" w14:textId="77777777" w:rsidR="00ED2FA5" w:rsidRPr="00815DE2" w:rsidRDefault="00904A56" w:rsidP="00ED2FA5">
      <w:pPr>
        <w:pStyle w:val="PL"/>
        <w:keepNext/>
        <w:pBdr>
          <w:top w:val="single" w:sz="4" w:space="1" w:color="auto"/>
          <w:left w:val="single" w:sz="4" w:space="4" w:color="auto"/>
          <w:bottom w:val="single" w:sz="4" w:space="1" w:color="auto"/>
          <w:right w:val="single" w:sz="4" w:space="4" w:color="auto"/>
        </w:pBdr>
        <w:ind w:left="850" w:right="284" w:hanging="283"/>
      </w:pPr>
      <w:r>
        <w:t>Recv-Info: infoDtmf</w:t>
      </w:r>
    </w:p>
    <w:p w14:paraId="06DC465B"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1" w:right="284" w:hanging="284"/>
        <w:rPr>
          <w:snapToGrid w:val="0"/>
        </w:rPr>
      </w:pPr>
      <w:bookmarkStart w:id="816" w:name="_MCCTEMPBM_CRPT84840377___2"/>
      <w:bookmarkEnd w:id="815"/>
      <w:r w:rsidRPr="00815DE2">
        <w:rPr>
          <w:snapToGrid w:val="0"/>
        </w:rPr>
        <w:t>Supported: precondition, 100rel, gruu, 199</w:t>
      </w:r>
      <w:r w:rsidRPr="00815DE2" w:rsidDel="006B1478">
        <w:rPr>
          <w:snapToGrid w:val="0"/>
        </w:rPr>
        <w:t xml:space="preserve"> </w:t>
      </w:r>
    </w:p>
    <w:p w14:paraId="4B83B52C"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bookmarkStart w:id="817" w:name="_MCCTEMPBM_CRPT84840378___2"/>
      <w:bookmarkEnd w:id="816"/>
      <w:r w:rsidRPr="00815DE2">
        <w:t>Proxy-Require: sec-agree</w:t>
      </w:r>
    </w:p>
    <w:p w14:paraId="16CA47F5"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Security-Verify: ipsec-3gpp; q=0.1; alg=hmac-sha-1-96; spi-c=98765432; spi-s=87654321; port-c=8642; port-s=7531</w:t>
      </w:r>
    </w:p>
    <w:p w14:paraId="693735DA" w14:textId="77777777" w:rsidR="00ED2FA5" w:rsidRPr="00815DE2" w:rsidRDefault="00ED2FA5" w:rsidP="00ED2FA5">
      <w:pPr>
        <w:pStyle w:val="PL"/>
        <w:pBdr>
          <w:top w:val="single" w:sz="4" w:space="1" w:color="auto"/>
          <w:left w:val="single" w:sz="4" w:space="4" w:color="auto"/>
          <w:bottom w:val="single" w:sz="4" w:space="1" w:color="auto"/>
          <w:right w:val="single" w:sz="4" w:space="4" w:color="auto"/>
        </w:pBdr>
        <w:ind w:left="850" w:right="284" w:hanging="283"/>
      </w:pPr>
      <w:r w:rsidRPr="00815DE2">
        <w:t>Contact: &lt;sip:</w:t>
      </w:r>
      <w:r w:rsidRPr="00815DE2">
        <w:rPr>
          <w:rFonts w:cs="Courier New"/>
          <w:snapToGrid w:val="0"/>
          <w:szCs w:val="16"/>
        </w:rPr>
        <w:t xml:space="preserve"> user1_public1@home1.net;</w:t>
      </w:r>
      <w:r w:rsidRPr="00815DE2">
        <w:rPr>
          <w:rFonts w:eastAsia="PMingLiU" w:cs="Courier New"/>
          <w:szCs w:val="16"/>
          <w:lang w:eastAsia="zh-TW"/>
        </w:rPr>
        <w:t>gr=urn:uuid:f81d4fae-7dec-11d0-a765-00a0c91e6bf6</w:t>
      </w:r>
      <w:r w:rsidRPr="00815DE2">
        <w:t>&gt;</w:t>
      </w:r>
      <w:r w:rsidRPr="00815DE2">
        <w:rPr>
          <w:rFonts w:eastAsia="PMingLiU" w:cs="Courier New"/>
          <w:lang w:eastAsia="zh-TW"/>
        </w:rPr>
        <w:t>;</w:t>
      </w:r>
      <w:r w:rsidRPr="00815DE2">
        <w:t>+g.3gpp.icsi-ref="urn%3Aurn-7%3gpp-service.ims.icsi.mmtel"</w:t>
      </w:r>
    </w:p>
    <w:p w14:paraId="0619E0B6" w14:textId="77777777" w:rsidR="00ED2FA5" w:rsidRPr="00815DE2" w:rsidRDefault="00ED2FA5" w:rsidP="00ED2FA5">
      <w:pPr>
        <w:pStyle w:val="PL"/>
        <w:pBdr>
          <w:top w:val="single" w:sz="4" w:space="1" w:color="auto"/>
          <w:left w:val="single" w:sz="4" w:space="4" w:color="auto"/>
          <w:bottom w:val="single" w:sz="4" w:space="1" w:color="auto"/>
          <w:right w:val="single" w:sz="4" w:space="4" w:color="auto"/>
        </w:pBdr>
        <w:ind w:left="850" w:right="284" w:hanging="283"/>
      </w:pPr>
      <w:r w:rsidRPr="00815DE2">
        <w:t>Allow: INVITE, ACK, CANCEL, BYE, PRACK, UPDATE, REFER, MESSAGE</w:t>
      </w:r>
    </w:p>
    <w:p w14:paraId="29CE6AE7" w14:textId="77777777" w:rsidR="00ED2FA5" w:rsidRPr="00267B4F" w:rsidRDefault="00ED2FA5" w:rsidP="00ED2FA5">
      <w:pPr>
        <w:pStyle w:val="PL"/>
        <w:pBdr>
          <w:top w:val="single" w:sz="4" w:space="1" w:color="auto"/>
          <w:left w:val="single" w:sz="4" w:space="4" w:color="auto"/>
          <w:bottom w:val="single" w:sz="4" w:space="1" w:color="auto"/>
          <w:right w:val="single" w:sz="4" w:space="4" w:color="auto"/>
        </w:pBdr>
        <w:ind w:left="850" w:right="284" w:hanging="283"/>
      </w:pPr>
      <w:r w:rsidRPr="00267B4F">
        <w:rPr>
          <w:snapToGrid w:val="0"/>
        </w:rPr>
        <w:t>Accept:application/sdp, application/3gpp-ims+xml</w:t>
      </w:r>
    </w:p>
    <w:p w14:paraId="6EE7F004" w14:textId="77777777" w:rsidR="00ED2FA5" w:rsidRPr="00267B4F"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267B4F">
        <w:t xml:space="preserve">Content-Type: application/sdp </w:t>
      </w:r>
    </w:p>
    <w:p w14:paraId="52EFA9F6"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Content-Length: (…)</w:t>
      </w:r>
    </w:p>
    <w:p w14:paraId="4F581A68"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p>
    <w:p w14:paraId="01F9F209"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815DE2">
        <w:rPr>
          <w:lang w:val="en-US"/>
        </w:rPr>
        <w:t>v=0</w:t>
      </w:r>
    </w:p>
    <w:p w14:paraId="6CC6E61C"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815DE2">
        <w:rPr>
          <w:lang w:val="en-US"/>
        </w:rPr>
        <w:t>o=- 2987933615 2987933615 IN IP6 5555::aaa:bbb:ccc:ddd</w:t>
      </w:r>
    </w:p>
    <w:p w14:paraId="2576ABC6"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s=-</w:t>
      </w:r>
    </w:p>
    <w:p w14:paraId="54A88F30"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815DE2">
        <w:rPr>
          <w:lang w:val="en-US"/>
        </w:rPr>
        <w:t xml:space="preserve">c=IN IP6 5555::aaa:bbb:ccc:ddd </w:t>
      </w:r>
    </w:p>
    <w:p w14:paraId="618A107B" w14:textId="77777777" w:rsidR="00ED2FA5" w:rsidRPr="0014366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08A73C0B" w14:textId="77777777" w:rsidR="00ED2FA5" w:rsidRPr="0014366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w:t>
      </w:r>
    </w:p>
    <w:p w14:paraId="12B7210E" w14:textId="77777777" w:rsidR="00ED2FA5" w:rsidRPr="008876CC" w:rsidRDefault="00ED2FA5" w:rsidP="00ED2FA5">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en-US"/>
        </w:rPr>
      </w:pPr>
      <w:r w:rsidRPr="008876CC">
        <w:rPr>
          <w:rFonts w:cs="Courier New"/>
          <w:szCs w:val="16"/>
          <w:lang w:val="en-US"/>
        </w:rPr>
        <w:t>a=tcap:1 RTP/AVPF</w:t>
      </w:r>
    </w:p>
    <w:p w14:paraId="167BCC43" w14:textId="77777777" w:rsidR="00ED2FA5" w:rsidRPr="00815DE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pt-BR"/>
        </w:rPr>
      </w:pPr>
      <w:r w:rsidRPr="00815DE2">
        <w:rPr>
          <w:rFonts w:cs="Courier New"/>
          <w:szCs w:val="16"/>
          <w:lang w:val="pt-BR"/>
        </w:rPr>
        <w:t>a=pcfg:1 t=1</w:t>
      </w:r>
    </w:p>
    <w:p w14:paraId="2657E655"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b=AS:75</w:t>
      </w:r>
    </w:p>
    <w:p w14:paraId="152C0301"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a=curr:qos local sendrecv</w:t>
      </w:r>
    </w:p>
    <w:p w14:paraId="547BF2B6"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a=curr:qos remote none</w:t>
      </w:r>
    </w:p>
    <w:p w14:paraId="321B168C"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mandatory local sendrecv</w:t>
      </w:r>
    </w:p>
    <w:p w14:paraId="543CB7F3"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none remote sendrecv</w:t>
      </w:r>
    </w:p>
    <w:p w14:paraId="3869BCDF"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a=rtpmap:98 H263</w:t>
      </w:r>
    </w:p>
    <w:p w14:paraId="4B7F7773"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a=fmtp:98 profile-level-id=0</w:t>
      </w:r>
    </w:p>
    <w:p w14:paraId="741658B5"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815DE2">
        <w:rPr>
          <w:lang w:val="en-US"/>
        </w:rPr>
        <w:t>m=audio 3456 RTP/AVP 97 96</w:t>
      </w:r>
    </w:p>
    <w:p w14:paraId="1856011B" w14:textId="77777777" w:rsidR="00ED2FA5" w:rsidRPr="00815DE2" w:rsidRDefault="00ED2FA5" w:rsidP="00ED2FA5">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en-US"/>
        </w:rPr>
      </w:pPr>
      <w:r w:rsidRPr="00815DE2">
        <w:rPr>
          <w:rFonts w:cs="Courier New"/>
          <w:szCs w:val="16"/>
          <w:lang w:val="en-US"/>
        </w:rPr>
        <w:t>a=tcap:1 RTP/AVPF</w:t>
      </w:r>
    </w:p>
    <w:p w14:paraId="36752B45" w14:textId="77777777" w:rsidR="00ED2FA5" w:rsidRPr="00815DE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pt-BR"/>
        </w:rPr>
      </w:pPr>
      <w:r w:rsidRPr="00815DE2">
        <w:rPr>
          <w:rFonts w:cs="Courier New"/>
          <w:szCs w:val="16"/>
          <w:lang w:val="pt-BR"/>
        </w:rPr>
        <w:t>a=pcfg:1 t=1</w:t>
      </w:r>
    </w:p>
    <w:p w14:paraId="4809D453"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b=AS:25.4</w:t>
      </w:r>
    </w:p>
    <w:p w14:paraId="3C236153"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a=curr:qos local sendrecv</w:t>
      </w:r>
    </w:p>
    <w:p w14:paraId="34597995"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a=curr:qos remote none</w:t>
      </w:r>
    </w:p>
    <w:p w14:paraId="679A0718"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mandatory local sendrecv</w:t>
      </w:r>
    </w:p>
    <w:p w14:paraId="1B0F05E1"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none remote sendrecv</w:t>
      </w:r>
    </w:p>
    <w:p w14:paraId="2A613A44"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 xml:space="preserve">a=rtpmap:97 AMR </w:t>
      </w:r>
    </w:p>
    <w:p w14:paraId="6F051F03"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a=fmtp:97 mode-set=0,2,5,7; maxframes=2</w:t>
      </w:r>
    </w:p>
    <w:p w14:paraId="3283ADE7" w14:textId="77777777" w:rsidR="00ED2FA5" w:rsidRPr="00BA167C"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color w:val="D9D9D9"/>
        </w:rPr>
      </w:pPr>
      <w:r w:rsidRPr="00815DE2">
        <w:t>a=rtpmap:96 telephone-event</w:t>
      </w:r>
    </w:p>
    <w:bookmarkEnd w:id="817"/>
    <w:p w14:paraId="00B33B7B" w14:textId="77777777" w:rsidR="00ED2FA5" w:rsidRPr="007F21A7" w:rsidRDefault="00ED2FA5" w:rsidP="00ED2FA5"/>
    <w:p w14:paraId="76FD98E0" w14:textId="77777777" w:rsidR="00ED2FA5" w:rsidRPr="007F21A7" w:rsidRDefault="00ED2FA5" w:rsidP="00ED2FA5">
      <w:pPr>
        <w:pStyle w:val="EX"/>
        <w:keepLines w:val="0"/>
        <w:rPr>
          <w:lang w:eastAsia="ja-JP"/>
        </w:rPr>
      </w:pPr>
      <w:r w:rsidRPr="007F21A7">
        <w:rPr>
          <w:b/>
        </w:rPr>
        <w:t>Supported:</w:t>
      </w:r>
      <w:r w:rsidRPr="007F21A7">
        <w:tab/>
        <w:t xml:space="preserve">The UE indicates support for </w:t>
      </w:r>
      <w:r>
        <w:t xml:space="preserve">GRUU, 199 responses, </w:t>
      </w:r>
      <w:r w:rsidRPr="007F21A7">
        <w:t>reliable provisional responses and preconditions.</w:t>
      </w:r>
    </w:p>
    <w:p w14:paraId="79DEB63E" w14:textId="77777777" w:rsidR="00ED2FA5" w:rsidRDefault="00ED2FA5" w:rsidP="00ED2FA5">
      <w:pPr>
        <w:pStyle w:val="EX"/>
        <w:keepLines w:val="0"/>
      </w:pPr>
      <w:r w:rsidRPr="007F21A7">
        <w:rPr>
          <w:b/>
        </w:rPr>
        <w:t>P-Early-Media:</w:t>
      </w:r>
      <w:r w:rsidRPr="007F21A7">
        <w:tab/>
        <w:t>The UE indicates support for the P-Early-Media header.</w:t>
      </w:r>
    </w:p>
    <w:p w14:paraId="7002716A" w14:textId="77777777" w:rsidR="00ED2FA5" w:rsidRPr="007F21A7" w:rsidRDefault="00904A56" w:rsidP="00ED2FA5">
      <w:pPr>
        <w:pStyle w:val="EX"/>
        <w:keepLines w:val="0"/>
        <w:rPr>
          <w:lang w:eastAsia="ja-JP"/>
        </w:rPr>
      </w:pPr>
      <w:r>
        <w:rPr>
          <w:b/>
        </w:rPr>
        <w:t>Recv-Info</w:t>
      </w:r>
      <w:r w:rsidRPr="002D639B">
        <w:rPr>
          <w:b/>
        </w:rPr>
        <w:t>:</w:t>
      </w:r>
      <w:r>
        <w:tab/>
        <w:t>The UE indicates willingness to receive DTMF Info Packages in INFO requests.</w:t>
      </w:r>
    </w:p>
    <w:p w14:paraId="28C5EA51" w14:textId="77777777" w:rsidR="00ED2FA5" w:rsidRPr="007F21A7" w:rsidRDefault="00ED2FA5" w:rsidP="00ED2FA5">
      <w:pPr>
        <w:pStyle w:val="EX"/>
        <w:keepLines w:val="0"/>
      </w:pPr>
      <w:r w:rsidRPr="007F21A7">
        <w:rPr>
          <w:b/>
        </w:rPr>
        <w:t>SDP</w:t>
      </w:r>
      <w:r w:rsidRPr="007F21A7">
        <w:tab/>
        <w:t>The SDP offer (SDP_O) contains a set of codecs supported by UE#1 and desired by the calling user for this session. The local preconditions are indicated as fulfilled.</w:t>
      </w:r>
    </w:p>
    <w:p w14:paraId="4BBAF42D" w14:textId="77777777" w:rsidR="00ED2FA5" w:rsidRPr="00815DE2" w:rsidRDefault="00815DE2" w:rsidP="00815DE2">
      <w:pPr>
        <w:pStyle w:val="B1"/>
        <w:rPr>
          <w:b/>
        </w:rPr>
      </w:pPr>
      <w:r w:rsidRPr="00815DE2">
        <w:rPr>
          <w:b/>
        </w:rPr>
        <w:t>2</w:t>
      </w:r>
      <w:r w:rsidRPr="00815DE2">
        <w:rPr>
          <w:b/>
        </w:rPr>
        <w:tab/>
      </w:r>
      <w:r>
        <w:rPr>
          <w:b/>
        </w:rPr>
        <w:tab/>
      </w:r>
      <w:r w:rsidR="00ED2FA5" w:rsidRPr="00815DE2">
        <w:rPr>
          <w:b/>
        </w:rPr>
        <w:t>INVITE request (S-CSCF to CDIV AS)</w:t>
      </w:r>
    </w:p>
    <w:p w14:paraId="5E363884" w14:textId="77777777" w:rsidR="00ED2FA5" w:rsidRDefault="00ED2FA5" w:rsidP="00ED2FA5">
      <w:pPr>
        <w:pStyle w:val="B1"/>
      </w:pPr>
      <w:r>
        <w:tab/>
      </w:r>
      <w:r w:rsidRPr="007F21A7">
        <w:t xml:space="preserve">The S-CSCF forwards the SIP INVITE request to the </w:t>
      </w:r>
      <w:r>
        <w:t>CDIV AS</w:t>
      </w:r>
      <w:r w:rsidRPr="007F21A7">
        <w:t>.</w:t>
      </w:r>
    </w:p>
    <w:p w14:paraId="6122F572" w14:textId="77777777" w:rsidR="00ED2FA5" w:rsidRPr="007F21A7" w:rsidRDefault="00815DE2" w:rsidP="00815DE2">
      <w:pPr>
        <w:pStyle w:val="B1"/>
        <w:ind w:left="285" w:firstLine="0"/>
        <w:rPr>
          <w:b/>
        </w:rPr>
      </w:pPr>
      <w:bookmarkStart w:id="818" w:name="_MCCTEMPBM_CRPT84840379___2"/>
      <w:r>
        <w:rPr>
          <w:b/>
        </w:rPr>
        <w:lastRenderedPageBreak/>
        <w:t>3-5</w:t>
      </w:r>
      <w:r>
        <w:rPr>
          <w:b/>
        </w:rPr>
        <w:tab/>
      </w:r>
      <w:r>
        <w:rPr>
          <w:b/>
        </w:rPr>
        <w:tab/>
      </w:r>
      <w:r w:rsidR="00ED2FA5" w:rsidRPr="007F21A7">
        <w:rPr>
          <w:b/>
        </w:rPr>
        <w:t>INVITE request (</w:t>
      </w:r>
      <w:r w:rsidR="00ED2FA5">
        <w:rPr>
          <w:b/>
        </w:rPr>
        <w:t xml:space="preserve">CDIV </w:t>
      </w:r>
      <w:r w:rsidR="00ED2FA5" w:rsidRPr="007F21A7">
        <w:rPr>
          <w:b/>
        </w:rPr>
        <w:t xml:space="preserve">AS to </w:t>
      </w:r>
      <w:r w:rsidR="00ED2FA5">
        <w:rPr>
          <w:b/>
        </w:rPr>
        <w:t>CAT-AS</w:t>
      </w:r>
      <w:r w:rsidR="00ED2FA5" w:rsidRPr="007F21A7">
        <w:rPr>
          <w:b/>
        </w:rPr>
        <w:t>)</w:t>
      </w:r>
    </w:p>
    <w:bookmarkEnd w:id="818"/>
    <w:p w14:paraId="152EF9EC" w14:textId="77777777" w:rsidR="00ED2FA5" w:rsidRDefault="00815DE2" w:rsidP="00815DE2">
      <w:pPr>
        <w:pStyle w:val="B1"/>
      </w:pPr>
      <w:r>
        <w:tab/>
      </w:r>
      <w:r w:rsidR="00ED2FA5">
        <w:t>Via the S-CSCF, the CDIV AS forwards the request to the CAT-AS serving UE#2.</w:t>
      </w:r>
    </w:p>
    <w:p w14:paraId="46368E9A" w14:textId="77777777" w:rsidR="00ED2FA5" w:rsidRPr="000D714A" w:rsidRDefault="00ED2FA5" w:rsidP="00ED2FA5">
      <w:pPr>
        <w:pStyle w:val="B1"/>
      </w:pPr>
      <w:r>
        <w:tab/>
      </w:r>
      <w:r w:rsidRPr="007F21A7">
        <w:t>The CAT-AS instructs the MRF to reserve CAT resources.</w:t>
      </w:r>
    </w:p>
    <w:p w14:paraId="360988CE" w14:textId="77777777" w:rsidR="00ED2FA5" w:rsidRPr="007F21A7" w:rsidRDefault="00815DE2" w:rsidP="00ED2FA5">
      <w:pPr>
        <w:pStyle w:val="B1"/>
        <w:rPr>
          <w:b/>
          <w:lang w:eastAsia="zh-CN"/>
        </w:rPr>
      </w:pPr>
      <w:r>
        <w:rPr>
          <w:b/>
        </w:rPr>
        <w:t>5-6</w:t>
      </w:r>
      <w:r>
        <w:rPr>
          <w:b/>
        </w:rPr>
        <w:tab/>
      </w:r>
      <w:r>
        <w:rPr>
          <w:b/>
        </w:rPr>
        <w:tab/>
      </w:r>
      <w:r w:rsidR="00ED2FA5" w:rsidRPr="007F21A7">
        <w:rPr>
          <w:b/>
        </w:rPr>
        <w:t>INVITE request (CAT-AS to UE#2)</w:t>
      </w:r>
    </w:p>
    <w:p w14:paraId="26D21F07" w14:textId="77777777" w:rsidR="00ED2FA5" w:rsidRPr="007F21A7" w:rsidRDefault="00ED2FA5" w:rsidP="00ED2FA5">
      <w:pPr>
        <w:pStyle w:val="B1"/>
      </w:pPr>
      <w:r>
        <w:tab/>
      </w:r>
      <w:r w:rsidRPr="007F21A7">
        <w:t>The CAT-AS forwards the request to UE#2.</w:t>
      </w:r>
    </w:p>
    <w:p w14:paraId="65FD215D" w14:textId="77777777" w:rsidR="00ED2FA5" w:rsidRPr="007F21A7" w:rsidRDefault="00ED2FA5" w:rsidP="00ED2FA5">
      <w:pPr>
        <w:pStyle w:val="B1"/>
        <w:rPr>
          <w:b/>
          <w:bCs/>
        </w:rPr>
      </w:pPr>
      <w:r>
        <w:rPr>
          <w:b/>
          <w:bCs/>
        </w:rPr>
        <w:t>7-8</w:t>
      </w:r>
      <w:r w:rsidR="00815DE2">
        <w:rPr>
          <w:b/>
          <w:bCs/>
        </w:rPr>
        <w:tab/>
      </w:r>
      <w:r w:rsidR="00815DE2">
        <w:rPr>
          <w:b/>
          <w:bCs/>
        </w:rPr>
        <w:tab/>
      </w:r>
      <w:r w:rsidRPr="007F21A7">
        <w:rPr>
          <w:b/>
          <w:bCs/>
        </w:rPr>
        <w:t>180 (Ringing) provisional response (UE#2 to CAT-AS)</w:t>
      </w:r>
    </w:p>
    <w:p w14:paraId="3AF5D41D" w14:textId="77777777" w:rsidR="00ED2FA5" w:rsidRPr="007F21A7" w:rsidRDefault="00ED2FA5" w:rsidP="00815DE2">
      <w:pPr>
        <w:pStyle w:val="B1"/>
      </w:pPr>
      <w:r>
        <w:tab/>
      </w:r>
      <w:r w:rsidRPr="007F21A7">
        <w:t>The called party is alerted. UE#2 sends a SIP 180 (Ringing) provisional response for the INVITE request to the CAT-AS.</w:t>
      </w:r>
    </w:p>
    <w:p w14:paraId="03D72286" w14:textId="77777777" w:rsidR="00ED2FA5" w:rsidRPr="007F21A7" w:rsidRDefault="00ED2FA5" w:rsidP="00ED2FA5">
      <w:pPr>
        <w:pStyle w:val="B1"/>
      </w:pPr>
      <w:r>
        <w:tab/>
      </w:r>
      <w:r w:rsidRPr="007F21A7">
        <w:t>The CAT-AS terminates the provisional response.</w:t>
      </w:r>
    </w:p>
    <w:p w14:paraId="6F5414D1" w14:textId="77777777" w:rsidR="00ED2FA5" w:rsidRPr="007F21A7" w:rsidRDefault="00ED2FA5" w:rsidP="00ED2FA5">
      <w:pPr>
        <w:pStyle w:val="B1"/>
        <w:ind w:left="284" w:firstLine="0"/>
        <w:rPr>
          <w:b/>
          <w:bCs/>
          <w:lang w:eastAsia="ja-JP"/>
        </w:rPr>
      </w:pPr>
      <w:bookmarkStart w:id="819" w:name="_MCCTEMPBM_CRPT84840380___2"/>
      <w:r>
        <w:rPr>
          <w:b/>
          <w:bCs/>
        </w:rPr>
        <w:t>9</w:t>
      </w:r>
      <w:r w:rsidRPr="007F21A7">
        <w:rPr>
          <w:b/>
          <w:bCs/>
        </w:rPr>
        <w:t>-</w:t>
      </w:r>
      <w:r w:rsidR="00815DE2">
        <w:rPr>
          <w:b/>
          <w:bCs/>
        </w:rPr>
        <w:t>12</w:t>
      </w:r>
      <w:r w:rsidR="00815DE2">
        <w:rPr>
          <w:b/>
          <w:bCs/>
        </w:rPr>
        <w:tab/>
      </w:r>
      <w:r w:rsidR="005D6FF6" w:rsidRPr="00F5077B">
        <w:rPr>
          <w:b/>
          <w:bCs/>
        </w:rPr>
        <w:t>18</w:t>
      </w:r>
      <w:r w:rsidR="005D6FF6">
        <w:rPr>
          <w:rFonts w:hint="eastAsia"/>
          <w:b/>
          <w:bCs/>
          <w:lang w:eastAsia="zh-CN"/>
        </w:rPr>
        <w:t>0</w:t>
      </w:r>
      <w:r w:rsidR="005D6FF6" w:rsidRPr="00F5077B">
        <w:rPr>
          <w:b/>
          <w:bCs/>
        </w:rPr>
        <w:t xml:space="preserve"> </w:t>
      </w:r>
      <w:r w:rsidRPr="007F21A7">
        <w:rPr>
          <w:b/>
          <w:bCs/>
        </w:rPr>
        <w:t>(</w:t>
      </w:r>
      <w:r w:rsidR="005D6FF6">
        <w:rPr>
          <w:rFonts w:hint="eastAsia"/>
          <w:b/>
          <w:bCs/>
          <w:lang w:eastAsia="zh-CN"/>
        </w:rPr>
        <w:t>Ringing</w:t>
      </w:r>
      <w:r w:rsidRPr="007F21A7">
        <w:rPr>
          <w:b/>
          <w:bCs/>
        </w:rPr>
        <w:t>) provisional response (CAT-AS to UE#1) see example in table</w:t>
      </w:r>
      <w:r>
        <w:rPr>
          <w:b/>
          <w:bCs/>
        </w:rPr>
        <w:t> </w:t>
      </w:r>
      <w:r w:rsidRPr="007F21A7">
        <w:rPr>
          <w:b/>
          <w:bCs/>
        </w:rPr>
        <w:t>A.</w:t>
      </w:r>
      <w:r>
        <w:rPr>
          <w:b/>
          <w:bCs/>
          <w:lang w:eastAsia="ja-JP"/>
        </w:rPr>
        <w:t>5.5</w:t>
      </w:r>
      <w:r w:rsidRPr="007F21A7">
        <w:rPr>
          <w:b/>
          <w:bCs/>
        </w:rPr>
        <w:t>-</w:t>
      </w:r>
      <w:r w:rsidRPr="007F21A7">
        <w:rPr>
          <w:rFonts w:hint="eastAsia"/>
          <w:b/>
          <w:bCs/>
          <w:lang w:eastAsia="ja-JP"/>
        </w:rPr>
        <w:t>2</w:t>
      </w:r>
    </w:p>
    <w:bookmarkEnd w:id="819"/>
    <w:p w14:paraId="07AF813A" w14:textId="77777777" w:rsidR="00ED2FA5" w:rsidRPr="007F21A7" w:rsidRDefault="00ED2FA5" w:rsidP="00ED2FA5">
      <w:pPr>
        <w:pStyle w:val="B1"/>
      </w:pPr>
      <w:r>
        <w:tab/>
      </w:r>
      <w:r w:rsidRPr="007F21A7">
        <w:t xml:space="preserve">The CAT-AS sends a reliable SIP </w:t>
      </w:r>
      <w:r w:rsidR="005D6FF6" w:rsidRPr="00F5077B">
        <w:t>18</w:t>
      </w:r>
      <w:r w:rsidR="005D6FF6">
        <w:rPr>
          <w:rFonts w:hint="eastAsia"/>
          <w:lang w:eastAsia="zh-CN"/>
        </w:rPr>
        <w:t>0</w:t>
      </w:r>
      <w:r w:rsidR="005D6FF6" w:rsidRPr="00F5077B">
        <w:t xml:space="preserve"> </w:t>
      </w:r>
      <w:r w:rsidRPr="007F21A7">
        <w:t>(</w:t>
      </w:r>
      <w:r w:rsidR="005D6FF6">
        <w:rPr>
          <w:rFonts w:hint="eastAsia"/>
          <w:lang w:eastAsia="zh-CN"/>
        </w:rPr>
        <w:t>Ringing</w:t>
      </w:r>
      <w:r w:rsidRPr="007F21A7">
        <w:t>) provisional response to UE#1.</w:t>
      </w:r>
      <w:r>
        <w:t xml:space="preserve"> The CDIV AS starts the no reply timer.</w:t>
      </w:r>
    </w:p>
    <w:p w14:paraId="72FD45BD" w14:textId="77777777" w:rsidR="00ED2FA5" w:rsidRPr="007F21A7" w:rsidRDefault="00ED2FA5" w:rsidP="00ED2FA5">
      <w:pPr>
        <w:pStyle w:val="TH"/>
      </w:pPr>
      <w:r w:rsidRPr="007F21A7">
        <w:t>Table</w:t>
      </w:r>
      <w:r>
        <w:t> </w:t>
      </w:r>
      <w:r w:rsidRPr="007F21A7">
        <w:t>A.</w:t>
      </w:r>
      <w:r>
        <w:rPr>
          <w:lang w:eastAsia="ja-JP"/>
        </w:rPr>
        <w:t>5.5-2</w:t>
      </w:r>
      <w:r w:rsidRPr="007F21A7">
        <w:t xml:space="preserve">: </w:t>
      </w:r>
      <w:r w:rsidR="005D6FF6">
        <w:t xml:space="preserve">180 </w:t>
      </w:r>
      <w:r w:rsidRPr="007F21A7">
        <w:t>(</w:t>
      </w:r>
      <w:r w:rsidR="005D6FF6">
        <w:t>Ringing</w:t>
      </w:r>
      <w:r w:rsidRPr="007F21A7">
        <w:t>) response (CAT-AS to UE#1)</w:t>
      </w:r>
    </w:p>
    <w:p w14:paraId="79696249"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1" w:right="284" w:hanging="284"/>
      </w:pPr>
      <w:bookmarkStart w:id="820" w:name="_MCCTEMPBM_CRPT84840381___2"/>
      <w:r w:rsidRPr="00815DE2">
        <w:t>SIP/2.0 18</w:t>
      </w:r>
      <w:r w:rsidR="005D6FF6">
        <w:t>0</w:t>
      </w:r>
      <w:r w:rsidRPr="00815DE2">
        <w:t xml:space="preserve"> </w:t>
      </w:r>
      <w:r w:rsidR="005D6FF6">
        <w:t>Ringing</w:t>
      </w:r>
    </w:p>
    <w:p w14:paraId="5AEC89D2" w14:textId="77777777" w:rsidR="00ED2FA5" w:rsidRPr="00815DE2" w:rsidRDefault="00ED2FA5" w:rsidP="00ED2FA5">
      <w:pPr>
        <w:pStyle w:val="PL"/>
        <w:pBdr>
          <w:top w:val="single" w:sz="4" w:space="1" w:color="auto"/>
          <w:left w:val="single" w:sz="4" w:space="4" w:color="auto"/>
          <w:bottom w:val="single" w:sz="4" w:space="1" w:color="auto"/>
          <w:right w:val="single" w:sz="4" w:space="4" w:color="auto"/>
        </w:pBdr>
        <w:ind w:left="851" w:right="284" w:hanging="284"/>
        <w:rPr>
          <w:lang w:eastAsia="ja-JP"/>
        </w:rPr>
      </w:pPr>
      <w:r w:rsidRPr="00815DE2">
        <w:t>Via: SIP/2.0/UDP scscf2.home2.net;branch=z9hG4bK764z87.1,</w:t>
      </w:r>
      <w:r w:rsidRPr="00815DE2">
        <w:rPr>
          <w:rFonts w:hint="eastAsia"/>
          <w:lang w:eastAsia="ja-JP"/>
        </w:rPr>
        <w:t xml:space="preserve"> SIP</w:t>
      </w:r>
      <w:r w:rsidRPr="00815DE2">
        <w:t>/2.0/UDP icscf2_s.home2.net;branch=z9hG4bK871y12.1, SIP/2.0/UDP scscf1.home1.net;branch=z9hG4bK332b23.1, SIP/2.0/UDP pcscf1.visited1.net;branch=z9hG4bK240f34.1, SIP/2.0/UDP [5555::aaa:bbb:ccc:ddd]:1357;comp=sigcomp;branch=z9hG4bKnashds7</w:t>
      </w:r>
    </w:p>
    <w:p w14:paraId="3F702E82" w14:textId="77777777" w:rsidR="00ED2FA5" w:rsidRPr="00815DE2" w:rsidRDefault="00ED2FA5" w:rsidP="00ED2FA5">
      <w:pPr>
        <w:pStyle w:val="PL"/>
        <w:pBdr>
          <w:top w:val="single" w:sz="4" w:space="1" w:color="auto"/>
          <w:left w:val="single" w:sz="4" w:space="4" w:color="auto"/>
          <w:bottom w:val="single" w:sz="4" w:space="1" w:color="auto"/>
          <w:right w:val="single" w:sz="4" w:space="4" w:color="auto"/>
        </w:pBdr>
        <w:ind w:left="851" w:right="284" w:hanging="284"/>
      </w:pPr>
      <w:r w:rsidRPr="00815DE2">
        <w:t>Record-Route: &lt;sip:scscf2.home2.net;lr&gt;</w:t>
      </w:r>
      <w:r w:rsidRPr="00815DE2">
        <w:rPr>
          <w:rFonts w:hint="eastAsia"/>
          <w:lang w:eastAsia="ja-JP"/>
        </w:rPr>
        <w:t xml:space="preserve">, </w:t>
      </w:r>
      <w:r w:rsidRPr="00815DE2">
        <w:t>&lt;sip:scscf1.home1.net;lr&gt;, &lt;sip:pcscf1.visited1.net;lr&gt;</w:t>
      </w:r>
    </w:p>
    <w:p w14:paraId="4DB4F64F"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bookmarkStart w:id="821" w:name="_MCCTEMPBM_CRPT84840382___2"/>
      <w:bookmarkEnd w:id="820"/>
      <w:r w:rsidRPr="00815DE2">
        <w:t>From:</w:t>
      </w:r>
    </w:p>
    <w:p w14:paraId="325A20AC"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To: &lt;tel:+1-212-555-2222&gt;;tag=2236</w:t>
      </w:r>
    </w:p>
    <w:p w14:paraId="46A43682"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Call-ID:</w:t>
      </w:r>
    </w:p>
    <w:p w14:paraId="24CBF2C5"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Cseq:</w:t>
      </w:r>
    </w:p>
    <w:p w14:paraId="3F2D255E"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Require: 100rel</w:t>
      </w:r>
    </w:p>
    <w:p w14:paraId="41FF4AA9"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Allow: INVITE, ACK, CANCEL, BYE, PRACK, UPDATE, REFER, MESSAGE</w:t>
      </w:r>
    </w:p>
    <w:p w14:paraId="79E0021E"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pPr>
      <w:r w:rsidRPr="00815DE2">
        <w:t>RSeq: 9022</w:t>
      </w:r>
    </w:p>
    <w:p w14:paraId="21BE391A" w14:textId="77777777" w:rsidR="00ED2FA5" w:rsidRPr="00815DE2" w:rsidDel="00DB2E16" w:rsidRDefault="00ED2FA5" w:rsidP="00ED2FA5">
      <w:pPr>
        <w:pStyle w:val="PL"/>
        <w:keepNext/>
        <w:pBdr>
          <w:top w:val="single" w:sz="4" w:space="1" w:color="auto"/>
          <w:left w:val="single" w:sz="4" w:space="4" w:color="auto"/>
          <w:bottom w:val="single" w:sz="4" w:space="1" w:color="auto"/>
          <w:right w:val="single" w:sz="4" w:space="4" w:color="auto"/>
        </w:pBdr>
        <w:ind w:left="850" w:right="284" w:hanging="283"/>
        <w:rPr>
          <w:lang w:eastAsia="ja-JP"/>
        </w:rPr>
      </w:pPr>
      <w:r w:rsidRPr="00815DE2" w:rsidDel="00DB2E16">
        <w:t>P-Early-Media: sendrecv</w:t>
      </w:r>
    </w:p>
    <w:p w14:paraId="19A16C32" w14:textId="77777777" w:rsidR="00ED2FA5" w:rsidRPr="00815DE2" w:rsidRDefault="00ED2FA5" w:rsidP="00ED2FA5">
      <w:pPr>
        <w:pStyle w:val="PL"/>
        <w:pBdr>
          <w:top w:val="single" w:sz="4" w:space="1" w:color="auto"/>
          <w:left w:val="single" w:sz="4" w:space="4" w:color="auto"/>
          <w:bottom w:val="single" w:sz="4" w:space="1" w:color="auto"/>
          <w:right w:val="single" w:sz="4" w:space="4" w:color="auto"/>
        </w:pBdr>
        <w:ind w:left="851" w:right="284" w:hanging="284"/>
      </w:pPr>
      <w:bookmarkStart w:id="822" w:name="_MCCTEMPBM_CRPT84840383___2"/>
      <w:bookmarkEnd w:id="821"/>
      <w:r w:rsidRPr="00815DE2">
        <w:t>Contact: &lt;sip:cat-as.home1.net&gt;</w:t>
      </w:r>
      <w:r w:rsidRPr="00815DE2">
        <w:rPr>
          <w:rFonts w:eastAsia="PMingLiU" w:cs="Courier New"/>
          <w:lang w:eastAsia="zh-TW"/>
        </w:rPr>
        <w:t>;</w:t>
      </w:r>
      <w:r w:rsidRPr="00815DE2">
        <w:t>+g.3gpp.icsi-ref="urn%3Aurn-7%3gpp-service.ims.icsi.mmtel"</w:t>
      </w:r>
    </w:p>
    <w:p w14:paraId="60C07428"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823" w:name="_MCCTEMPBM_CRPT84840384___2"/>
      <w:bookmarkEnd w:id="822"/>
      <w:r w:rsidRPr="00815DE2">
        <w:rPr>
          <w:snapToGrid w:val="0"/>
        </w:rPr>
        <w:t xml:space="preserve">Content-Type: application/sdp </w:t>
      </w:r>
    </w:p>
    <w:p w14:paraId="523512FF"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815DE2">
        <w:rPr>
          <w:snapToGrid w:val="0"/>
        </w:rPr>
        <w:t>Content-Length: (…)</w:t>
      </w:r>
    </w:p>
    <w:p w14:paraId="5926B320"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3CB2C172"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pPr>
      <w:r w:rsidRPr="00815DE2">
        <w:t>v=0</w:t>
      </w:r>
    </w:p>
    <w:p w14:paraId="30B3FEB1"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rPr>
          <w:lang w:eastAsia="ja-JP"/>
        </w:rPr>
      </w:pPr>
      <w:r w:rsidRPr="00815DE2">
        <w:t>o=- 298793361</w:t>
      </w:r>
      <w:r w:rsidRPr="00815DE2" w:rsidDel="006B1478">
        <w:rPr>
          <w:rFonts w:hint="eastAsia"/>
          <w:lang w:eastAsia="ja-JP"/>
        </w:rPr>
        <w:t>5</w:t>
      </w:r>
      <w:r w:rsidRPr="00815DE2">
        <w:rPr>
          <w:rFonts w:hint="eastAsia"/>
          <w:lang w:eastAsia="ja-JP"/>
        </w:rPr>
        <w:t>6</w:t>
      </w:r>
      <w:r w:rsidRPr="00815DE2">
        <w:t xml:space="preserve"> 298793361</w:t>
      </w:r>
      <w:r w:rsidRPr="00815DE2" w:rsidDel="006B1478">
        <w:t>5</w:t>
      </w:r>
      <w:r w:rsidRPr="00815DE2">
        <w:rPr>
          <w:rFonts w:hint="eastAsia"/>
          <w:lang w:eastAsia="ja-JP"/>
        </w:rPr>
        <w:t>6</w:t>
      </w:r>
      <w:r w:rsidRPr="00815DE2">
        <w:t xml:space="preserve"> IN IP6 5555::</w:t>
      </w:r>
      <w:r w:rsidRPr="00815DE2">
        <w:rPr>
          <w:rFonts w:hint="eastAsia"/>
          <w:lang w:eastAsia="ja-JP"/>
        </w:rPr>
        <w:t>ccc</w:t>
      </w:r>
      <w:r w:rsidRPr="00815DE2">
        <w:t>:</w:t>
      </w:r>
      <w:r w:rsidRPr="00815DE2">
        <w:rPr>
          <w:rFonts w:hint="eastAsia"/>
          <w:lang w:eastAsia="ja-JP"/>
        </w:rPr>
        <w:t>aaa</w:t>
      </w:r>
      <w:r w:rsidRPr="00815DE2">
        <w:t>:</w:t>
      </w:r>
      <w:r w:rsidRPr="00815DE2">
        <w:rPr>
          <w:rFonts w:hint="eastAsia"/>
          <w:lang w:eastAsia="ja-JP"/>
        </w:rPr>
        <w:t>abc</w:t>
      </w:r>
      <w:r w:rsidRPr="00815DE2">
        <w:t>:</w:t>
      </w:r>
      <w:r w:rsidRPr="00815DE2">
        <w:rPr>
          <w:rFonts w:hint="eastAsia"/>
          <w:lang w:eastAsia="ja-JP"/>
        </w:rPr>
        <w:t>abc</w:t>
      </w:r>
    </w:p>
    <w:p w14:paraId="043EA2B2"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pPr>
      <w:r w:rsidRPr="00815DE2">
        <w:t>s=-</w:t>
      </w:r>
    </w:p>
    <w:p w14:paraId="71F44AB2"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rPr>
          <w:lang w:val="de-DE" w:eastAsia="ja-JP"/>
        </w:rPr>
      </w:pPr>
      <w:r w:rsidRPr="00815DE2">
        <w:rPr>
          <w:lang w:val="de-DE"/>
        </w:rPr>
        <w:t>c=IN IP6 5555::</w:t>
      </w:r>
      <w:r w:rsidRPr="00815DE2">
        <w:rPr>
          <w:rFonts w:hint="eastAsia"/>
          <w:lang w:val="de-DE" w:eastAsia="ja-JP"/>
        </w:rPr>
        <w:t>ccc</w:t>
      </w:r>
      <w:r w:rsidRPr="00815DE2">
        <w:rPr>
          <w:lang w:val="de-DE"/>
        </w:rPr>
        <w:t>:</w:t>
      </w:r>
      <w:r w:rsidRPr="00815DE2">
        <w:rPr>
          <w:rFonts w:hint="eastAsia"/>
          <w:lang w:val="de-DE" w:eastAsia="ja-JP"/>
        </w:rPr>
        <w:t>aaa</w:t>
      </w:r>
      <w:r w:rsidRPr="00815DE2" w:rsidDel="002A7E47">
        <w:rPr>
          <w:lang w:val="de-DE"/>
        </w:rPr>
        <w:t>:</w:t>
      </w:r>
      <w:r w:rsidRPr="00815DE2">
        <w:rPr>
          <w:rFonts w:hint="eastAsia"/>
          <w:lang w:val="de-DE" w:eastAsia="ja-JP"/>
        </w:rPr>
        <w:t>abc</w:t>
      </w:r>
      <w:r w:rsidRPr="00815DE2">
        <w:rPr>
          <w:lang w:val="de-DE"/>
        </w:rPr>
        <w:t>:</w:t>
      </w:r>
      <w:r w:rsidRPr="00815DE2">
        <w:rPr>
          <w:rFonts w:hint="eastAsia"/>
          <w:lang w:val="de-DE" w:eastAsia="ja-JP"/>
        </w:rPr>
        <w:t>abc</w:t>
      </w:r>
    </w:p>
    <w:p w14:paraId="43E28C2B"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815DE2">
        <w:rPr>
          <w:lang w:val="de-DE"/>
        </w:rPr>
        <w:t>t=0 0</w:t>
      </w:r>
    </w:p>
    <w:p w14:paraId="6528310D"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 xml:space="preserve">m=video </w:t>
      </w:r>
      <w:r w:rsidRPr="00815DE2" w:rsidDel="000915DC">
        <w:rPr>
          <w:lang w:val="pt-BR"/>
        </w:rPr>
        <w:t>3400</w:t>
      </w:r>
      <w:r w:rsidRPr="00815DE2">
        <w:rPr>
          <w:rFonts w:hint="eastAsia"/>
          <w:lang w:val="pt-BR" w:eastAsia="ja-JP"/>
        </w:rPr>
        <w:t>51372</w:t>
      </w:r>
      <w:r w:rsidRPr="00815DE2">
        <w:rPr>
          <w:lang w:val="pt-BR"/>
        </w:rPr>
        <w:t xml:space="preserve"> RTP/AVPF 98</w:t>
      </w:r>
    </w:p>
    <w:p w14:paraId="51EE9AFC" w14:textId="77777777" w:rsidR="00ED2FA5" w:rsidRPr="00815DE2" w:rsidRDefault="00ED2FA5" w:rsidP="00ED2FA5">
      <w:pPr>
        <w:pStyle w:val="PL"/>
        <w:pBdr>
          <w:top w:val="single" w:sz="4" w:space="1" w:color="auto"/>
          <w:left w:val="single" w:sz="4" w:space="4" w:color="auto"/>
          <w:bottom w:val="single" w:sz="4" w:space="1" w:color="auto"/>
          <w:right w:val="single" w:sz="4" w:space="4" w:color="auto"/>
        </w:pBdr>
        <w:ind w:left="851" w:right="284" w:hanging="284"/>
        <w:rPr>
          <w:lang w:val="pt-BR"/>
        </w:rPr>
      </w:pPr>
      <w:bookmarkStart w:id="824" w:name="_MCCTEMPBM_CRPT84840385___2"/>
      <w:bookmarkEnd w:id="823"/>
      <w:r w:rsidRPr="00815DE2">
        <w:rPr>
          <w:rFonts w:cs="Courier New"/>
          <w:lang w:val="pt-BR"/>
        </w:rPr>
        <w:t>a=acfg:1 t=1</w:t>
      </w:r>
    </w:p>
    <w:p w14:paraId="49BC9887"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bookmarkStart w:id="825" w:name="_MCCTEMPBM_CRPT84840386___2"/>
      <w:bookmarkEnd w:id="824"/>
      <w:r w:rsidRPr="00815DE2">
        <w:rPr>
          <w:lang w:val="pt-BR"/>
        </w:rPr>
        <w:t>b=AS:75</w:t>
      </w:r>
    </w:p>
    <w:p w14:paraId="63344ADB"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a=curr:qos local sendrecv</w:t>
      </w:r>
    </w:p>
    <w:p w14:paraId="6828AF43"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a=curr:qos remote sendrecv</w:t>
      </w:r>
    </w:p>
    <w:p w14:paraId="7BD89945"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mandatory local sendrecv</w:t>
      </w:r>
    </w:p>
    <w:p w14:paraId="3F7CD68A"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mandatory remote sendrecv</w:t>
      </w:r>
    </w:p>
    <w:p w14:paraId="333F4A52"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a=rtpmap:98 H263</w:t>
      </w:r>
    </w:p>
    <w:p w14:paraId="1E12EBA1" w14:textId="77777777" w:rsidR="005F42C7" w:rsidRDefault="00ED2FA5" w:rsidP="005F42C7">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ja-JP"/>
        </w:rPr>
      </w:pPr>
      <w:r w:rsidRPr="00815DE2">
        <w:rPr>
          <w:lang w:val="pt-BR"/>
        </w:rPr>
        <w:t>a=fmtp:98 profile-level-id=0</w:t>
      </w:r>
    </w:p>
    <w:p w14:paraId="56E65009" w14:textId="77777777" w:rsidR="00ED2FA5" w:rsidRPr="00815DE2" w:rsidRDefault="005F42C7" w:rsidP="005F42C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51BB5">
        <w:rPr>
          <w:rFonts w:hint="eastAsia"/>
          <w:lang w:val="pt-BR"/>
        </w:rPr>
        <w:t>a=content:g.3gpp.</w:t>
      </w:r>
      <w:r w:rsidRPr="00E51BB5">
        <w:rPr>
          <w:rFonts w:hint="eastAsia"/>
          <w:lang w:val="pt-BR" w:eastAsia="ja-JP"/>
        </w:rPr>
        <w:t>cat</w:t>
      </w:r>
    </w:p>
    <w:p w14:paraId="5C994D39"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 xml:space="preserve">m=audio </w:t>
      </w:r>
      <w:r w:rsidRPr="00815DE2">
        <w:rPr>
          <w:rFonts w:hint="eastAsia"/>
          <w:lang w:val="pt-BR" w:eastAsia="ja-JP"/>
        </w:rPr>
        <w:t>49170</w:t>
      </w:r>
      <w:r w:rsidRPr="00815DE2">
        <w:rPr>
          <w:lang w:val="pt-BR"/>
        </w:rPr>
        <w:t xml:space="preserve"> RTP/AVPF 97 96</w:t>
      </w:r>
    </w:p>
    <w:p w14:paraId="00346964" w14:textId="77777777" w:rsidR="00ED2FA5" w:rsidRPr="00815DE2" w:rsidRDefault="00ED2FA5" w:rsidP="00ED2FA5">
      <w:pPr>
        <w:pStyle w:val="PL"/>
        <w:pBdr>
          <w:top w:val="single" w:sz="4" w:space="1" w:color="auto"/>
          <w:left w:val="single" w:sz="4" w:space="4" w:color="auto"/>
          <w:bottom w:val="single" w:sz="4" w:space="1" w:color="auto"/>
          <w:right w:val="single" w:sz="4" w:space="4" w:color="auto"/>
        </w:pBdr>
        <w:ind w:left="851" w:right="284" w:hanging="284"/>
        <w:rPr>
          <w:lang w:val="pt-BR"/>
        </w:rPr>
      </w:pPr>
      <w:bookmarkStart w:id="826" w:name="_MCCTEMPBM_CRPT84840387___2"/>
      <w:bookmarkEnd w:id="825"/>
      <w:r w:rsidRPr="00815DE2">
        <w:rPr>
          <w:rFonts w:cs="Courier New"/>
          <w:lang w:val="pt-BR"/>
        </w:rPr>
        <w:t>a=acfg:1 t=1</w:t>
      </w:r>
    </w:p>
    <w:p w14:paraId="75BBC118" w14:textId="77777777" w:rsidR="00ED2FA5" w:rsidRPr="00815DE2" w:rsidRDefault="00ED2FA5" w:rsidP="00ED2FA5">
      <w:pPr>
        <w:pStyle w:val="PL"/>
        <w:pBdr>
          <w:top w:val="single" w:sz="4" w:space="1" w:color="auto"/>
          <w:left w:val="single" w:sz="4" w:space="4" w:color="auto"/>
          <w:bottom w:val="single" w:sz="4" w:space="1" w:color="auto"/>
          <w:right w:val="single" w:sz="4" w:space="4" w:color="auto"/>
        </w:pBdr>
        <w:ind w:left="851" w:right="284" w:hanging="284"/>
        <w:rPr>
          <w:lang w:val="pt-BR"/>
        </w:rPr>
      </w:pPr>
      <w:r w:rsidRPr="00815DE2">
        <w:rPr>
          <w:lang w:val="pt-BR"/>
        </w:rPr>
        <w:t>b=AS:25.4</w:t>
      </w:r>
    </w:p>
    <w:p w14:paraId="3EEBB686"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bookmarkStart w:id="827" w:name="_MCCTEMPBM_CRPT84840388___2"/>
      <w:bookmarkEnd w:id="826"/>
      <w:r w:rsidRPr="00815DE2">
        <w:rPr>
          <w:lang w:val="pt-BR"/>
        </w:rPr>
        <w:t>a=curr:qos local sendrecv</w:t>
      </w:r>
    </w:p>
    <w:p w14:paraId="73C5FDD4"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a=curr:qos remote sendrecv</w:t>
      </w:r>
    </w:p>
    <w:p w14:paraId="0DA7B557"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mandatory local sendrecv</w:t>
      </w:r>
    </w:p>
    <w:p w14:paraId="75E47FE0"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mandatory remote sendrecv</w:t>
      </w:r>
    </w:p>
    <w:p w14:paraId="5A0ABA32" w14:textId="77777777" w:rsidR="00ED2FA5" w:rsidRPr="00815DE2" w:rsidRDefault="00ED2FA5" w:rsidP="00ED2FA5">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 xml:space="preserve">a=rtpmap:97 AMR </w:t>
      </w:r>
    </w:p>
    <w:p w14:paraId="6895F9E3" w14:textId="77777777" w:rsidR="00ED2FA5" w:rsidRPr="00815DE2" w:rsidRDefault="00ED2FA5" w:rsidP="00ED2FA5">
      <w:pPr>
        <w:pStyle w:val="PL"/>
        <w:keepNext/>
        <w:pBdr>
          <w:top w:val="single" w:sz="4" w:space="1" w:color="auto"/>
          <w:left w:val="single" w:sz="4" w:space="4" w:color="auto"/>
          <w:bottom w:val="single" w:sz="4" w:space="1" w:color="auto"/>
          <w:right w:val="single" w:sz="4" w:space="4" w:color="auto"/>
        </w:pBdr>
        <w:ind w:left="851" w:right="284" w:hanging="284"/>
        <w:rPr>
          <w:lang w:val="pt-BR"/>
        </w:rPr>
      </w:pPr>
      <w:bookmarkStart w:id="828" w:name="_MCCTEMPBM_CRPT84840389___2"/>
      <w:bookmarkEnd w:id="827"/>
      <w:r w:rsidRPr="00815DE2">
        <w:rPr>
          <w:lang w:val="pt-BR"/>
        </w:rPr>
        <w:t>a=fmtp:97 mode-set=0,2,5,7; maxframes</w:t>
      </w:r>
    </w:p>
    <w:p w14:paraId="5CA05E9E" w14:textId="77777777" w:rsidR="005F42C7" w:rsidRDefault="00ED2FA5" w:rsidP="005F42C7">
      <w:pPr>
        <w:pStyle w:val="PL"/>
        <w:keepNext/>
        <w:pBdr>
          <w:top w:val="single" w:sz="4" w:space="1" w:color="auto"/>
          <w:left w:val="single" w:sz="4" w:space="4" w:color="auto"/>
          <w:bottom w:val="single" w:sz="4" w:space="1" w:color="auto"/>
          <w:right w:val="single" w:sz="4" w:space="4" w:color="auto"/>
        </w:pBdr>
        <w:ind w:left="850" w:right="284" w:hanging="283"/>
        <w:rPr>
          <w:lang w:val="en-US" w:eastAsia="ja-JP"/>
        </w:rPr>
      </w:pPr>
      <w:bookmarkStart w:id="829" w:name="_MCCTEMPBM_CRPT84840390___2"/>
      <w:bookmarkEnd w:id="828"/>
      <w:r w:rsidRPr="00815DE2">
        <w:rPr>
          <w:lang w:val="en-US"/>
        </w:rPr>
        <w:t>a=rtpmap:96 telephone-event</w:t>
      </w:r>
    </w:p>
    <w:p w14:paraId="0F5AB57C" w14:textId="77777777" w:rsidR="00ED2FA5" w:rsidRPr="00815DE2" w:rsidRDefault="005F42C7" w:rsidP="005F42C7">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B37A2D">
        <w:rPr>
          <w:rFonts w:hint="eastAsia"/>
        </w:rPr>
        <w:t>a=content:g.3gpp.</w:t>
      </w:r>
      <w:r>
        <w:rPr>
          <w:rFonts w:hint="eastAsia"/>
          <w:lang w:eastAsia="ja-JP"/>
        </w:rPr>
        <w:t>cat</w:t>
      </w:r>
    </w:p>
    <w:bookmarkEnd w:id="829"/>
    <w:p w14:paraId="25F1009C" w14:textId="77777777" w:rsidR="00ED2FA5" w:rsidRPr="00727AB8" w:rsidRDefault="00ED2FA5" w:rsidP="00ED2FA5">
      <w:pPr>
        <w:rPr>
          <w:lang w:val="en-US"/>
        </w:rPr>
      </w:pPr>
    </w:p>
    <w:p w14:paraId="29B11ABE" w14:textId="77777777" w:rsidR="00ED2FA5" w:rsidRPr="007F21A7" w:rsidRDefault="00ED2FA5" w:rsidP="00ED2FA5">
      <w:pPr>
        <w:pStyle w:val="EX"/>
        <w:keepLines w:val="0"/>
        <w:rPr>
          <w:lang w:eastAsia="ja-JP"/>
        </w:rPr>
      </w:pPr>
      <w:r w:rsidRPr="007F21A7">
        <w:rPr>
          <w:b/>
        </w:rPr>
        <w:t>P-Early-Media:</w:t>
      </w:r>
      <w:r w:rsidRPr="007F21A7">
        <w:tab/>
        <w:t>The CAT-AS requests authorization for early media.</w:t>
      </w:r>
    </w:p>
    <w:p w14:paraId="0A5BBC19" w14:textId="77777777" w:rsidR="00ED2FA5" w:rsidRPr="007F21A7" w:rsidRDefault="00ED2FA5" w:rsidP="00ED2FA5">
      <w:pPr>
        <w:pStyle w:val="EX"/>
        <w:keepLines w:val="0"/>
      </w:pPr>
      <w:r w:rsidRPr="007F21A7">
        <w:rPr>
          <w:b/>
        </w:rPr>
        <w:lastRenderedPageBreak/>
        <w:t>SDP</w:t>
      </w:r>
      <w:r w:rsidRPr="007F21A7">
        <w:tab/>
        <w:t>The SDP answer (SDP_A</w:t>
      </w:r>
      <w:r w:rsidRPr="007F21A7">
        <w:rPr>
          <w:rFonts w:hint="eastAsia"/>
          <w:lang w:eastAsia="ja-JP"/>
        </w:rPr>
        <w:t>_cat</w:t>
      </w:r>
      <w:r w:rsidRPr="007F21A7">
        <w:t>) contains a set of codecs supported to be used for CAT</w:t>
      </w:r>
      <w:r w:rsidR="005F42C7">
        <w:rPr>
          <w:rFonts w:hint="eastAsia"/>
          <w:lang w:eastAsia="ja-JP"/>
        </w:rPr>
        <w:t xml:space="preserve"> and</w:t>
      </w:r>
      <w:r w:rsidR="005F42C7" w:rsidRPr="00601DFE">
        <w:rPr>
          <w:lang w:eastAsia="ja-JP"/>
        </w:rPr>
        <w:t>, in this example,</w:t>
      </w:r>
      <w:r w:rsidR="005F42C7">
        <w:rPr>
          <w:rFonts w:hint="eastAsia"/>
          <w:lang w:eastAsia="ja-JP"/>
        </w:rPr>
        <w:t xml:space="preserve"> includes a SDP </w:t>
      </w:r>
      <w:r w:rsidR="005F42C7">
        <w:rPr>
          <w:lang w:eastAsia="ja-JP"/>
        </w:rPr>
        <w:t>"</w:t>
      </w:r>
      <w:r w:rsidR="005F42C7">
        <w:rPr>
          <w:rFonts w:hint="eastAsia"/>
          <w:lang w:eastAsia="ja-JP"/>
        </w:rPr>
        <w:t>a=content</w:t>
      </w:r>
      <w:r w:rsidR="005F42C7">
        <w:rPr>
          <w:lang w:eastAsia="ja-JP"/>
        </w:rPr>
        <w:t>"</w:t>
      </w:r>
      <w:r w:rsidR="005F42C7">
        <w:rPr>
          <w:rFonts w:hint="eastAsia"/>
          <w:lang w:eastAsia="ja-JP"/>
        </w:rPr>
        <w:t xml:space="preserve"> attribute with a "g.3gpp.cat" value for each media description</w:t>
      </w:r>
      <w:r w:rsidRPr="007F21A7">
        <w:t>. The SDP content is based on information received from the MRF. The local preconditions are indicated as fulfilled.</w:t>
      </w:r>
    </w:p>
    <w:p w14:paraId="7C4BD316" w14:textId="77777777" w:rsidR="00ED2FA5" w:rsidRPr="007F21A7" w:rsidRDefault="00815DE2" w:rsidP="00ED2FA5">
      <w:pPr>
        <w:pStyle w:val="B1"/>
        <w:ind w:left="284" w:firstLine="0"/>
        <w:rPr>
          <w:b/>
          <w:bCs/>
        </w:rPr>
      </w:pPr>
      <w:bookmarkStart w:id="830" w:name="_MCCTEMPBM_CRPT84840391___2"/>
      <w:r>
        <w:rPr>
          <w:b/>
          <w:bCs/>
        </w:rPr>
        <w:t>13</w:t>
      </w:r>
      <w:r>
        <w:rPr>
          <w:b/>
          <w:bCs/>
        </w:rPr>
        <w:tab/>
      </w:r>
      <w:r>
        <w:rPr>
          <w:b/>
          <w:bCs/>
        </w:rPr>
        <w:tab/>
      </w:r>
      <w:r w:rsidR="00ED2FA5" w:rsidRPr="007F21A7">
        <w:rPr>
          <w:b/>
          <w:bCs/>
        </w:rPr>
        <w:t>PRACK request (UE#1 to CAT-AS)</w:t>
      </w:r>
    </w:p>
    <w:bookmarkEnd w:id="830"/>
    <w:p w14:paraId="03EDE231" w14:textId="77777777" w:rsidR="00ED2FA5" w:rsidRPr="007F21A7" w:rsidRDefault="00ED2FA5" w:rsidP="00ED2FA5">
      <w:pPr>
        <w:pStyle w:val="B1"/>
      </w:pPr>
      <w:r>
        <w:tab/>
      </w:r>
      <w:r w:rsidRPr="007F21A7">
        <w:t>UE#1 sends a SIP PRACK request, which acknowledges the SIP 183 (Session Progress) provisional response, to the CAT-AS.</w:t>
      </w:r>
    </w:p>
    <w:p w14:paraId="580B1431" w14:textId="77777777" w:rsidR="00ED2FA5" w:rsidRPr="007F21A7" w:rsidRDefault="00ED2FA5" w:rsidP="00ED2FA5">
      <w:pPr>
        <w:pStyle w:val="B1"/>
      </w:pPr>
      <w:r>
        <w:tab/>
      </w:r>
      <w:r w:rsidRPr="007F21A7">
        <w:t>The CAT-AS instructs the MRF to play CAT media.</w:t>
      </w:r>
    </w:p>
    <w:p w14:paraId="3C1283F4" w14:textId="77777777" w:rsidR="00ED2FA5" w:rsidRPr="007F21A7" w:rsidRDefault="00ED2FA5" w:rsidP="00ED2FA5">
      <w:pPr>
        <w:pStyle w:val="B1"/>
        <w:ind w:left="284" w:firstLine="0"/>
        <w:rPr>
          <w:b/>
          <w:bCs/>
        </w:rPr>
      </w:pPr>
      <w:bookmarkStart w:id="831" w:name="_MCCTEMPBM_CRPT84840392___2"/>
      <w:r>
        <w:rPr>
          <w:b/>
          <w:bCs/>
        </w:rPr>
        <w:t>14</w:t>
      </w:r>
      <w:r w:rsidRPr="007F21A7">
        <w:rPr>
          <w:b/>
          <w:bCs/>
        </w:rPr>
        <w:tab/>
      </w:r>
      <w:r w:rsidR="00815DE2">
        <w:rPr>
          <w:b/>
          <w:bCs/>
        </w:rPr>
        <w:tab/>
      </w:r>
      <w:r w:rsidRPr="007F21A7">
        <w:rPr>
          <w:b/>
          <w:bCs/>
        </w:rPr>
        <w:t>200 (OK) response to PRACK (CAT-AS to UE#1)</w:t>
      </w:r>
    </w:p>
    <w:bookmarkEnd w:id="831"/>
    <w:p w14:paraId="2D5CED8D" w14:textId="77777777" w:rsidR="00ED2FA5" w:rsidRDefault="00ED2FA5" w:rsidP="00ED2FA5">
      <w:pPr>
        <w:pStyle w:val="B1"/>
      </w:pPr>
      <w:r>
        <w:tab/>
        <w:t>A</w:t>
      </w:r>
      <w:r w:rsidRPr="007F21A7">
        <w:t xml:space="preserve"> SIP 200 (OK) response </w:t>
      </w:r>
      <w:r>
        <w:t>sent by the CAT-AS</w:t>
      </w:r>
      <w:r w:rsidRPr="007F21A7">
        <w:t xml:space="preserve"> for the SIP PRACK request</w:t>
      </w:r>
      <w:r>
        <w:t xml:space="preserve"> </w:t>
      </w:r>
      <w:r w:rsidR="00B068FE">
        <w:t>traverses</w:t>
      </w:r>
      <w:r>
        <w:t xml:space="preserve"> through CDIV AS and S-CSCF </w:t>
      </w:r>
      <w:r w:rsidRPr="007F21A7">
        <w:t>to UE#1.</w:t>
      </w:r>
    </w:p>
    <w:p w14:paraId="6111FFC1" w14:textId="77777777" w:rsidR="00ED2FA5" w:rsidRDefault="00815DE2" w:rsidP="00ED2FA5">
      <w:pPr>
        <w:pStyle w:val="B1"/>
        <w:ind w:left="284" w:firstLine="0"/>
        <w:rPr>
          <w:b/>
          <w:bCs/>
        </w:rPr>
      </w:pPr>
      <w:bookmarkStart w:id="832" w:name="_MCCTEMPBM_CRPT84840393___2"/>
      <w:r>
        <w:rPr>
          <w:b/>
          <w:bCs/>
        </w:rPr>
        <w:t>15</w:t>
      </w:r>
      <w:r>
        <w:rPr>
          <w:b/>
          <w:bCs/>
        </w:rPr>
        <w:tab/>
      </w:r>
      <w:r>
        <w:rPr>
          <w:b/>
          <w:bCs/>
        </w:rPr>
        <w:tab/>
      </w:r>
      <w:r w:rsidR="00ED2FA5" w:rsidRPr="00FF401B">
        <w:rPr>
          <w:b/>
          <w:bCs/>
        </w:rPr>
        <w:t>No reply timer expires</w:t>
      </w:r>
    </w:p>
    <w:bookmarkEnd w:id="832"/>
    <w:p w14:paraId="0A8D7E89" w14:textId="77777777" w:rsidR="00ED2FA5" w:rsidRDefault="00ED2FA5" w:rsidP="00ED2FA5">
      <w:pPr>
        <w:pStyle w:val="B1"/>
      </w:pPr>
      <w:r>
        <w:rPr>
          <w:rFonts w:hint="eastAsia"/>
          <w:lang w:eastAsia="zh-CN"/>
        </w:rPr>
        <w:tab/>
      </w:r>
      <w:r w:rsidRPr="00FF401B">
        <w:t xml:space="preserve">The </w:t>
      </w:r>
      <w:r>
        <w:t>no reply timer expires.</w:t>
      </w:r>
    </w:p>
    <w:p w14:paraId="713C0510" w14:textId="77777777" w:rsidR="00ED2FA5" w:rsidRPr="00FF401B" w:rsidRDefault="00815DE2" w:rsidP="00ED2FA5">
      <w:pPr>
        <w:pStyle w:val="B1"/>
        <w:ind w:left="284" w:firstLine="0"/>
        <w:rPr>
          <w:b/>
          <w:bCs/>
        </w:rPr>
      </w:pPr>
      <w:bookmarkStart w:id="833" w:name="_MCCTEMPBM_CRPT84840394___2"/>
      <w:r>
        <w:rPr>
          <w:b/>
          <w:bCs/>
        </w:rPr>
        <w:t>16-19</w:t>
      </w:r>
      <w:r>
        <w:rPr>
          <w:b/>
          <w:bCs/>
        </w:rPr>
        <w:tab/>
      </w:r>
      <w:r w:rsidR="00B068FE">
        <w:rPr>
          <w:b/>
          <w:bCs/>
        </w:rPr>
        <w:t>CANCEL</w:t>
      </w:r>
      <w:r w:rsidR="00B068FE" w:rsidRPr="00FF401B">
        <w:rPr>
          <w:b/>
          <w:bCs/>
        </w:rPr>
        <w:t xml:space="preserve"> </w:t>
      </w:r>
      <w:r w:rsidR="00ED2FA5" w:rsidRPr="00FF401B">
        <w:rPr>
          <w:b/>
          <w:bCs/>
        </w:rPr>
        <w:t xml:space="preserve">request (CDIV AS to CAT-AS) and 200 (OK) response to </w:t>
      </w:r>
      <w:r w:rsidR="00B068FE">
        <w:rPr>
          <w:b/>
          <w:bCs/>
        </w:rPr>
        <w:t>CANCEL request</w:t>
      </w:r>
      <w:r w:rsidR="00B068FE" w:rsidRPr="00FF401B">
        <w:rPr>
          <w:b/>
          <w:bCs/>
        </w:rPr>
        <w:t xml:space="preserve"> </w:t>
      </w:r>
      <w:r w:rsidR="00ED2FA5" w:rsidRPr="00FF401B">
        <w:rPr>
          <w:b/>
          <w:bCs/>
        </w:rPr>
        <w:t>(CAT-AS to CDIV AS)</w:t>
      </w:r>
    </w:p>
    <w:bookmarkEnd w:id="833"/>
    <w:p w14:paraId="269B38F7" w14:textId="77777777" w:rsidR="00ED2FA5" w:rsidRDefault="00ED2FA5" w:rsidP="00ED2FA5">
      <w:pPr>
        <w:pStyle w:val="B1"/>
      </w:pPr>
      <w:r>
        <w:rPr>
          <w:rFonts w:hint="eastAsia"/>
          <w:lang w:eastAsia="zh-CN"/>
        </w:rPr>
        <w:tab/>
      </w:r>
      <w:r>
        <w:t xml:space="preserve">The CDIV AS sends </w:t>
      </w:r>
      <w:r w:rsidR="00B068FE">
        <w:t xml:space="preserve">CANCEL </w:t>
      </w:r>
      <w:r>
        <w:t xml:space="preserve">request to the CAT-AS. The CAT AS instructs the MRF to stop CAT media. The CAT-AS sends 200 (OK) response for the </w:t>
      </w:r>
      <w:r w:rsidR="00B068FE">
        <w:t xml:space="preserve">CANCEL </w:t>
      </w:r>
      <w:r>
        <w:t>request to the CDIV AS.</w:t>
      </w:r>
    </w:p>
    <w:p w14:paraId="2BE522D7" w14:textId="77777777" w:rsidR="00ED2FA5" w:rsidRPr="00FF401B" w:rsidRDefault="00ED2FA5" w:rsidP="00ED2FA5">
      <w:pPr>
        <w:pStyle w:val="B1"/>
        <w:ind w:left="284" w:firstLine="0"/>
        <w:rPr>
          <w:b/>
          <w:bCs/>
        </w:rPr>
      </w:pPr>
      <w:bookmarkStart w:id="834" w:name="_MCCTEMPBM_CRPT84840395___2"/>
      <w:r>
        <w:rPr>
          <w:b/>
          <w:bCs/>
        </w:rPr>
        <w:t>20</w:t>
      </w:r>
      <w:r w:rsidRPr="00FF401B">
        <w:rPr>
          <w:b/>
          <w:bCs/>
        </w:rPr>
        <w:t>-</w:t>
      </w:r>
      <w:r>
        <w:rPr>
          <w:b/>
          <w:bCs/>
        </w:rPr>
        <w:t>23</w:t>
      </w:r>
      <w:r w:rsidR="00815DE2">
        <w:rPr>
          <w:b/>
          <w:bCs/>
        </w:rPr>
        <w:tab/>
      </w:r>
      <w:r w:rsidR="00B068FE">
        <w:rPr>
          <w:b/>
          <w:bCs/>
        </w:rPr>
        <w:t>CANCEL</w:t>
      </w:r>
      <w:r w:rsidR="00B068FE" w:rsidRPr="00FF401B">
        <w:rPr>
          <w:b/>
          <w:bCs/>
        </w:rPr>
        <w:t xml:space="preserve"> </w:t>
      </w:r>
      <w:r w:rsidRPr="00FF401B">
        <w:rPr>
          <w:b/>
          <w:bCs/>
        </w:rPr>
        <w:t>request (CAT-AS</w:t>
      </w:r>
      <w:r>
        <w:rPr>
          <w:b/>
          <w:bCs/>
        </w:rPr>
        <w:t xml:space="preserve"> to UE#2</w:t>
      </w:r>
      <w:r w:rsidRPr="00FF401B">
        <w:rPr>
          <w:b/>
          <w:bCs/>
        </w:rPr>
        <w:t xml:space="preserve">) and 200 (OK) response to </w:t>
      </w:r>
      <w:r w:rsidR="00B068FE">
        <w:rPr>
          <w:b/>
          <w:bCs/>
        </w:rPr>
        <w:t>CANCEL request</w:t>
      </w:r>
      <w:r w:rsidR="00B068FE" w:rsidRPr="00FF401B">
        <w:rPr>
          <w:b/>
          <w:bCs/>
        </w:rPr>
        <w:t xml:space="preserve"> </w:t>
      </w:r>
      <w:r w:rsidRPr="00FF401B">
        <w:rPr>
          <w:b/>
          <w:bCs/>
        </w:rPr>
        <w:t>(</w:t>
      </w:r>
      <w:r>
        <w:rPr>
          <w:b/>
          <w:bCs/>
        </w:rPr>
        <w:t xml:space="preserve">UE#2 to </w:t>
      </w:r>
      <w:r w:rsidRPr="00FF401B">
        <w:rPr>
          <w:b/>
          <w:bCs/>
        </w:rPr>
        <w:t>CAT-AS)</w:t>
      </w:r>
    </w:p>
    <w:bookmarkEnd w:id="834"/>
    <w:p w14:paraId="1076540C" w14:textId="77777777" w:rsidR="00ED2FA5" w:rsidRDefault="00ED2FA5" w:rsidP="00ED2FA5">
      <w:pPr>
        <w:pStyle w:val="B1"/>
      </w:pPr>
      <w:r>
        <w:rPr>
          <w:rFonts w:hint="eastAsia"/>
          <w:lang w:eastAsia="zh-CN"/>
        </w:rPr>
        <w:tab/>
      </w:r>
      <w:r>
        <w:t xml:space="preserve">The CAT-AS sends </w:t>
      </w:r>
      <w:r w:rsidR="00B068FE">
        <w:t xml:space="preserve">CANCEL </w:t>
      </w:r>
      <w:r>
        <w:t xml:space="preserve">request to UE#2. The UE#2 sends 200 (OK) response for the </w:t>
      </w:r>
      <w:r w:rsidR="00B068FE">
        <w:t xml:space="preserve">CANCEL </w:t>
      </w:r>
      <w:r>
        <w:t>request to the CAT-AS.</w:t>
      </w:r>
    </w:p>
    <w:p w14:paraId="2682FDD8" w14:textId="77777777" w:rsidR="00ED2FA5" w:rsidRPr="00143653" w:rsidRDefault="00ED2FA5" w:rsidP="00ED2FA5">
      <w:pPr>
        <w:pStyle w:val="B1"/>
        <w:ind w:left="284" w:firstLine="0"/>
        <w:rPr>
          <w:b/>
          <w:bCs/>
        </w:rPr>
      </w:pPr>
      <w:bookmarkStart w:id="835" w:name="_MCCTEMPBM_CRPT84840396___2"/>
      <w:r w:rsidRPr="00143653">
        <w:rPr>
          <w:b/>
          <w:bCs/>
        </w:rPr>
        <w:t>24</w:t>
      </w:r>
      <w:r w:rsidR="00815DE2">
        <w:rPr>
          <w:b/>
          <w:bCs/>
        </w:rPr>
        <w:tab/>
      </w:r>
      <w:r w:rsidR="00815DE2">
        <w:rPr>
          <w:b/>
          <w:bCs/>
        </w:rPr>
        <w:tab/>
      </w:r>
      <w:r w:rsidRPr="00143653">
        <w:rPr>
          <w:b/>
          <w:bCs/>
        </w:rPr>
        <w:t xml:space="preserve">181 </w:t>
      </w:r>
      <w:r w:rsidR="00B068FE">
        <w:rPr>
          <w:b/>
          <w:bCs/>
        </w:rPr>
        <w:t xml:space="preserve">(Call Is Being Forwarded) </w:t>
      </w:r>
      <w:r w:rsidRPr="00143653">
        <w:rPr>
          <w:b/>
          <w:bCs/>
        </w:rPr>
        <w:t>response (CDIV AS to UE#1)</w:t>
      </w:r>
    </w:p>
    <w:bookmarkEnd w:id="835"/>
    <w:p w14:paraId="0A5104C4" w14:textId="77777777" w:rsidR="00ED2FA5" w:rsidRPr="00FF401B" w:rsidRDefault="00ED2FA5" w:rsidP="00ED2FA5">
      <w:pPr>
        <w:pStyle w:val="B1"/>
      </w:pPr>
      <w:r>
        <w:tab/>
        <w:t xml:space="preserve">Depending on the value of CDIV subscription option </w:t>
      </w:r>
      <w:r w:rsidR="0002631C">
        <w:t>"</w:t>
      </w:r>
      <w:r>
        <w:t>Originating user receives notification that his communication has been diverted (forwarded or deflected)</w:t>
      </w:r>
      <w:r w:rsidR="0002631C">
        <w:t>"</w:t>
      </w:r>
      <w:r>
        <w:t>, a 181 (Call Is Being Forwarded) response is sent towards UE#1 indicating that the communication is diverted.</w:t>
      </w:r>
    </w:p>
    <w:p w14:paraId="613076A4" w14:textId="77777777" w:rsidR="00ED2FA5" w:rsidRDefault="00815DE2" w:rsidP="00ED2FA5">
      <w:pPr>
        <w:pStyle w:val="B1"/>
        <w:ind w:left="284" w:firstLine="0"/>
        <w:rPr>
          <w:b/>
          <w:bCs/>
        </w:rPr>
      </w:pPr>
      <w:bookmarkStart w:id="836" w:name="_MCCTEMPBM_CRPT84840397___2"/>
      <w:r>
        <w:rPr>
          <w:b/>
          <w:bCs/>
        </w:rPr>
        <w:t>25-28</w:t>
      </w:r>
      <w:r>
        <w:rPr>
          <w:b/>
          <w:bCs/>
        </w:rPr>
        <w:tab/>
      </w:r>
      <w:r w:rsidR="00ED2FA5">
        <w:rPr>
          <w:b/>
          <w:bCs/>
        </w:rPr>
        <w:t xml:space="preserve">487 </w:t>
      </w:r>
      <w:r w:rsidR="00B068FE">
        <w:rPr>
          <w:b/>
          <w:bCs/>
        </w:rPr>
        <w:t xml:space="preserve">(Request Terminated) </w:t>
      </w:r>
      <w:r w:rsidR="00ED2FA5">
        <w:rPr>
          <w:b/>
          <w:bCs/>
        </w:rPr>
        <w:t>response (CAT-AS to CDIV) and ACK request</w:t>
      </w:r>
    </w:p>
    <w:bookmarkEnd w:id="836"/>
    <w:p w14:paraId="1B446E90" w14:textId="77777777" w:rsidR="00ED2FA5" w:rsidRDefault="00ED2FA5" w:rsidP="00ED2FA5">
      <w:pPr>
        <w:pStyle w:val="B1"/>
        <w:rPr>
          <w:b/>
          <w:bCs/>
        </w:rPr>
      </w:pPr>
      <w:r>
        <w:rPr>
          <w:rFonts w:hint="eastAsia"/>
          <w:b/>
          <w:bCs/>
          <w:lang w:eastAsia="zh-CN"/>
        </w:rPr>
        <w:tab/>
      </w:r>
      <w:r w:rsidRPr="00AA2C08">
        <w:t xml:space="preserve">A 487 </w:t>
      </w:r>
      <w:r w:rsidRPr="007B6BF6">
        <w:t xml:space="preserve">(Request Terminated) </w:t>
      </w:r>
      <w:r w:rsidRPr="00AA2C08">
        <w:t xml:space="preserve">response with a ACK </w:t>
      </w:r>
      <w:r>
        <w:t xml:space="preserve">request </w:t>
      </w:r>
      <w:r w:rsidRPr="00AA2C08">
        <w:t xml:space="preserve">finalize the termination of the dialog between </w:t>
      </w:r>
      <w:r>
        <w:t xml:space="preserve">CDIV </w:t>
      </w:r>
      <w:r w:rsidRPr="00AA2C08">
        <w:t xml:space="preserve">AS and </w:t>
      </w:r>
      <w:r>
        <w:t>CAT-AS</w:t>
      </w:r>
      <w:r w:rsidRPr="00AA2C08">
        <w:t>.</w:t>
      </w:r>
    </w:p>
    <w:p w14:paraId="2B523CE4" w14:textId="77777777" w:rsidR="00ED2FA5" w:rsidRDefault="00ED2FA5" w:rsidP="00ED2FA5">
      <w:pPr>
        <w:pStyle w:val="B1"/>
        <w:ind w:left="284" w:firstLine="0"/>
        <w:rPr>
          <w:b/>
          <w:bCs/>
        </w:rPr>
      </w:pPr>
      <w:bookmarkStart w:id="837" w:name="_MCCTEMPBM_CRPT84840398___2"/>
      <w:r>
        <w:rPr>
          <w:b/>
          <w:bCs/>
        </w:rPr>
        <w:t>29-32</w:t>
      </w:r>
      <w:r w:rsidR="00815DE2">
        <w:rPr>
          <w:b/>
          <w:bCs/>
        </w:rPr>
        <w:tab/>
      </w:r>
      <w:r>
        <w:rPr>
          <w:b/>
          <w:bCs/>
        </w:rPr>
        <w:t xml:space="preserve">487 </w:t>
      </w:r>
      <w:r w:rsidR="00B068FE">
        <w:rPr>
          <w:b/>
          <w:bCs/>
        </w:rPr>
        <w:t xml:space="preserve">(Request Terminated) </w:t>
      </w:r>
      <w:r>
        <w:rPr>
          <w:b/>
          <w:bCs/>
        </w:rPr>
        <w:t>response (UE#2 to CAT-AS) and ACK request</w:t>
      </w:r>
    </w:p>
    <w:bookmarkEnd w:id="837"/>
    <w:p w14:paraId="0CF6C19C" w14:textId="77777777" w:rsidR="00ED2FA5" w:rsidRDefault="00ED2FA5" w:rsidP="00ED2FA5">
      <w:pPr>
        <w:pStyle w:val="B1"/>
        <w:rPr>
          <w:b/>
          <w:bCs/>
        </w:rPr>
      </w:pPr>
      <w:r>
        <w:rPr>
          <w:rFonts w:hint="eastAsia"/>
          <w:b/>
          <w:bCs/>
          <w:lang w:eastAsia="zh-CN"/>
        </w:rPr>
        <w:tab/>
      </w:r>
      <w:r w:rsidRPr="00AA2C08">
        <w:t xml:space="preserve">A 487 </w:t>
      </w:r>
      <w:r w:rsidRPr="007B6BF6">
        <w:t xml:space="preserve">(Request Terminated) </w:t>
      </w:r>
      <w:r w:rsidRPr="00AA2C08">
        <w:t xml:space="preserve">response with a ACK </w:t>
      </w:r>
      <w:r>
        <w:t xml:space="preserve">request </w:t>
      </w:r>
      <w:r w:rsidRPr="00AA2C08">
        <w:t xml:space="preserve">finalize the termination of the dialog between </w:t>
      </w:r>
      <w:r>
        <w:t>CAT-AS and UE#2</w:t>
      </w:r>
      <w:r w:rsidRPr="00AA2C08">
        <w:t>.</w:t>
      </w:r>
    </w:p>
    <w:p w14:paraId="716E3BC9" w14:textId="77777777" w:rsidR="00ED2FA5" w:rsidRPr="0000742B" w:rsidRDefault="00815DE2" w:rsidP="00ED2FA5">
      <w:pPr>
        <w:pStyle w:val="B1"/>
        <w:ind w:left="284" w:firstLine="0"/>
        <w:rPr>
          <w:b/>
          <w:bCs/>
        </w:rPr>
      </w:pPr>
      <w:bookmarkStart w:id="838" w:name="_MCCTEMPBM_CRPT84840399___2"/>
      <w:r>
        <w:rPr>
          <w:b/>
          <w:bCs/>
        </w:rPr>
        <w:t>33</w:t>
      </w:r>
      <w:r>
        <w:rPr>
          <w:b/>
          <w:bCs/>
        </w:rPr>
        <w:tab/>
      </w:r>
      <w:r>
        <w:rPr>
          <w:b/>
          <w:bCs/>
        </w:rPr>
        <w:tab/>
      </w:r>
      <w:r w:rsidR="00ED2FA5">
        <w:rPr>
          <w:b/>
          <w:bCs/>
        </w:rPr>
        <w:t xml:space="preserve">INVITE request (CDIV AS to S-CSCF) </w:t>
      </w:r>
      <w:r w:rsidR="00ED2FA5" w:rsidRPr="007F21A7">
        <w:rPr>
          <w:b/>
          <w:bCs/>
        </w:rPr>
        <w:t>see example in table</w:t>
      </w:r>
      <w:r w:rsidR="00ED2FA5">
        <w:rPr>
          <w:b/>
          <w:bCs/>
        </w:rPr>
        <w:t> </w:t>
      </w:r>
      <w:r w:rsidR="00ED2FA5" w:rsidRPr="007F21A7">
        <w:rPr>
          <w:b/>
          <w:bCs/>
        </w:rPr>
        <w:t>A.</w:t>
      </w:r>
      <w:r w:rsidR="00ED2FA5">
        <w:rPr>
          <w:b/>
          <w:bCs/>
          <w:lang w:eastAsia="ja-JP"/>
        </w:rPr>
        <w:t>5.5</w:t>
      </w:r>
      <w:r w:rsidR="00ED2FA5" w:rsidRPr="007F21A7">
        <w:rPr>
          <w:b/>
          <w:bCs/>
        </w:rPr>
        <w:t>-</w:t>
      </w:r>
      <w:r w:rsidR="00ED2FA5">
        <w:rPr>
          <w:b/>
          <w:bCs/>
          <w:lang w:eastAsia="ja-JP"/>
        </w:rPr>
        <w:t>3</w:t>
      </w:r>
    </w:p>
    <w:p w14:paraId="2CF87E1D" w14:textId="77777777" w:rsidR="00ED2FA5" w:rsidRDefault="00ED2FA5" w:rsidP="00ED2FA5">
      <w:pPr>
        <w:pStyle w:val="B1"/>
        <w:ind w:leftChars="284" w:firstLine="0"/>
      </w:pPr>
      <w:bookmarkStart w:id="839" w:name="_MCCTEMPBM_CRPT84840400___3"/>
      <w:bookmarkEnd w:id="838"/>
      <w:r w:rsidRPr="00E55DBC">
        <w:t>An INVITE request including URI-</w:t>
      </w:r>
      <w:r>
        <w:t>UE#3</w:t>
      </w:r>
      <w:r w:rsidRPr="00E55DBC">
        <w:t xml:space="preserve"> as destination is sent towards the </w:t>
      </w:r>
      <w:r>
        <w:t>S-CSCF</w:t>
      </w:r>
      <w:r w:rsidRPr="00E55DBC">
        <w:t>. Additional the History-Info header is included.</w:t>
      </w:r>
    </w:p>
    <w:bookmarkEnd w:id="839"/>
    <w:p w14:paraId="540AEE2F" w14:textId="77777777" w:rsidR="00ED2FA5" w:rsidRPr="007F21A7" w:rsidRDefault="00ED2FA5" w:rsidP="00ED2FA5">
      <w:pPr>
        <w:pStyle w:val="TH"/>
      </w:pPr>
      <w:r w:rsidRPr="007F21A7">
        <w:lastRenderedPageBreak/>
        <w:t>Table</w:t>
      </w:r>
      <w:r>
        <w:t> </w:t>
      </w:r>
      <w:r w:rsidRPr="007F21A7">
        <w:t>A.</w:t>
      </w:r>
      <w:r>
        <w:rPr>
          <w:lang w:eastAsia="ja-JP"/>
        </w:rPr>
        <w:t>5.5</w:t>
      </w:r>
      <w:r w:rsidRPr="007F21A7">
        <w:t>-</w:t>
      </w:r>
      <w:r w:rsidRPr="007F21A7">
        <w:rPr>
          <w:rFonts w:hint="eastAsia"/>
          <w:lang w:eastAsia="ja-JP"/>
        </w:rPr>
        <w:t>3</w:t>
      </w:r>
      <w:r w:rsidRPr="007F21A7">
        <w:t xml:space="preserve">: </w:t>
      </w:r>
      <w:r>
        <w:t>INVITE request</w:t>
      </w:r>
      <w:r w:rsidRPr="007F21A7">
        <w:t xml:space="preserve"> (</w:t>
      </w:r>
      <w:r>
        <w:t>CDIV AS</w:t>
      </w:r>
      <w:r w:rsidRPr="007F21A7">
        <w:t xml:space="preserve"> to </w:t>
      </w:r>
      <w:r>
        <w:t>UE#3</w:t>
      </w:r>
      <w:r w:rsidRPr="007F21A7">
        <w:t>)</w:t>
      </w:r>
    </w:p>
    <w:p w14:paraId="42605E23"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1" w:right="284" w:hanging="284"/>
      </w:pPr>
      <w:bookmarkStart w:id="840" w:name="_MCCTEMPBM_CRPT84840401___2"/>
      <w:r w:rsidRPr="00815DE2">
        <w:t>SIP/2.0 200 OK</w:t>
      </w:r>
    </w:p>
    <w:p w14:paraId="06082F1F"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1" w:right="284" w:hanging="284"/>
      </w:pPr>
      <w:r w:rsidRPr="00815DE2">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14:paraId="030479E7"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1" w:right="284" w:hanging="284"/>
      </w:pPr>
      <w:r w:rsidRPr="00815DE2">
        <w:t>Record-Route: &lt;sip:pcscf2.visited2.net:5088;lr;comp=sigcomp&gt;, &lt;sip:scscf2.home2.net;lr&gt;,</w:t>
      </w:r>
      <w:r w:rsidRPr="00815DE2">
        <w:rPr>
          <w:rFonts w:hint="eastAsia"/>
          <w:lang w:eastAsia="ja-JP"/>
        </w:rPr>
        <w:t xml:space="preserve"> </w:t>
      </w:r>
      <w:r w:rsidRPr="00815DE2">
        <w:t>&lt;sip:</w:t>
      </w:r>
      <w:r w:rsidRPr="00815DE2">
        <w:rPr>
          <w:rFonts w:hint="eastAsia"/>
          <w:lang w:eastAsia="ja-JP"/>
        </w:rPr>
        <w:t>catas</w:t>
      </w:r>
      <w:r w:rsidRPr="00815DE2">
        <w:t>.home2.net;lr&gt;, &lt;sip:scscf2.home2.net;lr&gt;,</w:t>
      </w:r>
      <w:r w:rsidRPr="00815DE2">
        <w:rPr>
          <w:rFonts w:hint="eastAsia"/>
          <w:lang w:eastAsia="ja-JP"/>
        </w:rPr>
        <w:t xml:space="preserve"> </w:t>
      </w:r>
      <w:r w:rsidRPr="00815DE2">
        <w:t>&lt;sip:scscf1.home1.net;lr&gt;, &lt;sip:pcscf1.visited1.net;lr&gt;</w:t>
      </w:r>
    </w:p>
    <w:p w14:paraId="5DC54AE3"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pPr>
      <w:bookmarkStart w:id="841" w:name="_MCCTEMPBM_CRPT84840402___2"/>
      <w:bookmarkEnd w:id="840"/>
      <w:r w:rsidRPr="00815DE2">
        <w:t>From:</w:t>
      </w:r>
    </w:p>
    <w:p w14:paraId="74D6DA9A"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eastAsia="ja-JP"/>
        </w:rPr>
      </w:pPr>
      <w:r w:rsidRPr="00815DE2">
        <w:t>To: &lt;tel:+1-212-555-2222&gt;;tag=22</w:t>
      </w:r>
      <w:r w:rsidRPr="00815DE2">
        <w:rPr>
          <w:rFonts w:hint="eastAsia"/>
          <w:lang w:eastAsia="ja-JP"/>
        </w:rPr>
        <w:t>36</w:t>
      </w:r>
    </w:p>
    <w:p w14:paraId="718D4B9D"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pPr>
      <w:r w:rsidRPr="00815DE2">
        <w:t>Call-ID:</w:t>
      </w:r>
    </w:p>
    <w:p w14:paraId="549AC809"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pPr>
      <w:r w:rsidRPr="00815DE2">
        <w:t>Cseq:</w:t>
      </w:r>
    </w:p>
    <w:p w14:paraId="50F8E0CD"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pPr>
      <w:r w:rsidRPr="00815DE2">
        <w:t>Allow: INVITE, ACK, CANCEL, BYE, PRACK, UPDATE, REFER, MESSAGE</w:t>
      </w:r>
    </w:p>
    <w:p w14:paraId="76D50903" w14:textId="77777777" w:rsidR="00ED2FA5" w:rsidRPr="005D6FF6" w:rsidRDefault="00ED2FA5" w:rsidP="00815DE2">
      <w:pPr>
        <w:pStyle w:val="PL"/>
        <w:keepNext/>
        <w:keepLines/>
        <w:pBdr>
          <w:top w:val="single" w:sz="4" w:space="1" w:color="auto"/>
          <w:left w:val="single" w:sz="4" w:space="4" w:color="auto"/>
          <w:bottom w:val="single" w:sz="4" w:space="1" w:color="auto"/>
          <w:right w:val="single" w:sz="4" w:space="4" w:color="auto"/>
        </w:pBdr>
        <w:ind w:left="851" w:right="284" w:hanging="284"/>
      </w:pPr>
      <w:bookmarkStart w:id="842" w:name="_MCCTEMPBM_CRPT84840403___2"/>
      <w:bookmarkEnd w:id="841"/>
      <w:r w:rsidRPr="005D6FF6">
        <w:t>Contact: &lt;sip:</w:t>
      </w:r>
      <w:r w:rsidRPr="005D6FF6">
        <w:rPr>
          <w:rFonts w:cs="Courier New"/>
          <w:szCs w:val="16"/>
        </w:rPr>
        <w:t>user2_public1@home2.net;gr=urn:uuid:2ad8950e-48a5-4a74-8d99-ad76cc7fc74</w:t>
      </w:r>
      <w:r w:rsidRPr="005D6FF6">
        <w:t>&gt;</w:t>
      </w:r>
      <w:r w:rsidRPr="005D6FF6">
        <w:rPr>
          <w:rFonts w:eastAsia="PMingLiU" w:cs="Courier New"/>
          <w:lang w:eastAsia="zh-TW"/>
        </w:rPr>
        <w:t>;</w:t>
      </w:r>
      <w:r w:rsidRPr="005D6FF6">
        <w:t>+g.3gpp.icsi-ref="urn%3Aurn-7%3gpp-service.ims.icsi.mmtel"</w:t>
      </w:r>
    </w:p>
    <w:p w14:paraId="65C7B18C"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843" w:name="_MCCTEMPBM_CRPT84840404___2"/>
      <w:bookmarkEnd w:id="842"/>
      <w:r w:rsidRPr="00815DE2">
        <w:rPr>
          <w:snapToGrid w:val="0"/>
        </w:rPr>
        <w:t xml:space="preserve">Content-Type: application/sdp </w:t>
      </w:r>
    </w:p>
    <w:p w14:paraId="38F332A2"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815DE2">
        <w:rPr>
          <w:snapToGrid w:val="0"/>
        </w:rPr>
        <w:t>Content-Length: (…)</w:t>
      </w:r>
    </w:p>
    <w:p w14:paraId="64EA4478"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0A51A4B6"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815DE2">
        <w:rPr>
          <w:lang w:val="en-US"/>
        </w:rPr>
        <w:t>v=0</w:t>
      </w:r>
    </w:p>
    <w:p w14:paraId="792889EB"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815DE2">
        <w:rPr>
          <w:lang w:val="en-US"/>
        </w:rPr>
        <w:t>o=- 298793361</w:t>
      </w:r>
      <w:r w:rsidRPr="00815DE2" w:rsidDel="000915DC">
        <w:rPr>
          <w:lang w:val="en-US"/>
        </w:rPr>
        <w:t>5</w:t>
      </w:r>
      <w:r w:rsidRPr="00815DE2">
        <w:rPr>
          <w:rFonts w:hint="eastAsia"/>
          <w:lang w:val="en-US" w:eastAsia="ja-JP"/>
        </w:rPr>
        <w:t>7</w:t>
      </w:r>
      <w:r w:rsidRPr="00815DE2">
        <w:rPr>
          <w:lang w:val="en-US"/>
        </w:rPr>
        <w:t xml:space="preserve"> 298793361</w:t>
      </w:r>
      <w:r w:rsidRPr="00815DE2" w:rsidDel="000915DC">
        <w:rPr>
          <w:lang w:val="en-US"/>
        </w:rPr>
        <w:t>5</w:t>
      </w:r>
      <w:r w:rsidRPr="00815DE2">
        <w:rPr>
          <w:rFonts w:hint="eastAsia"/>
          <w:lang w:val="en-US" w:eastAsia="ja-JP"/>
        </w:rPr>
        <w:t>7</w:t>
      </w:r>
      <w:r w:rsidRPr="00815DE2">
        <w:rPr>
          <w:lang w:val="en-US"/>
        </w:rPr>
        <w:t xml:space="preserve"> IN IP6 </w:t>
      </w:r>
      <w:r w:rsidRPr="00815DE2">
        <w:rPr>
          <w:rFonts w:hint="eastAsia"/>
          <w:lang w:val="en-US" w:eastAsia="ja-JP"/>
        </w:rPr>
        <w:t>6666</w:t>
      </w:r>
      <w:r w:rsidRPr="00815DE2">
        <w:rPr>
          <w:lang w:val="en-US"/>
        </w:rPr>
        <w:t>::eee:fff:aaa:bbb</w:t>
      </w:r>
    </w:p>
    <w:p w14:paraId="233FF83B"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815DE2">
        <w:rPr>
          <w:lang w:val="en-US"/>
        </w:rPr>
        <w:t>s=-</w:t>
      </w:r>
    </w:p>
    <w:p w14:paraId="6822ACA6"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en-US" w:eastAsia="ja-JP"/>
        </w:rPr>
      </w:pPr>
      <w:r w:rsidRPr="00815DE2">
        <w:rPr>
          <w:lang w:val="en-US"/>
        </w:rPr>
        <w:t>c=IN IP6 6666::eee:fff:aaa:bbb</w:t>
      </w:r>
    </w:p>
    <w:p w14:paraId="15464582" w14:textId="77777777" w:rsidR="00ED2FA5" w:rsidRPr="00732BA0"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nb-NO"/>
        </w:rPr>
      </w:pPr>
      <w:r w:rsidRPr="00732BA0">
        <w:rPr>
          <w:lang w:val="nb-NO"/>
        </w:rPr>
        <w:t>t=0 0</w:t>
      </w:r>
    </w:p>
    <w:p w14:paraId="43E5409A"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 xml:space="preserve">m=video </w:t>
      </w:r>
      <w:r w:rsidRPr="00815DE2">
        <w:rPr>
          <w:rFonts w:hint="eastAsia"/>
          <w:lang w:val="pt-BR" w:eastAsia="ja-JP"/>
        </w:rPr>
        <w:t>7398</w:t>
      </w:r>
      <w:r w:rsidRPr="00815DE2">
        <w:rPr>
          <w:lang w:val="pt-BR"/>
        </w:rPr>
        <w:t xml:space="preserve"> RTP/AVPF 98</w:t>
      </w:r>
    </w:p>
    <w:p w14:paraId="4CEC2C83"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b=AS:75</w:t>
      </w:r>
    </w:p>
    <w:p w14:paraId="1B746BE4"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a=curr:qos local sendrecv</w:t>
      </w:r>
    </w:p>
    <w:p w14:paraId="5C5BDC8C"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a=curr:qos remote sendrecv</w:t>
      </w:r>
    </w:p>
    <w:p w14:paraId="4B28D514"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mandatory local sendrecv</w:t>
      </w:r>
    </w:p>
    <w:p w14:paraId="78834185"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mandatory remote sendrecv</w:t>
      </w:r>
    </w:p>
    <w:p w14:paraId="5E7582AD"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a=rtpmap:98 H263</w:t>
      </w:r>
    </w:p>
    <w:p w14:paraId="5D230E52"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a=fmtp:98 profile-level-id=0</w:t>
      </w:r>
    </w:p>
    <w:p w14:paraId="24E95A13"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 xml:space="preserve">m=audio </w:t>
      </w:r>
      <w:r w:rsidRPr="00815DE2">
        <w:rPr>
          <w:rFonts w:hint="eastAsia"/>
          <w:lang w:val="pt-BR" w:eastAsia="ja-JP"/>
        </w:rPr>
        <w:t>8386</w:t>
      </w:r>
      <w:r w:rsidRPr="00815DE2">
        <w:rPr>
          <w:lang w:val="pt-BR"/>
        </w:rPr>
        <w:t xml:space="preserve"> RTP/AVPF 97 96</w:t>
      </w:r>
    </w:p>
    <w:p w14:paraId="27314F2A"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b=AS:25.4</w:t>
      </w:r>
    </w:p>
    <w:p w14:paraId="29B6C3F1"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a=curr:qos local sendrecv</w:t>
      </w:r>
    </w:p>
    <w:p w14:paraId="6387CB8A"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a=curr:qos remote sendrecv</w:t>
      </w:r>
    </w:p>
    <w:p w14:paraId="6B9868E9"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mandatory local sendrecv</w:t>
      </w:r>
    </w:p>
    <w:p w14:paraId="50FDB58B"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mandatory remote sendrecv</w:t>
      </w:r>
    </w:p>
    <w:p w14:paraId="302A7BED"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 xml:space="preserve">a=rtpmap:97 AMR </w:t>
      </w:r>
    </w:p>
    <w:p w14:paraId="68E0F22F"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bookmarkStart w:id="844" w:name="_MCCTEMPBM_CRPT84840405___2"/>
      <w:bookmarkEnd w:id="843"/>
      <w:r w:rsidRPr="00815DE2">
        <w:rPr>
          <w:lang w:val="pt-BR"/>
        </w:rPr>
        <w:t>a=fmtp:97 mode-set=0,2,5,7; maxframes</w:t>
      </w:r>
    </w:p>
    <w:p w14:paraId="18B7F308" w14:textId="77777777" w:rsidR="00ED2FA5" w:rsidRPr="00815DE2" w:rsidRDefault="00ED2FA5" w:rsidP="00815DE2">
      <w:pPr>
        <w:pStyle w:val="PL"/>
        <w:keepNext/>
        <w:keepLines/>
        <w:pBdr>
          <w:top w:val="single" w:sz="4" w:space="1" w:color="auto"/>
          <w:left w:val="single" w:sz="4" w:space="4" w:color="auto"/>
          <w:bottom w:val="single" w:sz="4" w:space="1" w:color="auto"/>
          <w:right w:val="single" w:sz="4" w:space="4" w:color="auto"/>
        </w:pBdr>
        <w:ind w:left="850" w:right="284" w:hanging="283"/>
      </w:pPr>
      <w:bookmarkStart w:id="845" w:name="_MCCTEMPBM_CRPT84840406___2"/>
      <w:bookmarkEnd w:id="844"/>
      <w:r w:rsidRPr="00815DE2">
        <w:t>a=rtpmap:96 telephone-event</w:t>
      </w:r>
    </w:p>
    <w:bookmarkEnd w:id="845"/>
    <w:p w14:paraId="63F33A58" w14:textId="77777777" w:rsidR="00ED2FA5" w:rsidRPr="00727AB8" w:rsidRDefault="00ED2FA5" w:rsidP="00ED2FA5">
      <w:pPr>
        <w:rPr>
          <w:lang w:val="en-US"/>
        </w:rPr>
      </w:pPr>
    </w:p>
    <w:p w14:paraId="051223E7" w14:textId="77777777" w:rsidR="00ED2FA5" w:rsidRPr="007F21A7" w:rsidRDefault="00ED2FA5" w:rsidP="00ED2FA5">
      <w:pPr>
        <w:pStyle w:val="EX"/>
        <w:keepLines w:val="0"/>
      </w:pPr>
      <w:r w:rsidRPr="007F21A7">
        <w:rPr>
          <w:b/>
        </w:rPr>
        <w:t>SDP</w:t>
      </w:r>
      <w:r w:rsidR="00956642">
        <w:tab/>
      </w:r>
      <w:r w:rsidRPr="007F21A7">
        <w:t xml:space="preserve">The SDP </w:t>
      </w:r>
      <w:r>
        <w:t>offer</w:t>
      </w:r>
      <w:r w:rsidRPr="007F21A7">
        <w:t xml:space="preserve"> (SDP_</w:t>
      </w:r>
      <w:r>
        <w:t>O</w:t>
      </w:r>
      <w:r w:rsidRPr="007F21A7">
        <w:t>) contains a set of codecs to be used for the session. If preconditions are used, they are indicated as fulfilled.</w:t>
      </w:r>
    </w:p>
    <w:p w14:paraId="23F817E8" w14:textId="77777777" w:rsidR="00ED2FA5" w:rsidRDefault="00ED2FA5" w:rsidP="00ED2FA5">
      <w:pPr>
        <w:pStyle w:val="B1"/>
        <w:ind w:left="284" w:firstLine="0"/>
        <w:rPr>
          <w:b/>
          <w:bCs/>
        </w:rPr>
      </w:pPr>
      <w:bookmarkStart w:id="846" w:name="_MCCTEMPBM_CRPT84840407___2"/>
      <w:r w:rsidRPr="00E55DBC">
        <w:rPr>
          <w:b/>
          <w:bCs/>
        </w:rPr>
        <w:t>34</w:t>
      </w:r>
      <w:r>
        <w:rPr>
          <w:rFonts w:hint="eastAsia"/>
          <w:b/>
          <w:bCs/>
          <w:lang w:eastAsia="zh-CN"/>
        </w:rPr>
        <w:tab/>
      </w:r>
      <w:r w:rsidR="00956642">
        <w:rPr>
          <w:b/>
          <w:bCs/>
          <w:lang w:eastAsia="zh-CN"/>
        </w:rPr>
        <w:tab/>
      </w:r>
      <w:r>
        <w:rPr>
          <w:b/>
          <w:bCs/>
        </w:rPr>
        <w:t>INVITE request (S-CSCF to CAT-AS)</w:t>
      </w:r>
    </w:p>
    <w:bookmarkEnd w:id="846"/>
    <w:p w14:paraId="7FB9E197" w14:textId="77777777" w:rsidR="00ED2FA5" w:rsidRPr="00F86378" w:rsidRDefault="00ED2FA5" w:rsidP="00ED2FA5">
      <w:pPr>
        <w:pStyle w:val="B1"/>
      </w:pPr>
      <w:r>
        <w:rPr>
          <w:rFonts w:hint="eastAsia"/>
          <w:lang w:eastAsia="zh-CN"/>
        </w:rPr>
        <w:tab/>
      </w:r>
      <w:r w:rsidRPr="00F86378">
        <w:t>The S-CSCF forwards the INVITE request to the CAT-AS serving UE#3.</w:t>
      </w:r>
    </w:p>
    <w:p w14:paraId="1910548B" w14:textId="77777777" w:rsidR="00ED2FA5" w:rsidRPr="00E227A1" w:rsidRDefault="00ED2FA5" w:rsidP="00ED2FA5">
      <w:pPr>
        <w:pStyle w:val="B1"/>
        <w:ind w:leftChars="192" w:left="384" w:firstLine="184"/>
      </w:pPr>
      <w:bookmarkStart w:id="847" w:name="_MCCTEMPBM_CRPT84840408___2"/>
      <w:r w:rsidRPr="00E227A1">
        <w:t>The CAT-AS instructs the MRF to reserve CAT resources.</w:t>
      </w:r>
    </w:p>
    <w:p w14:paraId="2288278C" w14:textId="77777777" w:rsidR="00ED2FA5" w:rsidRPr="007F21A7" w:rsidRDefault="00956642" w:rsidP="00ED2FA5">
      <w:pPr>
        <w:pStyle w:val="B1"/>
        <w:ind w:left="285" w:firstLine="0"/>
        <w:rPr>
          <w:b/>
        </w:rPr>
      </w:pPr>
      <w:bookmarkStart w:id="848" w:name="_MCCTEMPBM_CRPT84840409___2"/>
      <w:bookmarkEnd w:id="847"/>
      <w:r>
        <w:rPr>
          <w:b/>
        </w:rPr>
        <w:t>35-36</w:t>
      </w:r>
      <w:r>
        <w:rPr>
          <w:b/>
        </w:rPr>
        <w:tab/>
      </w:r>
      <w:r w:rsidR="00ED2FA5" w:rsidRPr="007F21A7">
        <w:rPr>
          <w:b/>
        </w:rPr>
        <w:t>INVITE request (CAT-AS to UE#</w:t>
      </w:r>
      <w:r w:rsidR="00ED2FA5">
        <w:rPr>
          <w:b/>
        </w:rPr>
        <w:t>3</w:t>
      </w:r>
      <w:r w:rsidR="00ED2FA5" w:rsidRPr="007F21A7">
        <w:rPr>
          <w:b/>
        </w:rPr>
        <w:t>)</w:t>
      </w:r>
    </w:p>
    <w:bookmarkEnd w:id="848"/>
    <w:p w14:paraId="5C61F189" w14:textId="77777777" w:rsidR="00ED2FA5" w:rsidRPr="007F21A7" w:rsidRDefault="00ED2FA5" w:rsidP="00ED2FA5">
      <w:pPr>
        <w:pStyle w:val="B1"/>
      </w:pPr>
      <w:r>
        <w:tab/>
      </w:r>
      <w:r w:rsidRPr="007F21A7">
        <w:t>The CAT-AS forwards the request to UE#</w:t>
      </w:r>
      <w:r>
        <w:t>3</w:t>
      </w:r>
      <w:r w:rsidRPr="007F21A7">
        <w:t>.</w:t>
      </w:r>
    </w:p>
    <w:p w14:paraId="347C0025" w14:textId="77777777" w:rsidR="00ED2FA5" w:rsidRPr="007F21A7" w:rsidRDefault="00ED2FA5" w:rsidP="00ED2FA5">
      <w:pPr>
        <w:pStyle w:val="B1"/>
        <w:ind w:left="284" w:firstLine="0"/>
        <w:rPr>
          <w:b/>
          <w:bCs/>
        </w:rPr>
      </w:pPr>
      <w:bookmarkStart w:id="849" w:name="_MCCTEMPBM_CRPT84840410___2"/>
      <w:r>
        <w:rPr>
          <w:b/>
          <w:bCs/>
          <w:lang w:eastAsia="ja-JP"/>
        </w:rPr>
        <w:t>37</w:t>
      </w:r>
      <w:r>
        <w:rPr>
          <w:rFonts w:hint="eastAsia"/>
          <w:b/>
          <w:bCs/>
          <w:lang w:eastAsia="ja-JP"/>
        </w:rPr>
        <w:t>-</w:t>
      </w:r>
      <w:r>
        <w:rPr>
          <w:b/>
          <w:bCs/>
          <w:lang w:eastAsia="ja-JP"/>
        </w:rPr>
        <w:t>38</w:t>
      </w:r>
      <w:r w:rsidRPr="007F21A7">
        <w:rPr>
          <w:b/>
          <w:bCs/>
        </w:rPr>
        <w:tab/>
        <w:t>180 (Ringing) provisional response (UE#</w:t>
      </w:r>
      <w:r>
        <w:rPr>
          <w:b/>
          <w:bCs/>
        </w:rPr>
        <w:t>3</w:t>
      </w:r>
      <w:r w:rsidRPr="007F21A7">
        <w:rPr>
          <w:b/>
          <w:bCs/>
        </w:rPr>
        <w:t xml:space="preserve"> to CAT-AS)</w:t>
      </w:r>
    </w:p>
    <w:bookmarkEnd w:id="849"/>
    <w:p w14:paraId="141E4A16" w14:textId="77777777" w:rsidR="00ED2FA5" w:rsidRPr="007F21A7" w:rsidRDefault="00ED2FA5" w:rsidP="00ED2FA5">
      <w:pPr>
        <w:pStyle w:val="B1"/>
      </w:pPr>
      <w:r>
        <w:tab/>
      </w:r>
      <w:r w:rsidRPr="007F21A7">
        <w:t>The called party is alerted. UE#</w:t>
      </w:r>
      <w:r>
        <w:t>3</w:t>
      </w:r>
      <w:r w:rsidRPr="007F21A7">
        <w:t xml:space="preserve"> sends a SIP 180 (Ringing) provisional response for the INVITE request to the CAT-AS.</w:t>
      </w:r>
    </w:p>
    <w:p w14:paraId="690CDBC5" w14:textId="77777777" w:rsidR="00ED2FA5" w:rsidRPr="007F21A7" w:rsidRDefault="00ED2FA5" w:rsidP="00ED2FA5">
      <w:pPr>
        <w:pStyle w:val="B1"/>
      </w:pPr>
      <w:r>
        <w:tab/>
      </w:r>
      <w:r w:rsidRPr="007F21A7">
        <w:t>The CAT-AS terminates the provisional response.</w:t>
      </w:r>
    </w:p>
    <w:p w14:paraId="2D581419" w14:textId="77777777" w:rsidR="00ED2FA5" w:rsidRPr="007F21A7" w:rsidRDefault="00ED2FA5" w:rsidP="00ED2FA5">
      <w:pPr>
        <w:pStyle w:val="B1"/>
        <w:ind w:left="284" w:firstLine="0"/>
        <w:rPr>
          <w:b/>
          <w:bCs/>
          <w:lang w:eastAsia="ja-JP"/>
        </w:rPr>
      </w:pPr>
      <w:bookmarkStart w:id="850" w:name="_MCCTEMPBM_CRPT84840411___2"/>
      <w:r>
        <w:rPr>
          <w:b/>
          <w:bCs/>
        </w:rPr>
        <w:t>39</w:t>
      </w:r>
      <w:r w:rsidRPr="007F21A7">
        <w:rPr>
          <w:b/>
          <w:bCs/>
        </w:rPr>
        <w:t>-</w:t>
      </w:r>
      <w:r>
        <w:rPr>
          <w:b/>
          <w:bCs/>
        </w:rPr>
        <w:t>40</w:t>
      </w:r>
      <w:r w:rsidRPr="007F21A7">
        <w:rPr>
          <w:b/>
          <w:bCs/>
        </w:rPr>
        <w:tab/>
        <w:t xml:space="preserve">183 (Session Progress) provisional response (CAT-AS to </w:t>
      </w:r>
      <w:r>
        <w:rPr>
          <w:b/>
          <w:bCs/>
        </w:rPr>
        <w:t>CDIV AS</w:t>
      </w:r>
      <w:r w:rsidRPr="007F21A7">
        <w:rPr>
          <w:b/>
          <w:bCs/>
        </w:rPr>
        <w:t>) see example in table</w:t>
      </w:r>
      <w:r>
        <w:rPr>
          <w:b/>
          <w:bCs/>
        </w:rPr>
        <w:t> </w:t>
      </w:r>
      <w:r w:rsidRPr="007F21A7">
        <w:rPr>
          <w:b/>
          <w:bCs/>
        </w:rPr>
        <w:t>A.</w:t>
      </w:r>
      <w:r>
        <w:rPr>
          <w:b/>
          <w:bCs/>
          <w:lang w:eastAsia="ja-JP"/>
        </w:rPr>
        <w:t>5.5</w:t>
      </w:r>
      <w:r w:rsidRPr="007F21A7">
        <w:rPr>
          <w:b/>
          <w:bCs/>
        </w:rPr>
        <w:t>-</w:t>
      </w:r>
      <w:r>
        <w:rPr>
          <w:b/>
          <w:bCs/>
          <w:lang w:eastAsia="ja-JP"/>
        </w:rPr>
        <w:t>4</w:t>
      </w:r>
    </w:p>
    <w:bookmarkEnd w:id="850"/>
    <w:p w14:paraId="2707BC67" w14:textId="77777777" w:rsidR="00ED2FA5" w:rsidRPr="007F21A7" w:rsidRDefault="00ED2FA5" w:rsidP="00ED2FA5">
      <w:pPr>
        <w:pStyle w:val="B1"/>
      </w:pPr>
      <w:r>
        <w:tab/>
      </w:r>
      <w:r w:rsidRPr="007F21A7">
        <w:t xml:space="preserve">The CAT-AS sends a reliable SIP 183 (Session Progress) provisional response to </w:t>
      </w:r>
      <w:r>
        <w:t>CDIV AS</w:t>
      </w:r>
      <w:r w:rsidRPr="007F21A7">
        <w:t>.</w:t>
      </w:r>
    </w:p>
    <w:p w14:paraId="6ED39388" w14:textId="77777777" w:rsidR="00ED2FA5" w:rsidRPr="007F21A7" w:rsidRDefault="00ED2FA5" w:rsidP="00ED2FA5">
      <w:pPr>
        <w:pStyle w:val="TH"/>
      </w:pPr>
      <w:r w:rsidRPr="007F21A7">
        <w:lastRenderedPageBreak/>
        <w:t>Table</w:t>
      </w:r>
      <w:r>
        <w:t> </w:t>
      </w:r>
      <w:r w:rsidRPr="007F21A7">
        <w:t>A.</w:t>
      </w:r>
      <w:r>
        <w:rPr>
          <w:lang w:eastAsia="ja-JP"/>
        </w:rPr>
        <w:t>5.5-4</w:t>
      </w:r>
      <w:r w:rsidRPr="007F21A7">
        <w:t xml:space="preserve">: 183 (Session Progress) response (CAT-AS to </w:t>
      </w:r>
      <w:r>
        <w:t>CDIV AS</w:t>
      </w:r>
      <w:r w:rsidRPr="007F21A7">
        <w:t>)</w:t>
      </w:r>
    </w:p>
    <w:p w14:paraId="45CFB99F"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pPr>
      <w:bookmarkStart w:id="851" w:name="_MCCTEMPBM_CRPT84840412___2"/>
      <w:r w:rsidRPr="00956642">
        <w:t>SIP/2.0 183 Session Progress</w:t>
      </w:r>
    </w:p>
    <w:p w14:paraId="4D10F449"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956642">
        <w:t>Via: SIP/2.0/UDP scscf2.home2.net;branch=z9hG4bK764z87.1,</w:t>
      </w:r>
      <w:r w:rsidRPr="00956642">
        <w:rPr>
          <w:rFonts w:hint="eastAsia"/>
          <w:lang w:eastAsia="ja-JP"/>
        </w:rPr>
        <w:t xml:space="preserve"> SIP</w:t>
      </w:r>
      <w:r w:rsidRPr="00956642">
        <w:t>/2.0/UDP icscf2_s.home2.net;branch=z9hG4bK871y12.1, SIP/2.0/UDP scscf1.home1.net;branch=z9hG4bK332b23.1, SIP/2.0/UDP pcscf1.visited1.net;branch=z9hG4bK240f34.1, SIP/2.0/UDP [5555::aaa:bbb:ccc:ddd]:1357;comp=sigcomp;branch=z9hG4bKnashds7</w:t>
      </w:r>
    </w:p>
    <w:p w14:paraId="1E786119"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pPr>
      <w:r w:rsidRPr="00956642">
        <w:t>Record-Route: &lt;sip:scscf2.home2.net;lr&gt;</w:t>
      </w:r>
      <w:r w:rsidRPr="00956642">
        <w:rPr>
          <w:rFonts w:hint="eastAsia"/>
          <w:lang w:eastAsia="ja-JP"/>
        </w:rPr>
        <w:t xml:space="preserve">, </w:t>
      </w:r>
      <w:r w:rsidRPr="00956642">
        <w:t>&lt;sip:scscf1.home1.net;lr&gt;, &lt;sip:pcscf1.visited1.net;lr&gt;</w:t>
      </w:r>
    </w:p>
    <w:p w14:paraId="0B31C7FD"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pPr>
      <w:r w:rsidRPr="00956642">
        <w:t>From:</w:t>
      </w:r>
    </w:p>
    <w:p w14:paraId="0FD1E877"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pPr>
      <w:r w:rsidRPr="00956642">
        <w:t>To: &lt;tel:+1-212-555-2222&gt;;tag=2236</w:t>
      </w:r>
    </w:p>
    <w:p w14:paraId="02CFCF83"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pPr>
      <w:r w:rsidRPr="00956642">
        <w:t>Call-ID:</w:t>
      </w:r>
    </w:p>
    <w:p w14:paraId="7958837E"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pPr>
      <w:r w:rsidRPr="00956642">
        <w:t>Cseq:</w:t>
      </w:r>
    </w:p>
    <w:p w14:paraId="53B96DBD"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pPr>
      <w:r w:rsidRPr="00956642">
        <w:t>Require: 100rel</w:t>
      </w:r>
    </w:p>
    <w:p w14:paraId="0BB3CAE6"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pPr>
      <w:r w:rsidRPr="00956642">
        <w:t>Allow: INVITE, ACK, CANCEL, BYE, PRACK, UPDATE, REFER, MESSAGE</w:t>
      </w:r>
    </w:p>
    <w:p w14:paraId="0B7B87DD"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pPr>
      <w:r w:rsidRPr="00956642">
        <w:t>RSeq: 9022</w:t>
      </w:r>
    </w:p>
    <w:p w14:paraId="1D17E681" w14:textId="77777777" w:rsidR="00ED2FA5" w:rsidRPr="00956642" w:rsidDel="00DB2E16"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956642" w:rsidDel="00DB2E16">
        <w:t>P-Early-Media: sendrecv</w:t>
      </w:r>
    </w:p>
    <w:p w14:paraId="38F2A5B3"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pPr>
      <w:r w:rsidRPr="00956642">
        <w:t>Contact: &lt;sip:cat-as.home1.net&gt;</w:t>
      </w:r>
      <w:r w:rsidRPr="00956642">
        <w:rPr>
          <w:rFonts w:eastAsia="PMingLiU" w:cs="Courier New"/>
          <w:lang w:eastAsia="zh-TW"/>
        </w:rPr>
        <w:t>;</w:t>
      </w:r>
      <w:r w:rsidRPr="00956642">
        <w:t>+g.3gpp.icsi-ref="urn%3Aurn-7%3gpp-service.ims.icsi.mmtel"</w:t>
      </w:r>
    </w:p>
    <w:p w14:paraId="4FCB9EC4"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956642">
        <w:rPr>
          <w:snapToGrid w:val="0"/>
        </w:rPr>
        <w:t xml:space="preserve">Content-Type: application/sdp </w:t>
      </w:r>
    </w:p>
    <w:p w14:paraId="51969DC5"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956642">
        <w:rPr>
          <w:snapToGrid w:val="0"/>
        </w:rPr>
        <w:t>Content-Length: (…)</w:t>
      </w:r>
    </w:p>
    <w:p w14:paraId="1A2F5CDE"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260A835F"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en-US"/>
        </w:rPr>
      </w:pPr>
      <w:r w:rsidRPr="00956642">
        <w:rPr>
          <w:lang w:val="en-US"/>
        </w:rPr>
        <w:t>v=0</w:t>
      </w:r>
    </w:p>
    <w:p w14:paraId="7C5E9B5D"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956642">
        <w:rPr>
          <w:lang w:val="en-US"/>
        </w:rPr>
        <w:t>o=- 298793361</w:t>
      </w:r>
      <w:r w:rsidRPr="00956642" w:rsidDel="006B1478">
        <w:rPr>
          <w:rFonts w:hint="eastAsia"/>
          <w:lang w:val="en-US" w:eastAsia="ja-JP"/>
        </w:rPr>
        <w:t>5</w:t>
      </w:r>
      <w:r w:rsidRPr="00956642">
        <w:rPr>
          <w:rFonts w:hint="eastAsia"/>
          <w:lang w:val="en-US" w:eastAsia="ja-JP"/>
        </w:rPr>
        <w:t>6</w:t>
      </w:r>
      <w:r w:rsidRPr="00956642">
        <w:rPr>
          <w:lang w:val="en-US"/>
        </w:rPr>
        <w:t xml:space="preserve"> 298793361</w:t>
      </w:r>
      <w:r w:rsidRPr="00956642" w:rsidDel="006B1478">
        <w:rPr>
          <w:lang w:val="en-US"/>
        </w:rPr>
        <w:t>5</w:t>
      </w:r>
      <w:r w:rsidRPr="00956642">
        <w:rPr>
          <w:rFonts w:hint="eastAsia"/>
          <w:lang w:val="en-US" w:eastAsia="ja-JP"/>
        </w:rPr>
        <w:t>6</w:t>
      </w:r>
      <w:r w:rsidRPr="00956642">
        <w:rPr>
          <w:lang w:val="en-US"/>
        </w:rPr>
        <w:t xml:space="preserve"> IN IP6 5555::</w:t>
      </w:r>
      <w:r w:rsidRPr="00956642">
        <w:rPr>
          <w:rFonts w:hint="eastAsia"/>
          <w:lang w:val="en-US" w:eastAsia="ja-JP"/>
        </w:rPr>
        <w:t>ccc</w:t>
      </w:r>
      <w:r w:rsidRPr="00956642">
        <w:rPr>
          <w:lang w:val="en-US"/>
        </w:rPr>
        <w:t>:</w:t>
      </w:r>
      <w:r w:rsidRPr="00956642">
        <w:rPr>
          <w:rFonts w:hint="eastAsia"/>
          <w:lang w:val="en-US" w:eastAsia="ja-JP"/>
        </w:rPr>
        <w:t>aaa</w:t>
      </w:r>
      <w:r w:rsidRPr="00956642">
        <w:rPr>
          <w:lang w:val="en-US"/>
        </w:rPr>
        <w:t>:</w:t>
      </w:r>
      <w:r w:rsidRPr="00956642">
        <w:rPr>
          <w:rFonts w:hint="eastAsia"/>
          <w:lang w:val="en-US" w:eastAsia="ja-JP"/>
        </w:rPr>
        <w:t>abc</w:t>
      </w:r>
      <w:r w:rsidRPr="00956642">
        <w:rPr>
          <w:lang w:val="en-US"/>
        </w:rPr>
        <w:t>:</w:t>
      </w:r>
      <w:r w:rsidRPr="00956642">
        <w:rPr>
          <w:rFonts w:hint="eastAsia"/>
          <w:lang w:val="en-US" w:eastAsia="ja-JP"/>
        </w:rPr>
        <w:t>abc</w:t>
      </w:r>
    </w:p>
    <w:p w14:paraId="547B4668"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en-US"/>
        </w:rPr>
      </w:pPr>
      <w:r w:rsidRPr="00956642">
        <w:rPr>
          <w:lang w:val="en-US"/>
        </w:rPr>
        <w:t>s=-</w:t>
      </w:r>
    </w:p>
    <w:p w14:paraId="1848D4EE"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de-DE" w:eastAsia="ja-JP"/>
        </w:rPr>
      </w:pPr>
      <w:r w:rsidRPr="00956642">
        <w:rPr>
          <w:lang w:val="de-DE"/>
        </w:rPr>
        <w:t>c=IN IP6 5555::</w:t>
      </w:r>
      <w:r w:rsidRPr="00956642">
        <w:rPr>
          <w:rFonts w:hint="eastAsia"/>
          <w:lang w:val="de-DE" w:eastAsia="ja-JP"/>
        </w:rPr>
        <w:t>ccc</w:t>
      </w:r>
      <w:r w:rsidRPr="00956642">
        <w:rPr>
          <w:lang w:val="de-DE"/>
        </w:rPr>
        <w:t>:</w:t>
      </w:r>
      <w:r w:rsidRPr="00956642">
        <w:rPr>
          <w:rFonts w:hint="eastAsia"/>
          <w:lang w:val="de-DE" w:eastAsia="ja-JP"/>
        </w:rPr>
        <w:t>aaa</w:t>
      </w:r>
      <w:r w:rsidRPr="00956642" w:rsidDel="002A7E47">
        <w:rPr>
          <w:lang w:val="de-DE"/>
        </w:rPr>
        <w:t>:</w:t>
      </w:r>
      <w:r w:rsidRPr="00956642">
        <w:rPr>
          <w:rFonts w:hint="eastAsia"/>
          <w:lang w:val="de-DE" w:eastAsia="ja-JP"/>
        </w:rPr>
        <w:t>abc</w:t>
      </w:r>
      <w:r w:rsidRPr="00956642">
        <w:rPr>
          <w:lang w:val="de-DE"/>
        </w:rPr>
        <w:t>:</w:t>
      </w:r>
      <w:r w:rsidRPr="00956642">
        <w:rPr>
          <w:rFonts w:hint="eastAsia"/>
          <w:lang w:val="de-DE" w:eastAsia="ja-JP"/>
        </w:rPr>
        <w:t>abc</w:t>
      </w:r>
    </w:p>
    <w:p w14:paraId="3D1D7D70"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de-DE"/>
        </w:rPr>
      </w:pPr>
      <w:r w:rsidRPr="00956642">
        <w:rPr>
          <w:lang w:val="de-DE"/>
        </w:rPr>
        <w:t>t=0 0</w:t>
      </w:r>
    </w:p>
    <w:p w14:paraId="2F61F666"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 xml:space="preserve">m=video </w:t>
      </w:r>
      <w:r w:rsidRPr="00956642">
        <w:rPr>
          <w:rFonts w:hint="eastAsia"/>
          <w:lang w:val="pt-BR" w:eastAsia="ja-JP"/>
        </w:rPr>
        <w:t>51372</w:t>
      </w:r>
      <w:r w:rsidRPr="00956642">
        <w:rPr>
          <w:lang w:val="pt-BR"/>
        </w:rPr>
        <w:t xml:space="preserve"> RTP/AVPF 98</w:t>
      </w:r>
    </w:p>
    <w:p w14:paraId="5C36702F"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rFonts w:cs="Courier New"/>
          <w:lang w:val="pt-BR"/>
        </w:rPr>
      </w:pPr>
      <w:r w:rsidRPr="00956642">
        <w:rPr>
          <w:rFonts w:cs="Courier New"/>
          <w:lang w:val="pt-BR"/>
        </w:rPr>
        <w:t>a=acfg:1 t=1</w:t>
      </w:r>
    </w:p>
    <w:p w14:paraId="2F7A9FB4"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b=AS:75</w:t>
      </w:r>
    </w:p>
    <w:p w14:paraId="0E4D940F"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a=curr:qos local sendrecv</w:t>
      </w:r>
    </w:p>
    <w:p w14:paraId="5135CADB"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956642">
        <w:rPr>
          <w:lang w:val="pt-BR"/>
        </w:rPr>
        <w:t>a=curr:qos remote sendrecv</w:t>
      </w:r>
    </w:p>
    <w:p w14:paraId="17B4115F"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a=des:qos mandatory local sendrecv</w:t>
      </w:r>
    </w:p>
    <w:p w14:paraId="720B2CDF"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a=des:qos mandatory remote sendrecv</w:t>
      </w:r>
    </w:p>
    <w:p w14:paraId="31C54C2B"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a=rtpmap:98 H263</w:t>
      </w:r>
    </w:p>
    <w:p w14:paraId="7907C97C"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a=fmtp:98 profile-level-id=0</w:t>
      </w:r>
    </w:p>
    <w:p w14:paraId="3AC99F45"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 xml:space="preserve">m=audio </w:t>
      </w:r>
      <w:r w:rsidRPr="00956642">
        <w:rPr>
          <w:rFonts w:hint="eastAsia"/>
          <w:lang w:val="pt-BR" w:eastAsia="ja-JP"/>
        </w:rPr>
        <w:t>49170</w:t>
      </w:r>
      <w:r w:rsidRPr="00956642">
        <w:rPr>
          <w:lang w:val="pt-BR"/>
        </w:rPr>
        <w:t xml:space="preserve"> RTP/AVPF 97 96</w:t>
      </w:r>
    </w:p>
    <w:p w14:paraId="63EFF268"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rFonts w:cs="Courier New"/>
          <w:lang w:val="pt-BR"/>
        </w:rPr>
      </w:pPr>
      <w:r w:rsidRPr="00956642">
        <w:rPr>
          <w:rFonts w:cs="Courier New"/>
          <w:lang w:val="pt-BR"/>
        </w:rPr>
        <w:t>a=acfg:1 t=1</w:t>
      </w:r>
    </w:p>
    <w:p w14:paraId="07335F8B"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b=AS:25.4</w:t>
      </w:r>
    </w:p>
    <w:p w14:paraId="58E51037"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a=curr:qos local sendrecv</w:t>
      </w:r>
    </w:p>
    <w:p w14:paraId="66ABFB13"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956642">
        <w:rPr>
          <w:lang w:val="pt-BR"/>
        </w:rPr>
        <w:t>a=curr:qos remote sendrecv</w:t>
      </w:r>
    </w:p>
    <w:p w14:paraId="6ECBF3B9"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a=des:qos mandatory local sendrecv</w:t>
      </w:r>
    </w:p>
    <w:p w14:paraId="2151E8A9"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a=des:qos mandatory remote sendrecv</w:t>
      </w:r>
    </w:p>
    <w:p w14:paraId="5E5756F6"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 xml:space="preserve">a=rtpmap:97 AMR </w:t>
      </w:r>
    </w:p>
    <w:p w14:paraId="57B004B7"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a=fmtp:97 mode-set=0,2,5,7; maxframes</w:t>
      </w:r>
    </w:p>
    <w:p w14:paraId="16B1C928" w14:textId="77777777" w:rsidR="00ED2FA5" w:rsidRPr="00956642" w:rsidRDefault="00ED2FA5" w:rsidP="00ED2FA5">
      <w:pPr>
        <w:pStyle w:val="PL"/>
        <w:pBdr>
          <w:top w:val="single" w:sz="4" w:space="1" w:color="auto"/>
          <w:left w:val="single" w:sz="4" w:space="4" w:color="auto"/>
          <w:bottom w:val="single" w:sz="4" w:space="1" w:color="auto"/>
          <w:right w:val="single" w:sz="4" w:space="4" w:color="auto"/>
        </w:pBdr>
        <w:ind w:left="850" w:right="284" w:hanging="283"/>
        <w:rPr>
          <w:lang w:val="en-US"/>
        </w:rPr>
      </w:pPr>
      <w:r w:rsidRPr="00956642">
        <w:rPr>
          <w:lang w:val="en-US"/>
        </w:rPr>
        <w:t>a=rtpmap:96 telephone-event</w:t>
      </w:r>
    </w:p>
    <w:bookmarkEnd w:id="851"/>
    <w:p w14:paraId="3D7ED3DB" w14:textId="77777777" w:rsidR="00ED2FA5" w:rsidRPr="00727AB8" w:rsidRDefault="00ED2FA5" w:rsidP="00ED2FA5">
      <w:pPr>
        <w:rPr>
          <w:lang w:val="en-US"/>
        </w:rPr>
      </w:pPr>
    </w:p>
    <w:p w14:paraId="4592479C" w14:textId="77777777" w:rsidR="00ED2FA5" w:rsidRPr="007F21A7" w:rsidRDefault="00ED2FA5" w:rsidP="00ED2FA5">
      <w:pPr>
        <w:pStyle w:val="EX"/>
        <w:keepLines w:val="0"/>
        <w:rPr>
          <w:lang w:eastAsia="ja-JP"/>
        </w:rPr>
      </w:pPr>
      <w:r w:rsidRPr="007F21A7">
        <w:rPr>
          <w:b/>
        </w:rPr>
        <w:t>P-Early-Media:</w:t>
      </w:r>
      <w:r w:rsidRPr="007F21A7">
        <w:tab/>
        <w:t>The CAT-AS requests authorization for early media.</w:t>
      </w:r>
    </w:p>
    <w:p w14:paraId="17D1F75A" w14:textId="77777777" w:rsidR="00ED2FA5" w:rsidRPr="007F21A7" w:rsidRDefault="00ED2FA5" w:rsidP="00ED2FA5">
      <w:pPr>
        <w:pStyle w:val="EX"/>
        <w:keepLines w:val="0"/>
      </w:pPr>
      <w:r w:rsidRPr="007F21A7">
        <w:rPr>
          <w:b/>
        </w:rPr>
        <w:t>SDP</w:t>
      </w:r>
      <w:r w:rsidRPr="007F21A7">
        <w:tab/>
        <w:t>The SDP answer (SDP_A</w:t>
      </w:r>
      <w:r w:rsidRPr="007F21A7">
        <w:rPr>
          <w:rFonts w:hint="eastAsia"/>
          <w:lang w:eastAsia="ja-JP"/>
        </w:rPr>
        <w:t>_cat</w:t>
      </w:r>
      <w:r>
        <w:rPr>
          <w:lang w:eastAsia="ja-JP"/>
        </w:rPr>
        <w:t>#3</w:t>
      </w:r>
      <w:r w:rsidRPr="007F21A7">
        <w:t>) contains a set of codecs supported to be used for CAT. The SDP content is based on information received from the MRF. The local preconditions are indicated as fulfilled.</w:t>
      </w:r>
    </w:p>
    <w:p w14:paraId="6D0AFCB4" w14:textId="77777777" w:rsidR="00ED2FA5" w:rsidRDefault="00ED2FA5" w:rsidP="00ED2FA5">
      <w:pPr>
        <w:pStyle w:val="B1"/>
        <w:ind w:left="284" w:firstLine="0"/>
        <w:rPr>
          <w:b/>
          <w:bCs/>
        </w:rPr>
      </w:pPr>
      <w:bookmarkStart w:id="852" w:name="_MCCTEMPBM_CRPT84840413___2"/>
      <w:r w:rsidRPr="000B279D">
        <w:rPr>
          <w:b/>
          <w:bCs/>
        </w:rPr>
        <w:t>41</w:t>
      </w:r>
      <w:r w:rsidR="00956642">
        <w:rPr>
          <w:b/>
          <w:bCs/>
        </w:rPr>
        <w:tab/>
      </w:r>
      <w:r w:rsidR="00956642">
        <w:rPr>
          <w:b/>
          <w:bCs/>
        </w:rPr>
        <w:tab/>
      </w:r>
      <w:r>
        <w:rPr>
          <w:b/>
          <w:bCs/>
        </w:rPr>
        <w:t>UPDATE request (CDIV AS to UE#1) see example in table A5.5-5</w:t>
      </w:r>
    </w:p>
    <w:bookmarkEnd w:id="852"/>
    <w:p w14:paraId="598D6A65" w14:textId="77777777" w:rsidR="00ED2FA5" w:rsidRPr="00E27209" w:rsidRDefault="00ED2FA5" w:rsidP="00ED2FA5">
      <w:pPr>
        <w:pStyle w:val="B1"/>
      </w:pPr>
      <w:r w:rsidRPr="00E27209">
        <w:t xml:space="preserve">The CDIV AS sends UPDATE request to UE#1. </w:t>
      </w:r>
    </w:p>
    <w:p w14:paraId="213778D7" w14:textId="77777777" w:rsidR="00ED2FA5" w:rsidRPr="007F21A7" w:rsidRDefault="00ED2FA5" w:rsidP="00ED2FA5">
      <w:pPr>
        <w:pStyle w:val="TH"/>
      </w:pPr>
      <w:r w:rsidRPr="007F21A7">
        <w:lastRenderedPageBreak/>
        <w:t>Table</w:t>
      </w:r>
      <w:r>
        <w:t> </w:t>
      </w:r>
      <w:r w:rsidRPr="007F21A7">
        <w:t>A.</w:t>
      </w:r>
      <w:r>
        <w:rPr>
          <w:lang w:eastAsia="ja-JP"/>
        </w:rPr>
        <w:t>5.5-5</w:t>
      </w:r>
      <w:r w:rsidRPr="007F21A7">
        <w:t xml:space="preserve">: </w:t>
      </w:r>
      <w:r>
        <w:t>UPDATE request</w:t>
      </w:r>
      <w:r w:rsidRPr="007F21A7">
        <w:t xml:space="preserve"> (</w:t>
      </w:r>
      <w:r>
        <w:t>CDIV AS to UE#1</w:t>
      </w:r>
      <w:r w:rsidRPr="007F21A7">
        <w:t>)</w:t>
      </w:r>
    </w:p>
    <w:p w14:paraId="682382E8"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pPr>
      <w:bookmarkStart w:id="853" w:name="_MCCTEMPBM_CRPT84840414___2"/>
      <w:r w:rsidRPr="00956642">
        <w:t>SIP/2.0 183 Session Progress</w:t>
      </w:r>
    </w:p>
    <w:p w14:paraId="3561DDF7"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eastAsia="ja-JP"/>
        </w:rPr>
      </w:pPr>
      <w:r w:rsidRPr="00956642">
        <w:t>Via: SIP/2.0/UDP scscf2.home2.net;branch=z9hG4bK764z87.1,</w:t>
      </w:r>
      <w:r w:rsidRPr="00956642">
        <w:rPr>
          <w:rFonts w:hint="eastAsia"/>
          <w:lang w:eastAsia="ja-JP"/>
        </w:rPr>
        <w:t xml:space="preserve"> SIP</w:t>
      </w:r>
      <w:r w:rsidRPr="00956642">
        <w:t>/2.0/UDP icscf2_s.home2.net;branch=z9hG4bK871y12.1, SIP/2.0/UDP scscf1.home1.net;branch=z9hG4bK332b23.1, SIP/2.0/UDP pcscf1.visited1.net;branch=z9hG4bK240f34.1, SIP/2.0/UDP [5555::aaa:bbb:ccc:ddd]:1357;comp=sigcomp;branch=z9hG4bKnashds7</w:t>
      </w:r>
    </w:p>
    <w:p w14:paraId="068D24DA"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pPr>
      <w:r w:rsidRPr="00956642">
        <w:t>Record-Route: &lt;sip:scscf2.home2.net;lr&gt;</w:t>
      </w:r>
      <w:r w:rsidRPr="00956642">
        <w:rPr>
          <w:rFonts w:hint="eastAsia"/>
          <w:lang w:eastAsia="ja-JP"/>
        </w:rPr>
        <w:t xml:space="preserve">, </w:t>
      </w:r>
      <w:r w:rsidRPr="00956642">
        <w:t>&lt;sip:scscf1.home1.net;lr&gt;, &lt;sip:pcscf1.visited1.net;lr&gt;</w:t>
      </w:r>
    </w:p>
    <w:p w14:paraId="6FCB63AF"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pPr>
      <w:r w:rsidRPr="00956642">
        <w:t>From:</w:t>
      </w:r>
    </w:p>
    <w:p w14:paraId="68BC1C05"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pPr>
      <w:r w:rsidRPr="00956642">
        <w:t>To: &lt;tel:+1-212-555-2222&gt;;tag=2236</w:t>
      </w:r>
    </w:p>
    <w:p w14:paraId="138BD7F1"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pPr>
      <w:r w:rsidRPr="00956642">
        <w:t>Call-ID:</w:t>
      </w:r>
    </w:p>
    <w:p w14:paraId="76E7F025"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pPr>
      <w:r w:rsidRPr="00956642">
        <w:t>Cseq:</w:t>
      </w:r>
    </w:p>
    <w:p w14:paraId="3AF4B31A"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pPr>
      <w:r w:rsidRPr="00956642">
        <w:t>Require: 100rel</w:t>
      </w:r>
    </w:p>
    <w:p w14:paraId="5887C96E"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pPr>
      <w:r w:rsidRPr="00956642">
        <w:t>Allow: INVITE, ACK, CANCEL, BYE, PRACK, UPDATE, REFER, MESSAGE</w:t>
      </w:r>
    </w:p>
    <w:p w14:paraId="6C476AC2"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pPr>
      <w:r w:rsidRPr="00956642">
        <w:t>RSeq: 9022</w:t>
      </w:r>
    </w:p>
    <w:p w14:paraId="0AD7809A" w14:textId="77777777" w:rsidR="00ED2FA5" w:rsidRPr="00956642" w:rsidDel="00DB2E16"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eastAsia="ja-JP"/>
        </w:rPr>
      </w:pPr>
      <w:r w:rsidRPr="00956642" w:rsidDel="00DB2E16">
        <w:t>P-Early-Media: sendrecv</w:t>
      </w:r>
    </w:p>
    <w:p w14:paraId="086D4B9F"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pPr>
      <w:r w:rsidRPr="00956642">
        <w:t>Contact: &lt;sip:cat-as.home1.net&gt;</w:t>
      </w:r>
      <w:r w:rsidRPr="00956642">
        <w:rPr>
          <w:rFonts w:eastAsia="PMingLiU" w:cs="Courier New"/>
          <w:lang w:eastAsia="zh-TW"/>
        </w:rPr>
        <w:t>;</w:t>
      </w:r>
      <w:r w:rsidRPr="00956642">
        <w:t>+g.3gpp.icsi-ref="urn%3Aurn-7%3gpp-service.ims.icsi.mmtel"</w:t>
      </w:r>
    </w:p>
    <w:p w14:paraId="63FAC4A9"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956642">
        <w:rPr>
          <w:snapToGrid w:val="0"/>
        </w:rPr>
        <w:t xml:space="preserve">Content-Type: application/sdp </w:t>
      </w:r>
    </w:p>
    <w:p w14:paraId="2657868D"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956642">
        <w:rPr>
          <w:snapToGrid w:val="0"/>
        </w:rPr>
        <w:t>Content-Length: (…)</w:t>
      </w:r>
    </w:p>
    <w:p w14:paraId="06D18C11"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p>
    <w:p w14:paraId="2FF72E89"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956642">
        <w:rPr>
          <w:lang w:val="en-US"/>
        </w:rPr>
        <w:t>v=0</w:t>
      </w:r>
    </w:p>
    <w:p w14:paraId="38C106C0"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en-US" w:eastAsia="ja-JP"/>
        </w:rPr>
      </w:pPr>
      <w:r w:rsidRPr="00956642">
        <w:rPr>
          <w:lang w:val="en-US"/>
        </w:rPr>
        <w:t>o=- 298793361</w:t>
      </w:r>
      <w:r w:rsidRPr="00956642" w:rsidDel="006B1478">
        <w:rPr>
          <w:rFonts w:hint="eastAsia"/>
          <w:lang w:val="en-US" w:eastAsia="ja-JP"/>
        </w:rPr>
        <w:t>5</w:t>
      </w:r>
      <w:r w:rsidRPr="00956642">
        <w:rPr>
          <w:rFonts w:hint="eastAsia"/>
          <w:lang w:val="en-US" w:eastAsia="ja-JP"/>
        </w:rPr>
        <w:t>6</w:t>
      </w:r>
      <w:r w:rsidRPr="00956642">
        <w:rPr>
          <w:lang w:val="en-US"/>
        </w:rPr>
        <w:t xml:space="preserve"> </w:t>
      </w:r>
      <w:r w:rsidR="00FE3800" w:rsidRPr="00D32AE2">
        <w:rPr>
          <w:lang w:val="it-IT"/>
        </w:rPr>
        <w:t>29879336</w:t>
      </w:r>
      <w:r w:rsidR="00FE3800">
        <w:rPr>
          <w:rFonts w:hint="eastAsia"/>
          <w:lang w:val="it-IT" w:eastAsia="ja-JP"/>
        </w:rPr>
        <w:t>278</w:t>
      </w:r>
      <w:r w:rsidR="00FE3800" w:rsidRPr="00D32AE2">
        <w:rPr>
          <w:lang w:val="it-IT"/>
        </w:rPr>
        <w:t xml:space="preserve"> </w:t>
      </w:r>
      <w:r w:rsidRPr="00956642">
        <w:rPr>
          <w:lang w:val="en-US"/>
        </w:rPr>
        <w:t>IN IP6 5555::</w:t>
      </w:r>
      <w:r w:rsidRPr="00956642">
        <w:rPr>
          <w:rFonts w:hint="eastAsia"/>
          <w:lang w:val="en-US" w:eastAsia="ja-JP"/>
        </w:rPr>
        <w:t>ccc</w:t>
      </w:r>
      <w:r w:rsidRPr="00956642">
        <w:rPr>
          <w:lang w:val="en-US"/>
        </w:rPr>
        <w:t>:</w:t>
      </w:r>
      <w:r w:rsidRPr="00956642">
        <w:rPr>
          <w:rFonts w:hint="eastAsia"/>
          <w:lang w:val="en-US" w:eastAsia="ja-JP"/>
        </w:rPr>
        <w:t>aaa</w:t>
      </w:r>
      <w:r w:rsidRPr="00956642">
        <w:rPr>
          <w:lang w:val="en-US"/>
        </w:rPr>
        <w:t>:</w:t>
      </w:r>
      <w:r w:rsidRPr="00956642">
        <w:rPr>
          <w:rFonts w:hint="eastAsia"/>
          <w:lang w:val="en-US" w:eastAsia="ja-JP"/>
        </w:rPr>
        <w:t>abc</w:t>
      </w:r>
      <w:r w:rsidRPr="00956642">
        <w:rPr>
          <w:lang w:val="en-US"/>
        </w:rPr>
        <w:t>:</w:t>
      </w:r>
      <w:r w:rsidRPr="00956642">
        <w:rPr>
          <w:rFonts w:hint="eastAsia"/>
          <w:lang w:val="en-US" w:eastAsia="ja-JP"/>
        </w:rPr>
        <w:t>abc</w:t>
      </w:r>
    </w:p>
    <w:p w14:paraId="602CCA71"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956642">
        <w:rPr>
          <w:lang w:val="en-US"/>
        </w:rPr>
        <w:t>s=-</w:t>
      </w:r>
    </w:p>
    <w:p w14:paraId="315F30F6"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de-DE" w:eastAsia="ja-JP"/>
        </w:rPr>
      </w:pPr>
      <w:r w:rsidRPr="00956642">
        <w:rPr>
          <w:lang w:val="de-DE"/>
        </w:rPr>
        <w:t>c=IN IP6 5555::</w:t>
      </w:r>
      <w:r w:rsidRPr="00956642">
        <w:rPr>
          <w:rFonts w:hint="eastAsia"/>
          <w:lang w:val="de-DE" w:eastAsia="ja-JP"/>
        </w:rPr>
        <w:t>ccc</w:t>
      </w:r>
      <w:r w:rsidRPr="00956642">
        <w:rPr>
          <w:lang w:val="de-DE"/>
        </w:rPr>
        <w:t>:</w:t>
      </w:r>
      <w:r w:rsidRPr="00956642">
        <w:rPr>
          <w:rFonts w:hint="eastAsia"/>
          <w:lang w:val="de-DE" w:eastAsia="ja-JP"/>
        </w:rPr>
        <w:t>aaa</w:t>
      </w:r>
      <w:r w:rsidRPr="00956642" w:rsidDel="002A7E47">
        <w:rPr>
          <w:lang w:val="de-DE"/>
        </w:rPr>
        <w:t>:</w:t>
      </w:r>
      <w:r w:rsidRPr="00956642">
        <w:rPr>
          <w:rFonts w:hint="eastAsia"/>
          <w:lang w:val="de-DE" w:eastAsia="ja-JP"/>
        </w:rPr>
        <w:t>abc</w:t>
      </w:r>
      <w:r w:rsidRPr="00956642">
        <w:rPr>
          <w:lang w:val="de-DE"/>
        </w:rPr>
        <w:t>:</w:t>
      </w:r>
      <w:r w:rsidRPr="00956642">
        <w:rPr>
          <w:rFonts w:hint="eastAsia"/>
          <w:lang w:val="de-DE" w:eastAsia="ja-JP"/>
        </w:rPr>
        <w:t>abc</w:t>
      </w:r>
    </w:p>
    <w:p w14:paraId="2BE61407"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de-DE"/>
        </w:rPr>
      </w:pPr>
      <w:r w:rsidRPr="00956642">
        <w:rPr>
          <w:lang w:val="de-DE"/>
        </w:rPr>
        <w:t>t=0 0</w:t>
      </w:r>
    </w:p>
    <w:p w14:paraId="349B0F09"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956642">
        <w:rPr>
          <w:lang w:val="pt-BR"/>
        </w:rPr>
        <w:t xml:space="preserve">m=video </w:t>
      </w:r>
      <w:r w:rsidRPr="00956642">
        <w:rPr>
          <w:rFonts w:hint="eastAsia"/>
          <w:lang w:val="pt-BR" w:eastAsia="ja-JP"/>
        </w:rPr>
        <w:t>51372</w:t>
      </w:r>
      <w:r w:rsidRPr="00956642">
        <w:rPr>
          <w:lang w:val="pt-BR"/>
        </w:rPr>
        <w:t xml:space="preserve"> RTP/AVPF 98</w:t>
      </w:r>
    </w:p>
    <w:p w14:paraId="3B9C927A"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rFonts w:cs="Courier New"/>
          <w:lang w:val="pt-BR"/>
        </w:rPr>
      </w:pPr>
      <w:r w:rsidRPr="00956642">
        <w:rPr>
          <w:rFonts w:cs="Courier New"/>
          <w:lang w:val="pt-BR"/>
        </w:rPr>
        <w:t>a=acfg:1 t=1</w:t>
      </w:r>
    </w:p>
    <w:p w14:paraId="00AC33BB"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956642">
        <w:rPr>
          <w:lang w:val="pt-BR"/>
        </w:rPr>
        <w:t>b=AS:75</w:t>
      </w:r>
    </w:p>
    <w:p w14:paraId="69494581"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956642">
        <w:rPr>
          <w:lang w:val="pt-BR"/>
        </w:rPr>
        <w:t>a=curr:qos local sendrecv</w:t>
      </w:r>
    </w:p>
    <w:p w14:paraId="3AFC4506"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pt-BR" w:eastAsia="ja-JP"/>
        </w:rPr>
      </w:pPr>
      <w:r w:rsidRPr="00956642">
        <w:rPr>
          <w:lang w:val="pt-BR"/>
        </w:rPr>
        <w:t>a=curr:qos remote sendrecv</w:t>
      </w:r>
    </w:p>
    <w:p w14:paraId="7AF0D057"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956642">
        <w:rPr>
          <w:lang w:val="pt-BR"/>
        </w:rPr>
        <w:t>a=des:qos mandatory local sendrecv</w:t>
      </w:r>
    </w:p>
    <w:p w14:paraId="03759FA8"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956642">
        <w:rPr>
          <w:lang w:val="pt-BR"/>
        </w:rPr>
        <w:t>a=des:qos mandatory remote sendrecv</w:t>
      </w:r>
    </w:p>
    <w:p w14:paraId="527AA1DC"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956642">
        <w:rPr>
          <w:lang w:val="pt-BR"/>
        </w:rPr>
        <w:t>a=rtpmap:98 H263</w:t>
      </w:r>
    </w:p>
    <w:p w14:paraId="45A046BE"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956642">
        <w:rPr>
          <w:lang w:val="pt-BR"/>
        </w:rPr>
        <w:t>a=fmtp:98 profile-level-id=0</w:t>
      </w:r>
    </w:p>
    <w:p w14:paraId="30C6CE5A"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956642">
        <w:rPr>
          <w:lang w:val="pt-BR"/>
        </w:rPr>
        <w:t xml:space="preserve">m=audio </w:t>
      </w:r>
      <w:r w:rsidRPr="00956642">
        <w:rPr>
          <w:rFonts w:hint="eastAsia"/>
          <w:lang w:val="pt-BR" w:eastAsia="ja-JP"/>
        </w:rPr>
        <w:t>49170</w:t>
      </w:r>
      <w:r w:rsidRPr="00956642">
        <w:rPr>
          <w:lang w:val="pt-BR"/>
        </w:rPr>
        <w:t xml:space="preserve"> RTP/AVPF 97 96</w:t>
      </w:r>
    </w:p>
    <w:p w14:paraId="55E718AD"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rFonts w:cs="Courier New"/>
          <w:lang w:val="pt-BR"/>
        </w:rPr>
      </w:pPr>
      <w:r w:rsidRPr="00956642">
        <w:rPr>
          <w:rFonts w:cs="Courier New"/>
          <w:lang w:val="pt-BR"/>
        </w:rPr>
        <w:t>a=acfg:1 t=1</w:t>
      </w:r>
    </w:p>
    <w:p w14:paraId="1DAA97B7"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956642">
        <w:rPr>
          <w:lang w:val="pt-BR"/>
        </w:rPr>
        <w:t>b=AS:25.4</w:t>
      </w:r>
    </w:p>
    <w:p w14:paraId="348B0C6A"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956642">
        <w:rPr>
          <w:lang w:val="pt-BR"/>
        </w:rPr>
        <w:t>a=curr:qos local sendrecv</w:t>
      </w:r>
    </w:p>
    <w:p w14:paraId="55681C8B"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pt-BR" w:eastAsia="ja-JP"/>
        </w:rPr>
      </w:pPr>
      <w:r w:rsidRPr="00956642">
        <w:rPr>
          <w:lang w:val="pt-BR"/>
        </w:rPr>
        <w:t>a=curr:qos remote sendrecv</w:t>
      </w:r>
    </w:p>
    <w:p w14:paraId="161BD8C4"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956642">
        <w:rPr>
          <w:lang w:val="pt-BR"/>
        </w:rPr>
        <w:t>a=des:qos mandatory local sendrecv</w:t>
      </w:r>
    </w:p>
    <w:p w14:paraId="455789A1"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956642">
        <w:rPr>
          <w:lang w:val="pt-BR"/>
        </w:rPr>
        <w:t>a=des:qos mandatory remote sendrecv</w:t>
      </w:r>
    </w:p>
    <w:p w14:paraId="4A47C8B1"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956642">
        <w:rPr>
          <w:lang w:val="pt-BR"/>
        </w:rPr>
        <w:t xml:space="preserve">a=rtpmap:97 AMR </w:t>
      </w:r>
    </w:p>
    <w:p w14:paraId="3EEB1B06"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956642">
        <w:rPr>
          <w:lang w:val="pt-BR"/>
        </w:rPr>
        <w:t>a=fmtp:97 mode-set=0,2,5,7; maxframes</w:t>
      </w:r>
    </w:p>
    <w:p w14:paraId="5C787E29"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956642">
        <w:rPr>
          <w:lang w:val="en-US"/>
        </w:rPr>
        <w:t>a=rtpmap:96 telephone-event</w:t>
      </w:r>
    </w:p>
    <w:bookmarkEnd w:id="853"/>
    <w:p w14:paraId="158CC197" w14:textId="77777777" w:rsidR="00ED2FA5" w:rsidRPr="00727AB8" w:rsidRDefault="00ED2FA5" w:rsidP="00ED2FA5">
      <w:pPr>
        <w:rPr>
          <w:lang w:val="en-US"/>
        </w:rPr>
      </w:pPr>
    </w:p>
    <w:p w14:paraId="53EB7766" w14:textId="77777777" w:rsidR="00ED2FA5" w:rsidRPr="007F21A7" w:rsidRDefault="00ED2FA5" w:rsidP="00ED2FA5">
      <w:pPr>
        <w:pStyle w:val="EX"/>
        <w:keepLines w:val="0"/>
      </w:pPr>
      <w:r w:rsidRPr="007F21A7">
        <w:rPr>
          <w:b/>
        </w:rPr>
        <w:t>SDP</w:t>
      </w:r>
      <w:r w:rsidRPr="007F21A7">
        <w:tab/>
        <w:t xml:space="preserve">The SDP </w:t>
      </w:r>
      <w:r>
        <w:t>offer</w:t>
      </w:r>
      <w:r w:rsidRPr="007F21A7">
        <w:t xml:space="preserve"> (SDP_A</w:t>
      </w:r>
      <w:r w:rsidRPr="007F21A7">
        <w:rPr>
          <w:rFonts w:hint="eastAsia"/>
          <w:lang w:eastAsia="ja-JP"/>
        </w:rPr>
        <w:t>_cat</w:t>
      </w:r>
      <w:r>
        <w:rPr>
          <w:lang w:eastAsia="ja-JP"/>
        </w:rPr>
        <w:t>_#3</w:t>
      </w:r>
      <w:r w:rsidRPr="007F21A7">
        <w:t xml:space="preserve">) contains a set of codecs supported to be used for CAT. The SDP content is based on information received </w:t>
      </w:r>
      <w:r>
        <w:t>in previous 183 response.</w:t>
      </w:r>
    </w:p>
    <w:p w14:paraId="0B507114" w14:textId="77777777" w:rsidR="00ED2FA5" w:rsidRDefault="00ED2FA5" w:rsidP="00ED2FA5">
      <w:pPr>
        <w:pStyle w:val="B1"/>
        <w:ind w:leftChars="284" w:firstLine="0"/>
      </w:pPr>
      <w:bookmarkStart w:id="854" w:name="_MCCTEMPBM_CRPT84840415___3"/>
    </w:p>
    <w:p w14:paraId="280ECAC2" w14:textId="77777777" w:rsidR="00ED2FA5" w:rsidRDefault="00ED2FA5" w:rsidP="00ED2FA5">
      <w:pPr>
        <w:pStyle w:val="B1"/>
        <w:ind w:left="284" w:firstLine="0"/>
        <w:rPr>
          <w:b/>
          <w:bCs/>
        </w:rPr>
      </w:pPr>
      <w:bookmarkStart w:id="855" w:name="_MCCTEMPBM_CRPT84840416___2"/>
      <w:bookmarkEnd w:id="854"/>
      <w:r w:rsidRPr="000B279D">
        <w:rPr>
          <w:b/>
          <w:bCs/>
        </w:rPr>
        <w:t>4</w:t>
      </w:r>
      <w:r w:rsidR="00956642">
        <w:rPr>
          <w:b/>
          <w:bCs/>
        </w:rPr>
        <w:t>2</w:t>
      </w:r>
      <w:r w:rsidR="00956642">
        <w:rPr>
          <w:b/>
          <w:bCs/>
        </w:rPr>
        <w:tab/>
      </w:r>
      <w:r w:rsidR="00956642">
        <w:rPr>
          <w:b/>
          <w:bCs/>
        </w:rPr>
        <w:tab/>
      </w:r>
      <w:r>
        <w:rPr>
          <w:b/>
          <w:bCs/>
        </w:rPr>
        <w:t>200</w:t>
      </w:r>
      <w:r w:rsidR="00B068FE">
        <w:rPr>
          <w:b/>
          <w:bCs/>
        </w:rPr>
        <w:t xml:space="preserve"> (OK)</w:t>
      </w:r>
      <w:r>
        <w:rPr>
          <w:b/>
          <w:bCs/>
        </w:rPr>
        <w:t xml:space="preserve"> response (UE#1 to CDIV AS) see example in table A5.5-6</w:t>
      </w:r>
    </w:p>
    <w:bookmarkEnd w:id="855"/>
    <w:p w14:paraId="5A853AAF" w14:textId="77777777" w:rsidR="00ED2FA5" w:rsidRPr="00E27209" w:rsidRDefault="00956642" w:rsidP="00956642">
      <w:pPr>
        <w:pStyle w:val="B1"/>
      </w:pPr>
      <w:r>
        <w:tab/>
      </w:r>
      <w:r w:rsidR="00ED2FA5" w:rsidRPr="00E27209">
        <w:t xml:space="preserve">The </w:t>
      </w:r>
      <w:r w:rsidR="00ED2FA5">
        <w:t>UE#1</w:t>
      </w:r>
      <w:r w:rsidR="00ED2FA5" w:rsidRPr="00E27209">
        <w:t xml:space="preserve"> sends </w:t>
      </w:r>
      <w:r w:rsidR="00ED2FA5">
        <w:t>200</w:t>
      </w:r>
      <w:r w:rsidR="00B068FE">
        <w:t xml:space="preserve"> (OK) </w:t>
      </w:r>
      <w:r w:rsidR="00ED2FA5" w:rsidRPr="00E27209">
        <w:t>re</w:t>
      </w:r>
      <w:r w:rsidR="00ED2FA5">
        <w:t>sponse</w:t>
      </w:r>
      <w:r w:rsidR="00ED2FA5" w:rsidRPr="00E27209">
        <w:t xml:space="preserve"> </w:t>
      </w:r>
      <w:r w:rsidR="00B068FE">
        <w:t xml:space="preserve">for the UPDATE request </w:t>
      </w:r>
      <w:r w:rsidR="00ED2FA5" w:rsidRPr="00E27209">
        <w:t xml:space="preserve">to </w:t>
      </w:r>
      <w:r w:rsidR="00ED2FA5">
        <w:t>CDIV AS</w:t>
      </w:r>
      <w:r w:rsidR="00ED2FA5" w:rsidRPr="00E27209">
        <w:t xml:space="preserve">. </w:t>
      </w:r>
      <w:r w:rsidR="00ED2FA5">
        <w:rPr>
          <w:rFonts w:hint="eastAsia"/>
          <w:lang w:eastAsia="ja-JP"/>
        </w:rPr>
        <w:t>UE#1 include</w:t>
      </w:r>
      <w:r w:rsidR="00ED2FA5">
        <w:rPr>
          <w:lang w:eastAsia="ja-JP"/>
        </w:rPr>
        <w:t>s</w:t>
      </w:r>
      <w:r w:rsidR="00ED2FA5">
        <w:rPr>
          <w:rFonts w:hint="eastAsia"/>
          <w:lang w:eastAsia="ja-JP"/>
        </w:rPr>
        <w:t xml:space="preserve"> a SDP answer (SDP_</w:t>
      </w:r>
      <w:r w:rsidR="00ED2FA5">
        <w:rPr>
          <w:lang w:eastAsia="ja-JP"/>
        </w:rPr>
        <w:t>O_cat_#3</w:t>
      </w:r>
      <w:r w:rsidR="00ED2FA5">
        <w:rPr>
          <w:rFonts w:hint="eastAsia"/>
          <w:lang w:eastAsia="ja-JP"/>
        </w:rPr>
        <w:t>) in the 200 (OK) response to the corresponding SIP UPDATE request</w:t>
      </w:r>
      <w:r w:rsidR="00ED2FA5" w:rsidRPr="00B9646A">
        <w:t>.</w:t>
      </w:r>
    </w:p>
    <w:p w14:paraId="44292CFB" w14:textId="77777777" w:rsidR="00ED2FA5" w:rsidRPr="00204AE9" w:rsidRDefault="00956642" w:rsidP="00ED2FA5">
      <w:pPr>
        <w:pStyle w:val="B1"/>
        <w:ind w:left="284" w:firstLine="0"/>
        <w:rPr>
          <w:b/>
          <w:bCs/>
        </w:rPr>
      </w:pPr>
      <w:bookmarkStart w:id="856" w:name="_MCCTEMPBM_CRPT84840417___2"/>
      <w:r>
        <w:rPr>
          <w:b/>
          <w:bCs/>
        </w:rPr>
        <w:t>43-44</w:t>
      </w:r>
      <w:r>
        <w:rPr>
          <w:b/>
          <w:bCs/>
        </w:rPr>
        <w:tab/>
      </w:r>
      <w:r w:rsidR="00ED2FA5" w:rsidRPr="00204AE9">
        <w:rPr>
          <w:b/>
          <w:bCs/>
        </w:rPr>
        <w:t>PRACK request (CDIV AS to CAT-AS)</w:t>
      </w:r>
    </w:p>
    <w:bookmarkEnd w:id="856"/>
    <w:p w14:paraId="7AAF781D" w14:textId="77777777" w:rsidR="00ED2FA5" w:rsidRDefault="00956642" w:rsidP="00956642">
      <w:pPr>
        <w:pStyle w:val="B1"/>
      </w:pPr>
      <w:r>
        <w:tab/>
        <w:t xml:space="preserve">The </w:t>
      </w:r>
      <w:r w:rsidR="00ED2FA5">
        <w:t>CDIV AS</w:t>
      </w:r>
      <w:r w:rsidR="00ED2FA5" w:rsidRPr="007F21A7">
        <w:t xml:space="preserve"> sends a SIP PRACK request, which acknowledges the SIP 183 (Session Progress) provisional response, to the CAT-AS.</w:t>
      </w:r>
      <w:r w:rsidR="00ED2FA5">
        <w:t xml:space="preserve"> A SDP offer (SDP_O_cat_#3) is included.</w:t>
      </w:r>
    </w:p>
    <w:p w14:paraId="389FF60F" w14:textId="77777777" w:rsidR="00ED2FA5" w:rsidRPr="00204AE9" w:rsidRDefault="00956642" w:rsidP="00ED2FA5">
      <w:pPr>
        <w:pStyle w:val="B1"/>
        <w:ind w:left="284" w:firstLine="0"/>
        <w:rPr>
          <w:b/>
          <w:bCs/>
        </w:rPr>
      </w:pPr>
      <w:bookmarkStart w:id="857" w:name="_MCCTEMPBM_CRPT84840418___2"/>
      <w:r>
        <w:rPr>
          <w:b/>
          <w:bCs/>
        </w:rPr>
        <w:t>45-46</w:t>
      </w:r>
      <w:r>
        <w:rPr>
          <w:b/>
          <w:bCs/>
        </w:rPr>
        <w:tab/>
      </w:r>
      <w:r w:rsidR="00ED2FA5" w:rsidRPr="00204AE9">
        <w:rPr>
          <w:b/>
          <w:bCs/>
        </w:rPr>
        <w:t>200 (</w:t>
      </w:r>
      <w:r w:rsidR="00B068FE">
        <w:rPr>
          <w:b/>
          <w:bCs/>
        </w:rPr>
        <w:t>OK</w:t>
      </w:r>
      <w:r w:rsidR="00ED2FA5" w:rsidRPr="00204AE9">
        <w:rPr>
          <w:b/>
          <w:bCs/>
        </w:rPr>
        <w:t>) response (CAT-AS to CDIV AS)</w:t>
      </w:r>
    </w:p>
    <w:bookmarkEnd w:id="857"/>
    <w:p w14:paraId="6BAF6B4C" w14:textId="77777777" w:rsidR="00ED2FA5" w:rsidRDefault="00956642" w:rsidP="00956642">
      <w:pPr>
        <w:pStyle w:val="B1"/>
      </w:pPr>
      <w:r>
        <w:tab/>
        <w:t xml:space="preserve">The </w:t>
      </w:r>
      <w:r w:rsidR="00ED2FA5">
        <w:t xml:space="preserve">CAT-AS sends a SIP 200 </w:t>
      </w:r>
      <w:r w:rsidR="00B068FE">
        <w:t>(</w:t>
      </w:r>
      <w:r w:rsidR="00ED2FA5">
        <w:t>OK</w:t>
      </w:r>
      <w:r w:rsidR="00B068FE">
        <w:t>)</w:t>
      </w:r>
      <w:r w:rsidR="00ED2FA5">
        <w:t xml:space="preserve"> </w:t>
      </w:r>
      <w:r w:rsidR="00B068FE">
        <w:t xml:space="preserve">response for the </w:t>
      </w:r>
      <w:r w:rsidR="00ED2FA5">
        <w:t>PRACK</w:t>
      </w:r>
      <w:r w:rsidR="00B068FE">
        <w:t xml:space="preserve"> request</w:t>
      </w:r>
      <w:r w:rsidR="00ED2FA5">
        <w:t xml:space="preserve"> to CDIV AS. A SDP answer (SDP_A2_CAT_#3) is included in the 200(</w:t>
      </w:r>
      <w:r w:rsidR="00B068FE">
        <w:t>OK</w:t>
      </w:r>
      <w:r w:rsidR="00ED2FA5">
        <w:t>)</w:t>
      </w:r>
      <w:r w:rsidR="00B068FE">
        <w:t xml:space="preserve"> response</w:t>
      </w:r>
      <w:r w:rsidR="00ED2FA5">
        <w:t>. The set of codecs supported to be used for CAT is based on information from MRF.</w:t>
      </w:r>
      <w:r w:rsidR="00ED2FA5" w:rsidRPr="00FF6123">
        <w:t xml:space="preserve"> </w:t>
      </w:r>
      <w:r w:rsidR="00ED2FA5">
        <w:t xml:space="preserve">The CAT-AS instructs </w:t>
      </w:r>
      <w:r>
        <w:t>the MRF to play the CAT media.</w:t>
      </w:r>
    </w:p>
    <w:p w14:paraId="43B4383F" w14:textId="77777777" w:rsidR="00ED2FA5" w:rsidRPr="007F21A7" w:rsidRDefault="00956642" w:rsidP="00ED2FA5">
      <w:pPr>
        <w:pStyle w:val="B1"/>
        <w:ind w:left="284" w:firstLine="0"/>
        <w:rPr>
          <w:b/>
          <w:bCs/>
          <w:lang w:eastAsia="ja-JP"/>
        </w:rPr>
      </w:pPr>
      <w:bookmarkStart w:id="858" w:name="_MCCTEMPBM_CRPT84840419___2"/>
      <w:r>
        <w:rPr>
          <w:b/>
          <w:bCs/>
        </w:rPr>
        <w:t>47-48</w:t>
      </w:r>
      <w:r>
        <w:rPr>
          <w:b/>
          <w:bCs/>
        </w:rPr>
        <w:tab/>
      </w:r>
      <w:r w:rsidR="00ED2FA5" w:rsidRPr="007F21A7">
        <w:rPr>
          <w:b/>
          <w:bCs/>
        </w:rPr>
        <w:t>200 (OK) response to INVITE (UE#</w:t>
      </w:r>
      <w:r w:rsidR="00ED2FA5">
        <w:rPr>
          <w:b/>
          <w:bCs/>
        </w:rPr>
        <w:t>3</w:t>
      </w:r>
      <w:r w:rsidR="00ED2FA5" w:rsidRPr="007F21A7">
        <w:rPr>
          <w:b/>
          <w:bCs/>
        </w:rPr>
        <w:t xml:space="preserve"> to CAT-AS) see example in table</w:t>
      </w:r>
      <w:r w:rsidR="00ED2FA5">
        <w:rPr>
          <w:b/>
          <w:bCs/>
        </w:rPr>
        <w:t> </w:t>
      </w:r>
      <w:r w:rsidR="00ED2FA5" w:rsidRPr="007F21A7">
        <w:rPr>
          <w:b/>
          <w:bCs/>
        </w:rPr>
        <w:t>A.</w:t>
      </w:r>
      <w:r w:rsidR="00ED2FA5">
        <w:rPr>
          <w:b/>
          <w:bCs/>
          <w:lang w:eastAsia="ja-JP"/>
        </w:rPr>
        <w:t>5.2</w:t>
      </w:r>
      <w:r w:rsidR="00ED2FA5" w:rsidRPr="007F21A7">
        <w:rPr>
          <w:b/>
          <w:bCs/>
        </w:rPr>
        <w:t>-</w:t>
      </w:r>
      <w:r w:rsidR="00ED2FA5">
        <w:rPr>
          <w:b/>
          <w:bCs/>
          <w:lang w:eastAsia="ja-JP"/>
        </w:rPr>
        <w:t>6</w:t>
      </w:r>
    </w:p>
    <w:bookmarkEnd w:id="858"/>
    <w:p w14:paraId="73DEA99E" w14:textId="77777777" w:rsidR="00ED2FA5" w:rsidRPr="007F21A7" w:rsidRDefault="00ED2FA5" w:rsidP="00ED2FA5">
      <w:pPr>
        <w:pStyle w:val="B1"/>
      </w:pPr>
      <w:r>
        <w:tab/>
      </w:r>
      <w:r w:rsidRPr="007F21A7">
        <w:t>The called party answers the call. UE#</w:t>
      </w:r>
      <w:r>
        <w:t>3</w:t>
      </w:r>
      <w:r w:rsidRPr="007F21A7">
        <w:t xml:space="preserve"> sends a SIP 200 (OK) final response for the SIP INVITE request to the CAT-AS.</w:t>
      </w:r>
    </w:p>
    <w:p w14:paraId="401DFF58" w14:textId="77777777" w:rsidR="00ED2FA5" w:rsidRPr="007F21A7" w:rsidRDefault="00ED2FA5" w:rsidP="00ED2FA5">
      <w:pPr>
        <w:pStyle w:val="B1"/>
      </w:pPr>
      <w:r>
        <w:lastRenderedPageBreak/>
        <w:tab/>
      </w:r>
      <w:r w:rsidRPr="007F21A7">
        <w:t>The CAT-AS instructs the MRF to stop CAT media.</w:t>
      </w:r>
    </w:p>
    <w:p w14:paraId="59D9B101" w14:textId="77777777" w:rsidR="00ED2FA5" w:rsidRPr="007F21A7" w:rsidRDefault="00ED2FA5" w:rsidP="00ED2FA5">
      <w:pPr>
        <w:pStyle w:val="TH"/>
      </w:pPr>
      <w:r w:rsidRPr="007F21A7">
        <w:t>Table</w:t>
      </w:r>
      <w:r>
        <w:t> </w:t>
      </w:r>
      <w:r w:rsidRPr="007F21A7">
        <w:t>A.</w:t>
      </w:r>
      <w:r>
        <w:rPr>
          <w:lang w:eastAsia="ja-JP"/>
        </w:rPr>
        <w:t>5.2</w:t>
      </w:r>
      <w:r w:rsidRPr="007F21A7">
        <w:t>-</w:t>
      </w:r>
      <w:r>
        <w:rPr>
          <w:lang w:eastAsia="ja-JP"/>
        </w:rPr>
        <w:t>6</w:t>
      </w:r>
      <w:r w:rsidRPr="007F21A7">
        <w:t>: 200 (OK) response (UE#</w:t>
      </w:r>
      <w:r>
        <w:t>3</w:t>
      </w:r>
      <w:r w:rsidRPr="007F21A7">
        <w:t xml:space="preserve"> to CAT-AS)</w:t>
      </w:r>
    </w:p>
    <w:p w14:paraId="0F684BA2"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pPr>
      <w:bookmarkStart w:id="859" w:name="_MCCTEMPBM_CRPT84840420___2"/>
      <w:r w:rsidRPr="00956642">
        <w:t>SIP/2.0 200 OK</w:t>
      </w:r>
    </w:p>
    <w:p w14:paraId="2F2A3848"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pPr>
      <w:r w:rsidRPr="00956642">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14:paraId="01BDDF01"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pPr>
      <w:r w:rsidRPr="00956642">
        <w:t>Record-Route: &lt;sip:pcscf2.visited2.net:5088;lr;comp=sigcomp&gt;, &lt;sip:scscf2.home2.net;lr&gt;,</w:t>
      </w:r>
      <w:r w:rsidRPr="00956642">
        <w:rPr>
          <w:rFonts w:hint="eastAsia"/>
          <w:lang w:eastAsia="ja-JP"/>
        </w:rPr>
        <w:t xml:space="preserve"> </w:t>
      </w:r>
      <w:r w:rsidRPr="00956642">
        <w:t>&lt;sip:</w:t>
      </w:r>
      <w:r w:rsidRPr="00956642">
        <w:rPr>
          <w:rFonts w:hint="eastAsia"/>
          <w:lang w:eastAsia="ja-JP"/>
        </w:rPr>
        <w:t>catas</w:t>
      </w:r>
      <w:r w:rsidRPr="00956642">
        <w:t>.home2.net;lr&gt;, &lt;sip:scscf2.home2.net;lr&gt;,</w:t>
      </w:r>
      <w:r w:rsidRPr="00956642">
        <w:rPr>
          <w:rFonts w:hint="eastAsia"/>
          <w:lang w:eastAsia="ja-JP"/>
        </w:rPr>
        <w:t xml:space="preserve"> </w:t>
      </w:r>
      <w:r w:rsidRPr="00956642">
        <w:t>&lt;sip:scscf1.home1.net;lr&gt;, &lt;sip:pcscf1.visited1.net;lr&gt;</w:t>
      </w:r>
    </w:p>
    <w:p w14:paraId="6C20C95B"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pPr>
      <w:bookmarkStart w:id="860" w:name="_MCCTEMPBM_CRPT84840421___2"/>
      <w:bookmarkEnd w:id="859"/>
      <w:r w:rsidRPr="00956642">
        <w:t>From:</w:t>
      </w:r>
    </w:p>
    <w:p w14:paraId="40D99768"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eastAsia="ja-JP"/>
        </w:rPr>
      </w:pPr>
      <w:r w:rsidRPr="00956642">
        <w:t>To: &lt;tel:+1-212-555-2222&gt;;tag=22</w:t>
      </w:r>
      <w:r w:rsidRPr="00956642">
        <w:rPr>
          <w:rFonts w:hint="eastAsia"/>
          <w:lang w:eastAsia="ja-JP"/>
        </w:rPr>
        <w:t>36</w:t>
      </w:r>
    </w:p>
    <w:p w14:paraId="7692382F"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pPr>
      <w:r w:rsidRPr="00956642">
        <w:t>Call-ID:</w:t>
      </w:r>
    </w:p>
    <w:p w14:paraId="6282673F"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pPr>
      <w:r w:rsidRPr="00956642">
        <w:t>Cseq:</w:t>
      </w:r>
    </w:p>
    <w:p w14:paraId="3FBFC59C"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pPr>
      <w:r w:rsidRPr="00956642">
        <w:t>Allow: INVITE, ACK, CANCEL, BYE, PRACK, UPDATE, REFER, MESSAGE</w:t>
      </w:r>
    </w:p>
    <w:p w14:paraId="3B0CD6D3" w14:textId="77777777" w:rsidR="00ED2FA5" w:rsidRPr="005D6FF6"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pPr>
      <w:bookmarkStart w:id="861" w:name="_MCCTEMPBM_CRPT84840422___2"/>
      <w:bookmarkEnd w:id="860"/>
      <w:r w:rsidRPr="005D6FF6">
        <w:t>Contact: &lt;sip:</w:t>
      </w:r>
      <w:r w:rsidRPr="005D6FF6">
        <w:rPr>
          <w:rFonts w:cs="Courier New"/>
          <w:szCs w:val="16"/>
        </w:rPr>
        <w:t>user2_public1@home2.net;gr=urn:uuid:2ad8950e-48a5-4a74-8d99-ad76cc7fc74</w:t>
      </w:r>
      <w:r w:rsidRPr="005D6FF6">
        <w:t>&gt;</w:t>
      </w:r>
      <w:r w:rsidRPr="005D6FF6">
        <w:rPr>
          <w:rFonts w:eastAsia="PMingLiU" w:cs="Courier New"/>
          <w:lang w:eastAsia="zh-TW"/>
        </w:rPr>
        <w:t>;</w:t>
      </w:r>
      <w:r w:rsidRPr="005D6FF6">
        <w:t>+g.3gpp.icsi-ref="urn%3Aurn-7%3gpp-service.ims.icsi.mmtel"</w:t>
      </w:r>
    </w:p>
    <w:p w14:paraId="769A3EBB"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862" w:name="_MCCTEMPBM_CRPT84840423___2"/>
      <w:bookmarkEnd w:id="861"/>
      <w:r w:rsidRPr="00956642">
        <w:rPr>
          <w:snapToGrid w:val="0"/>
        </w:rPr>
        <w:t xml:space="preserve">Content-Type: application/sdp </w:t>
      </w:r>
    </w:p>
    <w:p w14:paraId="16658339"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956642">
        <w:rPr>
          <w:snapToGrid w:val="0"/>
        </w:rPr>
        <w:t>Content-Length: (…)</w:t>
      </w:r>
    </w:p>
    <w:p w14:paraId="4F67DBC7"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5E67325D"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956642">
        <w:rPr>
          <w:lang w:val="en-US"/>
        </w:rPr>
        <w:t>v=0</w:t>
      </w:r>
    </w:p>
    <w:p w14:paraId="38040828"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956642">
        <w:rPr>
          <w:lang w:val="en-US"/>
        </w:rPr>
        <w:t>o=- 298793361</w:t>
      </w:r>
      <w:r w:rsidRPr="00956642" w:rsidDel="000915DC">
        <w:rPr>
          <w:lang w:val="en-US"/>
        </w:rPr>
        <w:t>5</w:t>
      </w:r>
      <w:r w:rsidRPr="00956642">
        <w:rPr>
          <w:rFonts w:hint="eastAsia"/>
          <w:lang w:val="en-US" w:eastAsia="ja-JP"/>
        </w:rPr>
        <w:t>7</w:t>
      </w:r>
      <w:r w:rsidRPr="00956642">
        <w:rPr>
          <w:lang w:val="en-US"/>
        </w:rPr>
        <w:t xml:space="preserve"> 298793361</w:t>
      </w:r>
      <w:r w:rsidRPr="00956642" w:rsidDel="000915DC">
        <w:rPr>
          <w:lang w:val="en-US"/>
        </w:rPr>
        <w:t>5</w:t>
      </w:r>
      <w:r w:rsidRPr="00956642">
        <w:rPr>
          <w:rFonts w:hint="eastAsia"/>
          <w:lang w:val="en-US" w:eastAsia="ja-JP"/>
        </w:rPr>
        <w:t>7</w:t>
      </w:r>
      <w:r w:rsidRPr="00956642">
        <w:rPr>
          <w:lang w:val="en-US"/>
        </w:rPr>
        <w:t xml:space="preserve"> IN IP6 </w:t>
      </w:r>
      <w:r w:rsidRPr="00956642">
        <w:rPr>
          <w:rFonts w:hint="eastAsia"/>
          <w:lang w:val="en-US" w:eastAsia="ja-JP"/>
        </w:rPr>
        <w:t>6666</w:t>
      </w:r>
      <w:r w:rsidRPr="00956642">
        <w:rPr>
          <w:lang w:val="en-US"/>
        </w:rPr>
        <w:t>::eee:fff:aaa:bbb</w:t>
      </w:r>
    </w:p>
    <w:p w14:paraId="0DB9AF5D"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956642">
        <w:rPr>
          <w:lang w:val="en-US"/>
        </w:rPr>
        <w:t>s=-</w:t>
      </w:r>
    </w:p>
    <w:p w14:paraId="27894B8B"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en-US" w:eastAsia="ja-JP"/>
        </w:rPr>
      </w:pPr>
      <w:r w:rsidRPr="00956642">
        <w:rPr>
          <w:lang w:val="en-US"/>
        </w:rPr>
        <w:t>c=IN IP6 6666::eee:fff:aaa:bbb</w:t>
      </w:r>
    </w:p>
    <w:p w14:paraId="5923D548" w14:textId="77777777" w:rsidR="00ED2FA5" w:rsidRPr="00732BA0"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nb-NO"/>
        </w:rPr>
      </w:pPr>
      <w:r w:rsidRPr="00732BA0">
        <w:rPr>
          <w:lang w:val="nb-NO"/>
        </w:rPr>
        <w:t>t=0 0</w:t>
      </w:r>
    </w:p>
    <w:p w14:paraId="4EBA176D"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 xml:space="preserve">m=video </w:t>
      </w:r>
      <w:r w:rsidRPr="00956642">
        <w:rPr>
          <w:rFonts w:hint="eastAsia"/>
          <w:lang w:val="pt-BR" w:eastAsia="ja-JP"/>
        </w:rPr>
        <w:t>7398</w:t>
      </w:r>
      <w:r w:rsidRPr="00956642">
        <w:rPr>
          <w:lang w:val="pt-BR"/>
        </w:rPr>
        <w:t xml:space="preserve"> RTP/AVPF 98</w:t>
      </w:r>
    </w:p>
    <w:p w14:paraId="54219C7E"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b=AS:75</w:t>
      </w:r>
    </w:p>
    <w:p w14:paraId="287D7D32"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a=curr:qos local sendrecv</w:t>
      </w:r>
    </w:p>
    <w:p w14:paraId="71389E75"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a=curr:qos remote sendrecv</w:t>
      </w:r>
    </w:p>
    <w:p w14:paraId="2423F0A8"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a=des:qos mandatory local sendrecv</w:t>
      </w:r>
    </w:p>
    <w:p w14:paraId="11D42424"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a=des:qos mandatory remote sendrecv</w:t>
      </w:r>
    </w:p>
    <w:p w14:paraId="127B3B05"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a=rtpmap:98 H263</w:t>
      </w:r>
    </w:p>
    <w:p w14:paraId="1C93DC4D"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a=fmtp:98 profile-level-id=0</w:t>
      </w:r>
    </w:p>
    <w:p w14:paraId="6F773343"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 xml:space="preserve">m=audio </w:t>
      </w:r>
      <w:r w:rsidRPr="00956642">
        <w:rPr>
          <w:rFonts w:hint="eastAsia"/>
          <w:lang w:val="pt-BR" w:eastAsia="ja-JP"/>
        </w:rPr>
        <w:t>8386</w:t>
      </w:r>
      <w:r w:rsidRPr="00956642">
        <w:rPr>
          <w:lang w:val="pt-BR"/>
        </w:rPr>
        <w:t xml:space="preserve"> RTP/AVPF 97 96</w:t>
      </w:r>
    </w:p>
    <w:p w14:paraId="4AF68182"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b=AS:25.4</w:t>
      </w:r>
    </w:p>
    <w:p w14:paraId="6DD32EEB"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a=curr:qos local sendrecv</w:t>
      </w:r>
    </w:p>
    <w:p w14:paraId="59BBCD47"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a=curr:qos remote sendrecv</w:t>
      </w:r>
    </w:p>
    <w:p w14:paraId="14BF09D1"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a=des:qos mandatory local sendrecv</w:t>
      </w:r>
    </w:p>
    <w:p w14:paraId="7FE8556A"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a=des:qos mandatory remote sendrecv</w:t>
      </w:r>
    </w:p>
    <w:p w14:paraId="0F21B015"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 xml:space="preserve">a=rtpmap:97 AMR </w:t>
      </w:r>
    </w:p>
    <w:p w14:paraId="1A6CD0C0"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bookmarkStart w:id="863" w:name="_MCCTEMPBM_CRPT84840424___2"/>
      <w:bookmarkEnd w:id="862"/>
      <w:r w:rsidRPr="00956642">
        <w:rPr>
          <w:lang w:val="pt-BR"/>
        </w:rPr>
        <w:t>a=fmtp:97 mode-set=0,2,5,7; maxframes</w:t>
      </w:r>
    </w:p>
    <w:p w14:paraId="5B91154A" w14:textId="77777777" w:rsidR="00ED2FA5" w:rsidRPr="00FF6123"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color w:val="D9D9D9"/>
        </w:rPr>
      </w:pPr>
      <w:bookmarkStart w:id="864" w:name="_MCCTEMPBM_CRPT84840425___2"/>
      <w:bookmarkEnd w:id="863"/>
      <w:r w:rsidRPr="00956642">
        <w:t>a=rtpmap:96 telephone-event</w:t>
      </w:r>
    </w:p>
    <w:bookmarkEnd w:id="864"/>
    <w:p w14:paraId="67EA92EB" w14:textId="77777777" w:rsidR="00ED2FA5" w:rsidRDefault="00ED2FA5" w:rsidP="00956642"/>
    <w:p w14:paraId="2D1335D0" w14:textId="77777777" w:rsidR="00ED2FA5" w:rsidRPr="007F21A7" w:rsidRDefault="00ED2FA5" w:rsidP="00ED2FA5">
      <w:pPr>
        <w:pStyle w:val="EX"/>
        <w:keepLines w:val="0"/>
      </w:pPr>
      <w:r w:rsidRPr="007F21A7">
        <w:rPr>
          <w:b/>
        </w:rPr>
        <w:t>SDP</w:t>
      </w:r>
      <w:r w:rsidRPr="007F21A7">
        <w:tab/>
        <w:t>The SDP answer (SDP_A</w:t>
      </w:r>
      <w:r w:rsidRPr="007F21A7">
        <w:rPr>
          <w:rFonts w:hint="eastAsia"/>
          <w:lang w:eastAsia="ja-JP"/>
        </w:rPr>
        <w:t>_regular</w:t>
      </w:r>
      <w:r>
        <w:rPr>
          <w:lang w:eastAsia="ja-JP"/>
        </w:rPr>
        <w:t>_#3</w:t>
      </w:r>
      <w:r w:rsidRPr="007F21A7">
        <w:t>) contains a set of codecs to be used for the session. If preconditions are used, they are indicated as fulfilled.</w:t>
      </w:r>
    </w:p>
    <w:p w14:paraId="55042A61" w14:textId="77777777" w:rsidR="00ED2FA5" w:rsidRPr="00956642" w:rsidRDefault="00ED2FA5" w:rsidP="00956642">
      <w:pPr>
        <w:pStyle w:val="B1"/>
        <w:rPr>
          <w:b/>
          <w:lang w:eastAsia="zh-CN"/>
        </w:rPr>
      </w:pPr>
      <w:r w:rsidRPr="00956642">
        <w:rPr>
          <w:b/>
          <w:lang w:eastAsia="zh-CN"/>
        </w:rPr>
        <w:t>49-50</w:t>
      </w:r>
      <w:r w:rsidR="00956642">
        <w:rPr>
          <w:b/>
          <w:lang w:eastAsia="zh-CN"/>
        </w:rPr>
        <w:tab/>
      </w:r>
      <w:r w:rsidRPr="00956642">
        <w:rPr>
          <w:b/>
          <w:lang w:eastAsia="zh-CN"/>
        </w:rPr>
        <w:t>ACK request (</w:t>
      </w:r>
      <w:r w:rsidRPr="00956642">
        <w:rPr>
          <w:rFonts w:hint="eastAsia"/>
          <w:b/>
          <w:lang w:eastAsia="zh-CN"/>
        </w:rPr>
        <w:t>CAT-AS to UE#</w:t>
      </w:r>
      <w:r w:rsidRPr="00956642">
        <w:rPr>
          <w:b/>
          <w:lang w:eastAsia="zh-CN"/>
        </w:rPr>
        <w:t>3)</w:t>
      </w:r>
    </w:p>
    <w:p w14:paraId="1BDA9F76" w14:textId="77777777" w:rsidR="00ED2FA5" w:rsidRPr="007F21A7" w:rsidRDefault="00956642" w:rsidP="00956642">
      <w:pPr>
        <w:pStyle w:val="B1"/>
        <w:rPr>
          <w:lang w:eastAsia="ja-JP"/>
        </w:rPr>
      </w:pPr>
      <w:r>
        <w:rPr>
          <w:lang w:eastAsia="ja-JP"/>
        </w:rPr>
        <w:tab/>
      </w:r>
      <w:r w:rsidR="00ED2FA5" w:rsidRPr="007F21A7">
        <w:rPr>
          <w:rFonts w:hint="eastAsia"/>
          <w:lang w:eastAsia="ja-JP"/>
        </w:rPr>
        <w:t>CAT-AS</w:t>
      </w:r>
      <w:r w:rsidR="00ED2FA5" w:rsidRPr="007F21A7">
        <w:t xml:space="preserve"> sends a SIP ACK request, which acknowledges the SIP 200 (OK) final response, to </w:t>
      </w:r>
      <w:r w:rsidR="00ED2FA5" w:rsidRPr="007F21A7">
        <w:rPr>
          <w:rFonts w:hint="eastAsia"/>
          <w:lang w:eastAsia="ja-JP"/>
        </w:rPr>
        <w:t>UE#</w:t>
      </w:r>
      <w:r w:rsidR="00ED2FA5">
        <w:rPr>
          <w:lang w:eastAsia="ja-JP"/>
        </w:rPr>
        <w:t>3</w:t>
      </w:r>
      <w:r w:rsidR="00ED2FA5" w:rsidRPr="007F21A7">
        <w:t>.</w:t>
      </w:r>
    </w:p>
    <w:p w14:paraId="2D242BA3" w14:textId="77777777" w:rsidR="00ED2FA5" w:rsidRPr="00956642" w:rsidRDefault="00ED2FA5" w:rsidP="00956642">
      <w:pPr>
        <w:pStyle w:val="B1"/>
        <w:rPr>
          <w:b/>
        </w:rPr>
      </w:pPr>
      <w:r w:rsidRPr="00956642">
        <w:rPr>
          <w:b/>
          <w:lang w:eastAsia="zh-CN"/>
        </w:rPr>
        <w:t>51</w:t>
      </w:r>
      <w:r w:rsidRPr="00956642">
        <w:rPr>
          <w:rFonts w:hint="eastAsia"/>
          <w:b/>
          <w:lang w:eastAsia="zh-CN"/>
        </w:rPr>
        <w:t>-</w:t>
      </w:r>
      <w:r w:rsidRPr="00956642">
        <w:rPr>
          <w:b/>
          <w:lang w:eastAsia="zh-CN"/>
        </w:rPr>
        <w:t>52</w:t>
      </w:r>
      <w:r w:rsidR="00956642">
        <w:rPr>
          <w:b/>
          <w:lang w:eastAsia="zh-CN"/>
        </w:rPr>
        <w:tab/>
      </w:r>
      <w:r w:rsidRPr="00956642">
        <w:rPr>
          <w:b/>
          <w:lang w:eastAsia="zh-CN"/>
        </w:rPr>
        <w:t>re</w:t>
      </w:r>
      <w:r w:rsidRPr="00956642">
        <w:rPr>
          <w:b/>
          <w:lang w:val="en-US" w:eastAsia="zh-CN"/>
        </w:rPr>
        <w:t xml:space="preserve">INVITE request </w:t>
      </w:r>
      <w:r w:rsidRPr="00956642">
        <w:rPr>
          <w:b/>
        </w:rPr>
        <w:t>(CAT-AS to UE#3)</w:t>
      </w:r>
    </w:p>
    <w:p w14:paraId="5FAAE7C7" w14:textId="77777777" w:rsidR="00ED2FA5" w:rsidRDefault="00956642" w:rsidP="00956642">
      <w:pPr>
        <w:pStyle w:val="B1"/>
      </w:pPr>
      <w:r>
        <w:tab/>
      </w:r>
      <w:r w:rsidR="00ED2FA5" w:rsidRPr="007F21A7">
        <w:t xml:space="preserve">The CAT-AS sends a SIP </w:t>
      </w:r>
      <w:r w:rsidR="00ED2FA5">
        <w:t>re</w:t>
      </w:r>
      <w:r w:rsidR="00ED2FA5" w:rsidRPr="007F21A7">
        <w:t xml:space="preserve">INVITE request </w:t>
      </w:r>
      <w:r w:rsidR="00ED2FA5">
        <w:t xml:space="preserve">without SDP </w:t>
      </w:r>
      <w:r w:rsidR="00ED2FA5" w:rsidRPr="007F21A7">
        <w:t>to UE#</w:t>
      </w:r>
      <w:r w:rsidR="00ED2FA5">
        <w:t>3</w:t>
      </w:r>
      <w:r w:rsidR="00ED2FA5" w:rsidRPr="007F21A7">
        <w:t>.</w:t>
      </w:r>
    </w:p>
    <w:p w14:paraId="3A8A95C9" w14:textId="77777777" w:rsidR="00ED2FA5" w:rsidRDefault="00ED2FA5" w:rsidP="00ED2FA5">
      <w:pPr>
        <w:pStyle w:val="B1"/>
        <w:ind w:left="284" w:firstLine="0"/>
        <w:rPr>
          <w:b/>
          <w:bCs/>
          <w:lang w:eastAsia="ja-JP"/>
        </w:rPr>
      </w:pPr>
      <w:bookmarkStart w:id="865" w:name="_MCCTEMPBM_CRPT84840426___2"/>
      <w:r>
        <w:rPr>
          <w:b/>
          <w:bCs/>
        </w:rPr>
        <w:t>53</w:t>
      </w:r>
      <w:r w:rsidRPr="002B31BE">
        <w:rPr>
          <w:b/>
          <w:bCs/>
        </w:rPr>
        <w:t>-</w:t>
      </w:r>
      <w:r>
        <w:rPr>
          <w:b/>
          <w:bCs/>
        </w:rPr>
        <w:t>54</w:t>
      </w:r>
      <w:r w:rsidR="00956642">
        <w:rPr>
          <w:b/>
          <w:bCs/>
        </w:rPr>
        <w:tab/>
      </w:r>
      <w:r w:rsidRPr="007F21A7">
        <w:rPr>
          <w:b/>
          <w:bCs/>
        </w:rPr>
        <w:t xml:space="preserve">200 (OK) response to </w:t>
      </w:r>
      <w:r>
        <w:rPr>
          <w:b/>
          <w:bCs/>
        </w:rPr>
        <w:t>re</w:t>
      </w:r>
      <w:r w:rsidRPr="007F21A7">
        <w:rPr>
          <w:b/>
          <w:bCs/>
        </w:rPr>
        <w:t xml:space="preserve">INVITE </w:t>
      </w:r>
      <w:r w:rsidR="00B068FE">
        <w:rPr>
          <w:b/>
          <w:bCs/>
        </w:rPr>
        <w:t xml:space="preserve">request </w:t>
      </w:r>
      <w:r w:rsidRPr="007F21A7">
        <w:rPr>
          <w:b/>
          <w:bCs/>
        </w:rPr>
        <w:t>(UE#</w:t>
      </w:r>
      <w:r>
        <w:rPr>
          <w:b/>
          <w:bCs/>
        </w:rPr>
        <w:t>3</w:t>
      </w:r>
      <w:r w:rsidRPr="007F21A7">
        <w:rPr>
          <w:b/>
          <w:bCs/>
        </w:rPr>
        <w:t xml:space="preserve"> to CAT-AS) see example in table</w:t>
      </w:r>
      <w:r>
        <w:rPr>
          <w:b/>
          <w:bCs/>
        </w:rPr>
        <w:t> </w:t>
      </w:r>
      <w:r w:rsidRPr="007F21A7">
        <w:rPr>
          <w:b/>
          <w:bCs/>
        </w:rPr>
        <w:t>A.</w:t>
      </w:r>
      <w:r>
        <w:rPr>
          <w:b/>
          <w:bCs/>
          <w:lang w:eastAsia="ja-JP"/>
        </w:rPr>
        <w:t>5.2</w:t>
      </w:r>
      <w:r w:rsidRPr="007F21A7">
        <w:rPr>
          <w:b/>
          <w:bCs/>
        </w:rPr>
        <w:t>-</w:t>
      </w:r>
      <w:r>
        <w:rPr>
          <w:b/>
          <w:bCs/>
          <w:lang w:eastAsia="ja-JP"/>
        </w:rPr>
        <w:t>7</w:t>
      </w:r>
    </w:p>
    <w:bookmarkEnd w:id="865"/>
    <w:p w14:paraId="71A10759" w14:textId="77777777" w:rsidR="00ED2FA5" w:rsidRPr="007F21A7" w:rsidRDefault="00956642" w:rsidP="00956642">
      <w:pPr>
        <w:pStyle w:val="B1"/>
      </w:pPr>
      <w:r>
        <w:tab/>
      </w:r>
      <w:r w:rsidR="00ED2FA5" w:rsidRPr="007F21A7">
        <w:t>UE#</w:t>
      </w:r>
      <w:r w:rsidR="00ED2FA5">
        <w:t>3</w:t>
      </w:r>
      <w:r w:rsidR="00ED2FA5" w:rsidRPr="007F21A7">
        <w:t xml:space="preserve"> sends a SIP 200 (OK) response for the SIP </w:t>
      </w:r>
      <w:r w:rsidR="00ED2FA5">
        <w:t>re</w:t>
      </w:r>
      <w:r w:rsidR="00ED2FA5" w:rsidRPr="007F21A7">
        <w:t>INVITE request</w:t>
      </w:r>
      <w:r w:rsidR="00ED2FA5">
        <w:t xml:space="preserve"> with SDP_O2_regular_#3</w:t>
      </w:r>
      <w:r w:rsidR="00ED2FA5" w:rsidRPr="007F21A7">
        <w:t xml:space="preserve"> to the CAT-AS.</w:t>
      </w:r>
    </w:p>
    <w:p w14:paraId="49A3DE89" w14:textId="77777777" w:rsidR="00ED2FA5" w:rsidRPr="007F21A7" w:rsidRDefault="00ED2FA5" w:rsidP="00ED2FA5">
      <w:pPr>
        <w:pStyle w:val="TH"/>
      </w:pPr>
      <w:r w:rsidRPr="007F21A7">
        <w:lastRenderedPageBreak/>
        <w:t>Table</w:t>
      </w:r>
      <w:r>
        <w:t> </w:t>
      </w:r>
      <w:r w:rsidRPr="007F21A7">
        <w:t>A.</w:t>
      </w:r>
      <w:r>
        <w:rPr>
          <w:lang w:eastAsia="ja-JP"/>
        </w:rPr>
        <w:t>5.2</w:t>
      </w:r>
      <w:r w:rsidRPr="007F21A7">
        <w:t>-</w:t>
      </w:r>
      <w:r>
        <w:rPr>
          <w:lang w:eastAsia="ja-JP"/>
        </w:rPr>
        <w:t>7</w:t>
      </w:r>
      <w:r w:rsidRPr="007F21A7">
        <w:t>: 200 (OK) response (UE#</w:t>
      </w:r>
      <w:r>
        <w:t>3</w:t>
      </w:r>
      <w:r w:rsidRPr="007F21A7">
        <w:t xml:space="preserve"> to CAT-AS)</w:t>
      </w:r>
    </w:p>
    <w:p w14:paraId="2E9D1BB1"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pPr>
      <w:bookmarkStart w:id="866" w:name="_MCCTEMPBM_CRPT84840427___2"/>
      <w:r w:rsidRPr="00956642">
        <w:t>SIP/2.0 200 OK</w:t>
      </w:r>
    </w:p>
    <w:p w14:paraId="5C3C1AAF"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pPr>
      <w:r w:rsidRPr="00956642">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14:paraId="08D88D0F"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pPr>
      <w:r w:rsidRPr="00956642">
        <w:t>Record-Route: &lt;sip:pcscf2.visited2.net:5088;lr;comp=sigcomp&gt;, &lt;sip:scscf2.home2.net;lr&gt;,</w:t>
      </w:r>
      <w:r w:rsidRPr="00956642">
        <w:rPr>
          <w:rFonts w:hint="eastAsia"/>
          <w:lang w:eastAsia="ja-JP"/>
        </w:rPr>
        <w:t xml:space="preserve"> </w:t>
      </w:r>
      <w:r w:rsidRPr="00956642">
        <w:t>&lt;sip:</w:t>
      </w:r>
      <w:r w:rsidRPr="00956642">
        <w:rPr>
          <w:rFonts w:hint="eastAsia"/>
          <w:lang w:eastAsia="ja-JP"/>
        </w:rPr>
        <w:t>catas</w:t>
      </w:r>
      <w:r w:rsidRPr="00956642">
        <w:t>.home2.net;lr&gt;, &lt;sip:scscf2.home2.net;lr&gt;,</w:t>
      </w:r>
      <w:r w:rsidRPr="00956642">
        <w:rPr>
          <w:rFonts w:hint="eastAsia"/>
          <w:lang w:eastAsia="ja-JP"/>
        </w:rPr>
        <w:t xml:space="preserve"> </w:t>
      </w:r>
      <w:r w:rsidRPr="00956642">
        <w:t>&lt;sip:scscf1.home1.net;lr&gt;, &lt;sip:pcscf1.visited1.net;lr&gt;</w:t>
      </w:r>
    </w:p>
    <w:p w14:paraId="76A837FC"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pPr>
      <w:bookmarkStart w:id="867" w:name="_MCCTEMPBM_CRPT84840428___2"/>
      <w:bookmarkEnd w:id="866"/>
      <w:r w:rsidRPr="00956642">
        <w:t>From:</w:t>
      </w:r>
    </w:p>
    <w:p w14:paraId="2E78BFF3"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eastAsia="ja-JP"/>
        </w:rPr>
      </w:pPr>
      <w:r w:rsidRPr="00956642">
        <w:t>To: &lt;tel:+1-212-555-2222&gt;;tag=22</w:t>
      </w:r>
      <w:r w:rsidRPr="00956642">
        <w:rPr>
          <w:rFonts w:hint="eastAsia"/>
          <w:lang w:eastAsia="ja-JP"/>
        </w:rPr>
        <w:t>36</w:t>
      </w:r>
    </w:p>
    <w:p w14:paraId="69689B6D"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pPr>
      <w:r w:rsidRPr="00956642">
        <w:t>Call-ID:</w:t>
      </w:r>
    </w:p>
    <w:p w14:paraId="6D1F8FBE"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pPr>
      <w:r w:rsidRPr="00956642">
        <w:t>Cseq:</w:t>
      </w:r>
    </w:p>
    <w:p w14:paraId="6EDA627C"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pPr>
      <w:r w:rsidRPr="00956642">
        <w:t>Allow: INVITE, ACK, CANCEL, BYE, PRACK, UPDATE, REFER, MESSAGE</w:t>
      </w:r>
    </w:p>
    <w:p w14:paraId="4B010FA1" w14:textId="77777777" w:rsidR="00ED2FA5" w:rsidRPr="005D6FF6"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pPr>
      <w:bookmarkStart w:id="868" w:name="_MCCTEMPBM_CRPT84840429___2"/>
      <w:bookmarkEnd w:id="867"/>
      <w:r w:rsidRPr="005D6FF6">
        <w:t>Contact: &lt;sip:</w:t>
      </w:r>
      <w:r w:rsidRPr="005D6FF6">
        <w:rPr>
          <w:rFonts w:cs="Courier New"/>
          <w:szCs w:val="16"/>
        </w:rPr>
        <w:t>user2_public1@home2.net;gr=urn:uuid:2ad8950e-48a5-4a74-8d99-ad76cc7fc74</w:t>
      </w:r>
      <w:r w:rsidRPr="005D6FF6">
        <w:t>&gt;</w:t>
      </w:r>
      <w:r w:rsidRPr="005D6FF6">
        <w:rPr>
          <w:rFonts w:eastAsia="PMingLiU" w:cs="Courier New"/>
          <w:lang w:eastAsia="zh-TW"/>
        </w:rPr>
        <w:t>;</w:t>
      </w:r>
      <w:r w:rsidRPr="005D6FF6">
        <w:t>+g.3gpp.icsi-ref="urn%3Aurn-7%3gpp-service.ims.icsi.mmtel"</w:t>
      </w:r>
    </w:p>
    <w:p w14:paraId="02C17294"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869" w:name="_MCCTEMPBM_CRPT84840430___2"/>
      <w:bookmarkEnd w:id="868"/>
      <w:r w:rsidRPr="00956642">
        <w:rPr>
          <w:snapToGrid w:val="0"/>
        </w:rPr>
        <w:t xml:space="preserve">Content-Type: application/sdp </w:t>
      </w:r>
    </w:p>
    <w:p w14:paraId="52553822"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956642">
        <w:rPr>
          <w:snapToGrid w:val="0"/>
        </w:rPr>
        <w:t>Content-Length: (…)</w:t>
      </w:r>
    </w:p>
    <w:p w14:paraId="2A575C2D"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7478036F"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956642">
        <w:rPr>
          <w:lang w:val="en-US"/>
        </w:rPr>
        <w:t>v=0</w:t>
      </w:r>
    </w:p>
    <w:p w14:paraId="3B28B867"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956642">
        <w:rPr>
          <w:lang w:val="en-US"/>
        </w:rPr>
        <w:t>o=- 298793361</w:t>
      </w:r>
      <w:r w:rsidRPr="00956642" w:rsidDel="000915DC">
        <w:rPr>
          <w:lang w:val="en-US"/>
        </w:rPr>
        <w:t>5</w:t>
      </w:r>
      <w:r w:rsidRPr="00956642">
        <w:rPr>
          <w:rFonts w:hint="eastAsia"/>
          <w:lang w:val="en-US" w:eastAsia="ja-JP"/>
        </w:rPr>
        <w:t>7</w:t>
      </w:r>
      <w:r w:rsidRPr="00956642">
        <w:rPr>
          <w:lang w:val="en-US"/>
        </w:rPr>
        <w:t xml:space="preserve"> 298793361</w:t>
      </w:r>
      <w:r w:rsidRPr="00956642" w:rsidDel="000915DC">
        <w:rPr>
          <w:lang w:val="en-US"/>
        </w:rPr>
        <w:t>5</w:t>
      </w:r>
      <w:r w:rsidRPr="00956642">
        <w:rPr>
          <w:rFonts w:hint="eastAsia"/>
          <w:lang w:val="en-US" w:eastAsia="ja-JP"/>
        </w:rPr>
        <w:t>7</w:t>
      </w:r>
      <w:r w:rsidRPr="00956642">
        <w:rPr>
          <w:lang w:val="en-US"/>
        </w:rPr>
        <w:t xml:space="preserve"> IN IP6 </w:t>
      </w:r>
      <w:r w:rsidRPr="00956642">
        <w:rPr>
          <w:rFonts w:hint="eastAsia"/>
          <w:lang w:val="en-US" w:eastAsia="ja-JP"/>
        </w:rPr>
        <w:t>6666</w:t>
      </w:r>
      <w:r w:rsidRPr="00956642">
        <w:rPr>
          <w:lang w:val="en-US"/>
        </w:rPr>
        <w:t>::eee:fff:aaa:bbb</w:t>
      </w:r>
    </w:p>
    <w:p w14:paraId="243723A8"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956642">
        <w:rPr>
          <w:lang w:val="en-US"/>
        </w:rPr>
        <w:t>s=-</w:t>
      </w:r>
    </w:p>
    <w:p w14:paraId="725FAE82"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en-US" w:eastAsia="ja-JP"/>
        </w:rPr>
      </w:pPr>
      <w:r w:rsidRPr="00956642">
        <w:rPr>
          <w:lang w:val="en-US"/>
        </w:rPr>
        <w:t>c=IN IP6 6666::eee:fff:aaa:bbb</w:t>
      </w:r>
    </w:p>
    <w:p w14:paraId="5BB6A032" w14:textId="77777777" w:rsidR="00ED2FA5" w:rsidRPr="00732BA0"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nb-NO"/>
        </w:rPr>
      </w:pPr>
      <w:r w:rsidRPr="00732BA0">
        <w:rPr>
          <w:lang w:val="nb-NO"/>
        </w:rPr>
        <w:t>t=0 0</w:t>
      </w:r>
    </w:p>
    <w:p w14:paraId="082C7875"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 xml:space="preserve">m=video </w:t>
      </w:r>
      <w:r w:rsidRPr="00956642">
        <w:rPr>
          <w:rFonts w:hint="eastAsia"/>
          <w:lang w:val="pt-BR" w:eastAsia="ja-JP"/>
        </w:rPr>
        <w:t>7398</w:t>
      </w:r>
      <w:r w:rsidRPr="00956642">
        <w:rPr>
          <w:lang w:val="pt-BR"/>
        </w:rPr>
        <w:t xml:space="preserve"> RTP/AVPF 98</w:t>
      </w:r>
    </w:p>
    <w:p w14:paraId="2D15CF43"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b=AS:75</w:t>
      </w:r>
    </w:p>
    <w:p w14:paraId="38BCFE01"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a=curr:qos local sendrecv</w:t>
      </w:r>
    </w:p>
    <w:p w14:paraId="45693CD6"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a=curr:qos remote sendrecv</w:t>
      </w:r>
    </w:p>
    <w:p w14:paraId="714FBABA"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a=des:qos mandatory local sendrecv</w:t>
      </w:r>
    </w:p>
    <w:p w14:paraId="1ABB5B5F"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a=des:qos mandatory remote sendrecv</w:t>
      </w:r>
    </w:p>
    <w:p w14:paraId="20AD1146"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a=rtpmap:98 H263</w:t>
      </w:r>
    </w:p>
    <w:p w14:paraId="2A7C6207"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a=fmtp:98 profile-level-id=0</w:t>
      </w:r>
    </w:p>
    <w:p w14:paraId="00C977D8"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 xml:space="preserve">m=audio </w:t>
      </w:r>
      <w:r w:rsidRPr="00956642">
        <w:rPr>
          <w:rFonts w:hint="eastAsia"/>
          <w:lang w:val="pt-BR" w:eastAsia="ja-JP"/>
        </w:rPr>
        <w:t>8386</w:t>
      </w:r>
      <w:r w:rsidRPr="00956642">
        <w:rPr>
          <w:lang w:val="pt-BR"/>
        </w:rPr>
        <w:t xml:space="preserve"> RTP/AVPF 97 96</w:t>
      </w:r>
    </w:p>
    <w:p w14:paraId="4C075004"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b=AS:25.4</w:t>
      </w:r>
    </w:p>
    <w:p w14:paraId="4F958C49"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a=curr:qos local sendrecv</w:t>
      </w:r>
    </w:p>
    <w:p w14:paraId="3733A1DD"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a=curr:qos remote sendrecv</w:t>
      </w:r>
    </w:p>
    <w:p w14:paraId="52D570DA"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a=des:qos mandatory local sendrecv</w:t>
      </w:r>
    </w:p>
    <w:p w14:paraId="615745AB"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a=des:qos mandatory remote sendrecv</w:t>
      </w:r>
    </w:p>
    <w:p w14:paraId="6C188F3B"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 xml:space="preserve">a=rtpmap:97 AMR </w:t>
      </w:r>
    </w:p>
    <w:p w14:paraId="053BA9AC"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bookmarkStart w:id="870" w:name="_MCCTEMPBM_CRPT84840431___2"/>
      <w:bookmarkEnd w:id="869"/>
      <w:r w:rsidRPr="00956642">
        <w:rPr>
          <w:lang w:val="pt-BR"/>
        </w:rPr>
        <w:t>a=fmtp:97 mode-set=0,2,5,7; maxframes</w:t>
      </w:r>
    </w:p>
    <w:p w14:paraId="5CE8D9DD"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pPr>
      <w:bookmarkStart w:id="871" w:name="_MCCTEMPBM_CRPT84840432___2"/>
      <w:bookmarkEnd w:id="870"/>
      <w:r w:rsidRPr="00956642">
        <w:t>a=rtpmap:96 telephone-event</w:t>
      </w:r>
    </w:p>
    <w:bookmarkEnd w:id="871"/>
    <w:p w14:paraId="6BFADDD5" w14:textId="77777777" w:rsidR="00ED2FA5" w:rsidRPr="00727AB8" w:rsidRDefault="00ED2FA5" w:rsidP="00ED2FA5">
      <w:pPr>
        <w:rPr>
          <w:lang w:val="en-US"/>
        </w:rPr>
      </w:pPr>
    </w:p>
    <w:p w14:paraId="121D1976" w14:textId="77777777" w:rsidR="00ED2FA5" w:rsidRPr="007F21A7" w:rsidRDefault="00ED2FA5" w:rsidP="00ED2FA5">
      <w:pPr>
        <w:pStyle w:val="EX"/>
        <w:keepLines w:val="0"/>
      </w:pPr>
      <w:r w:rsidRPr="007F21A7">
        <w:rPr>
          <w:b/>
        </w:rPr>
        <w:t>SDP</w:t>
      </w:r>
      <w:r w:rsidRPr="007F21A7">
        <w:tab/>
        <w:t>The SDP offer (SDP_O</w:t>
      </w:r>
      <w:r>
        <w:t>2_regular_#3</w:t>
      </w:r>
      <w:r w:rsidRPr="007F21A7">
        <w:t>) contains a set of codecs supported by UE#</w:t>
      </w:r>
      <w:r>
        <w:t>3</w:t>
      </w:r>
      <w:r w:rsidRPr="007F21A7">
        <w:t xml:space="preserve"> and desired by the call</w:t>
      </w:r>
      <w:r>
        <w:t>ed</w:t>
      </w:r>
      <w:r w:rsidRPr="007F21A7">
        <w:t xml:space="preserve"> user for this session. The local preconditions are indicated as fulfilled.</w:t>
      </w:r>
    </w:p>
    <w:p w14:paraId="016678B2" w14:textId="77777777" w:rsidR="00ED2FA5" w:rsidRPr="007F21A7" w:rsidRDefault="00ED2FA5" w:rsidP="00ED2FA5">
      <w:pPr>
        <w:pStyle w:val="B1"/>
        <w:ind w:left="284" w:firstLine="0"/>
        <w:rPr>
          <w:b/>
          <w:bCs/>
        </w:rPr>
      </w:pPr>
      <w:bookmarkStart w:id="872" w:name="_MCCTEMPBM_CRPT84840433___2"/>
      <w:r>
        <w:rPr>
          <w:b/>
          <w:bCs/>
        </w:rPr>
        <w:t>55</w:t>
      </w:r>
      <w:r w:rsidRPr="007F21A7">
        <w:rPr>
          <w:b/>
          <w:bCs/>
        </w:rPr>
        <w:tab/>
      </w:r>
      <w:r w:rsidR="00956642">
        <w:rPr>
          <w:b/>
          <w:bCs/>
        </w:rPr>
        <w:tab/>
      </w:r>
      <w:r w:rsidRPr="007F21A7">
        <w:rPr>
          <w:rFonts w:hint="eastAsia"/>
          <w:b/>
          <w:bCs/>
          <w:lang w:eastAsia="ja-JP"/>
        </w:rPr>
        <w:t>UPDATE request</w:t>
      </w:r>
      <w:r w:rsidRPr="007F21A7">
        <w:rPr>
          <w:b/>
          <w:bCs/>
        </w:rPr>
        <w:t xml:space="preserve"> (CAT-AS to UE#1) see example in table</w:t>
      </w:r>
      <w:r>
        <w:rPr>
          <w:b/>
          <w:bCs/>
        </w:rPr>
        <w:t> </w:t>
      </w:r>
      <w:r w:rsidRPr="007F21A7">
        <w:rPr>
          <w:b/>
          <w:bCs/>
        </w:rPr>
        <w:t>A.</w:t>
      </w:r>
      <w:r>
        <w:rPr>
          <w:b/>
          <w:bCs/>
          <w:lang w:eastAsia="ja-JP"/>
        </w:rPr>
        <w:t>5.2</w:t>
      </w:r>
      <w:r w:rsidRPr="007F21A7">
        <w:rPr>
          <w:b/>
          <w:bCs/>
        </w:rPr>
        <w:t>-</w:t>
      </w:r>
      <w:r>
        <w:rPr>
          <w:b/>
          <w:bCs/>
          <w:lang w:eastAsia="ja-JP"/>
        </w:rPr>
        <w:t>8</w:t>
      </w:r>
    </w:p>
    <w:bookmarkEnd w:id="872"/>
    <w:p w14:paraId="5330FA50" w14:textId="77777777" w:rsidR="00ED2FA5" w:rsidRPr="00F22515" w:rsidRDefault="00ED2FA5" w:rsidP="00ED2FA5">
      <w:pPr>
        <w:pStyle w:val="B1"/>
      </w:pPr>
      <w:r w:rsidRPr="00F22515">
        <w:tab/>
        <w:t xml:space="preserve">The CAT-AS </w:t>
      </w:r>
      <w:r w:rsidRPr="00F22515">
        <w:rPr>
          <w:rFonts w:hint="eastAsia"/>
        </w:rPr>
        <w:t>sends</w:t>
      </w:r>
      <w:r w:rsidRPr="00F22515">
        <w:t xml:space="preserve"> </w:t>
      </w:r>
      <w:r w:rsidRPr="00F22515">
        <w:rPr>
          <w:rFonts w:hint="eastAsia"/>
        </w:rPr>
        <w:t xml:space="preserve">an UPDATE request containing values received in the 200 </w:t>
      </w:r>
      <w:r w:rsidR="00B068FE">
        <w:t>(</w:t>
      </w:r>
      <w:r w:rsidRPr="00F22515">
        <w:rPr>
          <w:rFonts w:hint="eastAsia"/>
        </w:rPr>
        <w:t>OK</w:t>
      </w:r>
      <w:r w:rsidR="00B068FE">
        <w:t>) response</w:t>
      </w:r>
      <w:r w:rsidRPr="00F22515">
        <w:rPr>
          <w:rFonts w:hint="eastAsia"/>
        </w:rPr>
        <w:t xml:space="preserve"> from UE#</w:t>
      </w:r>
      <w:r w:rsidRPr="00F22515">
        <w:t>3</w:t>
      </w:r>
      <w:r w:rsidRPr="00F22515">
        <w:rPr>
          <w:rFonts w:hint="eastAsia"/>
        </w:rPr>
        <w:t>.</w:t>
      </w:r>
    </w:p>
    <w:p w14:paraId="18FFAB01" w14:textId="77777777" w:rsidR="00ED2FA5" w:rsidRPr="00F22515" w:rsidRDefault="00ED2FA5" w:rsidP="00ED2FA5">
      <w:pPr>
        <w:pStyle w:val="B1"/>
      </w:pPr>
      <w:r w:rsidRPr="00F22515">
        <w:tab/>
      </w:r>
      <w:r w:rsidRPr="00F22515">
        <w:rPr>
          <w:rFonts w:hint="eastAsia"/>
        </w:rPr>
        <w:t>Session between UE#1 and CAT-AS is replaced with session between UE#1 and UE</w:t>
      </w:r>
      <w:r w:rsidRPr="00F22515">
        <w:t>#3.</w:t>
      </w:r>
    </w:p>
    <w:p w14:paraId="234FFF6F" w14:textId="77777777" w:rsidR="00ED2FA5" w:rsidRPr="007F21A7" w:rsidRDefault="00ED2FA5" w:rsidP="00ED2FA5">
      <w:pPr>
        <w:pStyle w:val="TH"/>
        <w:rPr>
          <w:lang w:eastAsia="ja-JP"/>
        </w:rPr>
      </w:pPr>
      <w:r w:rsidRPr="007F21A7">
        <w:lastRenderedPageBreak/>
        <w:t>Table</w:t>
      </w:r>
      <w:r>
        <w:t> </w:t>
      </w:r>
      <w:r w:rsidRPr="007F21A7">
        <w:t>A.</w:t>
      </w:r>
      <w:r>
        <w:rPr>
          <w:lang w:eastAsia="ja-JP"/>
        </w:rPr>
        <w:t>5.2</w:t>
      </w:r>
      <w:r w:rsidRPr="007F21A7">
        <w:t>-</w:t>
      </w:r>
      <w:r>
        <w:rPr>
          <w:lang w:eastAsia="ja-JP"/>
        </w:rPr>
        <w:t>8</w:t>
      </w:r>
      <w:r w:rsidRPr="007F21A7">
        <w:t xml:space="preserve">: </w:t>
      </w:r>
      <w:r w:rsidRPr="007F21A7">
        <w:rPr>
          <w:rFonts w:hint="eastAsia"/>
          <w:lang w:eastAsia="ja-JP"/>
        </w:rPr>
        <w:t>UPDATE</w:t>
      </w:r>
      <w:r w:rsidRPr="007F21A7">
        <w:t xml:space="preserve"> re</w:t>
      </w:r>
      <w:r w:rsidRPr="007F21A7">
        <w:rPr>
          <w:rFonts w:hint="eastAsia"/>
          <w:lang w:eastAsia="ja-JP"/>
        </w:rPr>
        <w:t>quest</w:t>
      </w:r>
      <w:r w:rsidRPr="007F21A7">
        <w:t xml:space="preserve"> (CAT-AS to UE#1)</w:t>
      </w:r>
    </w:p>
    <w:p w14:paraId="4F071665"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nb-NO" w:eastAsia="ja-JP"/>
        </w:rPr>
      </w:pPr>
      <w:bookmarkStart w:id="873" w:name="_MCCTEMPBM_CRPT84840434___2"/>
      <w:r w:rsidRPr="00956642">
        <w:rPr>
          <w:rFonts w:hint="eastAsia"/>
          <w:lang w:val="nb-NO" w:eastAsia="ja-JP"/>
        </w:rPr>
        <w:t xml:space="preserve">UPDATE </w:t>
      </w:r>
      <w:r w:rsidRPr="00956642">
        <w:rPr>
          <w:lang w:val="nb-NO"/>
        </w:rPr>
        <w:t>sip:</w:t>
      </w:r>
      <w:r w:rsidRPr="00956642" w:rsidDel="00012B2B">
        <w:rPr>
          <w:lang w:val="nb-NO"/>
        </w:rPr>
        <w:t>user1_public1@home1.net</w:t>
      </w:r>
      <w:r w:rsidRPr="00956642">
        <w:rPr>
          <w:rFonts w:cs="Courier New"/>
          <w:snapToGrid w:val="0"/>
          <w:szCs w:val="16"/>
          <w:lang w:val="nb-NO"/>
        </w:rPr>
        <w:t>;</w:t>
      </w:r>
      <w:r w:rsidRPr="00956642">
        <w:rPr>
          <w:rFonts w:eastAsia="PMingLiU" w:cs="Courier New"/>
          <w:szCs w:val="16"/>
          <w:lang w:val="nb-NO" w:eastAsia="zh-TW"/>
        </w:rPr>
        <w:t>gr=urn:uuid:f81d4fae-7dec-11d0-a765-00a0c91e6bf6</w:t>
      </w:r>
      <w:r w:rsidRPr="00956642">
        <w:rPr>
          <w:rFonts w:hint="eastAsia"/>
          <w:lang w:val="nb-NO" w:eastAsia="ja-JP"/>
        </w:rPr>
        <w:t xml:space="preserve"> SIP/2.0</w:t>
      </w:r>
    </w:p>
    <w:p w14:paraId="5DF30F0F" w14:textId="77777777" w:rsidR="00ED2FA5" w:rsidRPr="00732BA0"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nb-NO" w:eastAsia="ja-JP"/>
        </w:rPr>
      </w:pPr>
      <w:r w:rsidRPr="00732BA0">
        <w:rPr>
          <w:lang w:val="nb-NO"/>
        </w:rPr>
        <w:t>Via: SIP/2.0/UDP [5555::ccc:aaa:</w:t>
      </w:r>
      <w:r w:rsidRPr="00732BA0">
        <w:rPr>
          <w:rFonts w:hint="eastAsia"/>
          <w:lang w:val="nb-NO" w:eastAsia="ja-JP"/>
        </w:rPr>
        <w:t>abc</w:t>
      </w:r>
      <w:r w:rsidRPr="00732BA0">
        <w:rPr>
          <w:lang w:val="nb-NO"/>
        </w:rPr>
        <w:t>:</w:t>
      </w:r>
      <w:r w:rsidRPr="00732BA0">
        <w:rPr>
          <w:rFonts w:hint="eastAsia"/>
          <w:lang w:val="nb-NO" w:eastAsia="ja-JP"/>
        </w:rPr>
        <w:t>abc</w:t>
      </w:r>
      <w:r w:rsidRPr="00732BA0">
        <w:rPr>
          <w:lang w:val="nb-NO"/>
        </w:rPr>
        <w:t>]:8805;branch=z9hG4bK</w:t>
      </w:r>
      <w:r w:rsidRPr="00732BA0">
        <w:rPr>
          <w:rFonts w:hint="eastAsia"/>
          <w:lang w:val="nb-NO" w:eastAsia="ja-JP"/>
        </w:rPr>
        <w:t>182D87</w:t>
      </w:r>
      <w:r w:rsidRPr="00732BA0">
        <w:rPr>
          <w:lang w:val="nb-NO"/>
        </w:rPr>
        <w:t>.1</w:t>
      </w:r>
    </w:p>
    <w:p w14:paraId="5095A1A4"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en-US" w:eastAsia="ja-JP"/>
        </w:rPr>
      </w:pPr>
      <w:r w:rsidRPr="00956642">
        <w:rPr>
          <w:rFonts w:hint="eastAsia"/>
          <w:lang w:val="en-US" w:eastAsia="ja-JP"/>
        </w:rPr>
        <w:t>Max-Forwards: 70</w:t>
      </w:r>
    </w:p>
    <w:p w14:paraId="1766FFB3"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956642">
        <w:rPr>
          <w:lang w:val="en-US"/>
        </w:rPr>
        <w:t>Route: &lt;sip:scscf1.home1.net;lr&gt;,</w:t>
      </w:r>
      <w:r w:rsidRPr="00956642">
        <w:rPr>
          <w:rFonts w:hint="eastAsia"/>
          <w:lang w:val="en-US" w:eastAsia="ja-JP"/>
        </w:rPr>
        <w:t xml:space="preserve"> </w:t>
      </w:r>
      <w:r w:rsidRPr="00956642">
        <w:rPr>
          <w:lang w:val="en-US"/>
        </w:rPr>
        <w:t>&lt;sip:pcscf1.visited1.net;lr&gt;</w:t>
      </w:r>
    </w:p>
    <w:p w14:paraId="656C37D0"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pPr>
      <w:bookmarkStart w:id="874" w:name="_MCCTEMPBM_CRPT84840435___2"/>
      <w:bookmarkEnd w:id="873"/>
      <w:r w:rsidRPr="00956642">
        <w:t>From: &lt;tel:+1-212-555-2222&gt;;tag=2236</w:t>
      </w:r>
    </w:p>
    <w:p w14:paraId="03A612D6"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pPr>
      <w:r w:rsidRPr="00956642">
        <w:t>To: &lt;sip:user1_public1@home1.net&gt;;tag=171828</w:t>
      </w:r>
    </w:p>
    <w:p w14:paraId="152D6147"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pPr>
      <w:r w:rsidRPr="00956642">
        <w:t>Call-ID:</w:t>
      </w:r>
    </w:p>
    <w:p w14:paraId="08F9A9DA"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eastAsia="ja-JP"/>
        </w:rPr>
      </w:pPr>
      <w:r w:rsidRPr="00956642">
        <w:t>Cseq:</w:t>
      </w:r>
      <w:r w:rsidRPr="00956642">
        <w:rPr>
          <w:rFonts w:hint="eastAsia"/>
          <w:lang w:eastAsia="ja-JP"/>
        </w:rPr>
        <w:t xml:space="preserve"> </w:t>
      </w:r>
      <w:r w:rsidRPr="00956642" w:rsidDel="0065434B">
        <w:rPr>
          <w:rFonts w:hint="eastAsia"/>
          <w:lang w:eastAsia="ja-JP"/>
        </w:rPr>
        <w:t>128</w:t>
      </w:r>
      <w:r w:rsidRPr="00956642">
        <w:rPr>
          <w:rFonts w:hint="eastAsia"/>
          <w:lang w:eastAsia="ja-JP"/>
        </w:rPr>
        <w:t>14111 UPDATE</w:t>
      </w:r>
    </w:p>
    <w:p w14:paraId="6CF5C77D"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eastAsia="ja-JP"/>
        </w:rPr>
      </w:pPr>
      <w:r w:rsidRPr="00956642">
        <w:t xml:space="preserve">Require: </w:t>
      </w:r>
    </w:p>
    <w:p w14:paraId="2BF30890" w14:textId="77777777" w:rsidR="00ED2FA5" w:rsidRPr="005D6FF6"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pPr>
      <w:bookmarkStart w:id="875" w:name="_MCCTEMPBM_CRPT84840436___2"/>
      <w:bookmarkEnd w:id="874"/>
      <w:r w:rsidRPr="005D6FF6">
        <w:t xml:space="preserve">Contact: </w:t>
      </w:r>
      <w:r w:rsidRPr="005D6FF6" w:rsidDel="0092288D">
        <w:t>&lt;sip:</w:t>
      </w:r>
      <w:r w:rsidRPr="005D6FF6">
        <w:rPr>
          <w:rFonts w:cs="Courier New"/>
          <w:szCs w:val="16"/>
        </w:rPr>
        <w:t>user2_public1@home2.net;gr=urn:uuid:2ad8950e-48a5-4a74-8d99-ad76cc7fc74</w:t>
      </w:r>
      <w:r w:rsidRPr="005D6FF6" w:rsidDel="0092288D">
        <w:t>&gt;</w:t>
      </w:r>
      <w:r w:rsidRPr="005D6FF6">
        <w:t>+g.3gpp.icsi-ref="urn%3Aurn-7%3gpp-service.ims.icsi.mmtel"</w:t>
      </w:r>
    </w:p>
    <w:p w14:paraId="259C436C"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876" w:name="_MCCTEMPBM_CRPT84840437___2"/>
      <w:bookmarkEnd w:id="875"/>
      <w:r w:rsidRPr="00956642">
        <w:rPr>
          <w:snapToGrid w:val="0"/>
        </w:rPr>
        <w:t xml:space="preserve">Content-Type: application/sdp </w:t>
      </w:r>
    </w:p>
    <w:p w14:paraId="76D3482B"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956642">
        <w:rPr>
          <w:snapToGrid w:val="0"/>
        </w:rPr>
        <w:t>Content-Length: (…)</w:t>
      </w:r>
    </w:p>
    <w:p w14:paraId="228493D5"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53280FBF"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956642">
        <w:rPr>
          <w:lang w:val="en-US"/>
        </w:rPr>
        <w:t>v=0</w:t>
      </w:r>
    </w:p>
    <w:p w14:paraId="42F0E329"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956642">
        <w:rPr>
          <w:lang w:val="en-US"/>
        </w:rPr>
        <w:t xml:space="preserve">o=- </w:t>
      </w:r>
      <w:r w:rsidR="00FE3800" w:rsidRPr="00D32AE2">
        <w:rPr>
          <w:lang w:val="it-IT"/>
        </w:rPr>
        <w:t>298793361</w:t>
      </w:r>
      <w:r w:rsidR="00FE3800" w:rsidRPr="00D32AE2" w:rsidDel="006B1478">
        <w:rPr>
          <w:rFonts w:hint="eastAsia"/>
          <w:lang w:val="it-IT" w:eastAsia="ja-JP"/>
        </w:rPr>
        <w:t>5</w:t>
      </w:r>
      <w:r w:rsidR="00FE3800" w:rsidRPr="00D32AE2">
        <w:rPr>
          <w:rFonts w:hint="eastAsia"/>
          <w:lang w:val="it-IT" w:eastAsia="ja-JP"/>
        </w:rPr>
        <w:t>6</w:t>
      </w:r>
      <w:r w:rsidR="00FE3800" w:rsidRPr="00D32AE2">
        <w:rPr>
          <w:lang w:val="it-IT"/>
        </w:rPr>
        <w:t xml:space="preserve"> 29879336</w:t>
      </w:r>
      <w:r w:rsidR="00FE3800">
        <w:rPr>
          <w:rFonts w:hint="eastAsia"/>
          <w:lang w:val="it-IT" w:eastAsia="ja-JP"/>
        </w:rPr>
        <w:t>389</w:t>
      </w:r>
      <w:r w:rsidR="00FE3800" w:rsidRPr="00D32AE2">
        <w:rPr>
          <w:lang w:val="it-IT"/>
        </w:rPr>
        <w:t xml:space="preserve"> </w:t>
      </w:r>
      <w:r w:rsidRPr="00956642">
        <w:rPr>
          <w:lang w:val="en-US"/>
        </w:rPr>
        <w:t>IN IP6 5555::</w:t>
      </w:r>
      <w:r w:rsidRPr="00956642">
        <w:rPr>
          <w:rFonts w:hint="eastAsia"/>
          <w:lang w:val="en-US" w:eastAsia="ja-JP"/>
        </w:rPr>
        <w:t>ccc</w:t>
      </w:r>
      <w:r w:rsidRPr="00956642">
        <w:rPr>
          <w:lang w:val="en-US"/>
        </w:rPr>
        <w:t>:</w:t>
      </w:r>
      <w:r w:rsidRPr="00956642">
        <w:rPr>
          <w:rFonts w:hint="eastAsia"/>
          <w:lang w:val="en-US" w:eastAsia="ja-JP"/>
        </w:rPr>
        <w:t>aaa</w:t>
      </w:r>
      <w:r w:rsidRPr="00956642">
        <w:rPr>
          <w:lang w:val="en-US"/>
        </w:rPr>
        <w:t>:</w:t>
      </w:r>
      <w:r w:rsidRPr="00956642">
        <w:rPr>
          <w:rFonts w:hint="eastAsia"/>
          <w:lang w:val="en-US" w:eastAsia="ja-JP"/>
        </w:rPr>
        <w:t>abc</w:t>
      </w:r>
      <w:r w:rsidRPr="00956642">
        <w:rPr>
          <w:lang w:val="en-US"/>
        </w:rPr>
        <w:t>:</w:t>
      </w:r>
      <w:r w:rsidRPr="00956642">
        <w:rPr>
          <w:rFonts w:hint="eastAsia"/>
          <w:lang w:val="en-US" w:eastAsia="ja-JP"/>
        </w:rPr>
        <w:t>abc</w:t>
      </w:r>
    </w:p>
    <w:p w14:paraId="2E476E64"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956642">
        <w:rPr>
          <w:lang w:val="en-US"/>
        </w:rPr>
        <w:t>s=-</w:t>
      </w:r>
    </w:p>
    <w:p w14:paraId="0562CBA6"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de-DE" w:eastAsia="ja-JP"/>
        </w:rPr>
      </w:pPr>
      <w:r w:rsidRPr="00956642">
        <w:rPr>
          <w:lang w:val="de-DE"/>
        </w:rPr>
        <w:t>c=IN IP6 6666::eee:fff:aaa:bbb</w:t>
      </w:r>
    </w:p>
    <w:p w14:paraId="3A2B4033"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956642">
        <w:rPr>
          <w:lang w:val="de-DE"/>
        </w:rPr>
        <w:t>t=0 0</w:t>
      </w:r>
    </w:p>
    <w:p w14:paraId="284AB467"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 xml:space="preserve">m=video </w:t>
      </w:r>
      <w:r w:rsidRPr="00956642">
        <w:rPr>
          <w:rFonts w:hint="eastAsia"/>
          <w:lang w:val="pt-BR" w:eastAsia="ja-JP"/>
        </w:rPr>
        <w:t>7398</w:t>
      </w:r>
      <w:r w:rsidRPr="00956642">
        <w:rPr>
          <w:lang w:val="pt-BR"/>
        </w:rPr>
        <w:t xml:space="preserve"> RTP/AVPF 98</w:t>
      </w:r>
    </w:p>
    <w:p w14:paraId="54F79F05"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b=AS:75</w:t>
      </w:r>
    </w:p>
    <w:p w14:paraId="3A9C6739"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a=curr:qos local sendrecv</w:t>
      </w:r>
    </w:p>
    <w:p w14:paraId="1D30B878"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a=curr:qos remote sendrecv</w:t>
      </w:r>
    </w:p>
    <w:p w14:paraId="7121A75C"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a=des:qos mandatory local sendrecv</w:t>
      </w:r>
    </w:p>
    <w:p w14:paraId="331E7779"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a=des:qos mandatory remote sendrecv</w:t>
      </w:r>
    </w:p>
    <w:p w14:paraId="32DA2AF5"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a=rtpmap:98 H263</w:t>
      </w:r>
    </w:p>
    <w:p w14:paraId="76AED636"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a=fmtp:98 profile-level-id=0</w:t>
      </w:r>
    </w:p>
    <w:p w14:paraId="2C5CD453"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 xml:space="preserve">m=audio </w:t>
      </w:r>
      <w:r w:rsidRPr="00956642">
        <w:rPr>
          <w:rFonts w:hint="eastAsia"/>
          <w:lang w:val="pt-BR" w:eastAsia="ja-JP"/>
        </w:rPr>
        <w:t>8386</w:t>
      </w:r>
      <w:r w:rsidRPr="00956642">
        <w:rPr>
          <w:lang w:val="pt-BR"/>
        </w:rPr>
        <w:t xml:space="preserve"> RTP/AVPF 97 96</w:t>
      </w:r>
    </w:p>
    <w:p w14:paraId="004A2DA0"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b=AS:25.4</w:t>
      </w:r>
    </w:p>
    <w:p w14:paraId="38C512D1"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ja-JP"/>
        </w:rPr>
      </w:pPr>
      <w:r w:rsidRPr="00956642">
        <w:rPr>
          <w:lang w:val="pt-BR"/>
        </w:rPr>
        <w:t>a=curr:qos local sendrecv</w:t>
      </w:r>
    </w:p>
    <w:p w14:paraId="7B6F9E89"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a=curr:qos remote sendrecv</w:t>
      </w:r>
    </w:p>
    <w:p w14:paraId="0421E85B"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a=des:qos mandatory local sendrecv</w:t>
      </w:r>
    </w:p>
    <w:p w14:paraId="23DBA4D5"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a=des:qos mandatory remote sendrecv</w:t>
      </w:r>
    </w:p>
    <w:p w14:paraId="3C4F3494"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56642">
        <w:rPr>
          <w:lang w:val="pt-BR"/>
        </w:rPr>
        <w:t xml:space="preserve">a=rtpmap:97 AMR </w:t>
      </w:r>
    </w:p>
    <w:p w14:paraId="45A0EA42" w14:textId="77777777" w:rsidR="00ED2FA5" w:rsidRPr="00956642" w:rsidRDefault="00ED2FA5" w:rsidP="00956642">
      <w:pPr>
        <w:pStyle w:val="PL"/>
        <w:keepNext/>
        <w:keepLines/>
        <w:pBdr>
          <w:top w:val="single" w:sz="4" w:space="1" w:color="auto"/>
          <w:left w:val="single" w:sz="4" w:space="4" w:color="auto"/>
          <w:bottom w:val="single" w:sz="4" w:space="1" w:color="auto"/>
          <w:right w:val="single" w:sz="4" w:space="4" w:color="auto"/>
        </w:pBdr>
        <w:ind w:left="851" w:right="284" w:hanging="284"/>
        <w:rPr>
          <w:lang w:val="pt-BR" w:eastAsia="ja-JP"/>
        </w:rPr>
      </w:pPr>
      <w:bookmarkStart w:id="877" w:name="_MCCTEMPBM_CRPT84840438___2"/>
      <w:bookmarkEnd w:id="876"/>
      <w:r w:rsidRPr="00956642">
        <w:rPr>
          <w:lang w:val="pt-BR"/>
        </w:rPr>
        <w:t>a=fmtp:97 mode-set=0,2,5,7; maxframes</w:t>
      </w:r>
    </w:p>
    <w:p w14:paraId="4947AD4F" w14:textId="77777777" w:rsidR="00ED2FA5" w:rsidRPr="00A542CB" w:rsidDel="00AC7582" w:rsidRDefault="00ED2FA5" w:rsidP="00956642">
      <w:pPr>
        <w:pStyle w:val="PL"/>
        <w:keepNext/>
        <w:keepLines/>
        <w:pBdr>
          <w:top w:val="single" w:sz="4" w:space="1" w:color="auto"/>
          <w:left w:val="single" w:sz="4" w:space="4" w:color="auto"/>
          <w:bottom w:val="single" w:sz="4" w:space="1" w:color="auto"/>
          <w:right w:val="single" w:sz="4" w:space="4" w:color="auto"/>
        </w:pBdr>
        <w:ind w:left="850" w:right="284" w:hanging="283"/>
        <w:rPr>
          <w:color w:val="BFBFBF"/>
        </w:rPr>
      </w:pPr>
      <w:bookmarkStart w:id="878" w:name="_MCCTEMPBM_CRPT84840439___2"/>
      <w:bookmarkEnd w:id="877"/>
      <w:r w:rsidRPr="00956642">
        <w:t>a=rtpmap:96 telephone-event</w:t>
      </w:r>
    </w:p>
    <w:bookmarkEnd w:id="878"/>
    <w:p w14:paraId="5DD0868A" w14:textId="77777777" w:rsidR="00ED2FA5" w:rsidRPr="00947EC3" w:rsidRDefault="00ED2FA5" w:rsidP="00ED2FA5">
      <w:pPr>
        <w:rPr>
          <w:lang w:val="en-US"/>
        </w:rPr>
      </w:pPr>
    </w:p>
    <w:p w14:paraId="23C649FB" w14:textId="77777777" w:rsidR="00ED2FA5" w:rsidRPr="007F21A7" w:rsidRDefault="00ED2FA5" w:rsidP="00ED2FA5">
      <w:pPr>
        <w:pStyle w:val="EX"/>
        <w:keepLines w:val="0"/>
      </w:pPr>
      <w:r w:rsidRPr="007F21A7">
        <w:rPr>
          <w:b/>
        </w:rPr>
        <w:t>SDP</w:t>
      </w:r>
      <w:r w:rsidRPr="007F21A7">
        <w:tab/>
        <w:t xml:space="preserve">The SDP </w:t>
      </w:r>
      <w:r>
        <w:t>offer</w:t>
      </w:r>
      <w:r w:rsidRPr="007F21A7">
        <w:t xml:space="preserve"> (SDP_</w:t>
      </w:r>
      <w:r>
        <w:t>O2</w:t>
      </w:r>
      <w:r w:rsidRPr="007F21A7">
        <w:rPr>
          <w:rFonts w:hint="eastAsia"/>
          <w:lang w:eastAsia="ja-JP"/>
        </w:rPr>
        <w:t>_regular</w:t>
      </w:r>
      <w:r>
        <w:rPr>
          <w:lang w:eastAsia="ja-JP"/>
        </w:rPr>
        <w:t>_#3</w:t>
      </w:r>
      <w:r w:rsidRPr="007F21A7">
        <w:t xml:space="preserve">) contains a set of codecs to be used for </w:t>
      </w:r>
      <w:r w:rsidRPr="007F21A7">
        <w:rPr>
          <w:rFonts w:hint="eastAsia"/>
          <w:lang w:eastAsia="ja-JP"/>
        </w:rPr>
        <w:t>the session</w:t>
      </w:r>
      <w:r w:rsidRPr="007F21A7">
        <w:t xml:space="preserve">. The SDP content is based on information received from </w:t>
      </w:r>
      <w:r w:rsidRPr="007F21A7">
        <w:rPr>
          <w:rFonts w:hint="eastAsia"/>
          <w:lang w:eastAsia="ja-JP"/>
        </w:rPr>
        <w:t>previous 200 (OK) response</w:t>
      </w:r>
      <w:r>
        <w:rPr>
          <w:lang w:eastAsia="ja-JP"/>
        </w:rPr>
        <w:t xml:space="preserve"> (step 52)</w:t>
      </w:r>
      <w:r w:rsidRPr="007F21A7">
        <w:t>. The local preconditions are indicated as fulfilled.</w:t>
      </w:r>
    </w:p>
    <w:p w14:paraId="0910E09A" w14:textId="77777777" w:rsidR="00ED2FA5" w:rsidRPr="007F21A7" w:rsidRDefault="00ED2FA5" w:rsidP="00ED2FA5">
      <w:pPr>
        <w:pStyle w:val="B1"/>
        <w:ind w:left="284" w:firstLine="0"/>
        <w:rPr>
          <w:b/>
          <w:bCs/>
        </w:rPr>
      </w:pPr>
      <w:bookmarkStart w:id="879" w:name="_MCCTEMPBM_CRPT84840440___2"/>
      <w:r>
        <w:rPr>
          <w:b/>
          <w:bCs/>
          <w:lang w:eastAsia="ja-JP"/>
        </w:rPr>
        <w:t>56</w:t>
      </w:r>
      <w:r w:rsidRPr="007F21A7">
        <w:rPr>
          <w:b/>
          <w:bCs/>
        </w:rPr>
        <w:tab/>
      </w:r>
      <w:r w:rsidR="00956642">
        <w:rPr>
          <w:b/>
          <w:bCs/>
        </w:rPr>
        <w:tab/>
      </w:r>
      <w:r w:rsidRPr="007F21A7">
        <w:rPr>
          <w:rFonts w:hint="eastAsia"/>
          <w:b/>
          <w:bCs/>
          <w:lang w:eastAsia="ja-JP"/>
        </w:rPr>
        <w:t>200 (OK) response</w:t>
      </w:r>
      <w:r w:rsidRPr="007F21A7">
        <w:rPr>
          <w:b/>
          <w:bCs/>
        </w:rPr>
        <w:t xml:space="preserve"> (UE#1</w:t>
      </w:r>
      <w:r w:rsidRPr="007F21A7">
        <w:rPr>
          <w:rFonts w:hint="eastAsia"/>
          <w:b/>
          <w:bCs/>
          <w:lang w:eastAsia="ja-JP"/>
        </w:rPr>
        <w:t xml:space="preserve"> to CAT-AS</w:t>
      </w:r>
      <w:r w:rsidRPr="007F21A7">
        <w:rPr>
          <w:b/>
          <w:bCs/>
        </w:rPr>
        <w:t>)</w:t>
      </w:r>
    </w:p>
    <w:bookmarkEnd w:id="879"/>
    <w:p w14:paraId="6785332F" w14:textId="77777777" w:rsidR="00ED2FA5" w:rsidRPr="007F21A7" w:rsidRDefault="00ED2FA5" w:rsidP="00ED2FA5">
      <w:pPr>
        <w:pStyle w:val="B1"/>
      </w:pPr>
      <w:r>
        <w:rPr>
          <w:lang w:eastAsia="ja-JP"/>
        </w:rPr>
        <w:tab/>
      </w:r>
      <w:r w:rsidRPr="007F21A7">
        <w:rPr>
          <w:rFonts w:hint="eastAsia"/>
          <w:lang w:eastAsia="ja-JP"/>
        </w:rPr>
        <w:t>UE#1</w:t>
      </w:r>
      <w:r w:rsidRPr="007F21A7">
        <w:t xml:space="preserve"> sends a SIP 200 (OK) response for the SIP </w:t>
      </w:r>
      <w:r w:rsidRPr="007F21A7">
        <w:rPr>
          <w:rFonts w:hint="eastAsia"/>
          <w:lang w:eastAsia="ja-JP"/>
        </w:rPr>
        <w:t xml:space="preserve">UPDATE </w:t>
      </w:r>
      <w:r w:rsidRPr="007F21A7">
        <w:t xml:space="preserve">request to </w:t>
      </w:r>
      <w:r w:rsidRPr="007F21A7">
        <w:rPr>
          <w:rFonts w:hint="eastAsia"/>
          <w:lang w:eastAsia="ja-JP"/>
        </w:rPr>
        <w:t>CAT-AS</w:t>
      </w:r>
      <w:r w:rsidRPr="007F21A7">
        <w:t>.</w:t>
      </w:r>
      <w:r>
        <w:rPr>
          <w:rFonts w:hint="eastAsia"/>
          <w:lang w:eastAsia="ja-JP"/>
        </w:rPr>
        <w:t xml:space="preserve"> UE#1 include</w:t>
      </w:r>
      <w:r>
        <w:rPr>
          <w:lang w:eastAsia="ja-JP"/>
        </w:rPr>
        <w:t>s</w:t>
      </w:r>
      <w:r>
        <w:rPr>
          <w:rFonts w:hint="eastAsia"/>
          <w:lang w:eastAsia="ja-JP"/>
        </w:rPr>
        <w:t xml:space="preserve"> a SDP answer (SDP_</w:t>
      </w:r>
      <w:r>
        <w:rPr>
          <w:lang w:eastAsia="ja-JP"/>
        </w:rPr>
        <w:t>A2_regular_#3</w:t>
      </w:r>
      <w:r>
        <w:rPr>
          <w:rFonts w:hint="eastAsia"/>
          <w:lang w:eastAsia="ja-JP"/>
        </w:rPr>
        <w:t>) in the 200 (OK) response to the corresponding SIP UPDATE request</w:t>
      </w:r>
      <w:r w:rsidRPr="00B9646A">
        <w:t>.</w:t>
      </w:r>
    </w:p>
    <w:p w14:paraId="7C097799" w14:textId="77777777" w:rsidR="00ED2FA5" w:rsidRPr="007F21A7" w:rsidRDefault="00ED2FA5" w:rsidP="00ED2FA5">
      <w:pPr>
        <w:pStyle w:val="B1"/>
        <w:ind w:left="284" w:firstLine="0"/>
        <w:rPr>
          <w:b/>
          <w:bCs/>
        </w:rPr>
      </w:pPr>
      <w:bookmarkStart w:id="880" w:name="_MCCTEMPBM_CRPT84840441___2"/>
      <w:r>
        <w:rPr>
          <w:b/>
          <w:bCs/>
          <w:lang w:eastAsia="ja-JP"/>
        </w:rPr>
        <w:t>57</w:t>
      </w:r>
      <w:r w:rsidRPr="007F21A7">
        <w:rPr>
          <w:b/>
          <w:bCs/>
        </w:rPr>
        <w:tab/>
      </w:r>
      <w:r w:rsidR="00956642">
        <w:rPr>
          <w:b/>
          <w:bCs/>
        </w:rPr>
        <w:tab/>
      </w:r>
      <w:r w:rsidRPr="007F21A7">
        <w:rPr>
          <w:b/>
          <w:bCs/>
        </w:rPr>
        <w:t xml:space="preserve">200 (OK) response to INVITE </w:t>
      </w:r>
      <w:r w:rsidR="00B068FE">
        <w:rPr>
          <w:b/>
          <w:bCs/>
        </w:rPr>
        <w:t xml:space="preserve">request </w:t>
      </w:r>
      <w:r w:rsidRPr="007F21A7">
        <w:rPr>
          <w:b/>
          <w:bCs/>
        </w:rPr>
        <w:t>(CAT-AS to UE#1)</w:t>
      </w:r>
    </w:p>
    <w:bookmarkEnd w:id="880"/>
    <w:p w14:paraId="123E2D82" w14:textId="77777777" w:rsidR="00ED2FA5" w:rsidRPr="007F21A7" w:rsidRDefault="00ED2FA5" w:rsidP="00ED2FA5">
      <w:pPr>
        <w:pStyle w:val="B1"/>
      </w:pPr>
      <w:r>
        <w:tab/>
      </w:r>
      <w:r w:rsidRPr="007F21A7">
        <w:t xml:space="preserve">The CAT-AS </w:t>
      </w:r>
      <w:r w:rsidRPr="007F21A7">
        <w:rPr>
          <w:rFonts w:hint="eastAsia"/>
          <w:lang w:eastAsia="ja-JP"/>
        </w:rPr>
        <w:t>sends</w:t>
      </w:r>
      <w:r w:rsidRPr="007F21A7">
        <w:t xml:space="preserve"> the SIP 200 (OK) response </w:t>
      </w:r>
      <w:r w:rsidRPr="007F21A7">
        <w:rPr>
          <w:rFonts w:hint="eastAsia"/>
          <w:lang w:eastAsia="ja-JP"/>
        </w:rPr>
        <w:t xml:space="preserve">for the (initial) SIP INVITE request </w:t>
      </w:r>
      <w:r w:rsidRPr="007F21A7">
        <w:t>to UE#1.</w:t>
      </w:r>
    </w:p>
    <w:p w14:paraId="766490B1" w14:textId="77777777" w:rsidR="00ED2FA5" w:rsidRPr="007F21A7" w:rsidRDefault="00956642" w:rsidP="00ED2FA5">
      <w:pPr>
        <w:pStyle w:val="B1"/>
        <w:ind w:left="284" w:firstLine="0"/>
        <w:rPr>
          <w:b/>
          <w:bCs/>
        </w:rPr>
      </w:pPr>
      <w:bookmarkStart w:id="881" w:name="_MCCTEMPBM_CRPT84840442___2"/>
      <w:r>
        <w:rPr>
          <w:b/>
          <w:bCs/>
          <w:lang w:eastAsia="ja-JP"/>
        </w:rPr>
        <w:t>58</w:t>
      </w:r>
      <w:r>
        <w:rPr>
          <w:b/>
          <w:bCs/>
          <w:lang w:eastAsia="ja-JP"/>
        </w:rPr>
        <w:tab/>
      </w:r>
      <w:r>
        <w:rPr>
          <w:b/>
          <w:bCs/>
          <w:lang w:eastAsia="ja-JP"/>
        </w:rPr>
        <w:tab/>
      </w:r>
      <w:r w:rsidR="00ED2FA5" w:rsidRPr="007F21A7">
        <w:rPr>
          <w:b/>
          <w:bCs/>
        </w:rPr>
        <w:t xml:space="preserve">ACK request (UE#1 to </w:t>
      </w:r>
      <w:r w:rsidR="00ED2FA5" w:rsidRPr="007F21A7">
        <w:rPr>
          <w:rFonts w:hint="eastAsia"/>
          <w:b/>
          <w:bCs/>
          <w:lang w:eastAsia="ja-JP"/>
        </w:rPr>
        <w:t>CAT-AS</w:t>
      </w:r>
      <w:r w:rsidR="00ED2FA5" w:rsidRPr="007F21A7">
        <w:rPr>
          <w:b/>
          <w:bCs/>
        </w:rPr>
        <w:t>)</w:t>
      </w:r>
    </w:p>
    <w:bookmarkEnd w:id="881"/>
    <w:p w14:paraId="0B0FC68C" w14:textId="77777777" w:rsidR="00ED2FA5" w:rsidRPr="007F21A7" w:rsidRDefault="00ED2FA5" w:rsidP="00ED2FA5">
      <w:pPr>
        <w:pStyle w:val="B1"/>
      </w:pPr>
      <w:r>
        <w:tab/>
      </w:r>
      <w:r w:rsidRPr="007F21A7">
        <w:t xml:space="preserve">UE#1 sends a SIP ACK request, which acknowledges the SIP 200 (OK) final response, to </w:t>
      </w:r>
      <w:r w:rsidRPr="007F21A7">
        <w:rPr>
          <w:rFonts w:hint="eastAsia"/>
          <w:lang w:eastAsia="ja-JP"/>
        </w:rPr>
        <w:t>CAT-AS</w:t>
      </w:r>
      <w:r w:rsidRPr="007F21A7">
        <w:t>.</w:t>
      </w:r>
    </w:p>
    <w:p w14:paraId="7740A03A" w14:textId="77777777" w:rsidR="00ED2FA5" w:rsidRPr="007F21A7" w:rsidRDefault="00ED2FA5" w:rsidP="00ED2FA5">
      <w:pPr>
        <w:pStyle w:val="B1"/>
        <w:ind w:left="284" w:firstLine="0"/>
        <w:rPr>
          <w:b/>
          <w:bCs/>
        </w:rPr>
      </w:pPr>
      <w:bookmarkStart w:id="882" w:name="_MCCTEMPBM_CRPT84840443___2"/>
      <w:r>
        <w:rPr>
          <w:b/>
          <w:bCs/>
          <w:lang w:eastAsia="ja-JP"/>
        </w:rPr>
        <w:t>59</w:t>
      </w:r>
      <w:r w:rsidRPr="007F21A7">
        <w:rPr>
          <w:b/>
          <w:bCs/>
        </w:rPr>
        <w:t>-</w:t>
      </w:r>
      <w:r>
        <w:rPr>
          <w:b/>
          <w:bCs/>
        </w:rPr>
        <w:t>6</w:t>
      </w:r>
      <w:r>
        <w:rPr>
          <w:b/>
          <w:bCs/>
          <w:lang w:eastAsia="ja-JP"/>
        </w:rPr>
        <w:t>0</w:t>
      </w:r>
      <w:r w:rsidR="00956642">
        <w:rPr>
          <w:b/>
          <w:bCs/>
          <w:lang w:eastAsia="ja-JP"/>
        </w:rPr>
        <w:tab/>
      </w:r>
      <w:r w:rsidRPr="007F21A7">
        <w:rPr>
          <w:b/>
          <w:bCs/>
        </w:rPr>
        <w:t>ACK request (</w:t>
      </w:r>
      <w:r w:rsidRPr="007F21A7">
        <w:rPr>
          <w:rFonts w:hint="eastAsia"/>
          <w:b/>
          <w:bCs/>
          <w:lang w:eastAsia="ja-JP"/>
        </w:rPr>
        <w:t>CAT-AS to UE#2</w:t>
      </w:r>
      <w:r w:rsidRPr="007F21A7">
        <w:rPr>
          <w:b/>
          <w:bCs/>
        </w:rPr>
        <w:t>)</w:t>
      </w:r>
    </w:p>
    <w:bookmarkEnd w:id="882"/>
    <w:p w14:paraId="054FDA31" w14:textId="77777777" w:rsidR="00ED2FA5" w:rsidRDefault="00ED2FA5" w:rsidP="00ED2FA5">
      <w:pPr>
        <w:pStyle w:val="B1"/>
      </w:pPr>
      <w:r>
        <w:rPr>
          <w:lang w:eastAsia="ja-JP"/>
        </w:rPr>
        <w:tab/>
      </w:r>
      <w:r w:rsidRPr="007F21A7">
        <w:rPr>
          <w:rFonts w:hint="eastAsia"/>
          <w:lang w:eastAsia="ja-JP"/>
        </w:rPr>
        <w:t>CAT-AS</w:t>
      </w:r>
      <w:r w:rsidRPr="007F21A7">
        <w:t xml:space="preserve"> sends a SIP ACK request, which acknowledges the SIP 200 (OK) final response</w:t>
      </w:r>
      <w:r>
        <w:t xml:space="preserve"> (step 54)</w:t>
      </w:r>
      <w:r w:rsidRPr="007F21A7">
        <w:t xml:space="preserve">, </w:t>
      </w:r>
      <w:r w:rsidR="00956642">
        <w:t>with SDP answer</w:t>
      </w:r>
      <w:r>
        <w:t xml:space="preserve"> (SDP_A2_regular_#3) </w:t>
      </w:r>
      <w:r w:rsidRPr="007F21A7">
        <w:t xml:space="preserve">to </w:t>
      </w:r>
      <w:r w:rsidRPr="007F21A7">
        <w:rPr>
          <w:rFonts w:hint="eastAsia"/>
          <w:lang w:eastAsia="ja-JP"/>
        </w:rPr>
        <w:t>UE#2</w:t>
      </w:r>
      <w:r w:rsidRPr="007F21A7">
        <w:t>.</w:t>
      </w:r>
    </w:p>
    <w:p w14:paraId="63724CDC" w14:textId="77777777" w:rsidR="00AA3E77" w:rsidRPr="007B6BF6" w:rsidRDefault="00AA3E77" w:rsidP="00AA3E77">
      <w:pPr>
        <w:pStyle w:val="Heading2"/>
        <w:rPr>
          <w:lang w:eastAsia="zh-CN"/>
        </w:rPr>
      </w:pPr>
      <w:bookmarkStart w:id="883" w:name="_Toc20131447"/>
      <w:bookmarkStart w:id="884" w:name="_Toc36122574"/>
      <w:bookmarkStart w:id="885" w:name="_Toc45183273"/>
      <w:bookmarkStart w:id="886" w:name="_Toc45696714"/>
      <w:bookmarkStart w:id="887" w:name="_Toc163140038"/>
      <w:r w:rsidRPr="009D0980">
        <w:t>A.</w:t>
      </w:r>
      <w:r w:rsidRPr="009D0980">
        <w:rPr>
          <w:lang w:eastAsia="ja-JP"/>
        </w:rPr>
        <w:t>5.</w:t>
      </w:r>
      <w:r w:rsidR="00B068FE">
        <w:rPr>
          <w:lang w:eastAsia="zh-CN"/>
        </w:rPr>
        <w:t>6</w:t>
      </w:r>
      <w:r w:rsidRPr="007F21A7">
        <w:tab/>
      </w:r>
      <w:r>
        <w:t>CAT diverting for CF</w:t>
      </w:r>
      <w:r>
        <w:rPr>
          <w:rFonts w:hint="eastAsia"/>
          <w:lang w:eastAsia="zh-CN"/>
        </w:rPr>
        <w:t>U</w:t>
      </w:r>
      <w:bookmarkEnd w:id="883"/>
      <w:bookmarkEnd w:id="884"/>
      <w:bookmarkEnd w:id="885"/>
      <w:bookmarkEnd w:id="886"/>
      <w:bookmarkEnd w:id="887"/>
    </w:p>
    <w:p w14:paraId="32FB8391" w14:textId="77777777" w:rsidR="00AA3E77" w:rsidRDefault="00AA3E77" w:rsidP="00AA3E77">
      <w:pPr>
        <w:pStyle w:val="Heading2"/>
        <w:rPr>
          <w:lang w:eastAsia="zh-CN"/>
        </w:rPr>
      </w:pPr>
      <w:bookmarkStart w:id="888" w:name="_Toc20131448"/>
      <w:bookmarkStart w:id="889" w:name="_Toc36122575"/>
      <w:bookmarkStart w:id="890" w:name="_Toc45183274"/>
      <w:bookmarkStart w:id="891" w:name="_Toc45696715"/>
      <w:bookmarkStart w:id="892" w:name="_Toc163140039"/>
      <w:r>
        <w:rPr>
          <w:rFonts w:hint="eastAsia"/>
        </w:rPr>
        <w:t>A.5.</w:t>
      </w:r>
      <w:r w:rsidR="00B068FE">
        <w:t>6</w:t>
      </w:r>
      <w:r>
        <w:rPr>
          <w:rFonts w:hint="eastAsia"/>
        </w:rPr>
        <w:t>.1</w:t>
      </w:r>
      <w:r>
        <w:rPr>
          <w:rFonts w:hint="eastAsia"/>
          <w:lang w:eastAsia="zh-CN"/>
        </w:rPr>
        <w:tab/>
      </w:r>
      <w:r>
        <w:t>General</w:t>
      </w:r>
      <w:bookmarkEnd w:id="888"/>
      <w:bookmarkEnd w:id="889"/>
      <w:bookmarkEnd w:id="890"/>
      <w:bookmarkEnd w:id="891"/>
      <w:bookmarkEnd w:id="892"/>
    </w:p>
    <w:p w14:paraId="75F31DE0" w14:textId="77777777" w:rsidR="00AA3E77" w:rsidRPr="00A750F8" w:rsidRDefault="0002631C" w:rsidP="00AA3E77">
      <w:pPr>
        <w:rPr>
          <w:lang w:eastAsia="zh-CN"/>
        </w:rPr>
      </w:pPr>
      <w:r>
        <w:rPr>
          <w:rFonts w:hint="eastAsia"/>
          <w:lang w:eastAsia="zh-CN"/>
        </w:rPr>
        <w:t>Clause</w:t>
      </w:r>
      <w:r w:rsidR="00AA3E77">
        <w:rPr>
          <w:lang w:eastAsia="zh-CN"/>
        </w:rPr>
        <w:t> </w:t>
      </w:r>
      <w:r w:rsidR="00AA3E77">
        <w:rPr>
          <w:rFonts w:hint="eastAsia"/>
          <w:lang w:eastAsia="zh-CN"/>
        </w:rPr>
        <w:t>A.5.</w:t>
      </w:r>
      <w:r w:rsidR="00B068FE">
        <w:rPr>
          <w:lang w:eastAsia="zh-CN"/>
        </w:rPr>
        <w:t>6</w:t>
      </w:r>
      <w:r w:rsidR="00AA3E77">
        <w:rPr>
          <w:rFonts w:hint="eastAsia"/>
          <w:lang w:eastAsia="zh-CN"/>
        </w:rPr>
        <w:t>.2</w:t>
      </w:r>
      <w:r w:rsidR="00AA3E77">
        <w:t xml:space="preserve"> show</w:t>
      </w:r>
      <w:r w:rsidR="00AA3E77">
        <w:rPr>
          <w:rFonts w:hint="eastAsia"/>
          <w:lang w:eastAsia="zh-CN"/>
        </w:rPr>
        <w:t>s</w:t>
      </w:r>
      <w:r w:rsidR="00AA3E77" w:rsidRPr="007B6BF6">
        <w:t xml:space="preserve"> an example </w:t>
      </w:r>
      <w:r w:rsidR="00AA3E77">
        <w:t xml:space="preserve">CAT </w:t>
      </w:r>
      <w:r w:rsidR="00AA3E77" w:rsidRPr="007B6BF6">
        <w:t>signalling flow for a</w:t>
      </w:r>
      <w:r w:rsidR="00AA3E77">
        <w:rPr>
          <w:rFonts w:hint="eastAsia"/>
          <w:lang w:eastAsia="zh-CN"/>
        </w:rPr>
        <w:t>n</w:t>
      </w:r>
      <w:r w:rsidR="00AA3E77" w:rsidRPr="007B6BF6">
        <w:t xml:space="preserve"> successful communication forwarding unconditional based on an </w:t>
      </w:r>
      <w:r w:rsidR="00AA3E77">
        <w:t xml:space="preserve">CDIV </w:t>
      </w:r>
      <w:r w:rsidR="00AA3E77" w:rsidRPr="007B6BF6">
        <w:t>AS providing the forwarding.</w:t>
      </w:r>
    </w:p>
    <w:p w14:paraId="0ACE102A" w14:textId="77777777" w:rsidR="00AA3E77" w:rsidRPr="007F21A7" w:rsidRDefault="00AA3E77" w:rsidP="00AA3E77">
      <w:pPr>
        <w:pStyle w:val="Heading2"/>
      </w:pPr>
      <w:bookmarkStart w:id="893" w:name="_Toc20131449"/>
      <w:bookmarkStart w:id="894" w:name="_Toc36122576"/>
      <w:bookmarkStart w:id="895" w:name="_Toc45183275"/>
      <w:bookmarkStart w:id="896" w:name="_Toc45696716"/>
      <w:bookmarkStart w:id="897" w:name="_Toc163140040"/>
      <w:r>
        <w:rPr>
          <w:rFonts w:hint="eastAsia"/>
          <w:lang w:eastAsia="zh-CN"/>
        </w:rPr>
        <w:lastRenderedPageBreak/>
        <w:t>A.5.</w:t>
      </w:r>
      <w:r w:rsidR="00B068FE">
        <w:rPr>
          <w:lang w:eastAsia="zh-CN"/>
        </w:rPr>
        <w:t>6</w:t>
      </w:r>
      <w:r>
        <w:rPr>
          <w:rFonts w:hint="eastAsia"/>
          <w:lang w:eastAsia="zh-CN"/>
        </w:rPr>
        <w:t>.2</w:t>
      </w:r>
      <w:r>
        <w:rPr>
          <w:rFonts w:hint="eastAsia"/>
          <w:lang w:eastAsia="zh-CN"/>
        </w:rPr>
        <w:tab/>
      </w:r>
      <w:r>
        <w:rPr>
          <w:rFonts w:hint="eastAsia"/>
        </w:rPr>
        <w:t xml:space="preserve">Gateway model </w:t>
      </w:r>
      <w:r>
        <w:rPr>
          <w:rFonts w:hint="eastAsia"/>
          <w:lang w:eastAsia="zh-CN"/>
        </w:rPr>
        <w:t xml:space="preserve">CAT </w:t>
      </w:r>
      <w:r>
        <w:t>diverting for CF</w:t>
      </w:r>
      <w:r>
        <w:rPr>
          <w:rFonts w:hint="eastAsia"/>
        </w:rPr>
        <w:t>U</w:t>
      </w:r>
      <w:r>
        <w:t xml:space="preserve"> when UE#1, UE#2 and </w:t>
      </w:r>
      <w:r w:rsidRPr="007F21A7">
        <w:t>UE#</w:t>
      </w:r>
      <w:r>
        <w:t>3</w:t>
      </w:r>
      <w:r w:rsidRPr="007F21A7">
        <w:t xml:space="preserve"> have resources available</w:t>
      </w:r>
      <w:bookmarkEnd w:id="893"/>
      <w:bookmarkEnd w:id="894"/>
      <w:bookmarkEnd w:id="895"/>
      <w:bookmarkEnd w:id="896"/>
      <w:bookmarkEnd w:id="897"/>
    </w:p>
    <w:bookmarkStart w:id="898" w:name="_MCCTEMPBM_CRPT84840444___7"/>
    <w:p w14:paraId="1E4EE36B" w14:textId="77777777" w:rsidR="00AA3E77" w:rsidRDefault="00B068FE" w:rsidP="00AA3E77">
      <w:pPr>
        <w:pStyle w:val="TH"/>
        <w:rPr>
          <w:noProof/>
          <w:lang w:eastAsia="zh-CN"/>
        </w:rPr>
      </w:pPr>
      <w:r>
        <w:object w:dxaOrig="12157" w:dyaOrig="21272" w14:anchorId="7139241B">
          <v:shape id="_x0000_i1041" type="#_x0000_t75" style="width:408pt;height:713.65pt" o:ole="">
            <v:imagedata r:id="rId41" o:title=""/>
          </v:shape>
          <o:OLEObject Type="Embed" ProgID="Visio.Drawing.11" ShapeID="_x0000_i1041" DrawAspect="Content" ObjectID="_1781410677" r:id="rId42"/>
        </w:object>
      </w:r>
    </w:p>
    <w:bookmarkEnd w:id="898"/>
    <w:p w14:paraId="53773046" w14:textId="77777777" w:rsidR="00AA3E77" w:rsidRDefault="00AA3E77" w:rsidP="00AA3E77">
      <w:pPr>
        <w:pStyle w:val="TF"/>
      </w:pPr>
      <w:r w:rsidRPr="007F21A7">
        <w:lastRenderedPageBreak/>
        <w:t>Figure</w:t>
      </w:r>
      <w:r>
        <w:t> </w:t>
      </w:r>
      <w:r w:rsidRPr="007F21A7">
        <w:t>A.</w:t>
      </w:r>
      <w:r>
        <w:rPr>
          <w:lang w:eastAsia="ja-JP"/>
        </w:rPr>
        <w:t>5.</w:t>
      </w:r>
      <w:r w:rsidR="00B068FE">
        <w:rPr>
          <w:lang w:eastAsia="zh-CN"/>
        </w:rPr>
        <w:t>6</w:t>
      </w:r>
      <w:r>
        <w:rPr>
          <w:rFonts w:hint="eastAsia"/>
          <w:lang w:eastAsia="zh-CN"/>
        </w:rPr>
        <w:t>.2</w:t>
      </w:r>
      <w:r w:rsidRPr="007F21A7">
        <w:t>-1: CAT</w:t>
      </w:r>
      <w:r>
        <w:t xml:space="preserve"> with CF</w:t>
      </w:r>
      <w:r>
        <w:rPr>
          <w:rFonts w:hint="eastAsia"/>
          <w:lang w:eastAsia="zh-CN"/>
        </w:rPr>
        <w:t>U</w:t>
      </w:r>
      <w:r w:rsidRPr="007F21A7">
        <w:t>, no resource reservation</w:t>
      </w:r>
    </w:p>
    <w:p w14:paraId="1E83D44F" w14:textId="77777777" w:rsidR="00AA3E77" w:rsidRPr="007F21A7" w:rsidRDefault="00AA3E77" w:rsidP="00AA3E77">
      <w:pPr>
        <w:pStyle w:val="TF"/>
      </w:pPr>
    </w:p>
    <w:p w14:paraId="42749D3C" w14:textId="77777777" w:rsidR="00AA3E77" w:rsidRPr="007F21A7" w:rsidRDefault="00AA3E77" w:rsidP="00AA3E77">
      <w:pPr>
        <w:pStyle w:val="B1"/>
        <w:ind w:left="285" w:firstLine="0"/>
        <w:rPr>
          <w:b/>
          <w:bCs/>
          <w:lang w:eastAsia="ja-JP"/>
        </w:rPr>
      </w:pPr>
      <w:bookmarkStart w:id="899" w:name="_MCCTEMPBM_CRPT84840445___2"/>
      <w:r w:rsidRPr="007F21A7">
        <w:rPr>
          <w:b/>
        </w:rPr>
        <w:t>1</w:t>
      </w:r>
      <w:r>
        <w:rPr>
          <w:b/>
        </w:rPr>
        <w:tab/>
      </w:r>
      <w:r>
        <w:rPr>
          <w:rFonts w:hint="eastAsia"/>
          <w:b/>
          <w:lang w:eastAsia="zh-CN"/>
        </w:rPr>
        <w:t xml:space="preserve">SIP </w:t>
      </w:r>
      <w:r w:rsidRPr="007F21A7">
        <w:rPr>
          <w:b/>
        </w:rPr>
        <w:t>INVITE request (UE#1 to CAT-AS)</w:t>
      </w:r>
      <w:r>
        <w:rPr>
          <w:rFonts w:hint="eastAsia"/>
          <w:b/>
          <w:lang w:eastAsia="zh-CN"/>
        </w:rPr>
        <w:t>-</w:t>
      </w:r>
      <w:r w:rsidRPr="007F21A7">
        <w:rPr>
          <w:b/>
        </w:rPr>
        <w:t>see example in table</w:t>
      </w:r>
      <w:r>
        <w:rPr>
          <w:b/>
        </w:rPr>
        <w:t> </w:t>
      </w:r>
      <w:r w:rsidRPr="007F21A7">
        <w:rPr>
          <w:b/>
        </w:rPr>
        <w:t>A.</w:t>
      </w:r>
      <w:r>
        <w:rPr>
          <w:b/>
          <w:lang w:eastAsia="ja-JP"/>
        </w:rPr>
        <w:t>5.</w:t>
      </w:r>
      <w:r w:rsidR="00B068FE">
        <w:rPr>
          <w:b/>
          <w:lang w:eastAsia="zh-CN"/>
        </w:rPr>
        <w:t>6</w:t>
      </w:r>
      <w:r>
        <w:rPr>
          <w:rFonts w:hint="eastAsia"/>
          <w:b/>
          <w:lang w:eastAsia="zh-CN"/>
        </w:rPr>
        <w:t>.2</w:t>
      </w:r>
      <w:r w:rsidRPr="007F21A7">
        <w:rPr>
          <w:b/>
        </w:rPr>
        <w:t>-</w:t>
      </w:r>
      <w:r w:rsidRPr="007F21A7">
        <w:rPr>
          <w:rFonts w:hint="eastAsia"/>
          <w:b/>
          <w:lang w:eastAsia="ja-JP"/>
        </w:rPr>
        <w:t>1</w:t>
      </w:r>
    </w:p>
    <w:bookmarkEnd w:id="899"/>
    <w:p w14:paraId="0EC0EC07" w14:textId="77777777" w:rsidR="00AA3E77" w:rsidRPr="007F21A7" w:rsidDel="00DB2E16" w:rsidRDefault="00AA3E77" w:rsidP="00AA3E77">
      <w:pPr>
        <w:pStyle w:val="B1"/>
      </w:pPr>
      <w:r>
        <w:tab/>
      </w:r>
      <w:r w:rsidRPr="007F21A7">
        <w:t>UE#1 sends a SIP INVITE request to the intermediate IM CN subsy</w:t>
      </w:r>
      <w:r>
        <w:t>s</w:t>
      </w:r>
      <w:r w:rsidRPr="007F21A7">
        <w:t>tem.</w:t>
      </w:r>
      <w:r>
        <w:tab/>
      </w:r>
    </w:p>
    <w:p w14:paraId="1A2B8B3B" w14:textId="77777777" w:rsidR="00AA3E77" w:rsidRPr="007F21A7" w:rsidRDefault="00AA3E77" w:rsidP="00AA3E77">
      <w:pPr>
        <w:pStyle w:val="TH"/>
      </w:pPr>
      <w:r w:rsidRPr="007F21A7">
        <w:t>Table</w:t>
      </w:r>
      <w:r>
        <w:t> </w:t>
      </w:r>
      <w:r w:rsidRPr="007F21A7">
        <w:t>A.</w:t>
      </w:r>
      <w:r>
        <w:rPr>
          <w:lang w:eastAsia="ja-JP"/>
        </w:rPr>
        <w:t>5.</w:t>
      </w:r>
      <w:r w:rsidR="00B068FE">
        <w:rPr>
          <w:lang w:eastAsia="zh-CN"/>
        </w:rPr>
        <w:t>6</w:t>
      </w:r>
      <w:r>
        <w:rPr>
          <w:rFonts w:hint="eastAsia"/>
          <w:lang w:eastAsia="zh-CN"/>
        </w:rPr>
        <w:t>.2</w:t>
      </w:r>
      <w:r w:rsidRPr="007F21A7">
        <w:t>-</w:t>
      </w:r>
      <w:r w:rsidRPr="007F21A7">
        <w:rPr>
          <w:rFonts w:hint="eastAsia"/>
          <w:lang w:eastAsia="ja-JP"/>
        </w:rPr>
        <w:t>1</w:t>
      </w:r>
      <w:r w:rsidRPr="007F21A7">
        <w:t xml:space="preserve">: </w:t>
      </w:r>
      <w:r>
        <w:rPr>
          <w:rFonts w:hint="eastAsia"/>
          <w:lang w:eastAsia="zh-CN"/>
        </w:rPr>
        <w:t xml:space="preserve">SIP </w:t>
      </w:r>
      <w:r w:rsidRPr="007F21A7">
        <w:t>INVITE request (UE#1 to CAT-AS)</w:t>
      </w:r>
    </w:p>
    <w:p w14:paraId="1389233D" w14:textId="77777777" w:rsidR="00AA3E77"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bookmarkStart w:id="900" w:name="_MCCTEMPBM_CRPT84840446___2"/>
      <w:r w:rsidRPr="007F21A7">
        <w:t>INVITE tel:+1-212-555-2222 SIP/2.0</w:t>
      </w:r>
    </w:p>
    <w:p w14:paraId="0F19959C" w14:textId="77777777" w:rsidR="00AA3E77" w:rsidRPr="007F21A7"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7F21A7">
        <w:t>Via: SIP/2.0/UDP [5555::aaa:bbb:ccc:ddd]:1357;comp=sigcomp;branch=z9hG4bKnashds7</w:t>
      </w:r>
    </w:p>
    <w:p w14:paraId="638D28DC" w14:textId="77777777" w:rsidR="00AA3E77" w:rsidRPr="007F21A7"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7F21A7">
        <w:t>Max-Forwards: 70</w:t>
      </w:r>
    </w:p>
    <w:p w14:paraId="396559B0" w14:textId="77777777" w:rsidR="00AA3E77" w:rsidRPr="007F21A7"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7F21A7">
        <w:t>Route: &lt;sip:pcscf1.visited1.net:7531;lr;comp=sigcomp&gt;, &lt;sip:scscf1.home1.net;lr&gt;</w:t>
      </w:r>
    </w:p>
    <w:p w14:paraId="002E7FA5" w14:textId="77777777" w:rsidR="00AA3E77" w:rsidRPr="007F21A7"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7F21A7">
        <w:t>P-Preferred-Identity: "John Doe" &lt;sip:user1_public1@home1.net&gt;</w:t>
      </w:r>
    </w:p>
    <w:p w14:paraId="12E39417" w14:textId="77777777" w:rsidR="00AA3E77" w:rsidRPr="007F21A7"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7F21A7">
        <w:t>P-Access-Network-Info: 3GPP-UTRAN-TDD; utran-cell-id-3gpp=234151D0FCE11</w:t>
      </w:r>
    </w:p>
    <w:p w14:paraId="3FB50435" w14:textId="77777777" w:rsidR="00AA3E77" w:rsidRPr="007F21A7"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7F21A7">
        <w:t>P-Preferred-Service</w:t>
      </w:r>
      <w:r w:rsidRPr="007F21A7">
        <w:rPr>
          <w:rFonts w:cs="CG Times (WN)"/>
        </w:rPr>
        <w:t xml:space="preserve">: </w:t>
      </w:r>
      <w:r w:rsidRPr="007F21A7">
        <w:t>urn:urn-</w:t>
      </w:r>
      <w:r>
        <w:t>7</w:t>
      </w:r>
      <w:r w:rsidRPr="007F21A7">
        <w:t>:3gpp-service.ims.icsi.mmtel</w:t>
      </w:r>
    </w:p>
    <w:p w14:paraId="1E6F42E6" w14:textId="77777777" w:rsidR="00AA3E77" w:rsidRPr="007F21A7"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7F21A7">
        <w:t>Accept-Contact: *;+g.3gpp.icsi_ref="urn%3Aurn-</w:t>
      </w:r>
      <w:r>
        <w:t>7</w:t>
      </w:r>
      <w:r w:rsidRPr="007F21A7">
        <w:t>%3gpp-service.ims.icsi.mmtel"</w:t>
      </w:r>
    </w:p>
    <w:p w14:paraId="2D662ED9" w14:textId="77777777" w:rsidR="00AA3E77" w:rsidRPr="007F21A7"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7F21A7">
        <w:t>Privacy: none</w:t>
      </w:r>
    </w:p>
    <w:p w14:paraId="442004A3" w14:textId="77777777" w:rsidR="00AA3E77" w:rsidRPr="007F21A7" w:rsidDel="006B1478"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eastAsia="ja-JP"/>
        </w:rPr>
      </w:pPr>
      <w:r w:rsidRPr="007F21A7" w:rsidDel="006B1478">
        <w:t>P-Early-Media: supported</w:t>
      </w:r>
    </w:p>
    <w:p w14:paraId="1B5EB7D6" w14:textId="77777777" w:rsidR="00AA3E77" w:rsidRPr="007F21A7"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7F21A7">
        <w:t>From: &lt;sip:user1_public1@home1.net&gt;;tag=171828</w:t>
      </w:r>
    </w:p>
    <w:p w14:paraId="1BBF3F52" w14:textId="77777777" w:rsidR="00AA3E77" w:rsidRPr="007F21A7"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7F21A7">
        <w:t>To: &lt;tel:+1-212-555-2222&gt;</w:t>
      </w:r>
    </w:p>
    <w:p w14:paraId="12ECF792" w14:textId="77777777" w:rsidR="00AA3E77" w:rsidRPr="007F21A7"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eastAsia="ja-JP"/>
        </w:rPr>
      </w:pPr>
      <w:r w:rsidRPr="007F21A7">
        <w:t>Call-ID: cb</w:t>
      </w:r>
      <w:smartTag w:uri="urn:schemas-microsoft-com:office:smarttags" w:element="chmetcnv">
        <w:smartTagPr>
          <w:attr w:name="TCSC" w:val="0"/>
          <w:attr w:name="NumberType" w:val="1"/>
          <w:attr w:name="Negative" w:val="False"/>
          <w:attr w:name="HasSpace" w:val="False"/>
          <w:attr w:name="SourceValue" w:val="3"/>
          <w:attr w:name="UnitName" w:val="a"/>
        </w:smartTagPr>
        <w:r w:rsidRPr="007F21A7">
          <w:t>03a</w:t>
        </w:r>
      </w:smartTag>
      <w:r w:rsidRPr="007F21A7">
        <w:t>0s</w:t>
      </w:r>
      <w:smartTag w:uri="urn:schemas-microsoft-com:office:smarttags" w:element="chmetcnv">
        <w:smartTagPr>
          <w:attr w:name="TCSC" w:val="0"/>
          <w:attr w:name="NumberType" w:val="1"/>
          <w:attr w:name="Negative" w:val="False"/>
          <w:attr w:name="HasSpace" w:val="False"/>
          <w:attr w:name="SourceValue" w:val="9"/>
          <w:attr w:name="UnitName" w:val="a"/>
        </w:smartTagPr>
        <w:r w:rsidRPr="007F21A7">
          <w:t>09a</w:t>
        </w:r>
      </w:smartTag>
      <w:r w:rsidRPr="007F21A7">
        <w:t xml:space="preserve">2sdfglkj490333 </w:t>
      </w:r>
    </w:p>
    <w:p w14:paraId="27E25A28" w14:textId="77777777" w:rsidR="00AA3E77" w:rsidRPr="007F21A7"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7F21A7">
        <w:t>Cseq: 127 INVITE</w:t>
      </w:r>
    </w:p>
    <w:p w14:paraId="31A97A43" w14:textId="77777777" w:rsidR="00AA3E77"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7F21A7">
        <w:t>Require: sec-agree</w:t>
      </w:r>
    </w:p>
    <w:p w14:paraId="4DC42BFD" w14:textId="77777777" w:rsidR="00AA3E77" w:rsidRPr="007F21A7" w:rsidRDefault="00904A56" w:rsidP="00AA3E77">
      <w:pPr>
        <w:pStyle w:val="PL"/>
        <w:keepNext/>
        <w:pBdr>
          <w:top w:val="single" w:sz="4" w:space="1" w:color="auto"/>
          <w:left w:val="single" w:sz="4" w:space="4" w:color="auto"/>
          <w:bottom w:val="single" w:sz="4" w:space="1" w:color="auto"/>
          <w:right w:val="single" w:sz="4" w:space="4" w:color="auto"/>
        </w:pBdr>
        <w:ind w:left="850" w:right="284" w:hanging="283"/>
      </w:pPr>
      <w:r>
        <w:t>Recv-Info: infoDtmf</w:t>
      </w:r>
    </w:p>
    <w:p w14:paraId="79D865F8" w14:textId="77777777" w:rsidR="00AA3E77" w:rsidRPr="007F21A7" w:rsidRDefault="00AA3E77" w:rsidP="00AA3E77">
      <w:pPr>
        <w:pStyle w:val="PL"/>
        <w:keepNext/>
        <w:pBdr>
          <w:top w:val="single" w:sz="4" w:space="1" w:color="auto"/>
          <w:left w:val="single" w:sz="4" w:space="4" w:color="auto"/>
          <w:bottom w:val="single" w:sz="4" w:space="1" w:color="auto"/>
          <w:right w:val="single" w:sz="4" w:space="4" w:color="auto"/>
        </w:pBdr>
        <w:ind w:left="851" w:right="284" w:hanging="284"/>
        <w:rPr>
          <w:snapToGrid w:val="0"/>
        </w:rPr>
      </w:pPr>
      <w:bookmarkStart w:id="901" w:name="_MCCTEMPBM_CRPT84840447___2"/>
      <w:bookmarkEnd w:id="900"/>
      <w:r w:rsidRPr="007F21A7">
        <w:rPr>
          <w:snapToGrid w:val="0"/>
        </w:rPr>
        <w:t>Supported: precondition, 100rel, gruu, 199</w:t>
      </w:r>
      <w:r w:rsidRPr="007F21A7" w:rsidDel="006B1478">
        <w:rPr>
          <w:snapToGrid w:val="0"/>
        </w:rPr>
        <w:t xml:space="preserve"> </w:t>
      </w:r>
    </w:p>
    <w:p w14:paraId="7DCCCBDB" w14:textId="77777777" w:rsidR="00AA3E77"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bookmarkStart w:id="902" w:name="_MCCTEMPBM_CRPT84840448___2"/>
      <w:bookmarkEnd w:id="901"/>
      <w:r w:rsidRPr="007F21A7">
        <w:t>Proxy-Require: sec-agree</w:t>
      </w:r>
    </w:p>
    <w:p w14:paraId="34B59F00" w14:textId="77777777" w:rsidR="00AA3E77" w:rsidRPr="007F21A7"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7F21A7">
        <w:t>Security-Verify: ipsec-3gpp; q=0.1; alg=hmac-sha-1-96; spi-c=98765432; spi-s=87654321; port-c=8642; port-s=7531</w:t>
      </w:r>
    </w:p>
    <w:p w14:paraId="36A18204"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pPr>
      <w:r w:rsidRPr="007F21A7">
        <w:t>Contact: &lt;sip:</w:t>
      </w:r>
      <w:r w:rsidRPr="00893244">
        <w:rPr>
          <w:rFonts w:cs="Courier New"/>
          <w:snapToGrid w:val="0"/>
          <w:szCs w:val="16"/>
        </w:rPr>
        <w:t xml:space="preserve"> </w:t>
      </w:r>
      <w:r w:rsidRPr="00F605F6">
        <w:rPr>
          <w:rFonts w:cs="Courier New"/>
          <w:snapToGrid w:val="0"/>
          <w:szCs w:val="16"/>
        </w:rPr>
        <w:t>user1_public1@home1.net;</w:t>
      </w:r>
      <w:r w:rsidRPr="00C61269">
        <w:rPr>
          <w:rFonts w:eastAsia="PMingLiU" w:cs="Courier New"/>
          <w:szCs w:val="16"/>
          <w:lang w:eastAsia="zh-TW"/>
        </w:rPr>
        <w:t>gr=urn:uuid:f81d4fae-7dec-11d0-a765</w:t>
      </w:r>
      <w:smartTag w:uri="urn:schemas-microsoft-com:office:smarttags" w:element="chmetcnv">
        <w:smartTagPr>
          <w:attr w:name="TCSC" w:val="0"/>
          <w:attr w:name="NumberType" w:val="1"/>
          <w:attr w:name="Negative" w:val="True"/>
          <w:attr w:name="HasSpace" w:val="False"/>
          <w:attr w:name="SourceValue" w:val="0"/>
          <w:attr w:name="UnitName" w:val="a"/>
        </w:smartTagPr>
        <w:r w:rsidRPr="00C61269">
          <w:rPr>
            <w:rFonts w:eastAsia="PMingLiU" w:cs="Courier New"/>
            <w:szCs w:val="16"/>
            <w:lang w:eastAsia="zh-TW"/>
          </w:rPr>
          <w:t>-00a</w:t>
        </w:r>
      </w:smartTag>
      <w:smartTag w:uri="urn:schemas-microsoft-com:office:smarttags" w:element="chmetcnv">
        <w:smartTagPr>
          <w:attr w:name="TCSC" w:val="0"/>
          <w:attr w:name="NumberType" w:val="1"/>
          <w:attr w:name="Negative" w:val="False"/>
          <w:attr w:name="HasSpace" w:val="False"/>
          <w:attr w:name="SourceValue" w:val="0"/>
          <w:attr w:name="UnitName" w:val="C"/>
        </w:smartTagPr>
        <w:r w:rsidRPr="00C61269">
          <w:rPr>
            <w:rFonts w:eastAsia="PMingLiU" w:cs="Courier New"/>
            <w:szCs w:val="16"/>
            <w:lang w:eastAsia="zh-TW"/>
          </w:rPr>
          <w:t>0c</w:t>
        </w:r>
      </w:smartTag>
      <w:r w:rsidRPr="00C61269">
        <w:rPr>
          <w:rFonts w:eastAsia="PMingLiU" w:cs="Courier New"/>
          <w:szCs w:val="16"/>
          <w:lang w:eastAsia="zh-TW"/>
        </w:rPr>
        <w:t>91e6bf6</w:t>
      </w:r>
      <w:r w:rsidRPr="007F21A7">
        <w:t>&gt;</w:t>
      </w:r>
      <w:r w:rsidRPr="007F21A7">
        <w:rPr>
          <w:rFonts w:eastAsia="PMingLiU" w:cs="Courier New"/>
          <w:lang w:eastAsia="zh-TW"/>
        </w:rPr>
        <w:t>;</w:t>
      </w:r>
      <w:r w:rsidRPr="007F21A7">
        <w:t>+g.3gpp.icsi</w:t>
      </w:r>
      <w:r>
        <w:t>-</w:t>
      </w:r>
      <w:r w:rsidRPr="007F21A7">
        <w:t>ref="urn%3Aurn-</w:t>
      </w:r>
      <w:r>
        <w:t>7</w:t>
      </w:r>
      <w:r w:rsidRPr="007F21A7">
        <w:t>%3gpp-service.ims.icsi.mmtel"</w:t>
      </w:r>
    </w:p>
    <w:p w14:paraId="6D05A413" w14:textId="77777777" w:rsidR="00AA3E77" w:rsidRDefault="00AA3E77" w:rsidP="00AA3E77">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0C7457D4" w14:textId="77777777" w:rsidR="00AA3E77" w:rsidRPr="00267B4F" w:rsidRDefault="00AA3E77" w:rsidP="00AA3E77">
      <w:pPr>
        <w:pStyle w:val="PL"/>
        <w:pBdr>
          <w:top w:val="single" w:sz="4" w:space="1" w:color="auto"/>
          <w:left w:val="single" w:sz="4" w:space="4" w:color="auto"/>
          <w:bottom w:val="single" w:sz="4" w:space="1" w:color="auto"/>
          <w:right w:val="single" w:sz="4" w:space="4" w:color="auto"/>
        </w:pBdr>
        <w:ind w:left="850" w:right="284" w:hanging="283"/>
      </w:pPr>
      <w:r w:rsidRPr="00267B4F">
        <w:rPr>
          <w:snapToGrid w:val="0"/>
        </w:rPr>
        <w:t>Accept:application/sdp, application/3gpp-ims+xml</w:t>
      </w:r>
    </w:p>
    <w:p w14:paraId="665A1B48" w14:textId="77777777" w:rsidR="00AA3E77" w:rsidRPr="00267B4F"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267B4F">
        <w:t xml:space="preserve">Content-Type: application/sdp </w:t>
      </w:r>
    </w:p>
    <w:p w14:paraId="29D58CFF" w14:textId="77777777" w:rsidR="00AA3E77" w:rsidRPr="00C61269"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C61269">
        <w:t>Content-Length: (…)</w:t>
      </w:r>
    </w:p>
    <w:p w14:paraId="008EE570" w14:textId="77777777" w:rsidR="00AA3E77" w:rsidRPr="00C61269"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p>
    <w:p w14:paraId="0504A227" w14:textId="77777777" w:rsidR="00AA3E77" w:rsidRPr="001D0BDA"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1D0BDA">
        <w:rPr>
          <w:lang w:val="en-US"/>
        </w:rPr>
        <w:t>v=0</w:t>
      </w:r>
    </w:p>
    <w:p w14:paraId="1DCD68F2" w14:textId="77777777" w:rsidR="00AA3E77" w:rsidRPr="001D0BDA"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1D0BDA">
        <w:rPr>
          <w:lang w:val="en-US"/>
        </w:rPr>
        <w:t xml:space="preserve">o=- 2987933615 </w:t>
      </w:r>
      <w:smartTag w:uri="urn:schemas-microsoft-com:office:smarttags" w:element="chmetcnv">
        <w:smartTagPr>
          <w:attr w:name="TCSC" w:val="0"/>
          <w:attr w:name="NumberType" w:val="1"/>
          <w:attr w:name="Negative" w:val="False"/>
          <w:attr w:name="HasSpace" w:val="True"/>
          <w:attr w:name="SourceValue" w:val="2987933615"/>
          <w:attr w:name="UnitName" w:val="in"/>
        </w:smartTagPr>
        <w:r w:rsidRPr="001D0BDA">
          <w:rPr>
            <w:lang w:val="en-US"/>
          </w:rPr>
          <w:t>2987933615 IN</w:t>
        </w:r>
      </w:smartTag>
      <w:r w:rsidRPr="001D0BDA">
        <w:rPr>
          <w:lang w:val="en-US"/>
        </w:rPr>
        <w:t xml:space="preserve"> IP6 5555::aaa:bbb:ccc:ddd</w:t>
      </w:r>
    </w:p>
    <w:p w14:paraId="6C3FC26B" w14:textId="77777777" w:rsidR="00AA3E77" w:rsidRPr="007F21A7"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7F21A7">
        <w:t>s=-</w:t>
      </w:r>
    </w:p>
    <w:p w14:paraId="65126DC1" w14:textId="77777777" w:rsidR="00AA3E77" w:rsidRPr="001D0BDA"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1D0BDA">
        <w:rPr>
          <w:lang w:val="en-US"/>
        </w:rPr>
        <w:t xml:space="preserve">c=IN IP6 5555::aaa:bbb:ccc:ddd </w:t>
      </w:r>
    </w:p>
    <w:p w14:paraId="0F09767C" w14:textId="77777777" w:rsidR="00AA3E77" w:rsidRPr="00143662"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79131FB3" w14:textId="77777777" w:rsidR="00AA3E77" w:rsidRPr="00143662"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w:t>
      </w:r>
    </w:p>
    <w:p w14:paraId="6DB4201E" w14:textId="77777777" w:rsidR="00AA3E77" w:rsidRPr="00895344" w:rsidRDefault="00AA3E77" w:rsidP="00AA3E77">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pt-BR"/>
        </w:rPr>
      </w:pPr>
      <w:r w:rsidRPr="00895344">
        <w:rPr>
          <w:rFonts w:cs="Courier New"/>
          <w:szCs w:val="16"/>
          <w:lang w:val="pt-BR"/>
        </w:rPr>
        <w:t>a=tcap:1 RTP/AVPF</w:t>
      </w:r>
    </w:p>
    <w:p w14:paraId="3241161C" w14:textId="77777777" w:rsidR="00AA3E77" w:rsidRPr="00895344"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rFonts w:cs="Courier New"/>
          <w:szCs w:val="16"/>
          <w:lang w:val="pt-BR"/>
        </w:rPr>
        <w:t>a=pcfg:1 t=1</w:t>
      </w:r>
    </w:p>
    <w:p w14:paraId="05FA09B7" w14:textId="77777777" w:rsidR="00AA3E77" w:rsidRPr="00895344"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b=AS:75</w:t>
      </w:r>
    </w:p>
    <w:p w14:paraId="64536747" w14:textId="77777777" w:rsidR="00AA3E77" w:rsidRPr="00895344"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sendrecv</w:t>
      </w:r>
    </w:p>
    <w:p w14:paraId="6EADF8AA" w14:textId="77777777" w:rsidR="00AA3E77" w:rsidRPr="00895344"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remote none</w:t>
      </w:r>
    </w:p>
    <w:p w14:paraId="232984DA" w14:textId="77777777" w:rsidR="00AA3E77" w:rsidRPr="00895344"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0ADA52AD" w14:textId="77777777" w:rsidR="00AA3E77" w:rsidRPr="00895344"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none remote sendrecv</w:t>
      </w:r>
    </w:p>
    <w:p w14:paraId="74A26227" w14:textId="77777777" w:rsidR="00AA3E77" w:rsidRPr="00895344"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a=rtpmap:98 H263</w:t>
      </w:r>
    </w:p>
    <w:p w14:paraId="149C71EC" w14:textId="77777777" w:rsidR="00AA3E77" w:rsidRPr="00895344"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50CB3909" w14:textId="77777777" w:rsidR="00AA3E77" w:rsidRPr="001D0BDA"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1D0BDA">
        <w:rPr>
          <w:lang w:val="en-US"/>
        </w:rPr>
        <w:t>m=audio 3456 RTP/AVP 97 96</w:t>
      </w:r>
    </w:p>
    <w:p w14:paraId="1F57E0FE" w14:textId="77777777" w:rsidR="00AA3E77" w:rsidRPr="001D0BDA" w:rsidRDefault="00AA3E77" w:rsidP="00AA3E77">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en-US"/>
        </w:rPr>
      </w:pPr>
      <w:r w:rsidRPr="001D0BDA">
        <w:rPr>
          <w:rFonts w:cs="Courier New"/>
          <w:szCs w:val="16"/>
          <w:lang w:val="en-US"/>
        </w:rPr>
        <w:t>a=tcap:1 RTP/AVPF</w:t>
      </w:r>
    </w:p>
    <w:p w14:paraId="095F3822" w14:textId="77777777" w:rsidR="00AA3E77" w:rsidRPr="00895344"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rFonts w:cs="Courier New"/>
          <w:szCs w:val="16"/>
          <w:lang w:val="pt-BR"/>
        </w:rPr>
        <w:t>a=pcfg:1 t=1</w:t>
      </w:r>
    </w:p>
    <w:p w14:paraId="24F92B3F" w14:textId="77777777" w:rsidR="00AA3E77" w:rsidRPr="00895344"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b=AS:25.4</w:t>
      </w:r>
    </w:p>
    <w:p w14:paraId="05FCE0E3" w14:textId="77777777" w:rsidR="00AA3E77" w:rsidRPr="00895344"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sendrecv</w:t>
      </w:r>
    </w:p>
    <w:p w14:paraId="514C2580" w14:textId="77777777" w:rsidR="00AA3E77" w:rsidRPr="00895344"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remote none</w:t>
      </w:r>
    </w:p>
    <w:p w14:paraId="714792D0" w14:textId="77777777" w:rsidR="00AA3E77" w:rsidRPr="00895344"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61D8244E" w14:textId="77777777" w:rsidR="00AA3E77" w:rsidRPr="00895344"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none remote sendrecv</w:t>
      </w:r>
    </w:p>
    <w:p w14:paraId="3BF5B029" w14:textId="77777777" w:rsidR="00AA3E77" w:rsidRPr="00895344"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 xml:space="preserve">a=rtpmap:97 AMR </w:t>
      </w:r>
    </w:p>
    <w:p w14:paraId="5B73D6FB" w14:textId="77777777" w:rsidR="00AA3E77" w:rsidRPr="00895344"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a=fmtp:97 mode-set=0,2,5,7; maxframes=2</w:t>
      </w:r>
    </w:p>
    <w:p w14:paraId="060B3CF8" w14:textId="77777777" w:rsidR="00AA3E77" w:rsidRPr="007F21A7"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7F21A7">
        <w:t>a=rtpmap:96 telephone-event</w:t>
      </w:r>
    </w:p>
    <w:p w14:paraId="782EAB24" w14:textId="77777777" w:rsidR="00AA3E77" w:rsidRPr="007F21A7"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eastAsia="zh-CN"/>
        </w:rPr>
      </w:pPr>
    </w:p>
    <w:bookmarkEnd w:id="902"/>
    <w:p w14:paraId="316874FF" w14:textId="77777777" w:rsidR="00AA3E77" w:rsidRPr="007F21A7" w:rsidRDefault="00AA3E77" w:rsidP="00AA3E77"/>
    <w:p w14:paraId="0F5D2A4A" w14:textId="77777777" w:rsidR="00AA3E77" w:rsidRPr="007F21A7" w:rsidRDefault="00AA3E77" w:rsidP="00AA3E77">
      <w:pPr>
        <w:pStyle w:val="EX"/>
        <w:keepLines w:val="0"/>
        <w:rPr>
          <w:lang w:eastAsia="ja-JP"/>
        </w:rPr>
      </w:pPr>
      <w:r w:rsidRPr="007F21A7">
        <w:rPr>
          <w:b/>
        </w:rPr>
        <w:t>Supported:</w:t>
      </w:r>
      <w:r w:rsidRPr="007F21A7">
        <w:tab/>
        <w:t xml:space="preserve">The UE indicates support for </w:t>
      </w:r>
      <w:r>
        <w:t xml:space="preserve">GRUU, 199 responses, </w:t>
      </w:r>
      <w:r w:rsidRPr="007F21A7">
        <w:t>reliable provisional responses and preconditions.</w:t>
      </w:r>
    </w:p>
    <w:p w14:paraId="042C0F96" w14:textId="77777777" w:rsidR="00AA3E77" w:rsidRPr="007F21A7" w:rsidRDefault="00AA3E77" w:rsidP="00AA3E77">
      <w:pPr>
        <w:pStyle w:val="EX"/>
        <w:keepLines w:val="0"/>
        <w:rPr>
          <w:lang w:eastAsia="ja-JP"/>
        </w:rPr>
      </w:pPr>
      <w:r w:rsidRPr="007F21A7">
        <w:rPr>
          <w:b/>
        </w:rPr>
        <w:t>P-Early-Media:</w:t>
      </w:r>
      <w:r w:rsidRPr="007F21A7">
        <w:tab/>
        <w:t>The UE indicates support for the P-Early-Media header.</w:t>
      </w:r>
    </w:p>
    <w:p w14:paraId="295E9189" w14:textId="77777777" w:rsidR="00AA3E77" w:rsidRPr="007F21A7" w:rsidRDefault="00904A56" w:rsidP="00AA3E77">
      <w:pPr>
        <w:pStyle w:val="EX"/>
        <w:keepLines w:val="0"/>
      </w:pPr>
      <w:r>
        <w:rPr>
          <w:b/>
        </w:rPr>
        <w:t>Recv-Info</w:t>
      </w:r>
      <w:r w:rsidRPr="002D639B">
        <w:rPr>
          <w:b/>
        </w:rPr>
        <w:t>:</w:t>
      </w:r>
      <w:r>
        <w:tab/>
        <w:t>The UE indicates willingness to receive DTMF Info Packages in INFO requests.</w:t>
      </w:r>
      <w:r w:rsidR="00AA3E77" w:rsidRPr="007F21A7">
        <w:rPr>
          <w:b/>
        </w:rPr>
        <w:t>SDP</w:t>
      </w:r>
      <w:r w:rsidR="00AA3E77" w:rsidRPr="007F21A7">
        <w:tab/>
        <w:t>The SDP offer (SDP_O) contains a set of codecs supported by UE#1 and desired by the calling user for this session. The local preconditions are indicated as fulfilled.</w:t>
      </w:r>
    </w:p>
    <w:p w14:paraId="2C01F669" w14:textId="77777777" w:rsidR="00AA3E77" w:rsidRPr="00815DE2" w:rsidRDefault="00AA3E77" w:rsidP="00AA3E77">
      <w:pPr>
        <w:pStyle w:val="B1"/>
        <w:rPr>
          <w:b/>
        </w:rPr>
      </w:pPr>
      <w:r w:rsidRPr="00815DE2">
        <w:rPr>
          <w:b/>
        </w:rPr>
        <w:lastRenderedPageBreak/>
        <w:t>2</w:t>
      </w:r>
      <w:r w:rsidRPr="00815DE2">
        <w:rPr>
          <w:b/>
        </w:rPr>
        <w:tab/>
      </w:r>
      <w:r>
        <w:rPr>
          <w:rFonts w:hint="eastAsia"/>
          <w:b/>
          <w:lang w:eastAsia="zh-CN"/>
        </w:rPr>
        <w:t xml:space="preserve">SIP </w:t>
      </w:r>
      <w:r w:rsidRPr="00815DE2">
        <w:rPr>
          <w:b/>
        </w:rPr>
        <w:t>INVITE request (S-CSCF to CDIV AS)</w:t>
      </w:r>
    </w:p>
    <w:p w14:paraId="6256D21D" w14:textId="77777777" w:rsidR="00AA3E77" w:rsidRDefault="00AA3E77" w:rsidP="00AA3E77">
      <w:pPr>
        <w:pStyle w:val="B1"/>
      </w:pPr>
      <w:r>
        <w:tab/>
      </w:r>
      <w:r w:rsidRPr="007F21A7">
        <w:t xml:space="preserve">The S-CSCF forwards the SIP INVITE request to the </w:t>
      </w:r>
      <w:r>
        <w:t>CDIV AS</w:t>
      </w:r>
      <w:r w:rsidRPr="007F21A7">
        <w:t>.</w:t>
      </w:r>
    </w:p>
    <w:p w14:paraId="37C796AD" w14:textId="77777777" w:rsidR="00AA3E77" w:rsidRPr="000959F0" w:rsidRDefault="00AA3E77" w:rsidP="00AA3E77">
      <w:pPr>
        <w:pStyle w:val="B1"/>
        <w:rPr>
          <w:b/>
        </w:rPr>
      </w:pPr>
      <w:r>
        <w:rPr>
          <w:rFonts w:hint="eastAsia"/>
          <w:b/>
          <w:lang w:eastAsia="zh-CN"/>
        </w:rPr>
        <w:t>3</w:t>
      </w:r>
      <w:r>
        <w:rPr>
          <w:rFonts w:hint="eastAsia"/>
          <w:b/>
          <w:lang w:eastAsia="zh-CN"/>
        </w:rPr>
        <w:tab/>
      </w:r>
      <w:r w:rsidRPr="000959F0">
        <w:rPr>
          <w:b/>
        </w:rPr>
        <w:t>Procedures for CFU are executed.</w:t>
      </w:r>
    </w:p>
    <w:p w14:paraId="7EEC3326" w14:textId="77777777" w:rsidR="00AA3E77" w:rsidRPr="000959F0" w:rsidRDefault="00AA3E77" w:rsidP="00AA3E77">
      <w:pPr>
        <w:pStyle w:val="B1"/>
        <w:ind w:left="284" w:firstLine="0"/>
        <w:rPr>
          <w:b/>
          <w:lang w:eastAsia="zh-CN"/>
        </w:rPr>
      </w:pPr>
      <w:bookmarkStart w:id="903" w:name="_MCCTEMPBM_CRPT84840449___2"/>
      <w:r>
        <w:rPr>
          <w:rFonts w:hint="eastAsia"/>
          <w:b/>
          <w:bCs/>
          <w:lang w:eastAsia="zh-CN"/>
        </w:rPr>
        <w:t>4-5</w:t>
      </w:r>
      <w:r>
        <w:rPr>
          <w:rFonts w:hint="eastAsia"/>
          <w:b/>
          <w:bCs/>
          <w:lang w:eastAsia="zh-CN"/>
        </w:rPr>
        <w:tab/>
      </w:r>
      <w:r>
        <w:rPr>
          <w:rFonts w:hint="eastAsia"/>
          <w:b/>
          <w:bCs/>
          <w:lang w:eastAsia="zh-CN"/>
        </w:rPr>
        <w:tab/>
        <w:t xml:space="preserve">SIP </w:t>
      </w:r>
      <w:r w:rsidRPr="000959F0">
        <w:rPr>
          <w:rFonts w:hint="eastAsia"/>
          <w:b/>
          <w:lang w:eastAsia="zh-CN"/>
        </w:rPr>
        <w:t xml:space="preserve">181 </w:t>
      </w:r>
      <w:r w:rsidR="00B068FE" w:rsidRPr="001163AF">
        <w:rPr>
          <w:b/>
        </w:rPr>
        <w:t xml:space="preserve">(Call Is Being Forwarded) </w:t>
      </w:r>
      <w:r w:rsidRPr="00143653">
        <w:rPr>
          <w:b/>
          <w:bCs/>
        </w:rPr>
        <w:t>response (CDIV AS to UE#1)</w:t>
      </w:r>
    </w:p>
    <w:p w14:paraId="467343DF" w14:textId="77777777" w:rsidR="00AA3E77" w:rsidRDefault="00AA3E77" w:rsidP="00AA3E77">
      <w:pPr>
        <w:pStyle w:val="B1"/>
        <w:ind w:firstLine="0"/>
        <w:rPr>
          <w:lang w:eastAsia="zh-CN"/>
        </w:rPr>
      </w:pPr>
      <w:bookmarkStart w:id="904" w:name="_MCCTEMPBM_CRPT84840450___3"/>
      <w:bookmarkEnd w:id="903"/>
      <w:r>
        <w:t>Depending on the value of subscription option "</w:t>
      </w:r>
      <w:r w:rsidRPr="000959F0">
        <w:t>Originating</w:t>
      </w:r>
      <w:r>
        <w:t xml:space="preserve"> user receives notification that his communication has been diverted (forwarded or deflected)", a 181 </w:t>
      </w:r>
      <w:r w:rsidRPr="007B6BF6">
        <w:t xml:space="preserve">(Call Is Being Forwarded) response </w:t>
      </w:r>
      <w:r>
        <w:t>is sent</w:t>
      </w:r>
      <w:r w:rsidRPr="00AA2C08">
        <w:t xml:space="preserve"> towards the U</w:t>
      </w:r>
      <w:r>
        <w:rPr>
          <w:rFonts w:hint="eastAsia"/>
          <w:lang w:eastAsia="zh-CN"/>
        </w:rPr>
        <w:t>E#1</w:t>
      </w:r>
      <w:r w:rsidRPr="00AA2C08">
        <w:t xml:space="preserve"> indicating that the communication is diverted.</w:t>
      </w:r>
    </w:p>
    <w:p w14:paraId="4EFFA0A5" w14:textId="77777777" w:rsidR="00AA3E77" w:rsidRPr="0000742B" w:rsidRDefault="00AA3E77" w:rsidP="00AA3E77">
      <w:pPr>
        <w:pStyle w:val="B1"/>
        <w:ind w:left="284" w:firstLine="0"/>
        <w:rPr>
          <w:b/>
          <w:bCs/>
          <w:lang w:eastAsia="zh-CN"/>
        </w:rPr>
      </w:pPr>
      <w:bookmarkStart w:id="905" w:name="_MCCTEMPBM_CRPT84840451___2"/>
      <w:bookmarkEnd w:id="904"/>
      <w:r>
        <w:rPr>
          <w:rFonts w:hint="eastAsia"/>
          <w:b/>
          <w:bCs/>
          <w:lang w:eastAsia="zh-CN"/>
        </w:rPr>
        <w:t>6-7</w:t>
      </w:r>
      <w:r w:rsidR="0002631C">
        <w:rPr>
          <w:rFonts w:hint="eastAsia"/>
          <w:b/>
          <w:bCs/>
          <w:lang w:eastAsia="zh-CN"/>
        </w:rPr>
        <w:tab/>
      </w:r>
      <w:r>
        <w:rPr>
          <w:rFonts w:hint="eastAsia"/>
          <w:b/>
          <w:bCs/>
          <w:lang w:eastAsia="zh-CN"/>
        </w:rPr>
        <w:t xml:space="preserve">SIP </w:t>
      </w:r>
      <w:r>
        <w:rPr>
          <w:b/>
          <w:bCs/>
        </w:rPr>
        <w:t>INVITE request (CDIV AS to S-CSCF)</w:t>
      </w:r>
      <w:r>
        <w:rPr>
          <w:rFonts w:hint="eastAsia"/>
          <w:b/>
          <w:bCs/>
          <w:lang w:eastAsia="zh-CN"/>
        </w:rPr>
        <w:t>-</w:t>
      </w:r>
      <w:r w:rsidRPr="007F21A7">
        <w:rPr>
          <w:b/>
          <w:bCs/>
        </w:rPr>
        <w:t>see example in table</w:t>
      </w:r>
      <w:r>
        <w:rPr>
          <w:b/>
          <w:bCs/>
        </w:rPr>
        <w:t> </w:t>
      </w:r>
      <w:r w:rsidRPr="007F21A7">
        <w:rPr>
          <w:b/>
          <w:bCs/>
        </w:rPr>
        <w:t>A.</w:t>
      </w:r>
      <w:r>
        <w:rPr>
          <w:b/>
          <w:bCs/>
          <w:lang w:eastAsia="ja-JP"/>
        </w:rPr>
        <w:t>5.</w:t>
      </w:r>
      <w:r w:rsidR="00B068FE">
        <w:rPr>
          <w:b/>
          <w:bCs/>
          <w:lang w:eastAsia="zh-CN"/>
        </w:rPr>
        <w:t>6</w:t>
      </w:r>
      <w:r>
        <w:rPr>
          <w:rFonts w:hint="eastAsia"/>
          <w:b/>
          <w:bCs/>
          <w:lang w:eastAsia="zh-CN"/>
        </w:rPr>
        <w:t>.2</w:t>
      </w:r>
      <w:r w:rsidRPr="007F21A7">
        <w:rPr>
          <w:b/>
          <w:bCs/>
        </w:rPr>
        <w:t>-</w:t>
      </w:r>
      <w:r>
        <w:rPr>
          <w:rFonts w:hint="eastAsia"/>
          <w:b/>
          <w:bCs/>
          <w:lang w:eastAsia="zh-CN"/>
        </w:rPr>
        <w:t>6</w:t>
      </w:r>
    </w:p>
    <w:p w14:paraId="3FC2C397" w14:textId="77777777" w:rsidR="00AA3E77" w:rsidRDefault="00AA3E77" w:rsidP="00AA3E77">
      <w:pPr>
        <w:pStyle w:val="B1"/>
        <w:ind w:leftChars="284" w:firstLine="0"/>
      </w:pPr>
      <w:bookmarkStart w:id="906" w:name="_MCCTEMPBM_CRPT84840452___3"/>
      <w:bookmarkEnd w:id="905"/>
      <w:r w:rsidRPr="00E55DBC">
        <w:t>A</w:t>
      </w:r>
      <w:r>
        <w:rPr>
          <w:rFonts w:hint="eastAsia"/>
          <w:lang w:eastAsia="zh-CN"/>
        </w:rPr>
        <w:t xml:space="preserve"> SIP</w:t>
      </w:r>
      <w:r w:rsidRPr="00E55DBC">
        <w:t xml:space="preserve"> INVITE request including</w:t>
      </w:r>
      <w:r>
        <w:rPr>
          <w:rFonts w:hint="eastAsia"/>
          <w:lang w:eastAsia="zh-CN"/>
        </w:rPr>
        <w:t xml:space="preserve"> SIP </w:t>
      </w:r>
      <w:r w:rsidRPr="00E55DBC">
        <w:t>URI</w:t>
      </w:r>
      <w:r>
        <w:rPr>
          <w:rFonts w:hint="eastAsia"/>
          <w:lang w:eastAsia="zh-CN"/>
        </w:rPr>
        <w:t xml:space="preserve"> of </w:t>
      </w:r>
      <w:r>
        <w:t>UE#3</w:t>
      </w:r>
      <w:r w:rsidRPr="00E55DBC">
        <w:t xml:space="preserve"> as destination is sent towards the </w:t>
      </w:r>
      <w:r>
        <w:t>S-CSCF</w:t>
      </w:r>
      <w:r w:rsidRPr="00E55DBC">
        <w:t>. Additional</w:t>
      </w:r>
      <w:r>
        <w:rPr>
          <w:rFonts w:hint="eastAsia"/>
          <w:lang w:eastAsia="zh-CN"/>
        </w:rPr>
        <w:t xml:space="preserve">ly, </w:t>
      </w:r>
      <w:r w:rsidRPr="00E55DBC">
        <w:t>the History-Info header is included.</w:t>
      </w:r>
    </w:p>
    <w:bookmarkEnd w:id="906"/>
    <w:p w14:paraId="2DD6560B" w14:textId="77777777" w:rsidR="00AA3E77" w:rsidRPr="007F21A7" w:rsidRDefault="00AA3E77" w:rsidP="00AA3E77">
      <w:pPr>
        <w:pStyle w:val="TH"/>
      </w:pPr>
      <w:r w:rsidRPr="007F21A7">
        <w:t>Table</w:t>
      </w:r>
      <w:r>
        <w:t> </w:t>
      </w:r>
      <w:r w:rsidRPr="007F21A7">
        <w:t>A.</w:t>
      </w:r>
      <w:r>
        <w:rPr>
          <w:lang w:eastAsia="ja-JP"/>
        </w:rPr>
        <w:t>5.</w:t>
      </w:r>
      <w:r w:rsidR="00B068FE">
        <w:rPr>
          <w:lang w:eastAsia="zh-CN"/>
        </w:rPr>
        <w:t>6</w:t>
      </w:r>
      <w:r>
        <w:rPr>
          <w:rFonts w:hint="eastAsia"/>
          <w:lang w:eastAsia="zh-CN"/>
        </w:rPr>
        <w:t>.2</w:t>
      </w:r>
      <w:r w:rsidRPr="007F21A7">
        <w:t>-</w:t>
      </w:r>
      <w:r>
        <w:rPr>
          <w:rFonts w:hint="eastAsia"/>
          <w:lang w:eastAsia="zh-CN"/>
        </w:rPr>
        <w:t>6</w:t>
      </w:r>
      <w:r w:rsidRPr="007F21A7">
        <w:t xml:space="preserve">: </w:t>
      </w:r>
      <w:r>
        <w:t>INVITE request</w:t>
      </w:r>
      <w:r w:rsidRPr="007F21A7">
        <w:t xml:space="preserve"> (</w:t>
      </w:r>
      <w:r>
        <w:t>CDIV AS</w:t>
      </w:r>
      <w:r w:rsidRPr="007F21A7">
        <w:t xml:space="preserve"> to </w:t>
      </w:r>
      <w:r>
        <w:t>UE#3</w:t>
      </w:r>
      <w:r w:rsidRPr="007F21A7">
        <w:t>)</w:t>
      </w:r>
    </w:p>
    <w:p w14:paraId="12AFA3D7"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pPr>
      <w:bookmarkStart w:id="907" w:name="_MCCTEMPBM_CRPT84840453___2"/>
      <w:r w:rsidRPr="00815DE2">
        <w:t>SIP/2.0 200 OK</w:t>
      </w:r>
    </w:p>
    <w:p w14:paraId="772D1949"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pPr>
      <w:r w:rsidRPr="00815DE2">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w:t>
      </w:r>
      <w:smartTag w:uri="urn:schemas-microsoft-com:office:smarttags" w:element="chmetcnv">
        <w:smartTagPr>
          <w:attr w:name="TCSC" w:val="0"/>
          <w:attr w:name="NumberType" w:val="1"/>
          <w:attr w:name="Negative" w:val="False"/>
          <w:attr w:name="HasSpace" w:val="False"/>
          <w:attr w:name="SourceValue" w:val="240"/>
          <w:attr w:name="UnitName" w:val="F"/>
        </w:smartTagPr>
        <w:r w:rsidRPr="00815DE2">
          <w:t>240f</w:t>
        </w:r>
      </w:smartTag>
      <w:r w:rsidRPr="00815DE2">
        <w:t>34.1, SIP/2.0/UDP [5555::aaa:bbb:ccc:ddd]:1357;comp=sigcomp;branch=z9hG4bKnashds7</w:t>
      </w:r>
    </w:p>
    <w:p w14:paraId="18300FD7"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pPr>
      <w:r w:rsidRPr="00815DE2">
        <w:t>Record-Route: &lt;sip:pcscf2.visited2.net:5088;lr;comp=sigcomp&gt;, &lt;sip:scscf2.home2.net;lr&gt;,</w:t>
      </w:r>
      <w:r w:rsidRPr="00815DE2">
        <w:rPr>
          <w:rFonts w:hint="eastAsia"/>
          <w:lang w:eastAsia="ja-JP"/>
        </w:rPr>
        <w:t xml:space="preserve"> </w:t>
      </w:r>
      <w:r w:rsidRPr="00815DE2">
        <w:t>&lt;sip:</w:t>
      </w:r>
      <w:r w:rsidRPr="00815DE2">
        <w:rPr>
          <w:rFonts w:hint="eastAsia"/>
          <w:lang w:eastAsia="ja-JP"/>
        </w:rPr>
        <w:t>catas</w:t>
      </w:r>
      <w:r w:rsidRPr="00815DE2">
        <w:t>.home2.net;lr&gt;, &lt;sip:scscf2.home2.net;lr&gt;,</w:t>
      </w:r>
      <w:r w:rsidRPr="00815DE2">
        <w:rPr>
          <w:rFonts w:hint="eastAsia"/>
          <w:lang w:eastAsia="ja-JP"/>
        </w:rPr>
        <w:t xml:space="preserve"> </w:t>
      </w:r>
      <w:r w:rsidRPr="00815DE2">
        <w:t>&lt;sip:scscf1.home1.net;lr&gt;, &lt;sip:pcscf1.visited1.net;lr&gt;</w:t>
      </w:r>
    </w:p>
    <w:p w14:paraId="06DC6A93"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pPr>
      <w:bookmarkStart w:id="908" w:name="_MCCTEMPBM_CRPT84840454___2"/>
      <w:bookmarkEnd w:id="907"/>
      <w:r w:rsidRPr="00815DE2">
        <w:t>From:</w:t>
      </w:r>
    </w:p>
    <w:p w14:paraId="50F1371C"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eastAsia="ja-JP"/>
        </w:rPr>
      </w:pPr>
      <w:r w:rsidRPr="00815DE2">
        <w:t>To: &lt;tel:+1-212-555-2222&gt;;tag=22</w:t>
      </w:r>
      <w:r w:rsidRPr="00815DE2">
        <w:rPr>
          <w:rFonts w:hint="eastAsia"/>
          <w:lang w:eastAsia="ja-JP"/>
        </w:rPr>
        <w:t>36</w:t>
      </w:r>
    </w:p>
    <w:p w14:paraId="50DBFF5E"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pPr>
      <w:r w:rsidRPr="00815DE2">
        <w:t>Call-ID:</w:t>
      </w:r>
    </w:p>
    <w:p w14:paraId="22E09CF4"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pPr>
      <w:r w:rsidRPr="00815DE2">
        <w:t>Cseq:</w:t>
      </w:r>
    </w:p>
    <w:p w14:paraId="1DF21462"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pPr>
      <w:r w:rsidRPr="00815DE2">
        <w:t>Allow: INVITE, ACK, CANCEL, BYE, PRACK, UPDATE, REFER, MESSAGE</w:t>
      </w:r>
    </w:p>
    <w:p w14:paraId="6B04C1F9" w14:textId="77777777" w:rsidR="00AA3E77" w:rsidRPr="005D6FF6"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pPr>
      <w:bookmarkStart w:id="909" w:name="_MCCTEMPBM_CRPT84840455___2"/>
      <w:bookmarkEnd w:id="908"/>
      <w:r w:rsidRPr="005D6FF6">
        <w:t>Contact: &lt;sip:</w:t>
      </w:r>
      <w:r w:rsidRPr="005D6FF6">
        <w:rPr>
          <w:rFonts w:cs="Courier New"/>
          <w:szCs w:val="16"/>
        </w:rPr>
        <w:t>user2_public1@home2.net;gr=urn:uuid:2ad8950e</w:t>
      </w:r>
      <w:smartTag w:uri="urn:schemas-microsoft-com:office:smarttags" w:element="chmetcnv">
        <w:smartTagPr>
          <w:attr w:name="TCSC" w:val="0"/>
          <w:attr w:name="NumberType" w:val="1"/>
          <w:attr w:name="Negative" w:val="True"/>
          <w:attr w:name="HasSpace" w:val="False"/>
          <w:attr w:name="SourceValue" w:val="48"/>
          <w:attr w:name="UnitName" w:val="a"/>
        </w:smartTagPr>
        <w:r w:rsidRPr="005D6FF6">
          <w:rPr>
            <w:rFonts w:cs="Courier New"/>
            <w:szCs w:val="16"/>
          </w:rPr>
          <w:t>-48a</w:t>
        </w:r>
      </w:smartTag>
      <w:r w:rsidRPr="005D6FF6">
        <w:rPr>
          <w:rFonts w:cs="Courier New"/>
          <w:szCs w:val="16"/>
        </w:rPr>
        <w:t>5</w:t>
      </w:r>
      <w:smartTag w:uri="urn:schemas-microsoft-com:office:smarttags" w:element="chmetcnv">
        <w:smartTagPr>
          <w:attr w:name="TCSC" w:val="0"/>
          <w:attr w:name="NumberType" w:val="1"/>
          <w:attr w:name="Negative" w:val="True"/>
          <w:attr w:name="HasSpace" w:val="False"/>
          <w:attr w:name="SourceValue" w:val="4"/>
          <w:attr w:name="UnitName" w:val="a"/>
        </w:smartTagPr>
        <w:r w:rsidRPr="005D6FF6">
          <w:rPr>
            <w:rFonts w:cs="Courier New"/>
            <w:szCs w:val="16"/>
          </w:rPr>
          <w:t>-4a</w:t>
        </w:r>
      </w:smartTag>
      <w:r w:rsidRPr="005D6FF6">
        <w:rPr>
          <w:rFonts w:cs="Courier New"/>
          <w:szCs w:val="16"/>
        </w:rPr>
        <w:t>74-8d99-ad76cc7fc74</w:t>
      </w:r>
      <w:r w:rsidRPr="005D6FF6">
        <w:t>&gt;</w:t>
      </w:r>
      <w:r w:rsidRPr="005D6FF6">
        <w:rPr>
          <w:rFonts w:eastAsia="PMingLiU" w:cs="Courier New"/>
          <w:lang w:eastAsia="zh-TW"/>
        </w:rPr>
        <w:t>;</w:t>
      </w:r>
      <w:r w:rsidRPr="005D6FF6">
        <w:t>+g.3gpp.icsi-ref="urn%3Aurn-7%3gpp-service.ims.icsi.mmtel"</w:t>
      </w:r>
    </w:p>
    <w:p w14:paraId="30926D83"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910" w:name="_MCCTEMPBM_CRPT84840456___2"/>
      <w:bookmarkEnd w:id="909"/>
      <w:r w:rsidRPr="00815DE2">
        <w:rPr>
          <w:snapToGrid w:val="0"/>
        </w:rPr>
        <w:t xml:space="preserve">Content-Type: application/sdp </w:t>
      </w:r>
    </w:p>
    <w:p w14:paraId="7C7FFE66"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815DE2">
        <w:rPr>
          <w:snapToGrid w:val="0"/>
        </w:rPr>
        <w:t>Content-Length: (…)</w:t>
      </w:r>
    </w:p>
    <w:p w14:paraId="554F77A7"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64AE3162"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815DE2">
        <w:rPr>
          <w:lang w:val="en-US"/>
        </w:rPr>
        <w:t>v=0</w:t>
      </w:r>
    </w:p>
    <w:p w14:paraId="09A97624"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815DE2">
        <w:rPr>
          <w:lang w:val="en-US"/>
        </w:rPr>
        <w:t>o=- 298793361</w:t>
      </w:r>
      <w:r w:rsidRPr="00815DE2" w:rsidDel="000915DC">
        <w:rPr>
          <w:lang w:val="en-US"/>
        </w:rPr>
        <w:t>5</w:t>
      </w:r>
      <w:r w:rsidRPr="00815DE2">
        <w:rPr>
          <w:rFonts w:hint="eastAsia"/>
          <w:lang w:val="en-US" w:eastAsia="ja-JP"/>
        </w:rPr>
        <w:t>7</w:t>
      </w:r>
      <w:r w:rsidRPr="00815DE2">
        <w:rPr>
          <w:lang w:val="en-US"/>
        </w:rPr>
        <w:t xml:space="preserve"> </w:t>
      </w:r>
      <w:smartTag w:uri="urn:schemas-microsoft-com:office:smarttags" w:element="chmetcnv">
        <w:smartTagPr>
          <w:attr w:name="TCSC" w:val="0"/>
          <w:attr w:name="NumberType" w:val="1"/>
          <w:attr w:name="Negative" w:val="False"/>
          <w:attr w:name="HasSpace" w:val="True"/>
          <w:attr w:name="SourceValue" w:val="29879336157"/>
          <w:attr w:name="UnitName" w:val="in"/>
        </w:smartTagPr>
        <w:r w:rsidRPr="00815DE2">
          <w:rPr>
            <w:lang w:val="en-US"/>
          </w:rPr>
          <w:t>298793361</w:t>
        </w:r>
        <w:r w:rsidRPr="00815DE2" w:rsidDel="000915DC">
          <w:rPr>
            <w:lang w:val="en-US"/>
          </w:rPr>
          <w:t>5</w:t>
        </w:r>
        <w:r w:rsidRPr="00815DE2">
          <w:rPr>
            <w:rFonts w:hint="eastAsia"/>
            <w:lang w:val="en-US" w:eastAsia="ja-JP"/>
          </w:rPr>
          <w:t>7</w:t>
        </w:r>
        <w:r w:rsidRPr="00815DE2">
          <w:rPr>
            <w:lang w:val="en-US"/>
          </w:rPr>
          <w:t xml:space="preserve"> IN</w:t>
        </w:r>
      </w:smartTag>
      <w:r w:rsidRPr="00815DE2">
        <w:rPr>
          <w:lang w:val="en-US"/>
        </w:rPr>
        <w:t xml:space="preserve"> IP6 </w:t>
      </w:r>
      <w:r w:rsidRPr="00815DE2">
        <w:rPr>
          <w:rFonts w:hint="eastAsia"/>
          <w:lang w:val="en-US" w:eastAsia="ja-JP"/>
        </w:rPr>
        <w:t>6666</w:t>
      </w:r>
      <w:r w:rsidRPr="00815DE2">
        <w:rPr>
          <w:lang w:val="en-US"/>
        </w:rPr>
        <w:t>::eee:fff:aaa:bbb</w:t>
      </w:r>
    </w:p>
    <w:p w14:paraId="4525E805"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815DE2">
        <w:rPr>
          <w:lang w:val="en-US"/>
        </w:rPr>
        <w:t>s=-</w:t>
      </w:r>
    </w:p>
    <w:p w14:paraId="5A42D059"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en-US" w:eastAsia="ja-JP"/>
        </w:rPr>
      </w:pPr>
      <w:r w:rsidRPr="00815DE2">
        <w:rPr>
          <w:lang w:val="en-US"/>
        </w:rPr>
        <w:t>c=IN IP6 6666::eee:fff:aaa:bbb</w:t>
      </w:r>
    </w:p>
    <w:p w14:paraId="503FB994" w14:textId="77777777" w:rsidR="00AA3E77" w:rsidRPr="000959F0"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0959F0">
        <w:rPr>
          <w:lang w:val="de-DE"/>
        </w:rPr>
        <w:t>t=0 0</w:t>
      </w:r>
    </w:p>
    <w:p w14:paraId="37BF350A" w14:textId="77777777" w:rsidR="00AA3E77" w:rsidRPr="001D0BDA"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1D0BDA">
        <w:rPr>
          <w:lang w:val="de-DE"/>
        </w:rPr>
        <w:t xml:space="preserve">m=video </w:t>
      </w:r>
      <w:r w:rsidRPr="001D0BDA">
        <w:rPr>
          <w:rFonts w:hint="eastAsia"/>
          <w:lang w:val="de-DE" w:eastAsia="ja-JP"/>
        </w:rPr>
        <w:t>7398</w:t>
      </w:r>
      <w:r w:rsidRPr="001D0BDA">
        <w:rPr>
          <w:lang w:val="de-DE"/>
        </w:rPr>
        <w:t xml:space="preserve"> RTP/AVPF 98</w:t>
      </w:r>
    </w:p>
    <w:p w14:paraId="3D62850B"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b=AS:75</w:t>
      </w:r>
    </w:p>
    <w:p w14:paraId="0796CA9F"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a=curr:qos local sendrecv</w:t>
      </w:r>
    </w:p>
    <w:p w14:paraId="3EE7DE26"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a=curr:qos remote sendrecv</w:t>
      </w:r>
    </w:p>
    <w:p w14:paraId="60422DF8"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mandatory local sendrecv</w:t>
      </w:r>
    </w:p>
    <w:p w14:paraId="65EA7EF3"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mandatory remote sendrecv</w:t>
      </w:r>
    </w:p>
    <w:p w14:paraId="701513C8"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a=rtpmap:98 H263</w:t>
      </w:r>
    </w:p>
    <w:p w14:paraId="73A4C1E2"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a=fmtp:98 profile-level-id=0</w:t>
      </w:r>
    </w:p>
    <w:p w14:paraId="12AF0067"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 xml:space="preserve">m=audio </w:t>
      </w:r>
      <w:r w:rsidRPr="00815DE2">
        <w:rPr>
          <w:rFonts w:hint="eastAsia"/>
          <w:lang w:val="pt-BR" w:eastAsia="ja-JP"/>
        </w:rPr>
        <w:t>8386</w:t>
      </w:r>
      <w:r w:rsidRPr="00815DE2">
        <w:rPr>
          <w:lang w:val="pt-BR"/>
        </w:rPr>
        <w:t xml:space="preserve"> RTP/AVPF 97 96</w:t>
      </w:r>
    </w:p>
    <w:p w14:paraId="5EAF2849"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b=AS:25.4</w:t>
      </w:r>
    </w:p>
    <w:p w14:paraId="00A9738E"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a=curr:qos local sendrecv</w:t>
      </w:r>
    </w:p>
    <w:p w14:paraId="7FC2CBCC"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a=curr:qos remote sendrecv</w:t>
      </w:r>
    </w:p>
    <w:p w14:paraId="6F1160AC"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mandatory local sendrecv</w:t>
      </w:r>
    </w:p>
    <w:p w14:paraId="08B68CC4"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mandatory remote sendrecv</w:t>
      </w:r>
    </w:p>
    <w:p w14:paraId="5E42EC6E"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 xml:space="preserve">a=rtpmap:97 AMR </w:t>
      </w:r>
    </w:p>
    <w:p w14:paraId="48751EC3"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bookmarkStart w:id="911" w:name="_MCCTEMPBM_CRPT84840457___2"/>
      <w:bookmarkEnd w:id="910"/>
      <w:r w:rsidRPr="00815DE2">
        <w:rPr>
          <w:lang w:val="pt-BR"/>
        </w:rPr>
        <w:t>a=fmtp:97 mode-set=0,2,5,7; maxframes</w:t>
      </w:r>
    </w:p>
    <w:p w14:paraId="502A00C5"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pPr>
      <w:bookmarkStart w:id="912" w:name="_MCCTEMPBM_CRPT84840458___2"/>
      <w:bookmarkEnd w:id="911"/>
      <w:r w:rsidRPr="00815DE2">
        <w:t>a=rtpmap:96 telephone-event</w:t>
      </w:r>
    </w:p>
    <w:bookmarkEnd w:id="912"/>
    <w:p w14:paraId="766C6EEA" w14:textId="77777777" w:rsidR="00AA3E77" w:rsidRDefault="00AA3E77" w:rsidP="00AA3E77">
      <w:pPr>
        <w:rPr>
          <w:lang w:val="en-US" w:eastAsia="zh-CN"/>
        </w:rPr>
      </w:pPr>
    </w:p>
    <w:p w14:paraId="38E7EFAF" w14:textId="77777777" w:rsidR="00AA3E77" w:rsidRPr="007F21A7" w:rsidRDefault="00AA3E77" w:rsidP="00AA3E77">
      <w:pPr>
        <w:pStyle w:val="B1"/>
        <w:ind w:left="285" w:firstLine="0"/>
        <w:rPr>
          <w:b/>
        </w:rPr>
      </w:pPr>
      <w:bookmarkStart w:id="913" w:name="_MCCTEMPBM_CRPT84840459___2"/>
      <w:r>
        <w:rPr>
          <w:rFonts w:hint="eastAsia"/>
          <w:b/>
          <w:bCs/>
          <w:lang w:eastAsia="zh-CN"/>
        </w:rPr>
        <w:t>8</w:t>
      </w:r>
      <w:r>
        <w:rPr>
          <w:rFonts w:hint="eastAsia"/>
          <w:b/>
          <w:bCs/>
          <w:lang w:eastAsia="ja-JP"/>
        </w:rPr>
        <w:t>-</w:t>
      </w:r>
      <w:r>
        <w:rPr>
          <w:rFonts w:hint="eastAsia"/>
          <w:b/>
          <w:bCs/>
          <w:lang w:eastAsia="zh-CN"/>
        </w:rPr>
        <w:t>9</w:t>
      </w:r>
      <w:r>
        <w:rPr>
          <w:rFonts w:hint="eastAsia"/>
          <w:b/>
          <w:bCs/>
          <w:lang w:eastAsia="ja-JP"/>
        </w:rPr>
        <w:tab/>
      </w:r>
      <w:r w:rsidRPr="007F21A7">
        <w:rPr>
          <w:b/>
          <w:bCs/>
        </w:rPr>
        <w:tab/>
      </w:r>
      <w:r>
        <w:rPr>
          <w:rFonts w:hint="eastAsia"/>
          <w:b/>
          <w:bCs/>
          <w:lang w:eastAsia="zh-CN"/>
        </w:rPr>
        <w:t xml:space="preserve">SIP </w:t>
      </w:r>
      <w:r w:rsidRPr="007F21A7">
        <w:rPr>
          <w:b/>
        </w:rPr>
        <w:t>INVITE request (CAT-AS to UE#</w:t>
      </w:r>
      <w:r>
        <w:rPr>
          <w:rFonts w:hint="eastAsia"/>
          <w:b/>
          <w:lang w:eastAsia="zh-CN"/>
        </w:rPr>
        <w:t>3</w:t>
      </w:r>
      <w:r w:rsidRPr="007F21A7">
        <w:rPr>
          <w:b/>
        </w:rPr>
        <w:t>)</w:t>
      </w:r>
    </w:p>
    <w:bookmarkEnd w:id="913"/>
    <w:p w14:paraId="34E2DCF9" w14:textId="77777777" w:rsidR="00AA3E77" w:rsidRPr="007F21A7" w:rsidRDefault="00AA3E77" w:rsidP="00AA3E77">
      <w:pPr>
        <w:pStyle w:val="B1"/>
      </w:pPr>
      <w:r>
        <w:tab/>
      </w:r>
      <w:r w:rsidRPr="007F21A7">
        <w:t>The CAT-AS forwards the</w:t>
      </w:r>
      <w:r>
        <w:rPr>
          <w:rFonts w:hint="eastAsia"/>
          <w:lang w:eastAsia="zh-CN"/>
        </w:rPr>
        <w:t xml:space="preserve"> SIP INVITE</w:t>
      </w:r>
      <w:r w:rsidRPr="007F21A7">
        <w:t xml:space="preserve"> request to UE#</w:t>
      </w:r>
      <w:r>
        <w:rPr>
          <w:rFonts w:hint="eastAsia"/>
          <w:lang w:eastAsia="zh-CN"/>
        </w:rPr>
        <w:t>3</w:t>
      </w:r>
      <w:r w:rsidRPr="007F21A7">
        <w:t>.</w:t>
      </w:r>
    </w:p>
    <w:p w14:paraId="7E441279" w14:textId="77777777" w:rsidR="00AA3E77" w:rsidRPr="007F21A7" w:rsidRDefault="00AA3E77" w:rsidP="00AA3E77">
      <w:pPr>
        <w:pStyle w:val="B1"/>
        <w:rPr>
          <w:b/>
          <w:bCs/>
        </w:rPr>
      </w:pPr>
      <w:r>
        <w:rPr>
          <w:rFonts w:hint="eastAsia"/>
          <w:b/>
          <w:bCs/>
          <w:lang w:eastAsia="zh-CN"/>
        </w:rPr>
        <w:t>10</w:t>
      </w:r>
      <w:r>
        <w:rPr>
          <w:b/>
          <w:bCs/>
        </w:rPr>
        <w:t>-</w:t>
      </w:r>
      <w:r>
        <w:rPr>
          <w:rFonts w:hint="eastAsia"/>
          <w:b/>
          <w:bCs/>
          <w:lang w:eastAsia="zh-CN"/>
        </w:rPr>
        <w:t>11</w:t>
      </w:r>
      <w:r>
        <w:rPr>
          <w:b/>
          <w:bCs/>
        </w:rPr>
        <w:tab/>
      </w:r>
      <w:r>
        <w:rPr>
          <w:rFonts w:hint="eastAsia"/>
          <w:b/>
          <w:bCs/>
          <w:lang w:eastAsia="zh-CN"/>
        </w:rPr>
        <w:t xml:space="preserve">SIP </w:t>
      </w:r>
      <w:r w:rsidRPr="007F21A7">
        <w:rPr>
          <w:b/>
          <w:bCs/>
        </w:rPr>
        <w:t>180 (Ringing) provisional response (UE#</w:t>
      </w:r>
      <w:r>
        <w:rPr>
          <w:rFonts w:hint="eastAsia"/>
          <w:b/>
          <w:bCs/>
          <w:lang w:eastAsia="zh-CN"/>
        </w:rPr>
        <w:t>3</w:t>
      </w:r>
      <w:r w:rsidRPr="007F21A7">
        <w:rPr>
          <w:b/>
          <w:bCs/>
        </w:rPr>
        <w:t xml:space="preserve"> to CAT-AS)</w:t>
      </w:r>
    </w:p>
    <w:p w14:paraId="148599E1" w14:textId="77777777" w:rsidR="00AA3E77" w:rsidRPr="007F21A7" w:rsidRDefault="00AA3E77" w:rsidP="00AA3E77">
      <w:pPr>
        <w:pStyle w:val="B1"/>
      </w:pPr>
      <w:r>
        <w:tab/>
      </w:r>
      <w:r w:rsidRPr="007F21A7">
        <w:t>The called party is alerted. UE#</w:t>
      </w:r>
      <w:r>
        <w:rPr>
          <w:rFonts w:hint="eastAsia"/>
          <w:lang w:eastAsia="zh-CN"/>
        </w:rPr>
        <w:t>3</w:t>
      </w:r>
      <w:r w:rsidRPr="007F21A7">
        <w:t xml:space="preserve"> sends a SIP 180 (Ringing) provisional response for the INVITE request to the CAT-AS.</w:t>
      </w:r>
    </w:p>
    <w:p w14:paraId="646D1232" w14:textId="77777777" w:rsidR="00AA3E77" w:rsidRPr="007F21A7" w:rsidRDefault="00AA3E77" w:rsidP="00AA3E77">
      <w:pPr>
        <w:pStyle w:val="B1"/>
      </w:pPr>
      <w:r>
        <w:lastRenderedPageBreak/>
        <w:tab/>
      </w:r>
      <w:r w:rsidRPr="007F21A7">
        <w:t>The CAT-AS terminates the provisional response.</w:t>
      </w:r>
    </w:p>
    <w:p w14:paraId="475FF09D" w14:textId="77777777" w:rsidR="00AA3E77" w:rsidRPr="007F21A7" w:rsidRDefault="00AA3E77" w:rsidP="00AA3E77">
      <w:pPr>
        <w:pStyle w:val="B1"/>
        <w:ind w:left="284" w:firstLine="0"/>
        <w:rPr>
          <w:b/>
          <w:bCs/>
          <w:lang w:eastAsia="zh-CN"/>
        </w:rPr>
      </w:pPr>
      <w:bookmarkStart w:id="914" w:name="_MCCTEMPBM_CRPT84840460___2"/>
      <w:r>
        <w:rPr>
          <w:rFonts w:hint="eastAsia"/>
          <w:b/>
          <w:bCs/>
          <w:lang w:eastAsia="zh-CN"/>
        </w:rPr>
        <w:t>12</w:t>
      </w:r>
      <w:r w:rsidRPr="007F21A7">
        <w:rPr>
          <w:b/>
          <w:bCs/>
        </w:rPr>
        <w:t>-</w:t>
      </w:r>
      <w:r>
        <w:rPr>
          <w:b/>
          <w:bCs/>
        </w:rPr>
        <w:t>1</w:t>
      </w:r>
      <w:r>
        <w:rPr>
          <w:rFonts w:hint="eastAsia"/>
          <w:b/>
          <w:bCs/>
          <w:lang w:eastAsia="zh-CN"/>
        </w:rPr>
        <w:t>5</w:t>
      </w:r>
      <w:r>
        <w:rPr>
          <w:b/>
          <w:bCs/>
        </w:rPr>
        <w:tab/>
      </w:r>
      <w:r>
        <w:rPr>
          <w:rFonts w:hint="eastAsia"/>
          <w:b/>
          <w:bCs/>
          <w:lang w:eastAsia="zh-CN"/>
        </w:rPr>
        <w:t xml:space="preserve">SIP </w:t>
      </w:r>
      <w:r w:rsidRPr="007F21A7">
        <w:rPr>
          <w:b/>
          <w:bCs/>
        </w:rPr>
        <w:t>183 (Session Progress) provisional response (CAT-AS to UE#1) see example in table</w:t>
      </w:r>
      <w:r>
        <w:rPr>
          <w:b/>
          <w:bCs/>
        </w:rPr>
        <w:t> </w:t>
      </w:r>
      <w:r w:rsidRPr="007F21A7">
        <w:rPr>
          <w:b/>
          <w:bCs/>
        </w:rPr>
        <w:t>A.</w:t>
      </w:r>
      <w:r>
        <w:rPr>
          <w:b/>
          <w:bCs/>
          <w:lang w:eastAsia="ja-JP"/>
        </w:rPr>
        <w:t>5.</w:t>
      </w:r>
      <w:r w:rsidR="00B068FE">
        <w:rPr>
          <w:b/>
          <w:bCs/>
          <w:lang w:eastAsia="zh-CN"/>
        </w:rPr>
        <w:t>6</w:t>
      </w:r>
      <w:r>
        <w:rPr>
          <w:rFonts w:hint="eastAsia"/>
          <w:b/>
          <w:bCs/>
          <w:lang w:eastAsia="zh-CN"/>
        </w:rPr>
        <w:t>.2</w:t>
      </w:r>
      <w:r w:rsidRPr="007F21A7">
        <w:rPr>
          <w:b/>
          <w:bCs/>
        </w:rPr>
        <w:t>-</w:t>
      </w:r>
      <w:r>
        <w:rPr>
          <w:rFonts w:hint="eastAsia"/>
          <w:b/>
          <w:bCs/>
          <w:lang w:eastAsia="zh-CN"/>
        </w:rPr>
        <w:t>12</w:t>
      </w:r>
    </w:p>
    <w:bookmarkEnd w:id="914"/>
    <w:p w14:paraId="469E98D1" w14:textId="77777777" w:rsidR="00AA3E77" w:rsidRPr="007F21A7" w:rsidRDefault="00AA3E77" w:rsidP="00AA3E77">
      <w:pPr>
        <w:pStyle w:val="B1"/>
      </w:pPr>
      <w:r>
        <w:tab/>
      </w:r>
      <w:r w:rsidRPr="007F21A7">
        <w:t>The CAT-AS sends a reliable SIP 183 (Session Progress) provisional response to UE#1.</w:t>
      </w:r>
      <w:r>
        <w:t xml:space="preserve"> </w:t>
      </w:r>
    </w:p>
    <w:p w14:paraId="4D596556" w14:textId="77777777" w:rsidR="00AA3E77" w:rsidRPr="007F21A7" w:rsidRDefault="00AA3E77" w:rsidP="00AA3E77">
      <w:pPr>
        <w:pStyle w:val="TH"/>
      </w:pPr>
      <w:r w:rsidRPr="007F21A7">
        <w:t>Table</w:t>
      </w:r>
      <w:r>
        <w:t> </w:t>
      </w:r>
      <w:r w:rsidRPr="007F21A7">
        <w:t>A.</w:t>
      </w:r>
      <w:r>
        <w:rPr>
          <w:lang w:eastAsia="ja-JP"/>
        </w:rPr>
        <w:t>5.</w:t>
      </w:r>
      <w:r w:rsidR="00B068FE">
        <w:rPr>
          <w:lang w:eastAsia="zh-CN"/>
        </w:rPr>
        <w:t>6</w:t>
      </w:r>
      <w:r>
        <w:rPr>
          <w:rFonts w:hint="eastAsia"/>
          <w:lang w:eastAsia="zh-CN"/>
        </w:rPr>
        <w:t>.2</w:t>
      </w:r>
      <w:r>
        <w:rPr>
          <w:lang w:eastAsia="ja-JP"/>
        </w:rPr>
        <w:t>-</w:t>
      </w:r>
      <w:r>
        <w:rPr>
          <w:rFonts w:hint="eastAsia"/>
          <w:lang w:eastAsia="zh-CN"/>
        </w:rPr>
        <w:t>12</w:t>
      </w:r>
      <w:r w:rsidRPr="007F21A7">
        <w:t xml:space="preserve">: </w:t>
      </w:r>
      <w:r>
        <w:rPr>
          <w:rFonts w:hint="eastAsia"/>
          <w:lang w:eastAsia="zh-CN"/>
        </w:rPr>
        <w:t xml:space="preserve">SIP </w:t>
      </w:r>
      <w:r w:rsidRPr="007F21A7">
        <w:t>183 (Session Progress) response (CAT-AS to UE#1)</w:t>
      </w:r>
    </w:p>
    <w:p w14:paraId="79918528" w14:textId="77777777" w:rsidR="00AA3E77" w:rsidRPr="00815DE2" w:rsidRDefault="00AA3E77" w:rsidP="00AA3E77">
      <w:pPr>
        <w:pStyle w:val="PL"/>
        <w:keepNext/>
        <w:pBdr>
          <w:top w:val="single" w:sz="4" w:space="1" w:color="auto"/>
          <w:left w:val="single" w:sz="4" w:space="4" w:color="auto"/>
          <w:bottom w:val="single" w:sz="4" w:space="1" w:color="auto"/>
          <w:right w:val="single" w:sz="4" w:space="4" w:color="auto"/>
        </w:pBdr>
        <w:ind w:left="851" w:right="284" w:hanging="284"/>
      </w:pPr>
      <w:bookmarkStart w:id="915" w:name="_MCCTEMPBM_CRPT84840461___2"/>
      <w:r w:rsidRPr="00815DE2">
        <w:t>SIP/2.0 183 Session Progress</w:t>
      </w:r>
    </w:p>
    <w:p w14:paraId="5EAE4578" w14:textId="77777777" w:rsidR="00AA3E77" w:rsidRPr="00815DE2" w:rsidRDefault="00AA3E77" w:rsidP="00AA3E77">
      <w:pPr>
        <w:pStyle w:val="PL"/>
        <w:pBdr>
          <w:top w:val="single" w:sz="4" w:space="1" w:color="auto"/>
          <w:left w:val="single" w:sz="4" w:space="4" w:color="auto"/>
          <w:bottom w:val="single" w:sz="4" w:space="1" w:color="auto"/>
          <w:right w:val="single" w:sz="4" w:space="4" w:color="auto"/>
        </w:pBdr>
        <w:ind w:left="851" w:right="284" w:hanging="284"/>
        <w:rPr>
          <w:lang w:eastAsia="ja-JP"/>
        </w:rPr>
      </w:pPr>
      <w:r w:rsidRPr="00815DE2">
        <w:t>Via: SIP/2.0/UDP scscf2.home2.net;branch=z9hG4bK764z87.1,</w:t>
      </w:r>
      <w:r w:rsidRPr="00815DE2">
        <w:rPr>
          <w:rFonts w:hint="eastAsia"/>
          <w:lang w:eastAsia="ja-JP"/>
        </w:rPr>
        <w:t xml:space="preserve"> SIP</w:t>
      </w:r>
      <w:r w:rsidRPr="00815DE2">
        <w:t>/2.0/UDP icscf2_s.home2.net;branch=z9hG4bK871y12.1, SIP/2.0/UDP scscf1.home1.net;branch=z9hG4bK332b23.1, SIP/2.0/UDP pcscf1.visited1.net;branch=z9hG4bK</w:t>
      </w:r>
      <w:smartTag w:uri="urn:schemas-microsoft-com:office:smarttags" w:element="chmetcnv">
        <w:smartTagPr>
          <w:attr w:name="TCSC" w:val="0"/>
          <w:attr w:name="NumberType" w:val="1"/>
          <w:attr w:name="Negative" w:val="False"/>
          <w:attr w:name="HasSpace" w:val="False"/>
          <w:attr w:name="SourceValue" w:val="240"/>
          <w:attr w:name="UnitName" w:val="F"/>
        </w:smartTagPr>
        <w:r w:rsidRPr="00815DE2">
          <w:t>240f</w:t>
        </w:r>
      </w:smartTag>
      <w:r w:rsidRPr="00815DE2">
        <w:t>34.1, SIP/2.0/UDP [5555::aaa:bbb:ccc:ddd]:1357;comp=sigcomp;branch=z9hG4bKnashds7</w:t>
      </w:r>
    </w:p>
    <w:p w14:paraId="5EABE2D6" w14:textId="77777777" w:rsidR="00AA3E77" w:rsidRPr="00815DE2" w:rsidRDefault="00AA3E77" w:rsidP="00AA3E77">
      <w:pPr>
        <w:pStyle w:val="PL"/>
        <w:pBdr>
          <w:top w:val="single" w:sz="4" w:space="1" w:color="auto"/>
          <w:left w:val="single" w:sz="4" w:space="4" w:color="auto"/>
          <w:bottom w:val="single" w:sz="4" w:space="1" w:color="auto"/>
          <w:right w:val="single" w:sz="4" w:space="4" w:color="auto"/>
        </w:pBdr>
        <w:ind w:left="851" w:right="284" w:hanging="284"/>
      </w:pPr>
      <w:r w:rsidRPr="00815DE2">
        <w:t>Record-Route: &lt;sip:scscf2.home2.net;lr&gt;</w:t>
      </w:r>
      <w:r w:rsidRPr="00815DE2">
        <w:rPr>
          <w:rFonts w:hint="eastAsia"/>
          <w:lang w:eastAsia="ja-JP"/>
        </w:rPr>
        <w:t xml:space="preserve">, </w:t>
      </w:r>
      <w:r w:rsidRPr="00815DE2">
        <w:t>&lt;sip:scscf1.home1.net;lr&gt;, &lt;sip:pcscf1.visited1.net;lr&gt;</w:t>
      </w:r>
    </w:p>
    <w:p w14:paraId="032A0835" w14:textId="77777777" w:rsidR="00AA3E77" w:rsidRPr="00815DE2"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bookmarkStart w:id="916" w:name="_MCCTEMPBM_CRPT84840462___2"/>
      <w:bookmarkEnd w:id="915"/>
      <w:r w:rsidRPr="00815DE2">
        <w:t>From:</w:t>
      </w:r>
    </w:p>
    <w:p w14:paraId="7E899245" w14:textId="77777777" w:rsidR="00AA3E77" w:rsidRPr="00815DE2"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815DE2">
        <w:t>To: &lt;tel:+1-212-555-2222&gt;;tag=2236</w:t>
      </w:r>
    </w:p>
    <w:p w14:paraId="7EBD6A09" w14:textId="77777777" w:rsidR="00AA3E77" w:rsidRPr="00815DE2"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815DE2">
        <w:t>Call-ID:</w:t>
      </w:r>
    </w:p>
    <w:p w14:paraId="4399CDAF" w14:textId="77777777" w:rsidR="00AA3E77" w:rsidRPr="00815DE2"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815DE2">
        <w:t>Cseq:</w:t>
      </w:r>
    </w:p>
    <w:p w14:paraId="7E749A7F" w14:textId="77777777" w:rsidR="00AA3E77" w:rsidRPr="00815DE2"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815DE2">
        <w:t>Require: 100rel</w:t>
      </w:r>
    </w:p>
    <w:p w14:paraId="5A57F7DD" w14:textId="77777777" w:rsidR="00AA3E77" w:rsidRPr="00815DE2"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815DE2">
        <w:t>Allow: INVITE, ACK, CANCEL, BYE, PRACK, UPDATE, REFER, MESSAGE</w:t>
      </w:r>
    </w:p>
    <w:p w14:paraId="7BCCD1B1" w14:textId="77777777" w:rsidR="00AA3E77" w:rsidRPr="00815DE2"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815DE2">
        <w:t>RSeq: 9022</w:t>
      </w:r>
    </w:p>
    <w:p w14:paraId="7B956F87" w14:textId="77777777" w:rsidR="00AA3E77" w:rsidRPr="00815DE2" w:rsidDel="00DB2E16"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eastAsia="ja-JP"/>
        </w:rPr>
      </w:pPr>
      <w:r w:rsidRPr="00815DE2" w:rsidDel="00DB2E16">
        <w:t>P-Early-Media: sendrecv</w:t>
      </w:r>
    </w:p>
    <w:p w14:paraId="2EE4948A" w14:textId="77777777" w:rsidR="00AA3E77" w:rsidRPr="00815DE2" w:rsidRDefault="00AA3E77" w:rsidP="00AA3E77">
      <w:pPr>
        <w:pStyle w:val="PL"/>
        <w:pBdr>
          <w:top w:val="single" w:sz="4" w:space="1" w:color="auto"/>
          <w:left w:val="single" w:sz="4" w:space="4" w:color="auto"/>
          <w:bottom w:val="single" w:sz="4" w:space="1" w:color="auto"/>
          <w:right w:val="single" w:sz="4" w:space="4" w:color="auto"/>
        </w:pBdr>
        <w:ind w:left="851" w:right="284" w:hanging="284"/>
      </w:pPr>
      <w:bookmarkStart w:id="917" w:name="_MCCTEMPBM_CRPT84840463___2"/>
      <w:bookmarkEnd w:id="916"/>
      <w:r w:rsidRPr="00815DE2">
        <w:t>Contact: &lt;sip:cat-as.home1.net&gt;</w:t>
      </w:r>
      <w:r w:rsidRPr="00815DE2">
        <w:rPr>
          <w:rFonts w:eastAsia="PMingLiU" w:cs="Courier New"/>
          <w:lang w:eastAsia="zh-TW"/>
        </w:rPr>
        <w:t>;</w:t>
      </w:r>
      <w:r w:rsidRPr="00815DE2">
        <w:t>+g.3gpp.icsi-ref="urn%3Aurn-7%3gpp-service.ims.icsi.mmtel"</w:t>
      </w:r>
    </w:p>
    <w:p w14:paraId="12234DC6"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918" w:name="_MCCTEMPBM_CRPT84840464___2"/>
      <w:bookmarkEnd w:id="917"/>
      <w:r w:rsidRPr="00815DE2">
        <w:rPr>
          <w:snapToGrid w:val="0"/>
        </w:rPr>
        <w:t xml:space="preserve">Content-Type: application/sdp </w:t>
      </w:r>
    </w:p>
    <w:p w14:paraId="6F6B5E06"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815DE2">
        <w:rPr>
          <w:snapToGrid w:val="0"/>
        </w:rPr>
        <w:t>Content-Length: (…)</w:t>
      </w:r>
    </w:p>
    <w:p w14:paraId="0502F5C2"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5D9AC467"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pPr>
      <w:r w:rsidRPr="00815DE2">
        <w:t>v=0</w:t>
      </w:r>
    </w:p>
    <w:p w14:paraId="156D94B6"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eastAsia="ja-JP"/>
        </w:rPr>
      </w:pPr>
      <w:r w:rsidRPr="00815DE2">
        <w:t>o=- 298793361</w:t>
      </w:r>
      <w:r w:rsidRPr="00815DE2" w:rsidDel="006B1478">
        <w:rPr>
          <w:rFonts w:hint="eastAsia"/>
          <w:lang w:eastAsia="ja-JP"/>
        </w:rPr>
        <w:t>5</w:t>
      </w:r>
      <w:r w:rsidRPr="00815DE2">
        <w:rPr>
          <w:rFonts w:hint="eastAsia"/>
          <w:lang w:eastAsia="ja-JP"/>
        </w:rPr>
        <w:t>6</w:t>
      </w:r>
      <w:r w:rsidRPr="00815DE2">
        <w:t xml:space="preserve"> </w:t>
      </w:r>
      <w:smartTag w:uri="urn:schemas-microsoft-com:office:smarttags" w:element="chmetcnv">
        <w:smartTagPr>
          <w:attr w:name="TCSC" w:val="0"/>
          <w:attr w:name="NumberType" w:val="1"/>
          <w:attr w:name="Negative" w:val="False"/>
          <w:attr w:name="HasSpace" w:val="True"/>
          <w:attr w:name="SourceValue" w:val="29879336156"/>
          <w:attr w:name="UnitName" w:val="in"/>
        </w:smartTagPr>
        <w:r w:rsidRPr="00815DE2">
          <w:t>298793361</w:t>
        </w:r>
        <w:r w:rsidRPr="00815DE2" w:rsidDel="006B1478">
          <w:t>5</w:t>
        </w:r>
        <w:r w:rsidRPr="00815DE2">
          <w:rPr>
            <w:rFonts w:hint="eastAsia"/>
            <w:lang w:eastAsia="ja-JP"/>
          </w:rPr>
          <w:t>6</w:t>
        </w:r>
        <w:r w:rsidRPr="00815DE2">
          <w:t xml:space="preserve"> IN</w:t>
        </w:r>
      </w:smartTag>
      <w:r w:rsidRPr="00815DE2">
        <w:t xml:space="preserve"> IP6 5555::</w:t>
      </w:r>
      <w:r w:rsidRPr="00815DE2">
        <w:rPr>
          <w:rFonts w:hint="eastAsia"/>
          <w:lang w:eastAsia="ja-JP"/>
        </w:rPr>
        <w:t>ccc</w:t>
      </w:r>
      <w:r w:rsidRPr="00815DE2">
        <w:t>:</w:t>
      </w:r>
      <w:r w:rsidRPr="00815DE2">
        <w:rPr>
          <w:rFonts w:hint="eastAsia"/>
          <w:lang w:eastAsia="ja-JP"/>
        </w:rPr>
        <w:t>aaa</w:t>
      </w:r>
      <w:r w:rsidRPr="00815DE2">
        <w:t>:</w:t>
      </w:r>
      <w:r w:rsidRPr="00815DE2">
        <w:rPr>
          <w:rFonts w:hint="eastAsia"/>
          <w:lang w:eastAsia="ja-JP"/>
        </w:rPr>
        <w:t>abc</w:t>
      </w:r>
      <w:r w:rsidRPr="00815DE2">
        <w:t>:</w:t>
      </w:r>
      <w:r w:rsidRPr="00815DE2">
        <w:rPr>
          <w:rFonts w:hint="eastAsia"/>
          <w:lang w:eastAsia="ja-JP"/>
        </w:rPr>
        <w:t>abc</w:t>
      </w:r>
    </w:p>
    <w:p w14:paraId="27EED62C"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pPr>
      <w:r w:rsidRPr="00815DE2">
        <w:t>s=-</w:t>
      </w:r>
    </w:p>
    <w:p w14:paraId="109B177A"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de-DE" w:eastAsia="ja-JP"/>
        </w:rPr>
      </w:pPr>
      <w:r w:rsidRPr="00815DE2">
        <w:rPr>
          <w:lang w:val="de-DE"/>
        </w:rPr>
        <w:t>c=IN IP6 5555::</w:t>
      </w:r>
      <w:r w:rsidRPr="00815DE2">
        <w:rPr>
          <w:rFonts w:hint="eastAsia"/>
          <w:lang w:val="de-DE" w:eastAsia="ja-JP"/>
        </w:rPr>
        <w:t>ccc</w:t>
      </w:r>
      <w:r w:rsidRPr="00815DE2">
        <w:rPr>
          <w:lang w:val="de-DE"/>
        </w:rPr>
        <w:t>:</w:t>
      </w:r>
      <w:r w:rsidRPr="00815DE2">
        <w:rPr>
          <w:rFonts w:hint="eastAsia"/>
          <w:lang w:val="de-DE" w:eastAsia="ja-JP"/>
        </w:rPr>
        <w:t>aaa</w:t>
      </w:r>
      <w:r w:rsidRPr="00815DE2" w:rsidDel="002A7E47">
        <w:rPr>
          <w:lang w:val="de-DE"/>
        </w:rPr>
        <w:t>:</w:t>
      </w:r>
      <w:r w:rsidRPr="00815DE2">
        <w:rPr>
          <w:rFonts w:hint="eastAsia"/>
          <w:lang w:val="de-DE" w:eastAsia="ja-JP"/>
        </w:rPr>
        <w:t>abc</w:t>
      </w:r>
      <w:r w:rsidRPr="00815DE2">
        <w:rPr>
          <w:lang w:val="de-DE"/>
        </w:rPr>
        <w:t>:</w:t>
      </w:r>
      <w:r w:rsidRPr="00815DE2">
        <w:rPr>
          <w:rFonts w:hint="eastAsia"/>
          <w:lang w:val="de-DE" w:eastAsia="ja-JP"/>
        </w:rPr>
        <w:t>abc</w:t>
      </w:r>
    </w:p>
    <w:p w14:paraId="28E04D5B"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815DE2">
        <w:rPr>
          <w:lang w:val="de-DE"/>
        </w:rPr>
        <w:t>t=0 0</w:t>
      </w:r>
    </w:p>
    <w:p w14:paraId="40047214"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 xml:space="preserve">m=video </w:t>
      </w:r>
      <w:r w:rsidRPr="00815DE2" w:rsidDel="000915DC">
        <w:rPr>
          <w:lang w:val="pt-BR"/>
        </w:rPr>
        <w:t>3400</w:t>
      </w:r>
      <w:r w:rsidRPr="00815DE2">
        <w:rPr>
          <w:rFonts w:hint="eastAsia"/>
          <w:lang w:val="pt-BR" w:eastAsia="ja-JP"/>
        </w:rPr>
        <w:t>51372</w:t>
      </w:r>
      <w:r w:rsidRPr="00815DE2">
        <w:rPr>
          <w:lang w:val="pt-BR"/>
        </w:rPr>
        <w:t xml:space="preserve"> RTP/AVPF 98</w:t>
      </w:r>
    </w:p>
    <w:p w14:paraId="059930D3" w14:textId="77777777" w:rsidR="00AA3E77" w:rsidRPr="00815DE2" w:rsidRDefault="00AA3E77" w:rsidP="00AA3E77">
      <w:pPr>
        <w:pStyle w:val="PL"/>
        <w:pBdr>
          <w:top w:val="single" w:sz="4" w:space="1" w:color="auto"/>
          <w:left w:val="single" w:sz="4" w:space="4" w:color="auto"/>
          <w:bottom w:val="single" w:sz="4" w:space="1" w:color="auto"/>
          <w:right w:val="single" w:sz="4" w:space="4" w:color="auto"/>
        </w:pBdr>
        <w:ind w:left="851" w:right="284" w:hanging="284"/>
        <w:rPr>
          <w:lang w:val="pt-BR"/>
        </w:rPr>
      </w:pPr>
      <w:bookmarkStart w:id="919" w:name="_MCCTEMPBM_CRPT84840465___2"/>
      <w:bookmarkEnd w:id="918"/>
      <w:r w:rsidRPr="00815DE2">
        <w:rPr>
          <w:rFonts w:cs="Courier New"/>
          <w:lang w:val="pt-BR"/>
        </w:rPr>
        <w:t>a=acfg:1 t=1</w:t>
      </w:r>
    </w:p>
    <w:p w14:paraId="60F2D409"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bookmarkStart w:id="920" w:name="_MCCTEMPBM_CRPT84840466___2"/>
      <w:bookmarkEnd w:id="919"/>
      <w:r w:rsidRPr="00815DE2">
        <w:rPr>
          <w:lang w:val="pt-BR"/>
        </w:rPr>
        <w:t>b=AS:75</w:t>
      </w:r>
    </w:p>
    <w:p w14:paraId="5EBD3EC0"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a=curr:qos local sendrecv</w:t>
      </w:r>
    </w:p>
    <w:p w14:paraId="1D1D31A8"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a=curr:qos remote sendrecv</w:t>
      </w:r>
    </w:p>
    <w:p w14:paraId="0406AEB6"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mandatory local sendrecv</w:t>
      </w:r>
    </w:p>
    <w:p w14:paraId="0F6923D5"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mandatory remote sendrecv</w:t>
      </w:r>
    </w:p>
    <w:p w14:paraId="4F906032"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a=rtpmap:98 H263</w:t>
      </w:r>
    </w:p>
    <w:p w14:paraId="70C73261" w14:textId="77777777" w:rsidR="005F42C7" w:rsidRDefault="00AA3E77" w:rsidP="005F42C7">
      <w:pPr>
        <w:pStyle w:val="PL"/>
        <w:keepNext/>
        <w:keepLines/>
        <w:pBdr>
          <w:top w:val="single" w:sz="4" w:space="1" w:color="auto"/>
          <w:left w:val="single" w:sz="4" w:space="4" w:color="auto"/>
          <w:bottom w:val="single" w:sz="4" w:space="1" w:color="auto"/>
          <w:right w:val="single" w:sz="4" w:space="4" w:color="auto"/>
        </w:pBdr>
        <w:ind w:left="850" w:right="284" w:hanging="283"/>
        <w:rPr>
          <w:lang w:val="pt-BR" w:eastAsia="ja-JP"/>
        </w:rPr>
      </w:pPr>
      <w:r w:rsidRPr="00815DE2">
        <w:rPr>
          <w:lang w:val="pt-BR"/>
        </w:rPr>
        <w:t>a=fmtp:98 profile-level-id=0</w:t>
      </w:r>
    </w:p>
    <w:p w14:paraId="24E4B9BD" w14:textId="77777777" w:rsidR="00AA3E77" w:rsidRPr="00815DE2" w:rsidRDefault="005F42C7" w:rsidP="005F42C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51BB5">
        <w:rPr>
          <w:rFonts w:hint="eastAsia"/>
          <w:lang w:val="pt-BR"/>
        </w:rPr>
        <w:t>a=content:g.3gpp.</w:t>
      </w:r>
      <w:r w:rsidRPr="00E51BB5">
        <w:rPr>
          <w:rFonts w:hint="eastAsia"/>
          <w:lang w:val="pt-BR" w:eastAsia="ja-JP"/>
        </w:rPr>
        <w:t>cat</w:t>
      </w:r>
    </w:p>
    <w:p w14:paraId="75B63CEE"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 xml:space="preserve">m=audio </w:t>
      </w:r>
      <w:r w:rsidRPr="00815DE2">
        <w:rPr>
          <w:rFonts w:hint="eastAsia"/>
          <w:lang w:val="pt-BR" w:eastAsia="ja-JP"/>
        </w:rPr>
        <w:t>49170</w:t>
      </w:r>
      <w:r w:rsidRPr="00815DE2">
        <w:rPr>
          <w:lang w:val="pt-BR"/>
        </w:rPr>
        <w:t xml:space="preserve"> RTP/AVPF 97 96</w:t>
      </w:r>
    </w:p>
    <w:p w14:paraId="6B4C7C48" w14:textId="77777777" w:rsidR="00AA3E77" w:rsidRPr="00815DE2" w:rsidRDefault="00AA3E77" w:rsidP="00AA3E77">
      <w:pPr>
        <w:pStyle w:val="PL"/>
        <w:pBdr>
          <w:top w:val="single" w:sz="4" w:space="1" w:color="auto"/>
          <w:left w:val="single" w:sz="4" w:space="4" w:color="auto"/>
          <w:bottom w:val="single" w:sz="4" w:space="1" w:color="auto"/>
          <w:right w:val="single" w:sz="4" w:space="4" w:color="auto"/>
        </w:pBdr>
        <w:ind w:left="851" w:right="284" w:hanging="284"/>
        <w:rPr>
          <w:lang w:val="pt-BR"/>
        </w:rPr>
      </w:pPr>
      <w:bookmarkStart w:id="921" w:name="_MCCTEMPBM_CRPT84840467___2"/>
      <w:bookmarkEnd w:id="920"/>
      <w:r w:rsidRPr="00815DE2">
        <w:rPr>
          <w:rFonts w:cs="Courier New"/>
          <w:lang w:val="pt-BR"/>
        </w:rPr>
        <w:t>a=acfg:1 t=1</w:t>
      </w:r>
    </w:p>
    <w:p w14:paraId="7048BFE1" w14:textId="77777777" w:rsidR="00AA3E77" w:rsidRPr="00815DE2" w:rsidRDefault="00AA3E77" w:rsidP="00AA3E77">
      <w:pPr>
        <w:pStyle w:val="PL"/>
        <w:pBdr>
          <w:top w:val="single" w:sz="4" w:space="1" w:color="auto"/>
          <w:left w:val="single" w:sz="4" w:space="4" w:color="auto"/>
          <w:bottom w:val="single" w:sz="4" w:space="1" w:color="auto"/>
          <w:right w:val="single" w:sz="4" w:space="4" w:color="auto"/>
        </w:pBdr>
        <w:ind w:left="851" w:right="284" w:hanging="284"/>
        <w:rPr>
          <w:lang w:val="pt-BR"/>
        </w:rPr>
      </w:pPr>
      <w:r w:rsidRPr="00815DE2">
        <w:rPr>
          <w:lang w:val="pt-BR"/>
        </w:rPr>
        <w:t>b=AS:25.4</w:t>
      </w:r>
    </w:p>
    <w:p w14:paraId="31F5FFF8"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bookmarkStart w:id="922" w:name="_MCCTEMPBM_CRPT84840468___2"/>
      <w:bookmarkEnd w:id="921"/>
      <w:r w:rsidRPr="00815DE2">
        <w:rPr>
          <w:lang w:val="pt-BR"/>
        </w:rPr>
        <w:t>a=curr:qos local sendrecv</w:t>
      </w:r>
    </w:p>
    <w:p w14:paraId="45698FDB"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a=curr:qos remote sendrecv</w:t>
      </w:r>
    </w:p>
    <w:p w14:paraId="7DC09853"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mandatory local sendrecv</w:t>
      </w:r>
    </w:p>
    <w:p w14:paraId="60A0AB33"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a=des:qos mandatory remote sendrecv</w:t>
      </w:r>
    </w:p>
    <w:p w14:paraId="0ED4B7E5" w14:textId="77777777" w:rsidR="00AA3E77" w:rsidRPr="00815DE2"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815DE2">
        <w:rPr>
          <w:lang w:val="pt-BR"/>
        </w:rPr>
        <w:t xml:space="preserve">a=rtpmap:97 AMR </w:t>
      </w:r>
    </w:p>
    <w:p w14:paraId="119F830B" w14:textId="77777777" w:rsidR="00AA3E77" w:rsidRPr="00815DE2" w:rsidRDefault="00AA3E77" w:rsidP="00AA3E77">
      <w:pPr>
        <w:pStyle w:val="PL"/>
        <w:keepNext/>
        <w:pBdr>
          <w:top w:val="single" w:sz="4" w:space="1" w:color="auto"/>
          <w:left w:val="single" w:sz="4" w:space="4" w:color="auto"/>
          <w:bottom w:val="single" w:sz="4" w:space="1" w:color="auto"/>
          <w:right w:val="single" w:sz="4" w:space="4" w:color="auto"/>
        </w:pBdr>
        <w:ind w:left="851" w:right="284" w:hanging="284"/>
        <w:rPr>
          <w:lang w:val="pt-BR"/>
        </w:rPr>
      </w:pPr>
      <w:bookmarkStart w:id="923" w:name="_MCCTEMPBM_CRPT84840469___2"/>
      <w:bookmarkEnd w:id="922"/>
      <w:r w:rsidRPr="00815DE2">
        <w:rPr>
          <w:lang w:val="pt-BR"/>
        </w:rPr>
        <w:t>a=fmtp:97 mode-set=0,2,5,7; maxframes</w:t>
      </w:r>
    </w:p>
    <w:p w14:paraId="2F72EEF9" w14:textId="77777777" w:rsidR="005F42C7" w:rsidRDefault="00AA3E77" w:rsidP="005F42C7">
      <w:pPr>
        <w:pStyle w:val="PL"/>
        <w:keepNext/>
        <w:pBdr>
          <w:top w:val="single" w:sz="4" w:space="1" w:color="auto"/>
          <w:left w:val="single" w:sz="4" w:space="4" w:color="auto"/>
          <w:bottom w:val="single" w:sz="4" w:space="1" w:color="auto"/>
          <w:right w:val="single" w:sz="4" w:space="4" w:color="auto"/>
        </w:pBdr>
        <w:ind w:left="850" w:right="284" w:hanging="283"/>
        <w:rPr>
          <w:lang w:val="en-US" w:eastAsia="ja-JP"/>
        </w:rPr>
      </w:pPr>
      <w:bookmarkStart w:id="924" w:name="_MCCTEMPBM_CRPT84840470___2"/>
      <w:bookmarkEnd w:id="923"/>
      <w:r w:rsidRPr="00815DE2">
        <w:rPr>
          <w:lang w:val="en-US"/>
        </w:rPr>
        <w:t>a=rtpmap:96 telephone-event</w:t>
      </w:r>
    </w:p>
    <w:p w14:paraId="6746A637" w14:textId="77777777" w:rsidR="00AA3E77" w:rsidRPr="00815DE2" w:rsidRDefault="005F42C7" w:rsidP="005F42C7">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B37A2D">
        <w:rPr>
          <w:rFonts w:hint="eastAsia"/>
        </w:rPr>
        <w:t>a=content:g.3gpp.</w:t>
      </w:r>
      <w:r>
        <w:rPr>
          <w:rFonts w:hint="eastAsia"/>
          <w:lang w:eastAsia="ja-JP"/>
        </w:rPr>
        <w:t>cat</w:t>
      </w:r>
    </w:p>
    <w:bookmarkEnd w:id="924"/>
    <w:p w14:paraId="1C636B11" w14:textId="77777777" w:rsidR="00AA3E77" w:rsidRPr="00727AB8" w:rsidRDefault="00AA3E77" w:rsidP="00AA3E77">
      <w:pPr>
        <w:rPr>
          <w:lang w:val="en-US"/>
        </w:rPr>
      </w:pPr>
    </w:p>
    <w:p w14:paraId="2D0F31E9" w14:textId="77777777" w:rsidR="00AA3E77" w:rsidRPr="007F21A7" w:rsidRDefault="00AA3E77" w:rsidP="00AA3E77">
      <w:pPr>
        <w:pStyle w:val="EX"/>
        <w:keepLines w:val="0"/>
        <w:rPr>
          <w:lang w:eastAsia="ja-JP"/>
        </w:rPr>
      </w:pPr>
      <w:r w:rsidRPr="007F21A7">
        <w:rPr>
          <w:b/>
        </w:rPr>
        <w:t>P-Early-Media:</w:t>
      </w:r>
      <w:r w:rsidRPr="007F21A7">
        <w:tab/>
        <w:t>The CAT-AS requests authorization for early media.</w:t>
      </w:r>
    </w:p>
    <w:p w14:paraId="3AFA7D1B" w14:textId="77777777" w:rsidR="00AA3E77" w:rsidRPr="007F21A7" w:rsidRDefault="00AA3E77" w:rsidP="00AA3E77">
      <w:pPr>
        <w:pStyle w:val="EX"/>
        <w:keepLines w:val="0"/>
      </w:pPr>
      <w:r w:rsidRPr="007F21A7">
        <w:rPr>
          <w:b/>
        </w:rPr>
        <w:t>SDP</w:t>
      </w:r>
      <w:r w:rsidRPr="007F21A7">
        <w:tab/>
        <w:t>The SDP answer (SDP_A</w:t>
      </w:r>
      <w:r w:rsidRPr="007F21A7">
        <w:rPr>
          <w:rFonts w:hint="eastAsia"/>
          <w:lang w:eastAsia="ja-JP"/>
        </w:rPr>
        <w:t>_cat</w:t>
      </w:r>
      <w:r w:rsidRPr="007F21A7">
        <w:t>) contains a set of codecs supported to be used for CAT</w:t>
      </w:r>
      <w:r w:rsidR="005F42C7">
        <w:rPr>
          <w:rFonts w:hint="eastAsia"/>
          <w:lang w:eastAsia="ja-JP"/>
        </w:rPr>
        <w:t xml:space="preserve"> and</w:t>
      </w:r>
      <w:r w:rsidR="005F42C7" w:rsidRPr="00601DFE">
        <w:rPr>
          <w:lang w:eastAsia="ja-JP"/>
        </w:rPr>
        <w:t>, in this example,</w:t>
      </w:r>
      <w:r w:rsidR="005F42C7">
        <w:rPr>
          <w:rFonts w:hint="eastAsia"/>
          <w:lang w:eastAsia="ja-JP"/>
        </w:rPr>
        <w:t xml:space="preserve"> includes a SDP </w:t>
      </w:r>
      <w:r w:rsidR="005F42C7">
        <w:rPr>
          <w:lang w:eastAsia="ja-JP"/>
        </w:rPr>
        <w:t>"</w:t>
      </w:r>
      <w:r w:rsidR="005F42C7">
        <w:rPr>
          <w:rFonts w:hint="eastAsia"/>
          <w:lang w:eastAsia="ja-JP"/>
        </w:rPr>
        <w:t>a=content</w:t>
      </w:r>
      <w:r w:rsidR="005F42C7">
        <w:rPr>
          <w:lang w:eastAsia="ja-JP"/>
        </w:rPr>
        <w:t>"</w:t>
      </w:r>
      <w:r w:rsidR="005F42C7">
        <w:rPr>
          <w:rFonts w:hint="eastAsia"/>
          <w:lang w:eastAsia="ja-JP"/>
        </w:rPr>
        <w:t xml:space="preserve"> attribute with a "g.3gpp.cat" value for each media description</w:t>
      </w:r>
      <w:r w:rsidRPr="007F21A7">
        <w:t>. The SDP content is based on information received from the MRF. The local preconditions are indicated as fulfilled.</w:t>
      </w:r>
    </w:p>
    <w:p w14:paraId="369E36E5" w14:textId="77777777" w:rsidR="00AA3E77" w:rsidRPr="007F21A7" w:rsidRDefault="00AA3E77" w:rsidP="00AA3E77">
      <w:pPr>
        <w:pStyle w:val="B1"/>
        <w:ind w:left="284" w:firstLine="0"/>
        <w:rPr>
          <w:b/>
          <w:bCs/>
        </w:rPr>
      </w:pPr>
      <w:bookmarkStart w:id="925" w:name="_MCCTEMPBM_CRPT84840471___2"/>
      <w:r>
        <w:rPr>
          <w:b/>
          <w:bCs/>
        </w:rPr>
        <w:t>1</w:t>
      </w:r>
      <w:r>
        <w:rPr>
          <w:rFonts w:hint="eastAsia"/>
          <w:b/>
          <w:bCs/>
          <w:lang w:eastAsia="zh-CN"/>
        </w:rPr>
        <w:t>6-18</w:t>
      </w:r>
      <w:r>
        <w:rPr>
          <w:b/>
          <w:bCs/>
        </w:rPr>
        <w:tab/>
      </w:r>
      <w:r>
        <w:rPr>
          <w:rFonts w:hint="eastAsia"/>
          <w:b/>
          <w:bCs/>
          <w:lang w:eastAsia="zh-CN"/>
        </w:rPr>
        <w:t xml:space="preserve">SIP </w:t>
      </w:r>
      <w:r w:rsidRPr="007F21A7">
        <w:rPr>
          <w:b/>
          <w:bCs/>
        </w:rPr>
        <w:t>PRACK request (UE#1 to CAT-AS)</w:t>
      </w:r>
    </w:p>
    <w:bookmarkEnd w:id="925"/>
    <w:p w14:paraId="6EACD0F8" w14:textId="77777777" w:rsidR="00AA3E77" w:rsidRPr="007F21A7" w:rsidRDefault="00AA3E77" w:rsidP="00AA3E77">
      <w:pPr>
        <w:pStyle w:val="B1"/>
      </w:pPr>
      <w:r>
        <w:tab/>
      </w:r>
      <w:r w:rsidRPr="007F21A7">
        <w:t>UE#1 sends a SIP PRACK request, which acknowledges the SIP 183 (Session Progress) provisional response, to the CAT-AS.</w:t>
      </w:r>
    </w:p>
    <w:p w14:paraId="76D9BBDE" w14:textId="77777777" w:rsidR="00AA3E77" w:rsidRPr="007F21A7" w:rsidRDefault="00AA3E77" w:rsidP="00AA3E77">
      <w:pPr>
        <w:pStyle w:val="B1"/>
      </w:pPr>
      <w:r>
        <w:tab/>
      </w:r>
      <w:r w:rsidRPr="007F21A7">
        <w:t>The CAT-AS instructs the MRF to play CAT media.</w:t>
      </w:r>
    </w:p>
    <w:p w14:paraId="1A092491" w14:textId="77777777" w:rsidR="00AA3E77" w:rsidRPr="007F21A7" w:rsidRDefault="00AA3E77" w:rsidP="00AA3E77">
      <w:pPr>
        <w:pStyle w:val="B1"/>
        <w:ind w:left="284" w:firstLine="0"/>
        <w:rPr>
          <w:b/>
          <w:bCs/>
        </w:rPr>
      </w:pPr>
      <w:bookmarkStart w:id="926" w:name="_MCCTEMPBM_CRPT84840472___2"/>
      <w:r>
        <w:rPr>
          <w:b/>
          <w:bCs/>
        </w:rPr>
        <w:t>1</w:t>
      </w:r>
      <w:r>
        <w:rPr>
          <w:rFonts w:hint="eastAsia"/>
          <w:b/>
          <w:bCs/>
          <w:lang w:eastAsia="zh-CN"/>
        </w:rPr>
        <w:t>9-21</w:t>
      </w:r>
      <w:r w:rsidRPr="007F21A7">
        <w:rPr>
          <w:b/>
          <w:bCs/>
        </w:rPr>
        <w:tab/>
      </w:r>
      <w:r>
        <w:rPr>
          <w:rFonts w:hint="eastAsia"/>
          <w:b/>
          <w:bCs/>
          <w:lang w:eastAsia="zh-CN"/>
        </w:rPr>
        <w:t xml:space="preserve">SIP </w:t>
      </w:r>
      <w:r w:rsidRPr="007F21A7">
        <w:rPr>
          <w:b/>
          <w:bCs/>
        </w:rPr>
        <w:t xml:space="preserve">200 (OK) response to PRACK </w:t>
      </w:r>
      <w:r w:rsidR="00B068FE">
        <w:rPr>
          <w:b/>
          <w:bCs/>
        </w:rPr>
        <w:t xml:space="preserve">request </w:t>
      </w:r>
      <w:r w:rsidRPr="007F21A7">
        <w:rPr>
          <w:b/>
          <w:bCs/>
        </w:rPr>
        <w:t>(CAT-AS to UE#1)</w:t>
      </w:r>
    </w:p>
    <w:bookmarkEnd w:id="926"/>
    <w:p w14:paraId="6BCC9E52" w14:textId="77777777" w:rsidR="00AA3E77" w:rsidRDefault="00AA3E77" w:rsidP="00AA3E77">
      <w:pPr>
        <w:pStyle w:val="B1"/>
      </w:pPr>
      <w:r>
        <w:lastRenderedPageBreak/>
        <w:tab/>
        <w:t>A</w:t>
      </w:r>
      <w:r w:rsidRPr="007F21A7">
        <w:t xml:space="preserve"> SIP 200 (OK) response </w:t>
      </w:r>
      <w:r>
        <w:t>sent by the CAT-AS</w:t>
      </w:r>
      <w:r w:rsidRPr="007F21A7">
        <w:t xml:space="preserve"> for the SIP PRACK request</w:t>
      </w:r>
      <w:r>
        <w:t xml:space="preserve"> </w:t>
      </w:r>
      <w:r w:rsidR="00B068FE">
        <w:t>traverses</w:t>
      </w:r>
      <w:r>
        <w:t xml:space="preserve"> through CDIV AS and S-CSCF </w:t>
      </w:r>
      <w:r w:rsidRPr="007F21A7">
        <w:t>to UE#1.</w:t>
      </w:r>
    </w:p>
    <w:p w14:paraId="23E2B337" w14:textId="77777777" w:rsidR="00AA3E77" w:rsidRPr="007F21A7" w:rsidRDefault="00AA3E77" w:rsidP="00AA3E77">
      <w:pPr>
        <w:pStyle w:val="B1"/>
        <w:ind w:left="284" w:firstLine="0"/>
        <w:rPr>
          <w:b/>
          <w:bCs/>
          <w:lang w:eastAsia="zh-CN"/>
        </w:rPr>
      </w:pPr>
      <w:bookmarkStart w:id="927" w:name="_MCCTEMPBM_CRPT84840473___2"/>
      <w:r>
        <w:rPr>
          <w:rFonts w:hint="eastAsia"/>
          <w:b/>
          <w:bCs/>
          <w:lang w:eastAsia="zh-CN"/>
        </w:rPr>
        <w:t>22</w:t>
      </w:r>
      <w:r w:rsidRPr="007F21A7">
        <w:rPr>
          <w:b/>
          <w:bCs/>
        </w:rPr>
        <w:t>-</w:t>
      </w:r>
      <w:r>
        <w:rPr>
          <w:rFonts w:hint="eastAsia"/>
          <w:b/>
          <w:bCs/>
          <w:lang w:eastAsia="zh-CN"/>
        </w:rPr>
        <w:t>23</w:t>
      </w:r>
      <w:r w:rsidRPr="007F21A7">
        <w:rPr>
          <w:b/>
          <w:bCs/>
        </w:rPr>
        <w:tab/>
      </w:r>
      <w:r>
        <w:rPr>
          <w:rFonts w:hint="eastAsia"/>
          <w:b/>
          <w:bCs/>
          <w:lang w:eastAsia="zh-CN"/>
        </w:rPr>
        <w:t xml:space="preserve">SIP </w:t>
      </w:r>
      <w:r w:rsidRPr="007F21A7">
        <w:rPr>
          <w:b/>
          <w:bCs/>
        </w:rPr>
        <w:t xml:space="preserve">200 (OK) response to INVITE </w:t>
      </w:r>
      <w:r w:rsidR="00B068FE">
        <w:rPr>
          <w:b/>
          <w:bCs/>
        </w:rPr>
        <w:t xml:space="preserve">request </w:t>
      </w:r>
      <w:r w:rsidRPr="007F21A7">
        <w:rPr>
          <w:b/>
          <w:bCs/>
        </w:rPr>
        <w:t>(UE#</w:t>
      </w:r>
      <w:r>
        <w:rPr>
          <w:rFonts w:hint="eastAsia"/>
          <w:b/>
          <w:bCs/>
          <w:lang w:eastAsia="zh-CN"/>
        </w:rPr>
        <w:t>3</w:t>
      </w:r>
      <w:r w:rsidRPr="007F21A7">
        <w:rPr>
          <w:b/>
          <w:bCs/>
        </w:rPr>
        <w:t xml:space="preserve"> to CAT-AS) see example in </w:t>
      </w:r>
      <w:r>
        <w:rPr>
          <w:b/>
          <w:bCs/>
        </w:rPr>
        <w:t>table A.5.</w:t>
      </w:r>
      <w:r w:rsidR="00B068FE">
        <w:rPr>
          <w:b/>
          <w:bCs/>
          <w:lang w:eastAsia="zh-CN"/>
        </w:rPr>
        <w:t>6</w:t>
      </w:r>
      <w:r>
        <w:rPr>
          <w:rFonts w:hint="eastAsia"/>
          <w:b/>
          <w:bCs/>
          <w:lang w:eastAsia="zh-CN"/>
        </w:rPr>
        <w:t>.2</w:t>
      </w:r>
      <w:r w:rsidRPr="007F21A7">
        <w:rPr>
          <w:b/>
          <w:bCs/>
        </w:rPr>
        <w:t>-</w:t>
      </w:r>
      <w:r>
        <w:rPr>
          <w:rFonts w:hint="eastAsia"/>
          <w:b/>
          <w:bCs/>
          <w:lang w:eastAsia="zh-CN"/>
        </w:rPr>
        <w:t>22</w:t>
      </w:r>
    </w:p>
    <w:bookmarkEnd w:id="927"/>
    <w:p w14:paraId="4B020F89" w14:textId="77777777" w:rsidR="00AA3E77" w:rsidRPr="007F21A7" w:rsidRDefault="00AA3E77" w:rsidP="00AA3E77">
      <w:pPr>
        <w:pStyle w:val="B1"/>
      </w:pPr>
      <w:r>
        <w:tab/>
      </w:r>
      <w:r w:rsidRPr="007F21A7">
        <w:t>The called party answers the call. UE#</w:t>
      </w:r>
      <w:r>
        <w:rPr>
          <w:rFonts w:hint="eastAsia"/>
          <w:lang w:eastAsia="zh-CN"/>
        </w:rPr>
        <w:t>3</w:t>
      </w:r>
      <w:r w:rsidRPr="007F21A7">
        <w:t xml:space="preserve"> sends a SIP 200 (OK) final response for the SIP INVITE request to the CAT-AS.</w:t>
      </w:r>
    </w:p>
    <w:p w14:paraId="291ACA58" w14:textId="77777777" w:rsidR="00AA3E77" w:rsidRPr="007F21A7" w:rsidRDefault="00AA3E77" w:rsidP="00AA3E77">
      <w:pPr>
        <w:pStyle w:val="B1"/>
      </w:pPr>
      <w:r>
        <w:tab/>
      </w:r>
      <w:r w:rsidRPr="007F21A7">
        <w:t>The CAT-AS instructs the MRF to stop CAT media.</w:t>
      </w:r>
    </w:p>
    <w:p w14:paraId="03D16811" w14:textId="77777777" w:rsidR="00AA3E77" w:rsidRPr="007F21A7" w:rsidRDefault="00AA3E77" w:rsidP="00AA3E77">
      <w:pPr>
        <w:pStyle w:val="TH"/>
      </w:pPr>
      <w:r>
        <w:t>Table A.5.</w:t>
      </w:r>
      <w:r w:rsidR="00B068FE">
        <w:rPr>
          <w:lang w:eastAsia="zh-CN"/>
        </w:rPr>
        <w:t>6</w:t>
      </w:r>
      <w:r>
        <w:rPr>
          <w:rFonts w:hint="eastAsia"/>
          <w:lang w:eastAsia="zh-CN"/>
        </w:rPr>
        <w:t>.2</w:t>
      </w:r>
      <w:r w:rsidRPr="007F21A7">
        <w:t>-</w:t>
      </w:r>
      <w:r>
        <w:rPr>
          <w:rFonts w:hint="eastAsia"/>
          <w:lang w:eastAsia="zh-CN"/>
        </w:rPr>
        <w:t>22</w:t>
      </w:r>
      <w:r w:rsidRPr="007F21A7">
        <w:t>: 200 (OK) response (UE#</w:t>
      </w:r>
      <w:r>
        <w:rPr>
          <w:rFonts w:hint="eastAsia"/>
          <w:lang w:eastAsia="zh-CN"/>
        </w:rPr>
        <w:t>3</w:t>
      </w:r>
      <w:r w:rsidRPr="007F21A7">
        <w:t xml:space="preserve"> to CAT-AS)</w:t>
      </w:r>
    </w:p>
    <w:p w14:paraId="1391FC57"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pPr>
      <w:bookmarkStart w:id="928" w:name="_MCCTEMPBM_CRPT84840474___2"/>
      <w:r w:rsidRPr="007F21A7">
        <w:t>SIP/2.0 200 OK</w:t>
      </w:r>
    </w:p>
    <w:p w14:paraId="628A56DE"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pPr>
      <w:r w:rsidRPr="007F21A7">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w:t>
      </w:r>
      <w:smartTag w:uri="urn:schemas-microsoft-com:office:smarttags" w:element="chmetcnv">
        <w:smartTagPr>
          <w:attr w:name="TCSC" w:val="0"/>
          <w:attr w:name="NumberType" w:val="1"/>
          <w:attr w:name="Negative" w:val="False"/>
          <w:attr w:name="HasSpace" w:val="False"/>
          <w:attr w:name="SourceValue" w:val="240"/>
          <w:attr w:name="UnitName" w:val="F"/>
        </w:smartTagPr>
        <w:r w:rsidRPr="007F21A7">
          <w:t>240f</w:t>
        </w:r>
      </w:smartTag>
      <w:r w:rsidRPr="007F21A7">
        <w:t>34.1, SIP/2.0/UDP [5555::aaa:bbb:ccc:ddd]:1357;comp=sigcomp;branch=z9hG4bKnashds7</w:t>
      </w:r>
    </w:p>
    <w:p w14:paraId="70336481"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pPr>
      <w:r w:rsidRPr="007F21A7">
        <w:t>Record-Route: &lt;sip:pcscf2.visited2.net:5088;lr;comp=sigcomp&gt;, &lt;sip:scscf2.home2.net;lr&gt;,</w:t>
      </w:r>
      <w:r w:rsidRPr="007F21A7">
        <w:rPr>
          <w:rFonts w:hint="eastAsia"/>
          <w:lang w:eastAsia="ja-JP"/>
        </w:rPr>
        <w:t xml:space="preserve"> </w:t>
      </w:r>
      <w:r w:rsidRPr="007F21A7">
        <w:t>&lt;sip:</w:t>
      </w:r>
      <w:r w:rsidRPr="007F21A7">
        <w:rPr>
          <w:rFonts w:hint="eastAsia"/>
          <w:lang w:eastAsia="ja-JP"/>
        </w:rPr>
        <w:t>catas</w:t>
      </w:r>
      <w:r w:rsidRPr="007F21A7">
        <w:t>.home2.net;lr&gt;, &lt;sip:scscf2.home2.net;lr&gt;,</w:t>
      </w:r>
      <w:r>
        <w:rPr>
          <w:rFonts w:hint="eastAsia"/>
          <w:lang w:eastAsia="ja-JP"/>
        </w:rPr>
        <w:t xml:space="preserve"> </w:t>
      </w:r>
      <w:r w:rsidRPr="007F21A7">
        <w:t>&lt;sip:scscf1.home1.net;lr&gt;, &lt;sip:pcscf1.visited1.net;lr&gt;</w:t>
      </w:r>
    </w:p>
    <w:p w14:paraId="7EA38B3E"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pPr>
      <w:r w:rsidRPr="007F21A7">
        <w:t>From:</w:t>
      </w:r>
    </w:p>
    <w:p w14:paraId="6321B664"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To: &lt;tel:+1-212-555-2222&gt;;tag=22</w:t>
      </w:r>
      <w:r w:rsidRPr="007F21A7">
        <w:rPr>
          <w:rFonts w:hint="eastAsia"/>
          <w:lang w:eastAsia="ja-JP"/>
        </w:rPr>
        <w:t>36</w:t>
      </w:r>
    </w:p>
    <w:p w14:paraId="1F5F17AF"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1E1C69FF"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pPr>
      <w:r w:rsidRPr="007F21A7">
        <w:t>Cseq:</w:t>
      </w:r>
    </w:p>
    <w:p w14:paraId="431B11CF"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0087188E" w14:textId="77777777" w:rsidR="00AA3E77" w:rsidRPr="005D6FF6" w:rsidRDefault="00AA3E77" w:rsidP="00AA3E77">
      <w:pPr>
        <w:pStyle w:val="PL"/>
        <w:pBdr>
          <w:top w:val="single" w:sz="4" w:space="1" w:color="auto"/>
          <w:left w:val="single" w:sz="4" w:space="4" w:color="auto"/>
          <w:bottom w:val="single" w:sz="4" w:space="1" w:color="auto"/>
          <w:right w:val="single" w:sz="4" w:space="4" w:color="auto"/>
        </w:pBdr>
        <w:ind w:left="850" w:right="284" w:hanging="283"/>
      </w:pPr>
      <w:r w:rsidRPr="005D6FF6">
        <w:t>Contact: &lt;sip:</w:t>
      </w:r>
      <w:r w:rsidRPr="005D6FF6">
        <w:rPr>
          <w:rFonts w:cs="Courier New"/>
          <w:szCs w:val="16"/>
        </w:rPr>
        <w:t>user2_public1@home2.net;gr=urn:uuid:2ad8950e</w:t>
      </w:r>
      <w:smartTag w:uri="urn:schemas-microsoft-com:office:smarttags" w:element="chmetcnv">
        <w:smartTagPr>
          <w:attr w:name="TCSC" w:val="0"/>
          <w:attr w:name="NumberType" w:val="1"/>
          <w:attr w:name="Negative" w:val="True"/>
          <w:attr w:name="HasSpace" w:val="False"/>
          <w:attr w:name="SourceValue" w:val="48"/>
          <w:attr w:name="UnitName" w:val="a"/>
        </w:smartTagPr>
        <w:r w:rsidRPr="005D6FF6">
          <w:rPr>
            <w:rFonts w:cs="Courier New"/>
            <w:szCs w:val="16"/>
          </w:rPr>
          <w:t>-48a</w:t>
        </w:r>
      </w:smartTag>
      <w:r w:rsidRPr="005D6FF6">
        <w:rPr>
          <w:rFonts w:cs="Courier New"/>
          <w:szCs w:val="16"/>
        </w:rPr>
        <w:t>5</w:t>
      </w:r>
      <w:smartTag w:uri="urn:schemas-microsoft-com:office:smarttags" w:element="chmetcnv">
        <w:smartTagPr>
          <w:attr w:name="TCSC" w:val="0"/>
          <w:attr w:name="NumberType" w:val="1"/>
          <w:attr w:name="Negative" w:val="True"/>
          <w:attr w:name="HasSpace" w:val="False"/>
          <w:attr w:name="SourceValue" w:val="4"/>
          <w:attr w:name="UnitName" w:val="a"/>
        </w:smartTagPr>
        <w:r w:rsidRPr="005D6FF6">
          <w:rPr>
            <w:rFonts w:cs="Courier New"/>
            <w:szCs w:val="16"/>
          </w:rPr>
          <w:t>-4a</w:t>
        </w:r>
      </w:smartTag>
      <w:r w:rsidRPr="005D6FF6">
        <w:rPr>
          <w:rFonts w:cs="Courier New"/>
          <w:szCs w:val="16"/>
        </w:rPr>
        <w:t>74-8d99-ad76cc7fc74</w:t>
      </w:r>
      <w:r w:rsidRPr="005D6FF6">
        <w:t>&gt;</w:t>
      </w:r>
      <w:r w:rsidRPr="005D6FF6">
        <w:rPr>
          <w:rFonts w:eastAsia="PMingLiU" w:cs="Courier New"/>
          <w:lang w:eastAsia="zh-TW"/>
        </w:rPr>
        <w:t>;</w:t>
      </w:r>
      <w:r w:rsidRPr="005D6FF6">
        <w:t>+g.3gpp.icsi-ref="urn%3Aurn-7%3gpp-service.ims.icsi.mmtel"</w:t>
      </w:r>
    </w:p>
    <w:p w14:paraId="59C5B7B5" w14:textId="77777777" w:rsidR="00AA3E77" w:rsidRPr="00FF0058" w:rsidRDefault="00AA3E77" w:rsidP="00AA3E77">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 xml:space="preserve">Content-Type: application/sdp </w:t>
      </w:r>
    </w:p>
    <w:p w14:paraId="11257678" w14:textId="77777777" w:rsidR="00AA3E77" w:rsidRPr="00FF0058" w:rsidRDefault="00AA3E77" w:rsidP="00AA3E77">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653EA51F" w14:textId="77777777" w:rsidR="00AA3E77" w:rsidRPr="00FF0058" w:rsidRDefault="00AA3E77" w:rsidP="00AA3E77">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2F5173B3" w14:textId="77777777" w:rsidR="00AA3E77" w:rsidRPr="00503615"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v=0</w:t>
      </w:r>
    </w:p>
    <w:p w14:paraId="62D060E8" w14:textId="77777777" w:rsidR="00AA3E77" w:rsidRPr="00503615"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o=- 298793361</w:t>
      </w:r>
      <w:r w:rsidRPr="00503615" w:rsidDel="000915DC">
        <w:rPr>
          <w:lang w:val="en-US"/>
        </w:rPr>
        <w:t>5</w:t>
      </w:r>
      <w:r w:rsidRPr="00503615">
        <w:rPr>
          <w:rFonts w:hint="eastAsia"/>
          <w:lang w:val="en-US" w:eastAsia="ja-JP"/>
        </w:rPr>
        <w:t>7</w:t>
      </w:r>
      <w:r w:rsidRPr="00503615">
        <w:rPr>
          <w:lang w:val="en-US"/>
        </w:rPr>
        <w:t xml:space="preserve"> </w:t>
      </w:r>
      <w:smartTag w:uri="urn:schemas-microsoft-com:office:smarttags" w:element="chmetcnv">
        <w:smartTagPr>
          <w:attr w:name="TCSC" w:val="0"/>
          <w:attr w:name="NumberType" w:val="1"/>
          <w:attr w:name="Negative" w:val="False"/>
          <w:attr w:name="HasSpace" w:val="True"/>
          <w:attr w:name="SourceValue" w:val="29879336157"/>
          <w:attr w:name="UnitName" w:val="in"/>
        </w:smartTagPr>
        <w:r w:rsidRPr="00503615">
          <w:rPr>
            <w:lang w:val="en-US"/>
          </w:rPr>
          <w:t>298793361</w:t>
        </w:r>
        <w:r w:rsidRPr="00503615" w:rsidDel="000915DC">
          <w:rPr>
            <w:lang w:val="en-US"/>
          </w:rPr>
          <w:t>5</w:t>
        </w:r>
        <w:r w:rsidRPr="00503615">
          <w:rPr>
            <w:rFonts w:hint="eastAsia"/>
            <w:lang w:val="en-US" w:eastAsia="ja-JP"/>
          </w:rPr>
          <w:t>7</w:t>
        </w:r>
        <w:r w:rsidRPr="00503615">
          <w:rPr>
            <w:lang w:val="en-US"/>
          </w:rPr>
          <w:t xml:space="preserve"> IN</w:t>
        </w:r>
      </w:smartTag>
      <w:r w:rsidRPr="00503615">
        <w:rPr>
          <w:lang w:val="en-US"/>
        </w:rPr>
        <w:t xml:space="preserve"> IP6 </w:t>
      </w:r>
      <w:r w:rsidRPr="00503615">
        <w:rPr>
          <w:rFonts w:hint="eastAsia"/>
          <w:lang w:val="en-US" w:eastAsia="ja-JP"/>
        </w:rPr>
        <w:t>6666</w:t>
      </w:r>
      <w:r w:rsidRPr="00503615">
        <w:rPr>
          <w:lang w:val="en-US"/>
        </w:rPr>
        <w:t>::eee:fff:aaa:bbb</w:t>
      </w:r>
    </w:p>
    <w:p w14:paraId="6F229E0A" w14:textId="77777777" w:rsidR="00AA3E77" w:rsidRPr="00503615"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s=-</w:t>
      </w:r>
    </w:p>
    <w:p w14:paraId="1E15C5D8" w14:textId="77777777" w:rsidR="00AA3E77" w:rsidRPr="00503615"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503615">
        <w:rPr>
          <w:lang w:val="en-US"/>
        </w:rPr>
        <w:t>c=IN IP6 6666::eee:fff:aaa:bbb</w:t>
      </w:r>
    </w:p>
    <w:p w14:paraId="4453ABA3" w14:textId="77777777" w:rsidR="00AA3E77" w:rsidRPr="00B81513"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de-DE"/>
        </w:rPr>
      </w:pPr>
      <w:r w:rsidRPr="00B81513">
        <w:rPr>
          <w:lang w:val="de-DE"/>
        </w:rPr>
        <w:t>t=0 0</w:t>
      </w:r>
    </w:p>
    <w:p w14:paraId="58EC6095" w14:textId="77777777" w:rsidR="00AA3E77" w:rsidRPr="001D0BDA"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de-DE"/>
        </w:rPr>
      </w:pPr>
      <w:r w:rsidRPr="001D0BDA">
        <w:rPr>
          <w:lang w:val="de-DE"/>
        </w:rPr>
        <w:t xml:space="preserve">m=video </w:t>
      </w:r>
      <w:r w:rsidRPr="001D0BDA">
        <w:rPr>
          <w:rFonts w:hint="eastAsia"/>
          <w:lang w:val="de-DE" w:eastAsia="ja-JP"/>
        </w:rPr>
        <w:t>7398</w:t>
      </w:r>
      <w:r w:rsidRPr="001D0BDA">
        <w:rPr>
          <w:lang w:val="de-DE"/>
        </w:rPr>
        <w:t xml:space="preserve"> RTP/AVPF 98</w:t>
      </w:r>
    </w:p>
    <w:p w14:paraId="7F422232"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b=AS:75</w:t>
      </w:r>
    </w:p>
    <w:p w14:paraId="2726D1D9"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174D4B13"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0B45D832"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1183A3CC"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022F9457"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a=rtpmap:98 H263</w:t>
      </w:r>
    </w:p>
    <w:p w14:paraId="765A8F2A" w14:textId="77777777" w:rsidR="00AA3E77" w:rsidRPr="00895344"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0B333BFE"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Pr>
          <w:lang w:val="pt-BR"/>
        </w:rPr>
        <w:t>F</w:t>
      </w:r>
      <w:r w:rsidRPr="007F21A7">
        <w:rPr>
          <w:lang w:val="pt-BR"/>
        </w:rPr>
        <w:t xml:space="preserve"> 97 96</w:t>
      </w:r>
    </w:p>
    <w:p w14:paraId="479141E2"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b=AS:25.4</w:t>
      </w:r>
    </w:p>
    <w:p w14:paraId="2A99674D"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5A1CB389"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1A208250"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6C33EDFC"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1F3DBBDC" w14:textId="77777777" w:rsidR="00AA3E77" w:rsidRPr="00693AC4"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pt-BR"/>
        </w:rPr>
      </w:pPr>
      <w:r w:rsidRPr="00693AC4">
        <w:rPr>
          <w:lang w:val="pt-BR"/>
        </w:rPr>
        <w:t xml:space="preserve">a=rtpmap:97 AMR </w:t>
      </w:r>
    </w:p>
    <w:p w14:paraId="1E5C9C33" w14:textId="77777777" w:rsidR="00AA3E77" w:rsidRPr="00693AC4" w:rsidRDefault="00AA3E77" w:rsidP="00AA3E77">
      <w:pPr>
        <w:pStyle w:val="PL"/>
        <w:pBdr>
          <w:top w:val="single" w:sz="4" w:space="1" w:color="auto"/>
          <w:left w:val="single" w:sz="4" w:space="4" w:color="auto"/>
          <w:bottom w:val="single" w:sz="4" w:space="1" w:color="auto"/>
          <w:right w:val="single" w:sz="4" w:space="4" w:color="auto"/>
        </w:pBdr>
        <w:ind w:left="850" w:right="284" w:hanging="283"/>
        <w:rPr>
          <w:lang w:val="pt-BR"/>
        </w:rPr>
      </w:pPr>
      <w:r w:rsidRPr="00693AC4">
        <w:rPr>
          <w:lang w:val="pt-BR"/>
        </w:rPr>
        <w:t>a=fmtp:97 mode-set=0,2,5,7; maxframes</w:t>
      </w:r>
    </w:p>
    <w:p w14:paraId="61E1099F" w14:textId="77777777" w:rsidR="00AA3E77" w:rsidRPr="007F21A7" w:rsidRDefault="00AA3E77" w:rsidP="00AA3E77">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928"/>
    <w:p w14:paraId="113B0257" w14:textId="77777777" w:rsidR="00AA3E77" w:rsidRPr="00727AB8" w:rsidRDefault="00AA3E77" w:rsidP="00AA3E77">
      <w:pPr>
        <w:rPr>
          <w:lang w:val="en-US"/>
        </w:rPr>
      </w:pPr>
    </w:p>
    <w:p w14:paraId="1FD57476" w14:textId="77777777" w:rsidR="00AA3E77" w:rsidRPr="007F21A7" w:rsidRDefault="00AA3E77" w:rsidP="00AA3E77">
      <w:pPr>
        <w:pStyle w:val="EX"/>
        <w:keepLines w:val="0"/>
      </w:pPr>
      <w:r w:rsidRPr="007F21A7">
        <w:rPr>
          <w:b/>
        </w:rPr>
        <w:t>SDP</w:t>
      </w:r>
      <w:r w:rsidRPr="007F21A7">
        <w:tab/>
        <w:t>The SDP answer (SDP_A</w:t>
      </w:r>
      <w:r w:rsidRPr="007F21A7">
        <w:rPr>
          <w:rFonts w:hint="eastAsia"/>
          <w:lang w:eastAsia="ja-JP"/>
        </w:rPr>
        <w:t>_regular</w:t>
      </w:r>
      <w:r w:rsidRPr="007F21A7">
        <w:t>) contains a set of codecs to be used for the session. If preconditions are used, they are indicated as fulfilled.</w:t>
      </w:r>
    </w:p>
    <w:p w14:paraId="5AE196D3" w14:textId="77777777" w:rsidR="00AA3E77" w:rsidRPr="005511AC" w:rsidRDefault="00AA3E77" w:rsidP="00AA3E77">
      <w:pPr>
        <w:pStyle w:val="B1"/>
        <w:rPr>
          <w:b/>
          <w:lang w:val="en-US" w:eastAsia="zh-CN"/>
        </w:rPr>
      </w:pPr>
      <w:r>
        <w:rPr>
          <w:rFonts w:hint="eastAsia"/>
          <w:b/>
          <w:lang w:val="en-US" w:eastAsia="zh-CN"/>
        </w:rPr>
        <w:t>24</w:t>
      </w:r>
      <w:r w:rsidRPr="005511AC">
        <w:rPr>
          <w:b/>
          <w:lang w:val="en-US" w:eastAsia="zh-CN"/>
        </w:rPr>
        <w:t>-</w:t>
      </w:r>
      <w:r>
        <w:rPr>
          <w:rFonts w:hint="eastAsia"/>
          <w:b/>
          <w:lang w:val="en-US" w:eastAsia="zh-CN"/>
        </w:rPr>
        <w:t>25</w:t>
      </w:r>
      <w:r w:rsidRPr="005511AC">
        <w:rPr>
          <w:b/>
          <w:lang w:val="en-US" w:eastAsia="zh-CN"/>
        </w:rPr>
        <w:tab/>
      </w:r>
      <w:r>
        <w:rPr>
          <w:rFonts w:hint="eastAsia"/>
          <w:b/>
          <w:lang w:val="en-US" w:eastAsia="zh-CN"/>
        </w:rPr>
        <w:t xml:space="preserve">SIP </w:t>
      </w:r>
      <w:r w:rsidRPr="005511AC">
        <w:rPr>
          <w:b/>
        </w:rPr>
        <w:t>ACK request (</w:t>
      </w:r>
      <w:r w:rsidRPr="005511AC">
        <w:rPr>
          <w:rFonts w:hint="eastAsia"/>
          <w:b/>
          <w:lang w:eastAsia="ja-JP"/>
        </w:rPr>
        <w:t>CAT-AS to UE#</w:t>
      </w:r>
      <w:r>
        <w:rPr>
          <w:rFonts w:hint="eastAsia"/>
          <w:b/>
          <w:lang w:eastAsia="zh-CN"/>
        </w:rPr>
        <w:t>3</w:t>
      </w:r>
      <w:r w:rsidRPr="005511AC">
        <w:rPr>
          <w:b/>
        </w:rPr>
        <w:t>)</w:t>
      </w:r>
    </w:p>
    <w:p w14:paraId="1B641331" w14:textId="77777777" w:rsidR="00AA3E77" w:rsidRDefault="00AA3E77" w:rsidP="00AA3E77">
      <w:pPr>
        <w:pStyle w:val="B1"/>
      </w:pPr>
      <w:r>
        <w:rPr>
          <w:lang w:eastAsia="ja-JP"/>
        </w:rPr>
        <w:tab/>
      </w:r>
      <w:r w:rsidRPr="007F21A7">
        <w:rPr>
          <w:rFonts w:hint="eastAsia"/>
          <w:lang w:eastAsia="ja-JP"/>
        </w:rPr>
        <w:t>CAT-AS</w:t>
      </w:r>
      <w:r w:rsidRPr="007F21A7">
        <w:t xml:space="preserve"> sends a SIP ACK request, which acknowledges the SIP 200 (OK) final response, to </w:t>
      </w:r>
      <w:r w:rsidRPr="007F21A7">
        <w:rPr>
          <w:rFonts w:hint="eastAsia"/>
          <w:lang w:eastAsia="ja-JP"/>
        </w:rPr>
        <w:t>UE#</w:t>
      </w:r>
      <w:r>
        <w:rPr>
          <w:rFonts w:hint="eastAsia"/>
          <w:lang w:eastAsia="zh-CN"/>
        </w:rPr>
        <w:t>3</w:t>
      </w:r>
      <w:r w:rsidRPr="007F21A7">
        <w:t>.</w:t>
      </w:r>
    </w:p>
    <w:p w14:paraId="6940FFE9" w14:textId="77777777" w:rsidR="00AA3E77" w:rsidRDefault="00AA3E77" w:rsidP="00AA3E77">
      <w:pPr>
        <w:pStyle w:val="B1"/>
        <w:rPr>
          <w:lang w:eastAsia="ja-JP"/>
        </w:rPr>
      </w:pPr>
      <w:r>
        <w:rPr>
          <w:rFonts w:hint="eastAsia"/>
          <w:b/>
          <w:lang w:eastAsia="zh-CN"/>
        </w:rPr>
        <w:t>26-27</w:t>
      </w:r>
      <w:r>
        <w:rPr>
          <w:b/>
          <w:lang w:eastAsia="zh-CN"/>
        </w:rPr>
        <w:tab/>
      </w:r>
      <w:r>
        <w:rPr>
          <w:rFonts w:hint="eastAsia"/>
          <w:b/>
          <w:lang w:eastAsia="zh-CN"/>
        </w:rPr>
        <w:t xml:space="preserve">SIP </w:t>
      </w:r>
      <w:r>
        <w:rPr>
          <w:b/>
          <w:lang w:eastAsia="zh-CN"/>
        </w:rPr>
        <w:t>re</w:t>
      </w:r>
      <w:r>
        <w:rPr>
          <w:b/>
          <w:lang w:val="en-US" w:eastAsia="zh-CN"/>
        </w:rPr>
        <w:t>INVITE request</w:t>
      </w:r>
      <w:r w:rsidRPr="007F21A7">
        <w:rPr>
          <w:b/>
        </w:rPr>
        <w:t xml:space="preserve"> (CAT-AS to UE#</w:t>
      </w:r>
      <w:r>
        <w:rPr>
          <w:rFonts w:hint="eastAsia"/>
          <w:b/>
          <w:lang w:eastAsia="zh-CN"/>
        </w:rPr>
        <w:t>3</w:t>
      </w:r>
      <w:r w:rsidRPr="007F21A7">
        <w:rPr>
          <w:b/>
        </w:rPr>
        <w:t>)</w:t>
      </w:r>
    </w:p>
    <w:p w14:paraId="7DA687ED" w14:textId="77777777" w:rsidR="00AA3E77" w:rsidRDefault="00AA3E77" w:rsidP="00AA3E77">
      <w:pPr>
        <w:pStyle w:val="B1"/>
        <w:rPr>
          <w:lang w:eastAsia="ja-JP"/>
        </w:rPr>
      </w:pPr>
      <w:r>
        <w:rPr>
          <w:lang w:eastAsia="ja-JP"/>
        </w:rPr>
        <w:tab/>
      </w:r>
      <w:r w:rsidRPr="007F21A7">
        <w:t xml:space="preserve">The CAT-AS sends a SIP </w:t>
      </w:r>
      <w:r>
        <w:t>re</w:t>
      </w:r>
      <w:r w:rsidRPr="007F21A7">
        <w:t xml:space="preserve">INVITE request </w:t>
      </w:r>
      <w:r>
        <w:t xml:space="preserve">without SDP </w:t>
      </w:r>
      <w:r w:rsidRPr="007F21A7">
        <w:t>to UE#</w:t>
      </w:r>
      <w:r>
        <w:rPr>
          <w:rFonts w:hint="eastAsia"/>
          <w:lang w:eastAsia="zh-CN"/>
        </w:rPr>
        <w:t>3</w:t>
      </w:r>
      <w:r w:rsidRPr="007F21A7">
        <w:t>.</w:t>
      </w:r>
    </w:p>
    <w:p w14:paraId="78B979B8" w14:textId="77777777" w:rsidR="00AA3E77" w:rsidRDefault="00AA3E77" w:rsidP="00AA3E77">
      <w:pPr>
        <w:pStyle w:val="B1"/>
        <w:ind w:left="284" w:firstLine="0"/>
        <w:rPr>
          <w:b/>
          <w:bCs/>
          <w:lang w:eastAsia="zh-CN"/>
        </w:rPr>
      </w:pPr>
      <w:bookmarkStart w:id="929" w:name="_MCCTEMPBM_CRPT84840475___2"/>
      <w:r>
        <w:rPr>
          <w:rFonts w:hint="eastAsia"/>
          <w:b/>
          <w:bCs/>
          <w:lang w:eastAsia="zh-CN"/>
        </w:rPr>
        <w:t>28</w:t>
      </w:r>
      <w:r w:rsidRPr="002B31BE">
        <w:rPr>
          <w:b/>
          <w:bCs/>
        </w:rPr>
        <w:t>-</w:t>
      </w:r>
      <w:r>
        <w:rPr>
          <w:b/>
          <w:bCs/>
        </w:rPr>
        <w:t>2</w:t>
      </w:r>
      <w:r>
        <w:rPr>
          <w:rFonts w:hint="eastAsia"/>
          <w:b/>
          <w:bCs/>
          <w:lang w:eastAsia="zh-CN"/>
        </w:rPr>
        <w:t>9</w:t>
      </w:r>
      <w:r>
        <w:rPr>
          <w:b/>
          <w:bCs/>
        </w:rPr>
        <w:tab/>
      </w:r>
      <w:r>
        <w:rPr>
          <w:rFonts w:hint="eastAsia"/>
          <w:b/>
          <w:bCs/>
          <w:lang w:eastAsia="zh-CN"/>
        </w:rPr>
        <w:t xml:space="preserve">SIP </w:t>
      </w:r>
      <w:r w:rsidRPr="007F21A7">
        <w:rPr>
          <w:b/>
          <w:bCs/>
        </w:rPr>
        <w:t xml:space="preserve">200 (OK) response to </w:t>
      </w:r>
      <w:r>
        <w:rPr>
          <w:b/>
          <w:bCs/>
        </w:rPr>
        <w:t>re</w:t>
      </w:r>
      <w:r w:rsidRPr="007F21A7">
        <w:rPr>
          <w:b/>
          <w:bCs/>
        </w:rPr>
        <w:t xml:space="preserve">INVITE </w:t>
      </w:r>
      <w:r w:rsidR="00B068FE">
        <w:rPr>
          <w:b/>
          <w:bCs/>
        </w:rPr>
        <w:t xml:space="preserve">request </w:t>
      </w:r>
      <w:r w:rsidRPr="007F21A7">
        <w:rPr>
          <w:b/>
          <w:bCs/>
        </w:rPr>
        <w:t>(UE#</w:t>
      </w:r>
      <w:r>
        <w:rPr>
          <w:rFonts w:hint="eastAsia"/>
          <w:b/>
          <w:bCs/>
          <w:lang w:eastAsia="zh-CN"/>
        </w:rPr>
        <w:t>3</w:t>
      </w:r>
      <w:r w:rsidRPr="007F21A7">
        <w:rPr>
          <w:b/>
          <w:bCs/>
        </w:rPr>
        <w:t xml:space="preserve"> to CAT-AS) see example in </w:t>
      </w:r>
      <w:r>
        <w:rPr>
          <w:b/>
          <w:bCs/>
        </w:rPr>
        <w:t>table A.5.</w:t>
      </w:r>
      <w:r w:rsidR="00B068FE">
        <w:rPr>
          <w:b/>
          <w:bCs/>
          <w:lang w:eastAsia="zh-CN"/>
        </w:rPr>
        <w:t>6</w:t>
      </w:r>
      <w:r>
        <w:rPr>
          <w:rFonts w:hint="eastAsia"/>
          <w:b/>
          <w:bCs/>
          <w:lang w:eastAsia="zh-CN"/>
        </w:rPr>
        <w:t>.2</w:t>
      </w:r>
      <w:r w:rsidRPr="007F21A7">
        <w:rPr>
          <w:b/>
          <w:bCs/>
        </w:rPr>
        <w:t>-</w:t>
      </w:r>
      <w:r>
        <w:rPr>
          <w:rFonts w:hint="eastAsia"/>
          <w:b/>
          <w:bCs/>
          <w:lang w:eastAsia="zh-CN"/>
        </w:rPr>
        <w:t>28</w:t>
      </w:r>
    </w:p>
    <w:bookmarkEnd w:id="929"/>
    <w:p w14:paraId="7E7F73F6" w14:textId="77777777" w:rsidR="00AA3E77" w:rsidRDefault="00AA3E77" w:rsidP="00AA3E77">
      <w:pPr>
        <w:pStyle w:val="B1"/>
      </w:pPr>
      <w:r>
        <w:tab/>
      </w:r>
      <w:r w:rsidRPr="007F21A7">
        <w:t xml:space="preserve">UE#2 sends a SIP 200 (OK) response for the SIP </w:t>
      </w:r>
      <w:r>
        <w:t>re</w:t>
      </w:r>
      <w:r w:rsidRPr="007F21A7">
        <w:t>INVITE request</w:t>
      </w:r>
      <w:r>
        <w:t xml:space="preserve"> (step 18) with SDP_O_</w:t>
      </w:r>
      <w:r>
        <w:rPr>
          <w:rFonts w:hint="eastAsia"/>
          <w:lang w:eastAsia="zh-CN"/>
        </w:rPr>
        <w:t>UE2_</w:t>
      </w:r>
      <w:r>
        <w:t>regular</w:t>
      </w:r>
      <w:r w:rsidRPr="007F21A7">
        <w:t xml:space="preserve"> to the CAT-AS.</w:t>
      </w:r>
    </w:p>
    <w:p w14:paraId="7A90A8C3" w14:textId="77777777" w:rsidR="00AA3E77" w:rsidRPr="007F21A7" w:rsidRDefault="00AA3E77" w:rsidP="00AA3E77">
      <w:pPr>
        <w:pStyle w:val="TH"/>
      </w:pPr>
      <w:r>
        <w:lastRenderedPageBreak/>
        <w:t>Table A.5.</w:t>
      </w:r>
      <w:r w:rsidR="00B068FE">
        <w:rPr>
          <w:lang w:eastAsia="zh-CN"/>
        </w:rPr>
        <w:t>6</w:t>
      </w:r>
      <w:r>
        <w:rPr>
          <w:rFonts w:hint="eastAsia"/>
          <w:lang w:eastAsia="zh-CN"/>
        </w:rPr>
        <w:t>.2</w:t>
      </w:r>
      <w:r w:rsidRPr="007F21A7">
        <w:t>-</w:t>
      </w:r>
      <w:r>
        <w:rPr>
          <w:rFonts w:hint="eastAsia"/>
          <w:lang w:eastAsia="zh-CN"/>
        </w:rPr>
        <w:t>28</w:t>
      </w:r>
      <w:r w:rsidRPr="007F21A7">
        <w:t>: 200 (OK) response (UE#</w:t>
      </w:r>
      <w:r>
        <w:rPr>
          <w:rFonts w:hint="eastAsia"/>
          <w:lang w:eastAsia="zh-CN"/>
        </w:rPr>
        <w:t>3</w:t>
      </w:r>
      <w:r w:rsidRPr="007F21A7">
        <w:t xml:space="preserve"> to CAT-AS)</w:t>
      </w:r>
    </w:p>
    <w:p w14:paraId="1AA73F8C" w14:textId="77777777" w:rsidR="00AA3E77" w:rsidRPr="00E72F2F" w:rsidRDefault="00AA3E77" w:rsidP="00AA3E77">
      <w:pPr>
        <w:pStyle w:val="PL"/>
        <w:keepNext/>
        <w:pBdr>
          <w:top w:val="single" w:sz="4" w:space="1" w:color="auto"/>
          <w:left w:val="single" w:sz="4" w:space="4" w:color="auto"/>
          <w:bottom w:val="single" w:sz="4" w:space="1" w:color="auto"/>
          <w:right w:val="single" w:sz="4" w:space="4" w:color="auto"/>
        </w:pBdr>
        <w:ind w:left="851" w:right="284" w:hanging="284"/>
      </w:pPr>
      <w:bookmarkStart w:id="930" w:name="_MCCTEMPBM_CRPT84840476___2"/>
      <w:r w:rsidRPr="00E72F2F">
        <w:t>SIP/2.0 200 OK</w:t>
      </w:r>
    </w:p>
    <w:p w14:paraId="1D3D9755" w14:textId="77777777" w:rsidR="00AA3E77" w:rsidRPr="00E72F2F" w:rsidRDefault="00AA3E77" w:rsidP="00AA3E77">
      <w:pPr>
        <w:pStyle w:val="PL"/>
        <w:keepNext/>
        <w:pBdr>
          <w:top w:val="single" w:sz="4" w:space="1" w:color="auto"/>
          <w:left w:val="single" w:sz="4" w:space="4" w:color="auto"/>
          <w:bottom w:val="single" w:sz="4" w:space="1" w:color="auto"/>
          <w:right w:val="single" w:sz="4" w:space="4" w:color="auto"/>
        </w:pBdr>
        <w:ind w:left="851" w:right="284" w:hanging="284"/>
      </w:pPr>
      <w:r w:rsidRPr="00E72F2F">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w:t>
      </w:r>
      <w:smartTag w:uri="urn:schemas-microsoft-com:office:smarttags" w:element="chmetcnv">
        <w:smartTagPr>
          <w:attr w:name="TCSC" w:val="0"/>
          <w:attr w:name="NumberType" w:val="1"/>
          <w:attr w:name="Negative" w:val="False"/>
          <w:attr w:name="HasSpace" w:val="False"/>
          <w:attr w:name="SourceValue" w:val="240"/>
          <w:attr w:name="UnitName" w:val="F"/>
        </w:smartTagPr>
        <w:r w:rsidRPr="00E72F2F">
          <w:t>240f</w:t>
        </w:r>
      </w:smartTag>
      <w:r w:rsidRPr="00E72F2F">
        <w:t>34.1, SIP/2.0/UDP [5555::aaa:bbb:ccc:ddd]:1357;comp=sigcomp;branch=z9hG4bKnashds7</w:t>
      </w:r>
    </w:p>
    <w:p w14:paraId="5EE35791" w14:textId="77777777" w:rsidR="00AA3E77" w:rsidRPr="00E72F2F" w:rsidRDefault="00AA3E77" w:rsidP="00AA3E77">
      <w:pPr>
        <w:pStyle w:val="PL"/>
        <w:pBdr>
          <w:top w:val="single" w:sz="4" w:space="1" w:color="auto"/>
          <w:left w:val="single" w:sz="4" w:space="4" w:color="auto"/>
          <w:bottom w:val="single" w:sz="4" w:space="1" w:color="auto"/>
          <w:right w:val="single" w:sz="4" w:space="4" w:color="auto"/>
        </w:pBdr>
        <w:ind w:left="851" w:right="284" w:hanging="284"/>
      </w:pPr>
      <w:r w:rsidRPr="00E72F2F">
        <w:t>Record-Route: &lt;sip:pcscf2.visited2.net:5088;lr;comp=sigcomp&gt;, &lt;sip:scscf2.home2.net;lr&gt;,</w:t>
      </w:r>
      <w:r w:rsidRPr="00E72F2F">
        <w:rPr>
          <w:rFonts w:hint="eastAsia"/>
          <w:lang w:eastAsia="ja-JP"/>
        </w:rPr>
        <w:t xml:space="preserve"> </w:t>
      </w:r>
      <w:r w:rsidRPr="00E72F2F">
        <w:t>&lt;sip:</w:t>
      </w:r>
      <w:r w:rsidRPr="00E72F2F">
        <w:rPr>
          <w:rFonts w:hint="eastAsia"/>
          <w:lang w:eastAsia="ja-JP"/>
        </w:rPr>
        <w:t>catas</w:t>
      </w:r>
      <w:r w:rsidRPr="00E72F2F">
        <w:t>.home2.net;lr&gt;, &lt;sip:scscf2.home2.net;lr&gt;,</w:t>
      </w:r>
      <w:r w:rsidRPr="00E72F2F">
        <w:rPr>
          <w:rFonts w:hint="eastAsia"/>
          <w:lang w:eastAsia="ja-JP"/>
        </w:rPr>
        <w:t xml:space="preserve"> </w:t>
      </w:r>
      <w:r w:rsidRPr="00E72F2F">
        <w:t>&lt;sip:scscf1.home1.net;lr&gt;, &lt;sip:pcscf1.visited1.net;lr&gt;</w:t>
      </w:r>
    </w:p>
    <w:p w14:paraId="52A33EA6" w14:textId="77777777" w:rsidR="00AA3E77" w:rsidRPr="00E72F2F"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bookmarkStart w:id="931" w:name="_MCCTEMPBM_CRPT84840477___2"/>
      <w:bookmarkEnd w:id="930"/>
      <w:r w:rsidRPr="00E72F2F">
        <w:t>From:</w:t>
      </w:r>
    </w:p>
    <w:p w14:paraId="5BA75280" w14:textId="77777777" w:rsidR="00AA3E77" w:rsidRPr="00E72F2F"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rPr>
          <w:lang w:eastAsia="ja-JP"/>
        </w:rPr>
      </w:pPr>
      <w:r w:rsidRPr="00E72F2F">
        <w:t>To: &lt;tel:+1-212-555-2222&gt;;tag=22</w:t>
      </w:r>
      <w:r w:rsidRPr="00E72F2F">
        <w:rPr>
          <w:rFonts w:hint="eastAsia"/>
          <w:lang w:eastAsia="ja-JP"/>
        </w:rPr>
        <w:t>36</w:t>
      </w:r>
    </w:p>
    <w:p w14:paraId="3D14DD6E" w14:textId="77777777" w:rsidR="00AA3E77" w:rsidRPr="00E72F2F"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E72F2F">
        <w:t>Call-ID:</w:t>
      </w:r>
    </w:p>
    <w:p w14:paraId="647F9223" w14:textId="77777777" w:rsidR="00AA3E77" w:rsidRPr="00E72F2F"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E72F2F">
        <w:t>Cseq:</w:t>
      </w:r>
    </w:p>
    <w:p w14:paraId="0D162601" w14:textId="77777777" w:rsidR="00AA3E77" w:rsidRPr="00E72F2F"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r w:rsidRPr="00E72F2F">
        <w:t>Allow: INVITE, ACK, CANCEL, BYE, PRACK, UPDATE, REFER, MESSAGE</w:t>
      </w:r>
    </w:p>
    <w:p w14:paraId="25BCAD50" w14:textId="77777777" w:rsidR="00AA3E77" w:rsidRPr="005D6FF6" w:rsidRDefault="00AA3E77" w:rsidP="00AA3E77">
      <w:pPr>
        <w:pStyle w:val="PL"/>
        <w:pBdr>
          <w:top w:val="single" w:sz="4" w:space="1" w:color="auto"/>
          <w:left w:val="single" w:sz="4" w:space="4" w:color="auto"/>
          <w:bottom w:val="single" w:sz="4" w:space="1" w:color="auto"/>
          <w:right w:val="single" w:sz="4" w:space="4" w:color="auto"/>
        </w:pBdr>
        <w:ind w:left="851" w:right="284" w:hanging="284"/>
      </w:pPr>
      <w:bookmarkStart w:id="932" w:name="_MCCTEMPBM_CRPT84840478___2"/>
      <w:bookmarkEnd w:id="931"/>
      <w:r w:rsidRPr="005D6FF6">
        <w:t>Contact: &lt;sip:</w:t>
      </w:r>
      <w:r w:rsidRPr="005D6FF6">
        <w:rPr>
          <w:rFonts w:cs="Courier New"/>
          <w:szCs w:val="16"/>
        </w:rPr>
        <w:t>user2_public1@home2.net;gr=urn:uuid:2ad8950e</w:t>
      </w:r>
      <w:smartTag w:uri="urn:schemas-microsoft-com:office:smarttags" w:element="chmetcnv">
        <w:smartTagPr>
          <w:attr w:name="TCSC" w:val="0"/>
          <w:attr w:name="NumberType" w:val="1"/>
          <w:attr w:name="Negative" w:val="True"/>
          <w:attr w:name="HasSpace" w:val="False"/>
          <w:attr w:name="SourceValue" w:val="48"/>
          <w:attr w:name="UnitName" w:val="a"/>
        </w:smartTagPr>
        <w:r w:rsidRPr="005D6FF6">
          <w:rPr>
            <w:rFonts w:cs="Courier New"/>
            <w:szCs w:val="16"/>
          </w:rPr>
          <w:t>-48a</w:t>
        </w:r>
      </w:smartTag>
      <w:r w:rsidRPr="005D6FF6">
        <w:rPr>
          <w:rFonts w:cs="Courier New"/>
          <w:szCs w:val="16"/>
        </w:rPr>
        <w:t>5</w:t>
      </w:r>
      <w:smartTag w:uri="urn:schemas-microsoft-com:office:smarttags" w:element="chmetcnv">
        <w:smartTagPr>
          <w:attr w:name="TCSC" w:val="0"/>
          <w:attr w:name="NumberType" w:val="1"/>
          <w:attr w:name="Negative" w:val="True"/>
          <w:attr w:name="HasSpace" w:val="False"/>
          <w:attr w:name="SourceValue" w:val="4"/>
          <w:attr w:name="UnitName" w:val="a"/>
        </w:smartTagPr>
        <w:r w:rsidRPr="005D6FF6">
          <w:rPr>
            <w:rFonts w:cs="Courier New"/>
            <w:szCs w:val="16"/>
          </w:rPr>
          <w:t>-4a</w:t>
        </w:r>
      </w:smartTag>
      <w:r w:rsidRPr="005D6FF6">
        <w:rPr>
          <w:rFonts w:cs="Courier New"/>
          <w:szCs w:val="16"/>
        </w:rPr>
        <w:t>74-8d99-ad76cc7fc74</w:t>
      </w:r>
      <w:r w:rsidRPr="005D6FF6">
        <w:t>&gt;</w:t>
      </w:r>
      <w:r w:rsidRPr="005D6FF6">
        <w:rPr>
          <w:rFonts w:eastAsia="PMingLiU" w:cs="Courier New"/>
          <w:lang w:eastAsia="zh-TW"/>
        </w:rPr>
        <w:t>;</w:t>
      </w:r>
      <w:r w:rsidRPr="005D6FF6">
        <w:t>+g.3gpp.icsi-ref="urn%3Aurn-7%3gpp-service.ims.icsi.mmtel"</w:t>
      </w:r>
    </w:p>
    <w:p w14:paraId="52518B56"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933" w:name="_MCCTEMPBM_CRPT84840479___2"/>
      <w:bookmarkEnd w:id="932"/>
      <w:r w:rsidRPr="00E72F2F">
        <w:rPr>
          <w:snapToGrid w:val="0"/>
        </w:rPr>
        <w:t xml:space="preserve">Content-Type: application/sdp </w:t>
      </w:r>
    </w:p>
    <w:p w14:paraId="1D5B41B4"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E72F2F">
        <w:rPr>
          <w:snapToGrid w:val="0"/>
        </w:rPr>
        <w:t>Content-Length: (…)</w:t>
      </w:r>
    </w:p>
    <w:p w14:paraId="50F4599A"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491E4029"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E72F2F">
        <w:rPr>
          <w:lang w:val="en-US"/>
        </w:rPr>
        <w:t>v=0</w:t>
      </w:r>
    </w:p>
    <w:p w14:paraId="28904F38"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E72F2F">
        <w:rPr>
          <w:lang w:val="en-US"/>
        </w:rPr>
        <w:t>o=- 298793361</w:t>
      </w:r>
      <w:r w:rsidRPr="00E72F2F" w:rsidDel="000915DC">
        <w:rPr>
          <w:lang w:val="en-US"/>
        </w:rPr>
        <w:t>5</w:t>
      </w:r>
      <w:r w:rsidRPr="00E72F2F">
        <w:rPr>
          <w:rFonts w:hint="eastAsia"/>
          <w:lang w:val="en-US" w:eastAsia="ja-JP"/>
        </w:rPr>
        <w:t>7</w:t>
      </w:r>
      <w:r w:rsidRPr="00E72F2F">
        <w:rPr>
          <w:lang w:val="en-US"/>
        </w:rPr>
        <w:t xml:space="preserve"> </w:t>
      </w:r>
      <w:smartTag w:uri="urn:schemas-microsoft-com:office:smarttags" w:element="chmetcnv">
        <w:smartTagPr>
          <w:attr w:name="TCSC" w:val="0"/>
          <w:attr w:name="NumberType" w:val="1"/>
          <w:attr w:name="Negative" w:val="False"/>
          <w:attr w:name="HasSpace" w:val="True"/>
          <w:attr w:name="SourceValue" w:val="29879336157"/>
          <w:attr w:name="UnitName" w:val="in"/>
        </w:smartTagPr>
        <w:r w:rsidRPr="00E72F2F">
          <w:rPr>
            <w:lang w:val="en-US"/>
          </w:rPr>
          <w:t>298793361</w:t>
        </w:r>
        <w:r w:rsidRPr="00E72F2F" w:rsidDel="000915DC">
          <w:rPr>
            <w:lang w:val="en-US"/>
          </w:rPr>
          <w:t>5</w:t>
        </w:r>
        <w:r w:rsidRPr="00E72F2F">
          <w:rPr>
            <w:rFonts w:hint="eastAsia"/>
            <w:lang w:val="en-US" w:eastAsia="ja-JP"/>
          </w:rPr>
          <w:t>7</w:t>
        </w:r>
        <w:r w:rsidRPr="00E72F2F">
          <w:rPr>
            <w:lang w:val="en-US"/>
          </w:rPr>
          <w:t xml:space="preserve"> IN</w:t>
        </w:r>
      </w:smartTag>
      <w:r w:rsidRPr="00E72F2F">
        <w:rPr>
          <w:lang w:val="en-US"/>
        </w:rPr>
        <w:t xml:space="preserve"> IP6 </w:t>
      </w:r>
      <w:r w:rsidRPr="00E72F2F">
        <w:rPr>
          <w:rFonts w:hint="eastAsia"/>
          <w:lang w:val="en-US" w:eastAsia="ja-JP"/>
        </w:rPr>
        <w:t>6666</w:t>
      </w:r>
      <w:r w:rsidRPr="00E72F2F">
        <w:rPr>
          <w:lang w:val="en-US"/>
        </w:rPr>
        <w:t>::eee:fff:aaa:bbb</w:t>
      </w:r>
    </w:p>
    <w:p w14:paraId="433BE784"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en-US"/>
        </w:rPr>
      </w:pPr>
      <w:r w:rsidRPr="00E72F2F">
        <w:rPr>
          <w:lang w:val="en-US"/>
        </w:rPr>
        <w:t>s=-</w:t>
      </w:r>
    </w:p>
    <w:p w14:paraId="6C2D9A6D"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en-US" w:eastAsia="ja-JP"/>
        </w:rPr>
      </w:pPr>
      <w:r w:rsidRPr="00E72F2F">
        <w:rPr>
          <w:lang w:val="en-US"/>
        </w:rPr>
        <w:t>c=IN IP6 6666::eee:fff:aaa:bbb</w:t>
      </w:r>
    </w:p>
    <w:p w14:paraId="2C8A41E2" w14:textId="77777777" w:rsidR="00AA3E77" w:rsidRPr="00B81513"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B81513">
        <w:rPr>
          <w:lang w:val="de-DE"/>
        </w:rPr>
        <w:t>t=0 0</w:t>
      </w:r>
    </w:p>
    <w:p w14:paraId="4F0E3F5C" w14:textId="77777777" w:rsidR="00AA3E77" w:rsidRPr="001D0BDA"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de-DE"/>
        </w:rPr>
      </w:pPr>
      <w:r w:rsidRPr="001D0BDA">
        <w:rPr>
          <w:lang w:val="de-DE"/>
        </w:rPr>
        <w:t xml:space="preserve">m=video </w:t>
      </w:r>
      <w:r w:rsidRPr="001D0BDA">
        <w:rPr>
          <w:rFonts w:hint="eastAsia"/>
          <w:lang w:val="de-DE" w:eastAsia="ja-JP"/>
        </w:rPr>
        <w:t>7398</w:t>
      </w:r>
      <w:r w:rsidRPr="001D0BDA">
        <w:rPr>
          <w:lang w:val="de-DE"/>
        </w:rPr>
        <w:t xml:space="preserve"> RTP/AVPF 98</w:t>
      </w:r>
    </w:p>
    <w:p w14:paraId="70A19877"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b=AS:75</w:t>
      </w:r>
    </w:p>
    <w:p w14:paraId="02630A97"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a=curr:qos local sendrecv</w:t>
      </w:r>
    </w:p>
    <w:p w14:paraId="2C99F1FD"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a=curr:qos remote sendrecv</w:t>
      </w:r>
    </w:p>
    <w:p w14:paraId="28E5340E"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a=des:qos mandatory local sendrecv</w:t>
      </w:r>
    </w:p>
    <w:p w14:paraId="7C0ACFF4"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a=des:qos mandatory remote sendrecv</w:t>
      </w:r>
    </w:p>
    <w:p w14:paraId="45D8BFCC"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a=rtpmap:98 H263</w:t>
      </w:r>
    </w:p>
    <w:p w14:paraId="2742CE33"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a=fmtp:98 profile-level-id=0</w:t>
      </w:r>
    </w:p>
    <w:p w14:paraId="48ED533E"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 xml:space="preserve">m=audio </w:t>
      </w:r>
      <w:r w:rsidRPr="00E72F2F">
        <w:rPr>
          <w:rFonts w:hint="eastAsia"/>
          <w:lang w:val="pt-BR" w:eastAsia="ja-JP"/>
        </w:rPr>
        <w:t>8386</w:t>
      </w:r>
      <w:r w:rsidRPr="00E72F2F">
        <w:rPr>
          <w:lang w:val="pt-BR"/>
        </w:rPr>
        <w:t xml:space="preserve"> RTP/AVPF 97 96</w:t>
      </w:r>
    </w:p>
    <w:p w14:paraId="539F4DC2"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b=AS:25.4</w:t>
      </w:r>
    </w:p>
    <w:p w14:paraId="2176FC52"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a=curr:qos local sendrecv</w:t>
      </w:r>
    </w:p>
    <w:p w14:paraId="6CBA9E64"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a=curr:qos remote sendrecv</w:t>
      </w:r>
    </w:p>
    <w:p w14:paraId="4E5B62E8"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a=des:qos mandatory local sendrecv</w:t>
      </w:r>
    </w:p>
    <w:p w14:paraId="22EE2C6F"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a=des:qos mandatory remote sendrecv</w:t>
      </w:r>
    </w:p>
    <w:p w14:paraId="262B631C"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E72F2F">
        <w:rPr>
          <w:lang w:val="pt-BR"/>
        </w:rPr>
        <w:t xml:space="preserve">a=rtpmap:97 AMR </w:t>
      </w:r>
    </w:p>
    <w:p w14:paraId="6985F945" w14:textId="77777777" w:rsidR="00AA3E77" w:rsidRPr="00E72F2F" w:rsidRDefault="00AA3E77" w:rsidP="00AA3E77">
      <w:pPr>
        <w:pStyle w:val="PL"/>
        <w:keepNext/>
        <w:pBdr>
          <w:top w:val="single" w:sz="4" w:space="1" w:color="auto"/>
          <w:left w:val="single" w:sz="4" w:space="4" w:color="auto"/>
          <w:bottom w:val="single" w:sz="4" w:space="1" w:color="auto"/>
          <w:right w:val="single" w:sz="4" w:space="4" w:color="auto"/>
        </w:pBdr>
        <w:ind w:left="851" w:right="284" w:hanging="284"/>
        <w:rPr>
          <w:lang w:val="pt-BR"/>
        </w:rPr>
      </w:pPr>
      <w:bookmarkStart w:id="934" w:name="_MCCTEMPBM_CRPT84840480___2"/>
      <w:bookmarkEnd w:id="933"/>
      <w:r w:rsidRPr="00E72F2F">
        <w:rPr>
          <w:lang w:val="pt-BR"/>
        </w:rPr>
        <w:t>a=fmtp:97 mode-set=0,2,5,7; maxframes</w:t>
      </w:r>
    </w:p>
    <w:p w14:paraId="53B8AC93" w14:textId="77777777" w:rsidR="00AA3E77" w:rsidRPr="00E72F2F" w:rsidRDefault="00AA3E77" w:rsidP="00AA3E77">
      <w:pPr>
        <w:pStyle w:val="PL"/>
        <w:keepNext/>
        <w:pBdr>
          <w:top w:val="single" w:sz="4" w:space="1" w:color="auto"/>
          <w:left w:val="single" w:sz="4" w:space="4" w:color="auto"/>
          <w:bottom w:val="single" w:sz="4" w:space="1" w:color="auto"/>
          <w:right w:val="single" w:sz="4" w:space="4" w:color="auto"/>
        </w:pBdr>
        <w:ind w:left="850" w:right="284" w:hanging="283"/>
      </w:pPr>
      <w:bookmarkStart w:id="935" w:name="_MCCTEMPBM_CRPT84840481___2"/>
      <w:bookmarkEnd w:id="934"/>
      <w:r w:rsidRPr="00E72F2F">
        <w:t>a=rtpmap:96 telephone-event</w:t>
      </w:r>
    </w:p>
    <w:bookmarkEnd w:id="935"/>
    <w:p w14:paraId="6EC15B71" w14:textId="77777777" w:rsidR="00AA3E77" w:rsidRPr="00727AB8" w:rsidRDefault="00AA3E77" w:rsidP="00AA3E77">
      <w:pPr>
        <w:rPr>
          <w:lang w:val="en-US"/>
        </w:rPr>
      </w:pPr>
    </w:p>
    <w:p w14:paraId="0ADDE84D" w14:textId="77777777" w:rsidR="00AA3E77" w:rsidRPr="007F21A7" w:rsidRDefault="00AA3E77" w:rsidP="00AA3E77">
      <w:pPr>
        <w:pStyle w:val="EX"/>
        <w:keepLines w:val="0"/>
      </w:pPr>
      <w:r w:rsidRPr="007F21A7">
        <w:rPr>
          <w:b/>
        </w:rPr>
        <w:t>SDP</w:t>
      </w:r>
      <w:r w:rsidRPr="007F21A7">
        <w:tab/>
        <w:t>The SDP offer (SDP_O</w:t>
      </w:r>
      <w:r>
        <w:t>_regular</w:t>
      </w:r>
      <w:r w:rsidRPr="007F21A7">
        <w:t>) contains a set of codecs supported by UE#</w:t>
      </w:r>
      <w:r>
        <w:rPr>
          <w:rFonts w:hint="eastAsia"/>
          <w:lang w:eastAsia="zh-CN"/>
        </w:rPr>
        <w:t>3</w:t>
      </w:r>
      <w:r w:rsidRPr="007F21A7">
        <w:t xml:space="preserve"> and desired by the call</w:t>
      </w:r>
      <w:r>
        <w:t>ed</w:t>
      </w:r>
      <w:r w:rsidRPr="007F21A7">
        <w:t xml:space="preserve"> user for this session. The local preconditions are indicated as fulfilled.</w:t>
      </w:r>
    </w:p>
    <w:p w14:paraId="7E259B53" w14:textId="77777777" w:rsidR="00AA3E77" w:rsidRPr="007F21A7" w:rsidRDefault="00AA3E77" w:rsidP="00AA3E77">
      <w:pPr>
        <w:pStyle w:val="B1"/>
        <w:ind w:left="284" w:firstLine="0"/>
        <w:rPr>
          <w:b/>
          <w:bCs/>
          <w:lang w:eastAsia="zh-CN"/>
        </w:rPr>
      </w:pPr>
      <w:bookmarkStart w:id="936" w:name="_MCCTEMPBM_CRPT84840482___2"/>
      <w:r>
        <w:rPr>
          <w:rFonts w:hint="eastAsia"/>
          <w:b/>
          <w:bCs/>
          <w:lang w:eastAsia="zh-CN"/>
        </w:rPr>
        <w:t>30-31</w:t>
      </w:r>
      <w:r w:rsidRPr="007F21A7">
        <w:rPr>
          <w:b/>
          <w:bCs/>
        </w:rPr>
        <w:tab/>
      </w:r>
      <w:r>
        <w:rPr>
          <w:rFonts w:hint="eastAsia"/>
          <w:b/>
          <w:bCs/>
          <w:lang w:eastAsia="zh-CN"/>
        </w:rPr>
        <w:t xml:space="preserve">SIP </w:t>
      </w:r>
      <w:r w:rsidRPr="007F21A7">
        <w:rPr>
          <w:rFonts w:hint="eastAsia"/>
          <w:b/>
          <w:bCs/>
          <w:lang w:eastAsia="ja-JP"/>
        </w:rPr>
        <w:t>UPDATE request</w:t>
      </w:r>
      <w:r w:rsidRPr="007F21A7">
        <w:rPr>
          <w:b/>
          <w:bCs/>
        </w:rPr>
        <w:t xml:space="preserve"> (CAT-AS to UE#1) see example in </w:t>
      </w:r>
      <w:r>
        <w:rPr>
          <w:b/>
          <w:bCs/>
        </w:rPr>
        <w:t>table A.5.</w:t>
      </w:r>
      <w:r w:rsidR="00B068FE">
        <w:rPr>
          <w:b/>
          <w:bCs/>
          <w:lang w:eastAsia="zh-CN"/>
        </w:rPr>
        <w:t>6</w:t>
      </w:r>
      <w:r>
        <w:rPr>
          <w:rFonts w:hint="eastAsia"/>
          <w:b/>
          <w:bCs/>
          <w:lang w:eastAsia="zh-CN"/>
        </w:rPr>
        <w:t>.2</w:t>
      </w:r>
      <w:r w:rsidRPr="007F21A7">
        <w:rPr>
          <w:b/>
          <w:bCs/>
        </w:rPr>
        <w:t>-</w:t>
      </w:r>
      <w:r>
        <w:rPr>
          <w:rFonts w:hint="eastAsia"/>
          <w:b/>
          <w:bCs/>
          <w:lang w:eastAsia="zh-CN"/>
        </w:rPr>
        <w:t>30</w:t>
      </w:r>
    </w:p>
    <w:bookmarkEnd w:id="936"/>
    <w:p w14:paraId="03C4B8B1" w14:textId="77777777" w:rsidR="00AA3E77" w:rsidRPr="007F21A7" w:rsidRDefault="00AA3E77" w:rsidP="00AA3E77">
      <w:pPr>
        <w:pStyle w:val="B1"/>
        <w:rPr>
          <w:lang w:eastAsia="ja-JP"/>
        </w:rPr>
      </w:pPr>
      <w:r>
        <w:tab/>
      </w:r>
      <w:r w:rsidRPr="007F21A7">
        <w:t xml:space="preserve">The CAT-AS </w:t>
      </w:r>
      <w:r w:rsidRPr="007F21A7">
        <w:rPr>
          <w:rFonts w:hint="eastAsia"/>
          <w:lang w:eastAsia="ja-JP"/>
        </w:rPr>
        <w:t>sends</w:t>
      </w:r>
      <w:r w:rsidRPr="007F21A7">
        <w:t xml:space="preserve"> </w:t>
      </w:r>
      <w:r w:rsidRPr="007F21A7">
        <w:rPr>
          <w:rFonts w:hint="eastAsia"/>
          <w:lang w:eastAsia="ja-JP"/>
        </w:rPr>
        <w:t>a</w:t>
      </w:r>
      <w:r>
        <w:rPr>
          <w:rFonts w:hint="eastAsia"/>
          <w:lang w:eastAsia="zh-CN"/>
        </w:rPr>
        <w:t xml:space="preserve"> SIP</w:t>
      </w:r>
      <w:r w:rsidRPr="007F21A7">
        <w:rPr>
          <w:rFonts w:hint="eastAsia"/>
          <w:lang w:eastAsia="ja-JP"/>
        </w:rPr>
        <w:t xml:space="preserve"> UPDATE request containing values received in the 200 </w:t>
      </w:r>
      <w:r w:rsidR="00B068FE">
        <w:rPr>
          <w:lang w:eastAsia="ja-JP"/>
        </w:rPr>
        <w:t>(</w:t>
      </w:r>
      <w:r w:rsidRPr="007F21A7">
        <w:rPr>
          <w:rFonts w:hint="eastAsia"/>
          <w:lang w:eastAsia="ja-JP"/>
        </w:rPr>
        <w:t>OK</w:t>
      </w:r>
      <w:r w:rsidR="00B068FE">
        <w:rPr>
          <w:lang w:eastAsia="ja-JP"/>
        </w:rPr>
        <w:t>) response</w:t>
      </w:r>
      <w:r w:rsidRPr="007F21A7">
        <w:rPr>
          <w:rFonts w:hint="eastAsia"/>
          <w:lang w:eastAsia="ja-JP"/>
        </w:rPr>
        <w:t xml:space="preserve"> from UE</w:t>
      </w:r>
      <w:r w:rsidRPr="002334D8">
        <w:rPr>
          <w:rFonts w:hint="eastAsia"/>
          <w:lang w:eastAsia="ja-JP"/>
        </w:rPr>
        <w:t>#</w:t>
      </w:r>
      <w:r>
        <w:rPr>
          <w:rFonts w:hint="eastAsia"/>
          <w:lang w:eastAsia="zh-CN"/>
        </w:rPr>
        <w:t>3</w:t>
      </w:r>
      <w:r w:rsidRPr="002334D8">
        <w:rPr>
          <w:rFonts w:hint="eastAsia"/>
          <w:lang w:eastAsia="ja-JP"/>
        </w:rPr>
        <w:t>.</w:t>
      </w:r>
    </w:p>
    <w:p w14:paraId="2CEE0364" w14:textId="77777777" w:rsidR="00AA3E77" w:rsidRPr="007F21A7" w:rsidRDefault="00AA3E77" w:rsidP="00AA3E77">
      <w:pPr>
        <w:pStyle w:val="B1"/>
        <w:rPr>
          <w:lang w:eastAsia="ja-JP"/>
        </w:rPr>
      </w:pPr>
      <w:r>
        <w:rPr>
          <w:lang w:eastAsia="ja-JP"/>
        </w:rPr>
        <w:tab/>
      </w:r>
      <w:r w:rsidRPr="007F21A7">
        <w:rPr>
          <w:rFonts w:hint="eastAsia"/>
          <w:lang w:eastAsia="ja-JP"/>
        </w:rPr>
        <w:t>Session between UE#1 and CAT-AS is replaced with session between UE#1 and UE</w:t>
      </w:r>
      <w:r w:rsidRPr="007F21A7">
        <w:rPr>
          <w:lang w:eastAsia="ja-JP"/>
        </w:rPr>
        <w:t>#</w:t>
      </w:r>
      <w:r>
        <w:rPr>
          <w:rFonts w:hint="eastAsia"/>
          <w:lang w:eastAsia="zh-CN"/>
        </w:rPr>
        <w:t>3</w:t>
      </w:r>
      <w:r w:rsidRPr="007F21A7">
        <w:rPr>
          <w:lang w:eastAsia="ja-JP"/>
        </w:rPr>
        <w:t>.</w:t>
      </w:r>
    </w:p>
    <w:p w14:paraId="4204E9CC" w14:textId="77777777" w:rsidR="00AA3E77" w:rsidRPr="007F21A7" w:rsidRDefault="00AA3E77" w:rsidP="00AA3E77">
      <w:pPr>
        <w:pStyle w:val="TH"/>
        <w:rPr>
          <w:lang w:eastAsia="ja-JP"/>
        </w:rPr>
      </w:pPr>
      <w:r>
        <w:lastRenderedPageBreak/>
        <w:t>Table A.5.</w:t>
      </w:r>
      <w:r w:rsidR="00B068FE">
        <w:rPr>
          <w:lang w:eastAsia="zh-CN"/>
        </w:rPr>
        <w:t>6</w:t>
      </w:r>
      <w:r>
        <w:rPr>
          <w:rFonts w:hint="eastAsia"/>
          <w:lang w:eastAsia="zh-CN"/>
        </w:rPr>
        <w:t>.2</w:t>
      </w:r>
      <w:r w:rsidRPr="007F21A7">
        <w:t>-</w:t>
      </w:r>
      <w:r>
        <w:rPr>
          <w:rFonts w:hint="eastAsia"/>
          <w:lang w:eastAsia="zh-CN"/>
        </w:rPr>
        <w:t>30</w:t>
      </w:r>
      <w:r w:rsidRPr="007F21A7">
        <w:t xml:space="preserve">: </w:t>
      </w:r>
      <w:r>
        <w:rPr>
          <w:rFonts w:hint="eastAsia"/>
          <w:lang w:eastAsia="zh-CN"/>
        </w:rPr>
        <w:t xml:space="preserve">SIP </w:t>
      </w:r>
      <w:r w:rsidRPr="007F21A7">
        <w:rPr>
          <w:rFonts w:hint="eastAsia"/>
          <w:lang w:eastAsia="ja-JP"/>
        </w:rPr>
        <w:t>UPDATE</w:t>
      </w:r>
      <w:r w:rsidRPr="007F21A7">
        <w:t xml:space="preserve"> re</w:t>
      </w:r>
      <w:r w:rsidRPr="007F21A7">
        <w:rPr>
          <w:rFonts w:hint="eastAsia"/>
          <w:lang w:eastAsia="ja-JP"/>
        </w:rPr>
        <w:t>quest</w:t>
      </w:r>
      <w:r w:rsidRPr="007F21A7">
        <w:t xml:space="preserve"> (CAT-AS to UE#1)</w:t>
      </w:r>
    </w:p>
    <w:p w14:paraId="518A021D" w14:textId="77777777" w:rsidR="00AA3E77" w:rsidRPr="00732BA0"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nb-NO" w:eastAsia="ja-JP"/>
        </w:rPr>
      </w:pPr>
      <w:bookmarkStart w:id="937" w:name="_MCCTEMPBM_CRPT84840483___2"/>
      <w:r w:rsidRPr="00732BA0">
        <w:rPr>
          <w:rFonts w:hint="eastAsia"/>
          <w:lang w:val="nb-NO" w:eastAsia="ja-JP"/>
        </w:rPr>
        <w:t xml:space="preserve">UPDATE </w:t>
      </w:r>
      <w:r w:rsidRPr="00732BA0">
        <w:rPr>
          <w:lang w:val="nb-NO"/>
        </w:rPr>
        <w:t>sip:</w:t>
      </w:r>
      <w:r w:rsidRPr="00732BA0" w:rsidDel="00012B2B">
        <w:rPr>
          <w:lang w:val="nb-NO"/>
        </w:rPr>
        <w:t>user1_public1@home1.net</w:t>
      </w:r>
      <w:r w:rsidRPr="00732BA0">
        <w:rPr>
          <w:rFonts w:cs="Courier New"/>
          <w:snapToGrid w:val="0"/>
          <w:szCs w:val="16"/>
          <w:lang w:val="nb-NO"/>
        </w:rPr>
        <w:t>;</w:t>
      </w:r>
      <w:r w:rsidRPr="00732BA0">
        <w:rPr>
          <w:rFonts w:eastAsia="PMingLiU" w:cs="Courier New"/>
          <w:szCs w:val="16"/>
          <w:lang w:val="nb-NO" w:eastAsia="zh-TW"/>
        </w:rPr>
        <w:t>gr=urn:uuid:f81d4fae-7dec-11d0-a765</w:t>
      </w:r>
      <w:smartTag w:uri="urn:schemas-microsoft-com:office:smarttags" w:element="chmetcnv">
        <w:smartTagPr>
          <w:attr w:name="TCSC" w:val="0"/>
          <w:attr w:name="NumberType" w:val="1"/>
          <w:attr w:name="Negative" w:val="True"/>
          <w:attr w:name="HasSpace" w:val="False"/>
          <w:attr w:name="SourceValue" w:val="0"/>
          <w:attr w:name="UnitName" w:val="a"/>
        </w:smartTagPr>
        <w:r w:rsidRPr="00732BA0">
          <w:rPr>
            <w:rFonts w:eastAsia="PMingLiU" w:cs="Courier New"/>
            <w:szCs w:val="16"/>
            <w:lang w:val="nb-NO" w:eastAsia="zh-TW"/>
          </w:rPr>
          <w:t>-00a</w:t>
        </w:r>
      </w:smartTag>
      <w:smartTag w:uri="urn:schemas-microsoft-com:office:smarttags" w:element="chmetcnv">
        <w:smartTagPr>
          <w:attr w:name="TCSC" w:val="0"/>
          <w:attr w:name="NumberType" w:val="1"/>
          <w:attr w:name="Negative" w:val="False"/>
          <w:attr w:name="HasSpace" w:val="False"/>
          <w:attr w:name="SourceValue" w:val="0"/>
          <w:attr w:name="UnitName" w:val="C"/>
        </w:smartTagPr>
        <w:r w:rsidRPr="00732BA0">
          <w:rPr>
            <w:rFonts w:eastAsia="PMingLiU" w:cs="Courier New"/>
            <w:szCs w:val="16"/>
            <w:lang w:val="nb-NO" w:eastAsia="zh-TW"/>
          </w:rPr>
          <w:t>0c</w:t>
        </w:r>
      </w:smartTag>
      <w:r w:rsidRPr="00732BA0">
        <w:rPr>
          <w:rFonts w:eastAsia="PMingLiU" w:cs="Courier New"/>
          <w:szCs w:val="16"/>
          <w:lang w:val="nb-NO" w:eastAsia="zh-TW"/>
        </w:rPr>
        <w:t>91e6bf6</w:t>
      </w:r>
      <w:r w:rsidRPr="00732BA0">
        <w:rPr>
          <w:lang w:val="nb-NO"/>
        </w:rPr>
        <w:t xml:space="preserve"> </w:t>
      </w:r>
      <w:r w:rsidRPr="00732BA0">
        <w:rPr>
          <w:rFonts w:hint="eastAsia"/>
          <w:lang w:val="nb-NO" w:eastAsia="ja-JP"/>
        </w:rPr>
        <w:t>SIP/2.0</w:t>
      </w:r>
    </w:p>
    <w:p w14:paraId="367FE58E" w14:textId="77777777" w:rsidR="00AA3E77" w:rsidRPr="00732BA0"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nb-NO" w:eastAsia="ja-JP"/>
        </w:rPr>
      </w:pPr>
      <w:r w:rsidRPr="00732BA0">
        <w:rPr>
          <w:lang w:val="nb-NO"/>
        </w:rPr>
        <w:t>Via: SIP/2.0/UDP [5555::ccc:aaa:</w:t>
      </w:r>
      <w:r w:rsidRPr="00732BA0">
        <w:rPr>
          <w:rFonts w:hint="eastAsia"/>
          <w:lang w:val="nb-NO" w:eastAsia="ja-JP"/>
        </w:rPr>
        <w:t>abc</w:t>
      </w:r>
      <w:r w:rsidRPr="00732BA0">
        <w:rPr>
          <w:lang w:val="nb-NO"/>
        </w:rPr>
        <w:t>:</w:t>
      </w:r>
      <w:r w:rsidRPr="00732BA0">
        <w:rPr>
          <w:rFonts w:hint="eastAsia"/>
          <w:lang w:val="nb-NO" w:eastAsia="ja-JP"/>
        </w:rPr>
        <w:t>abc</w:t>
      </w:r>
      <w:r w:rsidRPr="00732BA0">
        <w:rPr>
          <w:lang w:val="nb-NO"/>
        </w:rPr>
        <w:t>]:8805;branch=z9hG4bK</w:t>
      </w:r>
      <w:r w:rsidRPr="00732BA0">
        <w:rPr>
          <w:rFonts w:hint="eastAsia"/>
          <w:lang w:val="nb-NO" w:eastAsia="ja-JP"/>
        </w:rPr>
        <w:t>182D87</w:t>
      </w:r>
      <w:r w:rsidRPr="00732BA0">
        <w:rPr>
          <w:lang w:val="nb-NO"/>
        </w:rPr>
        <w:t>.1</w:t>
      </w:r>
    </w:p>
    <w:p w14:paraId="63965C50"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en-US" w:eastAsia="ja-JP"/>
        </w:rPr>
      </w:pPr>
      <w:r w:rsidRPr="00E72F2F">
        <w:rPr>
          <w:rFonts w:hint="eastAsia"/>
          <w:lang w:val="en-US" w:eastAsia="ja-JP"/>
        </w:rPr>
        <w:t>Max-Forwards: 70</w:t>
      </w:r>
    </w:p>
    <w:p w14:paraId="1A606033"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E72F2F">
        <w:rPr>
          <w:lang w:val="en-US"/>
        </w:rPr>
        <w:t>Route: &lt;sip:scscf1.home1.net;lr&gt;,</w:t>
      </w:r>
      <w:r w:rsidRPr="00E72F2F">
        <w:rPr>
          <w:rFonts w:hint="eastAsia"/>
          <w:lang w:val="en-US" w:eastAsia="ja-JP"/>
        </w:rPr>
        <w:t xml:space="preserve"> </w:t>
      </w:r>
      <w:r w:rsidRPr="00E72F2F">
        <w:rPr>
          <w:lang w:val="en-US"/>
        </w:rPr>
        <w:t>&lt;sip:pcscf1.visited1.net;lr&gt;</w:t>
      </w:r>
    </w:p>
    <w:p w14:paraId="7E575705"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pPr>
      <w:r w:rsidRPr="00E72F2F">
        <w:t>From: &lt;tel:+1-212-555-2222&gt;;tag=2236</w:t>
      </w:r>
    </w:p>
    <w:p w14:paraId="77B25A7E"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pPr>
      <w:r w:rsidRPr="00E72F2F">
        <w:t>To: &lt;sip:user1_public1@home1.net&gt;;tag=171828</w:t>
      </w:r>
    </w:p>
    <w:p w14:paraId="10468166"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pPr>
      <w:r w:rsidRPr="00E72F2F">
        <w:t>Call-ID:</w:t>
      </w:r>
    </w:p>
    <w:p w14:paraId="7BDECFA3"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eastAsia="ja-JP"/>
        </w:rPr>
      </w:pPr>
      <w:r w:rsidRPr="00E72F2F">
        <w:t>Cseq:</w:t>
      </w:r>
      <w:r w:rsidRPr="00E72F2F">
        <w:rPr>
          <w:rFonts w:hint="eastAsia"/>
          <w:lang w:eastAsia="ja-JP"/>
        </w:rPr>
        <w:t xml:space="preserve"> </w:t>
      </w:r>
      <w:r w:rsidRPr="00E72F2F" w:rsidDel="0065434B">
        <w:rPr>
          <w:rFonts w:hint="eastAsia"/>
          <w:lang w:eastAsia="ja-JP"/>
        </w:rPr>
        <w:t>128</w:t>
      </w:r>
      <w:r w:rsidRPr="00E72F2F">
        <w:rPr>
          <w:rFonts w:hint="eastAsia"/>
          <w:lang w:eastAsia="ja-JP"/>
        </w:rPr>
        <w:t>14111 UPDATE</w:t>
      </w:r>
    </w:p>
    <w:p w14:paraId="2DD09927"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eastAsia="ja-JP"/>
        </w:rPr>
      </w:pPr>
      <w:r w:rsidRPr="00E72F2F">
        <w:t xml:space="preserve">Require: </w:t>
      </w:r>
    </w:p>
    <w:p w14:paraId="3690273D" w14:textId="77777777" w:rsidR="00AA3E77" w:rsidRPr="005D6FF6"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pPr>
      <w:r w:rsidRPr="005D6FF6">
        <w:t xml:space="preserve">Contact: </w:t>
      </w:r>
      <w:r w:rsidRPr="005D6FF6" w:rsidDel="0092288D">
        <w:t>&lt;sip:</w:t>
      </w:r>
      <w:r w:rsidRPr="005D6FF6">
        <w:rPr>
          <w:rFonts w:cs="Courier New"/>
          <w:szCs w:val="16"/>
        </w:rPr>
        <w:t>user2_public1@home2.net;gr=urn:uuid:2ad8950e</w:t>
      </w:r>
      <w:smartTag w:uri="urn:schemas-microsoft-com:office:smarttags" w:element="chmetcnv">
        <w:smartTagPr>
          <w:attr w:name="TCSC" w:val="0"/>
          <w:attr w:name="NumberType" w:val="1"/>
          <w:attr w:name="Negative" w:val="True"/>
          <w:attr w:name="HasSpace" w:val="False"/>
          <w:attr w:name="SourceValue" w:val="48"/>
          <w:attr w:name="UnitName" w:val="a"/>
        </w:smartTagPr>
        <w:r w:rsidRPr="005D6FF6">
          <w:rPr>
            <w:rFonts w:cs="Courier New"/>
            <w:szCs w:val="16"/>
          </w:rPr>
          <w:t>-48a</w:t>
        </w:r>
      </w:smartTag>
      <w:r w:rsidRPr="005D6FF6">
        <w:rPr>
          <w:rFonts w:cs="Courier New"/>
          <w:szCs w:val="16"/>
        </w:rPr>
        <w:t>5</w:t>
      </w:r>
      <w:smartTag w:uri="urn:schemas-microsoft-com:office:smarttags" w:element="chmetcnv">
        <w:smartTagPr>
          <w:attr w:name="TCSC" w:val="0"/>
          <w:attr w:name="NumberType" w:val="1"/>
          <w:attr w:name="Negative" w:val="True"/>
          <w:attr w:name="HasSpace" w:val="False"/>
          <w:attr w:name="SourceValue" w:val="4"/>
          <w:attr w:name="UnitName" w:val="a"/>
        </w:smartTagPr>
        <w:r w:rsidRPr="005D6FF6">
          <w:rPr>
            <w:rFonts w:cs="Courier New"/>
            <w:szCs w:val="16"/>
          </w:rPr>
          <w:t>-4a</w:t>
        </w:r>
      </w:smartTag>
      <w:r w:rsidRPr="005D6FF6">
        <w:rPr>
          <w:rFonts w:cs="Courier New"/>
          <w:szCs w:val="16"/>
        </w:rPr>
        <w:t>74-8d99-ad76cc7fc74</w:t>
      </w:r>
      <w:r w:rsidRPr="005D6FF6" w:rsidDel="0092288D">
        <w:t>&gt;</w:t>
      </w:r>
      <w:r w:rsidRPr="005D6FF6">
        <w:rPr>
          <w:rFonts w:eastAsia="PMingLiU" w:cs="Courier New"/>
          <w:lang w:eastAsia="zh-TW"/>
        </w:rPr>
        <w:t>;</w:t>
      </w:r>
      <w:r w:rsidRPr="005D6FF6">
        <w:t>+g.3gpp.icsi-ref="urn%3Aurn-7%3gpp-service.ims.icsi.mmtel"</w:t>
      </w:r>
    </w:p>
    <w:p w14:paraId="533E203B"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E72F2F">
        <w:rPr>
          <w:snapToGrid w:val="0"/>
        </w:rPr>
        <w:t xml:space="preserve">Content-Type: application/sdp </w:t>
      </w:r>
    </w:p>
    <w:p w14:paraId="116765CE"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r w:rsidRPr="00E72F2F">
        <w:rPr>
          <w:snapToGrid w:val="0"/>
        </w:rPr>
        <w:t>Content-Length: (…)</w:t>
      </w:r>
    </w:p>
    <w:p w14:paraId="46B958AB"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snapToGrid w:val="0"/>
        </w:rPr>
      </w:pPr>
    </w:p>
    <w:p w14:paraId="4F8B60E0"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E72F2F">
        <w:rPr>
          <w:lang w:val="en-US"/>
        </w:rPr>
        <w:t>v=0</w:t>
      </w:r>
    </w:p>
    <w:p w14:paraId="31105987"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E72F2F">
        <w:rPr>
          <w:lang w:val="en-US"/>
        </w:rPr>
        <w:t xml:space="preserve">o=- </w:t>
      </w:r>
      <w:r w:rsidR="00FE3800" w:rsidRPr="00D32AE2">
        <w:rPr>
          <w:lang w:val="it-IT"/>
        </w:rPr>
        <w:t>298793361</w:t>
      </w:r>
      <w:r w:rsidR="00FE3800" w:rsidRPr="00D32AE2" w:rsidDel="006B1478">
        <w:rPr>
          <w:rFonts w:hint="eastAsia"/>
          <w:lang w:val="it-IT" w:eastAsia="ja-JP"/>
        </w:rPr>
        <w:t>5</w:t>
      </w:r>
      <w:r w:rsidR="00FE3800" w:rsidRPr="00D32AE2">
        <w:rPr>
          <w:rFonts w:hint="eastAsia"/>
          <w:lang w:val="it-IT" w:eastAsia="ja-JP"/>
        </w:rPr>
        <w:t>6</w:t>
      </w:r>
      <w:r w:rsidR="00FE3800" w:rsidRPr="00D32AE2">
        <w:rPr>
          <w:lang w:val="it-IT"/>
        </w:rPr>
        <w:t xml:space="preserve"> 29879336</w:t>
      </w:r>
      <w:r w:rsidR="00FE3800">
        <w:rPr>
          <w:rFonts w:hint="eastAsia"/>
          <w:lang w:val="it-IT" w:eastAsia="ja-JP"/>
        </w:rPr>
        <w:t>278</w:t>
      </w:r>
      <w:r w:rsidR="00FE3800" w:rsidRPr="00D32AE2">
        <w:rPr>
          <w:lang w:val="it-IT"/>
        </w:rPr>
        <w:t xml:space="preserve"> </w:t>
      </w:r>
      <w:r w:rsidRPr="00E72F2F">
        <w:rPr>
          <w:lang w:val="en-US"/>
        </w:rPr>
        <w:t>IN IP6 5555::</w:t>
      </w:r>
      <w:r w:rsidRPr="00E72F2F">
        <w:rPr>
          <w:rFonts w:hint="eastAsia"/>
          <w:lang w:val="en-US" w:eastAsia="ja-JP"/>
        </w:rPr>
        <w:t>ccc</w:t>
      </w:r>
      <w:r w:rsidRPr="00E72F2F">
        <w:rPr>
          <w:lang w:val="en-US"/>
        </w:rPr>
        <w:t>:</w:t>
      </w:r>
      <w:r w:rsidRPr="00E72F2F">
        <w:rPr>
          <w:rFonts w:hint="eastAsia"/>
          <w:lang w:val="en-US" w:eastAsia="ja-JP"/>
        </w:rPr>
        <w:t>aaa</w:t>
      </w:r>
      <w:r w:rsidRPr="00E72F2F">
        <w:rPr>
          <w:lang w:val="en-US"/>
        </w:rPr>
        <w:t>:</w:t>
      </w:r>
      <w:r w:rsidRPr="00E72F2F">
        <w:rPr>
          <w:rFonts w:hint="eastAsia"/>
          <w:lang w:val="en-US" w:eastAsia="ja-JP"/>
        </w:rPr>
        <w:t>abc</w:t>
      </w:r>
      <w:r w:rsidRPr="00E72F2F">
        <w:rPr>
          <w:lang w:val="en-US"/>
        </w:rPr>
        <w:t>:</w:t>
      </w:r>
      <w:r w:rsidRPr="00E72F2F">
        <w:rPr>
          <w:rFonts w:hint="eastAsia"/>
          <w:lang w:val="en-US" w:eastAsia="ja-JP"/>
        </w:rPr>
        <w:t>abc</w:t>
      </w:r>
    </w:p>
    <w:p w14:paraId="5B4755F3"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en-US"/>
        </w:rPr>
      </w:pPr>
      <w:r w:rsidRPr="00E72F2F">
        <w:rPr>
          <w:lang w:val="en-US"/>
        </w:rPr>
        <w:t>s=-</w:t>
      </w:r>
    </w:p>
    <w:p w14:paraId="5AB9372C" w14:textId="77777777" w:rsidR="00AA3E77" w:rsidRPr="00B81513"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en-US" w:eastAsia="ja-JP"/>
        </w:rPr>
      </w:pPr>
      <w:r w:rsidRPr="00B81513">
        <w:rPr>
          <w:lang w:val="en-US"/>
        </w:rPr>
        <w:t>c=IN IP6 6666::eee:fff:aaa:bbb</w:t>
      </w:r>
    </w:p>
    <w:p w14:paraId="0E868268"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de-DE"/>
        </w:rPr>
      </w:pPr>
      <w:r w:rsidRPr="00E72F2F">
        <w:rPr>
          <w:lang w:val="de-DE"/>
        </w:rPr>
        <w:t>t=0 0</w:t>
      </w:r>
    </w:p>
    <w:p w14:paraId="59458714" w14:textId="77777777" w:rsidR="00AA3E77" w:rsidRPr="001D0BDA"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de-DE"/>
        </w:rPr>
      </w:pPr>
      <w:r w:rsidRPr="001D0BDA">
        <w:rPr>
          <w:lang w:val="de-DE"/>
        </w:rPr>
        <w:t xml:space="preserve">m=video </w:t>
      </w:r>
      <w:r w:rsidRPr="001D0BDA">
        <w:rPr>
          <w:rFonts w:hint="eastAsia"/>
          <w:lang w:val="de-DE" w:eastAsia="ja-JP"/>
        </w:rPr>
        <w:t>7398</w:t>
      </w:r>
      <w:r w:rsidRPr="001D0BDA">
        <w:rPr>
          <w:lang w:val="de-DE"/>
        </w:rPr>
        <w:t xml:space="preserve"> RTP/AVPF 98</w:t>
      </w:r>
    </w:p>
    <w:p w14:paraId="5B5BE60D"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b=AS:75</w:t>
      </w:r>
    </w:p>
    <w:p w14:paraId="6F956E1E"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a=curr:qos local sendrecv</w:t>
      </w:r>
    </w:p>
    <w:p w14:paraId="52AE563B"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a=curr:qos remote sendrecv</w:t>
      </w:r>
    </w:p>
    <w:p w14:paraId="052EED7A"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a=des:qos mandatory local sendrecv</w:t>
      </w:r>
    </w:p>
    <w:p w14:paraId="74592534"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a=des:qos mandatory remote sendrecv</w:t>
      </w:r>
    </w:p>
    <w:p w14:paraId="1AF52B76"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a=rtpmap:98 H263</w:t>
      </w:r>
    </w:p>
    <w:p w14:paraId="4A91132D" w14:textId="77777777" w:rsidR="00AA3E77" w:rsidRPr="001D0BDA"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1D0BDA">
        <w:rPr>
          <w:lang w:val="pt-BR"/>
        </w:rPr>
        <w:t>a=fmtp:98 profile-level-id=0</w:t>
      </w:r>
    </w:p>
    <w:p w14:paraId="3A997FDD"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 xml:space="preserve">m=audio </w:t>
      </w:r>
      <w:r w:rsidRPr="00E72F2F">
        <w:rPr>
          <w:rFonts w:hint="eastAsia"/>
          <w:lang w:val="pt-BR" w:eastAsia="ja-JP"/>
        </w:rPr>
        <w:t>8386</w:t>
      </w:r>
      <w:r w:rsidRPr="00E72F2F">
        <w:rPr>
          <w:lang w:val="pt-BR"/>
        </w:rPr>
        <w:t xml:space="preserve"> RTP/AVPF 97 96</w:t>
      </w:r>
    </w:p>
    <w:p w14:paraId="2DCB04F2"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b=AS:25.4</w:t>
      </w:r>
    </w:p>
    <w:p w14:paraId="60899293"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pt-BR" w:eastAsia="ja-JP"/>
        </w:rPr>
      </w:pPr>
      <w:r w:rsidRPr="00E72F2F">
        <w:rPr>
          <w:lang w:val="pt-BR"/>
        </w:rPr>
        <w:t>a=curr:qos local sendrecv</w:t>
      </w:r>
    </w:p>
    <w:p w14:paraId="18C9095E"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a=curr:qos remote sendrecv</w:t>
      </w:r>
    </w:p>
    <w:p w14:paraId="73790734"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a=des:qos mandatory local sendrecv</w:t>
      </w:r>
    </w:p>
    <w:p w14:paraId="05164E9B"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a=des:qos mandatory remote sendrecv</w:t>
      </w:r>
    </w:p>
    <w:p w14:paraId="43D23566"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pt-BR"/>
        </w:rPr>
      </w:pPr>
      <w:r w:rsidRPr="00E72F2F">
        <w:rPr>
          <w:lang w:val="pt-BR"/>
        </w:rPr>
        <w:t xml:space="preserve">a=rtpmap:97 AMR </w:t>
      </w:r>
    </w:p>
    <w:p w14:paraId="72576085" w14:textId="77777777" w:rsidR="00AA3E77" w:rsidRPr="001D0BDA"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rPr>
          <w:lang w:val="pt-BR" w:eastAsia="ja-JP"/>
        </w:rPr>
      </w:pPr>
      <w:r w:rsidRPr="001D0BDA">
        <w:rPr>
          <w:lang w:val="pt-BR"/>
        </w:rPr>
        <w:t>a=fmtp:97 mode-set=0,2,5,7; maxframes</w:t>
      </w:r>
    </w:p>
    <w:p w14:paraId="1D1EBFAF" w14:textId="77777777" w:rsidR="00AA3E77" w:rsidRPr="00E72F2F" w:rsidRDefault="00AA3E77" w:rsidP="00AA3E77">
      <w:pPr>
        <w:pStyle w:val="PL"/>
        <w:keepNext/>
        <w:keepLines/>
        <w:pBdr>
          <w:top w:val="single" w:sz="4" w:space="1" w:color="auto"/>
          <w:left w:val="single" w:sz="4" w:space="4" w:color="auto"/>
          <w:bottom w:val="single" w:sz="4" w:space="1" w:color="auto"/>
          <w:right w:val="single" w:sz="4" w:space="4" w:color="auto"/>
        </w:pBdr>
        <w:ind w:left="851" w:right="284" w:hanging="284"/>
      </w:pPr>
      <w:r w:rsidRPr="00E72F2F">
        <w:t>a=rtpmap:96 telephone-event</w:t>
      </w:r>
    </w:p>
    <w:bookmarkEnd w:id="937"/>
    <w:p w14:paraId="3FAC6FAC" w14:textId="77777777" w:rsidR="00AA3E77" w:rsidRPr="00947EC3" w:rsidRDefault="00AA3E77" w:rsidP="00AA3E77">
      <w:pPr>
        <w:rPr>
          <w:lang w:val="en-US"/>
        </w:rPr>
      </w:pPr>
    </w:p>
    <w:p w14:paraId="5544DDD1" w14:textId="77777777" w:rsidR="00AA3E77" w:rsidRPr="007F21A7" w:rsidRDefault="00AA3E77" w:rsidP="00AA3E77">
      <w:pPr>
        <w:pStyle w:val="EX"/>
        <w:keepLines w:val="0"/>
      </w:pPr>
      <w:r w:rsidRPr="007F21A7">
        <w:rPr>
          <w:b/>
        </w:rPr>
        <w:t>SDP</w:t>
      </w:r>
      <w:r w:rsidRPr="007F21A7">
        <w:tab/>
        <w:t xml:space="preserve">The SDP </w:t>
      </w:r>
      <w:r>
        <w:rPr>
          <w:rFonts w:hint="eastAsia"/>
          <w:lang w:eastAsia="zh-CN"/>
        </w:rPr>
        <w:t>offer</w:t>
      </w:r>
      <w:r w:rsidRPr="007F21A7">
        <w:t xml:space="preserve"> (SDP_</w:t>
      </w:r>
      <w:r>
        <w:rPr>
          <w:rFonts w:hint="eastAsia"/>
          <w:lang w:eastAsia="zh-CN"/>
        </w:rPr>
        <w:t>O_</w:t>
      </w:r>
      <w:r w:rsidRPr="007F21A7">
        <w:rPr>
          <w:rFonts w:hint="eastAsia"/>
          <w:lang w:eastAsia="ja-JP"/>
        </w:rPr>
        <w:t xml:space="preserve"> regular</w:t>
      </w:r>
      <w:r w:rsidRPr="007F21A7">
        <w:t xml:space="preserve">) contains a set of codecs to be used for </w:t>
      </w:r>
      <w:r w:rsidRPr="007F21A7">
        <w:rPr>
          <w:rFonts w:hint="eastAsia"/>
          <w:lang w:eastAsia="ja-JP"/>
        </w:rPr>
        <w:t>the session</w:t>
      </w:r>
      <w:r w:rsidRPr="007F21A7">
        <w:t xml:space="preserve">. The SDP content is based on information received from </w:t>
      </w:r>
      <w:r w:rsidRPr="007F21A7">
        <w:rPr>
          <w:rFonts w:hint="eastAsia"/>
          <w:lang w:eastAsia="ja-JP"/>
        </w:rPr>
        <w:t>previous 200 (OK) response</w:t>
      </w:r>
      <w:r>
        <w:rPr>
          <w:lang w:eastAsia="ja-JP"/>
        </w:rPr>
        <w:t>.</w:t>
      </w:r>
    </w:p>
    <w:p w14:paraId="4DFE8DF1" w14:textId="77777777" w:rsidR="00AA3E77" w:rsidRPr="007F21A7" w:rsidRDefault="00AA3E77" w:rsidP="00AA3E77">
      <w:pPr>
        <w:pStyle w:val="B1"/>
        <w:ind w:left="284" w:firstLine="0"/>
        <w:rPr>
          <w:b/>
          <w:bCs/>
        </w:rPr>
      </w:pPr>
      <w:bookmarkStart w:id="938" w:name="_MCCTEMPBM_CRPT84840484___2"/>
      <w:r>
        <w:rPr>
          <w:rFonts w:hint="eastAsia"/>
          <w:b/>
          <w:bCs/>
          <w:lang w:eastAsia="zh-CN"/>
        </w:rPr>
        <w:t>32-33</w:t>
      </w:r>
      <w:r w:rsidRPr="007F21A7">
        <w:rPr>
          <w:b/>
          <w:bCs/>
        </w:rPr>
        <w:tab/>
      </w:r>
      <w:r>
        <w:rPr>
          <w:rFonts w:hint="eastAsia"/>
          <w:b/>
          <w:bCs/>
          <w:lang w:eastAsia="zh-CN"/>
        </w:rPr>
        <w:t xml:space="preserve">SIP </w:t>
      </w:r>
      <w:r w:rsidRPr="007F21A7">
        <w:rPr>
          <w:rFonts w:hint="eastAsia"/>
          <w:b/>
          <w:bCs/>
          <w:lang w:eastAsia="ja-JP"/>
        </w:rPr>
        <w:t>200 (OK) response</w:t>
      </w:r>
      <w:r w:rsidRPr="007F21A7">
        <w:rPr>
          <w:b/>
          <w:bCs/>
        </w:rPr>
        <w:t xml:space="preserve"> (UE#1</w:t>
      </w:r>
      <w:r w:rsidRPr="007F21A7">
        <w:rPr>
          <w:rFonts w:hint="eastAsia"/>
          <w:b/>
          <w:bCs/>
          <w:lang w:eastAsia="ja-JP"/>
        </w:rPr>
        <w:t xml:space="preserve"> to CAT-AS</w:t>
      </w:r>
      <w:r w:rsidRPr="007F21A7">
        <w:rPr>
          <w:b/>
          <w:bCs/>
        </w:rPr>
        <w:t>)</w:t>
      </w:r>
    </w:p>
    <w:bookmarkEnd w:id="938"/>
    <w:p w14:paraId="3998296C" w14:textId="77777777" w:rsidR="00AA3E77" w:rsidRDefault="00AA3E77" w:rsidP="00AA3E77">
      <w:pPr>
        <w:pStyle w:val="B1"/>
      </w:pPr>
      <w:r>
        <w:rPr>
          <w:lang w:eastAsia="ja-JP"/>
        </w:rPr>
        <w:tab/>
      </w:r>
      <w:r w:rsidRPr="007F21A7">
        <w:rPr>
          <w:rFonts w:hint="eastAsia"/>
          <w:lang w:eastAsia="ja-JP"/>
        </w:rPr>
        <w:t>UE#1</w:t>
      </w:r>
      <w:r w:rsidRPr="007F21A7">
        <w:t xml:space="preserve"> sends a SIP 200 (OK) response for the SIP </w:t>
      </w:r>
      <w:r w:rsidRPr="007F21A7">
        <w:rPr>
          <w:rFonts w:hint="eastAsia"/>
          <w:lang w:eastAsia="ja-JP"/>
        </w:rPr>
        <w:t xml:space="preserve">UPDATE </w:t>
      </w:r>
      <w:r w:rsidRPr="007F21A7">
        <w:t xml:space="preserve">request to </w:t>
      </w:r>
      <w:r w:rsidRPr="007F21A7">
        <w:rPr>
          <w:rFonts w:hint="eastAsia"/>
          <w:lang w:eastAsia="ja-JP"/>
        </w:rPr>
        <w:t>CAT-AS</w:t>
      </w:r>
      <w:r w:rsidRPr="007F21A7">
        <w:t>.</w:t>
      </w:r>
      <w:r w:rsidRPr="007F21A7" w:rsidDel="002F6DB4">
        <w:rPr>
          <w:b/>
          <w:bCs/>
        </w:rPr>
        <w:t xml:space="preserve"> </w:t>
      </w:r>
      <w:r>
        <w:rPr>
          <w:rFonts w:hint="eastAsia"/>
          <w:lang w:eastAsia="ja-JP"/>
        </w:rPr>
        <w:t xml:space="preserve">If the resources indicated for the media </w:t>
      </w:r>
      <w:r>
        <w:rPr>
          <w:lang w:eastAsia="ja-JP"/>
        </w:rPr>
        <w:t>cannot</w:t>
      </w:r>
      <w:r>
        <w:rPr>
          <w:rFonts w:hint="eastAsia"/>
          <w:lang w:eastAsia="ja-JP"/>
        </w:rPr>
        <w:t xml:space="preserve"> be reused by the one reserved for the CAT media, UE#1 shall reserve </w:t>
      </w:r>
      <w:r>
        <w:rPr>
          <w:lang w:eastAsia="ja-JP"/>
        </w:rPr>
        <w:t>necessary</w:t>
      </w:r>
      <w:r>
        <w:rPr>
          <w:rFonts w:hint="eastAsia"/>
          <w:lang w:eastAsia="ja-JP"/>
        </w:rPr>
        <w:t xml:space="preserve"> resources prior to sending the response. UE#1 includes a SDP answer (SDP_</w:t>
      </w:r>
      <w:r>
        <w:rPr>
          <w:lang w:eastAsia="ja-JP"/>
        </w:rPr>
        <w:t>A</w:t>
      </w:r>
      <w:r>
        <w:rPr>
          <w:rFonts w:hint="eastAsia"/>
          <w:lang w:eastAsia="zh-CN"/>
        </w:rPr>
        <w:t>2_r</w:t>
      </w:r>
      <w:r>
        <w:rPr>
          <w:lang w:eastAsia="ja-JP"/>
        </w:rPr>
        <w:t>egular</w:t>
      </w:r>
      <w:r>
        <w:rPr>
          <w:rFonts w:hint="eastAsia"/>
          <w:lang w:eastAsia="ja-JP"/>
        </w:rPr>
        <w:t>) in the 200 (OK) response to the corresponding SIP UPDATE request</w:t>
      </w:r>
      <w:r w:rsidRPr="00B9646A">
        <w:t>.</w:t>
      </w:r>
    </w:p>
    <w:p w14:paraId="1D79EA08" w14:textId="77777777" w:rsidR="00AA3E77" w:rsidRPr="007F21A7" w:rsidRDefault="00AA3E77" w:rsidP="00AA3E77">
      <w:pPr>
        <w:pStyle w:val="B1"/>
        <w:ind w:left="284" w:firstLine="0"/>
        <w:rPr>
          <w:b/>
          <w:bCs/>
        </w:rPr>
      </w:pPr>
      <w:bookmarkStart w:id="939" w:name="_MCCTEMPBM_CRPT84840485___2"/>
      <w:r>
        <w:rPr>
          <w:rFonts w:hint="eastAsia"/>
          <w:b/>
          <w:bCs/>
          <w:lang w:eastAsia="zh-CN"/>
        </w:rPr>
        <w:t>34-35</w:t>
      </w:r>
      <w:r w:rsidRPr="007F21A7">
        <w:rPr>
          <w:b/>
          <w:bCs/>
        </w:rPr>
        <w:tab/>
      </w:r>
      <w:r>
        <w:rPr>
          <w:rFonts w:hint="eastAsia"/>
          <w:b/>
          <w:bCs/>
          <w:lang w:eastAsia="zh-CN"/>
        </w:rPr>
        <w:t xml:space="preserve">SIP </w:t>
      </w:r>
      <w:r w:rsidRPr="007F21A7">
        <w:rPr>
          <w:b/>
          <w:bCs/>
        </w:rPr>
        <w:t xml:space="preserve">200 (OK) response to INVITE </w:t>
      </w:r>
      <w:r w:rsidR="00B068FE">
        <w:rPr>
          <w:b/>
          <w:bCs/>
        </w:rPr>
        <w:t xml:space="preserve">request </w:t>
      </w:r>
      <w:r w:rsidRPr="007F21A7">
        <w:rPr>
          <w:b/>
          <w:bCs/>
        </w:rPr>
        <w:t>(CAT-AS to UE#1)</w:t>
      </w:r>
    </w:p>
    <w:bookmarkEnd w:id="939"/>
    <w:p w14:paraId="6913E78E" w14:textId="77777777" w:rsidR="00AA3E77" w:rsidRPr="007F21A7" w:rsidRDefault="00AA3E77" w:rsidP="00AA3E77">
      <w:pPr>
        <w:pStyle w:val="B1"/>
      </w:pPr>
      <w:r>
        <w:tab/>
      </w:r>
      <w:r w:rsidRPr="007F21A7">
        <w:t xml:space="preserve">The CAT-AS </w:t>
      </w:r>
      <w:r w:rsidRPr="007F21A7">
        <w:rPr>
          <w:rFonts w:hint="eastAsia"/>
          <w:lang w:eastAsia="ja-JP"/>
        </w:rPr>
        <w:t>sends</w:t>
      </w:r>
      <w:r w:rsidRPr="007F21A7">
        <w:t xml:space="preserve"> the SIP 200 (OK) response </w:t>
      </w:r>
      <w:r w:rsidRPr="007F21A7">
        <w:rPr>
          <w:rFonts w:hint="eastAsia"/>
          <w:lang w:eastAsia="ja-JP"/>
        </w:rPr>
        <w:t xml:space="preserve">for the (initial) SIP INVITE request </w:t>
      </w:r>
      <w:r w:rsidRPr="007F21A7">
        <w:t>to UE#1.</w:t>
      </w:r>
    </w:p>
    <w:p w14:paraId="3BA72AB2" w14:textId="77777777" w:rsidR="00AA3E77" w:rsidRPr="007F21A7" w:rsidRDefault="00AA3E77" w:rsidP="00AA3E77">
      <w:pPr>
        <w:pStyle w:val="B1"/>
        <w:ind w:left="284" w:firstLine="0"/>
        <w:rPr>
          <w:b/>
          <w:bCs/>
        </w:rPr>
      </w:pPr>
      <w:bookmarkStart w:id="940" w:name="_MCCTEMPBM_CRPT84840486___2"/>
      <w:r>
        <w:rPr>
          <w:rFonts w:hint="eastAsia"/>
          <w:b/>
          <w:bCs/>
          <w:lang w:eastAsia="zh-CN"/>
        </w:rPr>
        <w:t>36-37</w:t>
      </w:r>
      <w:r w:rsidRPr="007F21A7">
        <w:rPr>
          <w:rFonts w:hint="eastAsia"/>
          <w:b/>
          <w:bCs/>
          <w:lang w:eastAsia="ja-JP"/>
        </w:rPr>
        <w:t xml:space="preserve"> </w:t>
      </w:r>
      <w:r>
        <w:rPr>
          <w:rFonts w:hint="eastAsia"/>
          <w:b/>
          <w:bCs/>
          <w:lang w:eastAsia="zh-CN"/>
        </w:rPr>
        <w:t xml:space="preserve">SIP </w:t>
      </w:r>
      <w:r w:rsidRPr="007F21A7">
        <w:rPr>
          <w:b/>
          <w:bCs/>
        </w:rPr>
        <w:t xml:space="preserve">ACK request (UE#1 to </w:t>
      </w:r>
      <w:r w:rsidRPr="007F21A7">
        <w:rPr>
          <w:rFonts w:hint="eastAsia"/>
          <w:b/>
          <w:bCs/>
          <w:lang w:eastAsia="ja-JP"/>
        </w:rPr>
        <w:t>CAT-AS</w:t>
      </w:r>
      <w:r w:rsidRPr="007F21A7">
        <w:rPr>
          <w:b/>
          <w:bCs/>
        </w:rPr>
        <w:t>)</w:t>
      </w:r>
    </w:p>
    <w:bookmarkEnd w:id="940"/>
    <w:p w14:paraId="171DCF06" w14:textId="77777777" w:rsidR="00AA3E77" w:rsidRPr="007F21A7" w:rsidRDefault="00AA3E77" w:rsidP="00AA3E77">
      <w:pPr>
        <w:pStyle w:val="B1"/>
      </w:pPr>
      <w:r>
        <w:tab/>
      </w:r>
      <w:r w:rsidRPr="007F21A7">
        <w:t xml:space="preserve">UE#1 sends a SIP ACK request, which acknowledges the SIP 200 (OK) final response, to </w:t>
      </w:r>
      <w:r w:rsidRPr="007F21A7">
        <w:rPr>
          <w:rFonts w:hint="eastAsia"/>
          <w:lang w:eastAsia="ja-JP"/>
        </w:rPr>
        <w:t>CAT-AS</w:t>
      </w:r>
      <w:r w:rsidRPr="007F21A7">
        <w:t>.</w:t>
      </w:r>
    </w:p>
    <w:p w14:paraId="6D9BE348" w14:textId="77777777" w:rsidR="00AA3E77" w:rsidRPr="007F21A7" w:rsidRDefault="00AA3E77" w:rsidP="00AA3E77">
      <w:pPr>
        <w:pStyle w:val="B1"/>
        <w:ind w:left="284" w:firstLine="0"/>
        <w:rPr>
          <w:b/>
          <w:bCs/>
        </w:rPr>
      </w:pPr>
      <w:bookmarkStart w:id="941" w:name="_MCCTEMPBM_CRPT84840487___2"/>
      <w:r>
        <w:rPr>
          <w:rFonts w:hint="eastAsia"/>
          <w:b/>
          <w:bCs/>
          <w:lang w:eastAsia="zh-CN"/>
        </w:rPr>
        <w:t>38</w:t>
      </w:r>
      <w:r w:rsidRPr="007F21A7">
        <w:rPr>
          <w:b/>
          <w:bCs/>
        </w:rPr>
        <w:t>-</w:t>
      </w:r>
      <w:r>
        <w:rPr>
          <w:rFonts w:hint="eastAsia"/>
          <w:b/>
          <w:bCs/>
          <w:lang w:eastAsia="zh-CN"/>
        </w:rPr>
        <w:t>39</w:t>
      </w:r>
      <w:r w:rsidRPr="007F21A7">
        <w:rPr>
          <w:rFonts w:hint="eastAsia"/>
          <w:b/>
          <w:bCs/>
          <w:lang w:eastAsia="ja-JP"/>
        </w:rPr>
        <w:t xml:space="preserve"> </w:t>
      </w:r>
      <w:r>
        <w:rPr>
          <w:rFonts w:hint="eastAsia"/>
          <w:b/>
          <w:bCs/>
          <w:lang w:eastAsia="zh-CN"/>
        </w:rPr>
        <w:t xml:space="preserve">SIP </w:t>
      </w:r>
      <w:r w:rsidRPr="007F21A7">
        <w:rPr>
          <w:b/>
          <w:bCs/>
        </w:rPr>
        <w:t>ACK request (</w:t>
      </w:r>
      <w:r w:rsidRPr="007F21A7">
        <w:rPr>
          <w:rFonts w:hint="eastAsia"/>
          <w:b/>
          <w:bCs/>
          <w:lang w:eastAsia="ja-JP"/>
        </w:rPr>
        <w:t>CAT-AS to UE#2</w:t>
      </w:r>
      <w:r w:rsidRPr="007F21A7">
        <w:rPr>
          <w:b/>
          <w:bCs/>
        </w:rPr>
        <w:t>)</w:t>
      </w:r>
    </w:p>
    <w:bookmarkEnd w:id="941"/>
    <w:p w14:paraId="106B33A6" w14:textId="77777777" w:rsidR="00AA3E77" w:rsidRDefault="00AA3E77" w:rsidP="00AA3E77">
      <w:pPr>
        <w:pStyle w:val="B1"/>
      </w:pPr>
      <w:r>
        <w:rPr>
          <w:lang w:eastAsia="ja-JP"/>
        </w:rPr>
        <w:tab/>
      </w:r>
      <w:r w:rsidRPr="007F21A7">
        <w:rPr>
          <w:rFonts w:hint="eastAsia"/>
          <w:lang w:eastAsia="ja-JP"/>
        </w:rPr>
        <w:t>CAT-AS</w:t>
      </w:r>
      <w:r w:rsidRPr="007F21A7">
        <w:t xml:space="preserve"> sends a SIP ACK request, which acknowledges the SIP 200 (OK) final response, </w:t>
      </w:r>
      <w:r>
        <w:t>with SDP answer (SDP_A</w:t>
      </w:r>
      <w:r>
        <w:rPr>
          <w:rFonts w:hint="eastAsia"/>
          <w:lang w:eastAsia="zh-CN"/>
        </w:rPr>
        <w:t>2_</w:t>
      </w:r>
      <w:r>
        <w:t xml:space="preserve"> regular) </w:t>
      </w:r>
      <w:r w:rsidRPr="007F21A7">
        <w:t xml:space="preserve">to </w:t>
      </w:r>
      <w:r w:rsidRPr="007F21A7">
        <w:rPr>
          <w:rFonts w:hint="eastAsia"/>
          <w:lang w:eastAsia="ja-JP"/>
        </w:rPr>
        <w:t>UE#</w:t>
      </w:r>
      <w:r>
        <w:rPr>
          <w:rFonts w:hint="eastAsia"/>
          <w:lang w:eastAsia="zh-CN"/>
        </w:rPr>
        <w:t>3</w:t>
      </w:r>
      <w:r w:rsidRPr="007F21A7">
        <w:t>.</w:t>
      </w:r>
    </w:p>
    <w:p w14:paraId="7BA92FC2" w14:textId="77777777" w:rsidR="00732BA0" w:rsidRPr="00F46263" w:rsidRDefault="00732BA0" w:rsidP="005F42C7">
      <w:pPr>
        <w:pStyle w:val="Heading2"/>
        <w:rPr>
          <w:lang w:eastAsia="zh-CN"/>
        </w:rPr>
      </w:pPr>
      <w:bookmarkStart w:id="942" w:name="_Toc20131450"/>
      <w:bookmarkStart w:id="943" w:name="_Toc36122577"/>
      <w:bookmarkStart w:id="944" w:name="_Toc45183276"/>
      <w:bookmarkStart w:id="945" w:name="_Toc45696717"/>
      <w:bookmarkStart w:id="946" w:name="_Toc163140041"/>
      <w:r w:rsidRPr="00F46263">
        <w:rPr>
          <w:lang w:eastAsia="ja-JP"/>
        </w:rPr>
        <w:t>A.5.</w:t>
      </w:r>
      <w:r>
        <w:rPr>
          <w:lang w:eastAsia="ja-JP"/>
        </w:rPr>
        <w:t>7</w:t>
      </w:r>
      <w:r w:rsidRPr="00F46263">
        <w:rPr>
          <w:lang w:eastAsia="ja-JP"/>
        </w:rPr>
        <w:tab/>
      </w:r>
      <w:r w:rsidRPr="00F46263">
        <w:rPr>
          <w:rFonts w:hint="eastAsia"/>
          <w:lang w:eastAsia="ja-JP"/>
        </w:rPr>
        <w:t>CAT when both UE#1 and UE#2 do not have required resources available</w:t>
      </w:r>
      <w:bookmarkEnd w:id="942"/>
      <w:bookmarkEnd w:id="943"/>
      <w:bookmarkEnd w:id="944"/>
      <w:bookmarkEnd w:id="945"/>
      <w:bookmarkEnd w:id="946"/>
    </w:p>
    <w:p w14:paraId="249A181E" w14:textId="77777777" w:rsidR="00732BA0" w:rsidRPr="005F42C7" w:rsidRDefault="00732BA0" w:rsidP="005F42C7">
      <w:pPr>
        <w:rPr>
          <w:lang w:eastAsia="ja-JP"/>
        </w:rPr>
      </w:pPr>
      <w:r w:rsidRPr="000B7EB4">
        <w:rPr>
          <w:rFonts w:hint="eastAsia"/>
        </w:rPr>
        <w:t>F</w:t>
      </w:r>
      <w:r>
        <w:rPr>
          <w:rFonts w:hint="eastAsia"/>
          <w:lang w:eastAsia="ja-JP"/>
        </w:rPr>
        <w:t>igure</w:t>
      </w:r>
      <w:r>
        <w:rPr>
          <w:lang w:eastAsia="ja-JP"/>
        </w:rPr>
        <w:t> </w:t>
      </w:r>
      <w:r>
        <w:rPr>
          <w:rFonts w:hint="eastAsia"/>
          <w:lang w:eastAsia="ja-JP"/>
        </w:rPr>
        <w:t>A.5.</w:t>
      </w:r>
      <w:r>
        <w:rPr>
          <w:lang w:eastAsia="ja-JP"/>
        </w:rPr>
        <w:t>7</w:t>
      </w:r>
      <w:r>
        <w:rPr>
          <w:rFonts w:hint="eastAsia"/>
          <w:lang w:eastAsia="ja-JP"/>
        </w:rPr>
        <w:t xml:space="preserve">-1 shows an example call flow for CAT when UE#1 and UE#2 does not have required resources available, </w:t>
      </w:r>
      <w:r w:rsidRPr="003143B8">
        <w:rPr>
          <w:rFonts w:hint="eastAsia"/>
          <w:lang w:eastAsia="ja-JP"/>
        </w:rPr>
        <w:t xml:space="preserve">and the session bandwidth between UE#1 and UE#2 is </w:t>
      </w:r>
      <w:r>
        <w:rPr>
          <w:rFonts w:hint="eastAsia"/>
          <w:lang w:eastAsia="ja-JP"/>
        </w:rPr>
        <w:t>rather</w:t>
      </w:r>
      <w:r w:rsidRPr="003143B8">
        <w:rPr>
          <w:rFonts w:hint="eastAsia"/>
          <w:lang w:eastAsia="ja-JP"/>
        </w:rPr>
        <w:t xml:space="preserve"> than the session bandwidth between UE#1 and CAT-AS.</w:t>
      </w:r>
    </w:p>
    <w:p w14:paraId="469C0D71" w14:textId="77777777" w:rsidR="00732BA0" w:rsidDel="00335F80" w:rsidRDefault="00732BA0" w:rsidP="00732BA0">
      <w:pPr>
        <w:pStyle w:val="TH"/>
        <w:rPr>
          <w:color w:val="FF0000"/>
          <w:lang w:eastAsia="ja-JP"/>
        </w:rPr>
      </w:pPr>
      <w:r>
        <w:object w:dxaOrig="10260" w:dyaOrig="16223" w14:anchorId="382B0E67">
          <v:shape id="_x0000_i1042" type="#_x0000_t75" style="width:415.9pt;height:658.5pt" o:ole="">
            <v:imagedata r:id="rId43" o:title=""/>
          </v:shape>
          <o:OLEObject Type="Embed" ProgID="Visio.Drawing.11" ShapeID="_x0000_i1042" DrawAspect="Content" ObjectID="_1781410678" r:id="rId44"/>
        </w:object>
      </w:r>
    </w:p>
    <w:p w14:paraId="6BBC7A05" w14:textId="77777777" w:rsidR="00732BA0" w:rsidRPr="00732BA0" w:rsidRDefault="00732BA0" w:rsidP="00732BA0">
      <w:pPr>
        <w:pStyle w:val="TF"/>
        <w:rPr>
          <w:lang w:eastAsia="ja-JP"/>
        </w:rPr>
      </w:pPr>
      <w:r w:rsidRPr="007F21A7">
        <w:t>Figure</w:t>
      </w:r>
      <w:r>
        <w:t> </w:t>
      </w:r>
      <w:r w:rsidRPr="007F21A7">
        <w:t>A.</w:t>
      </w:r>
      <w:r>
        <w:rPr>
          <w:lang w:eastAsia="ja-JP"/>
        </w:rPr>
        <w:t>5.7</w:t>
      </w:r>
      <w:r w:rsidRPr="007F21A7">
        <w:t xml:space="preserve">-1: CAT, </w:t>
      </w:r>
      <w:r>
        <w:rPr>
          <w:rFonts w:hint="eastAsia"/>
          <w:lang w:eastAsia="ja-JP"/>
        </w:rPr>
        <w:t>UE#1 and UE#2 does not have required resources available</w:t>
      </w:r>
    </w:p>
    <w:p w14:paraId="38A20714" w14:textId="77777777" w:rsidR="00732BA0" w:rsidRPr="007F21A7" w:rsidRDefault="00732BA0" w:rsidP="00732BA0">
      <w:pPr>
        <w:pStyle w:val="B1"/>
        <w:ind w:left="285" w:firstLine="0"/>
        <w:rPr>
          <w:b/>
          <w:bCs/>
          <w:lang w:eastAsia="ja-JP"/>
        </w:rPr>
      </w:pPr>
      <w:bookmarkStart w:id="947" w:name="_MCCTEMPBM_CRPT84840488___2"/>
      <w:r w:rsidRPr="007F21A7">
        <w:rPr>
          <w:b/>
        </w:rPr>
        <w:t>1</w:t>
      </w:r>
      <w:r>
        <w:rPr>
          <w:b/>
        </w:rPr>
        <w:tab/>
      </w:r>
      <w:r w:rsidRPr="007F21A7">
        <w:rPr>
          <w:b/>
        </w:rPr>
        <w:t>INVITE request (UE#1 to CAT-AS) see example in table</w:t>
      </w:r>
      <w:r>
        <w:rPr>
          <w:b/>
        </w:rPr>
        <w:t> </w:t>
      </w:r>
      <w:r w:rsidRPr="007F21A7">
        <w:rPr>
          <w:b/>
        </w:rPr>
        <w:t>A.</w:t>
      </w:r>
      <w:r>
        <w:rPr>
          <w:b/>
          <w:lang w:eastAsia="ja-JP"/>
        </w:rPr>
        <w:t>5.7</w:t>
      </w:r>
      <w:r w:rsidRPr="007F21A7">
        <w:rPr>
          <w:b/>
        </w:rPr>
        <w:t>-</w:t>
      </w:r>
      <w:r w:rsidRPr="007F21A7">
        <w:rPr>
          <w:rFonts w:hint="eastAsia"/>
          <w:b/>
          <w:lang w:eastAsia="ja-JP"/>
        </w:rPr>
        <w:t>1</w:t>
      </w:r>
    </w:p>
    <w:bookmarkEnd w:id="947"/>
    <w:p w14:paraId="3AF66E72" w14:textId="77777777" w:rsidR="00732BA0" w:rsidRPr="007F21A7" w:rsidRDefault="00732BA0" w:rsidP="00732BA0">
      <w:pPr>
        <w:pStyle w:val="B1"/>
      </w:pPr>
      <w:r>
        <w:lastRenderedPageBreak/>
        <w:tab/>
      </w:r>
      <w:r w:rsidRPr="007F21A7">
        <w:t>UE#1 sends a SIP INVITE request to the intermediate IM CN subsy</w:t>
      </w:r>
      <w:r>
        <w:t>s</w:t>
      </w:r>
      <w:r w:rsidRPr="007F21A7">
        <w:t>tem.</w:t>
      </w:r>
    </w:p>
    <w:p w14:paraId="1AF7DFA3" w14:textId="77777777" w:rsidR="00732BA0" w:rsidRPr="007F21A7" w:rsidRDefault="00732BA0" w:rsidP="00732BA0">
      <w:pPr>
        <w:pStyle w:val="TH"/>
      </w:pPr>
      <w:r w:rsidRPr="007F21A7">
        <w:t>Table</w:t>
      </w:r>
      <w:r>
        <w:t> </w:t>
      </w:r>
      <w:r w:rsidRPr="007F21A7">
        <w:t>A.</w:t>
      </w:r>
      <w:r>
        <w:rPr>
          <w:lang w:eastAsia="ja-JP"/>
        </w:rPr>
        <w:t>5.7</w:t>
      </w:r>
      <w:r w:rsidRPr="007F21A7">
        <w:t>-</w:t>
      </w:r>
      <w:r w:rsidRPr="007F21A7">
        <w:rPr>
          <w:rFonts w:hint="eastAsia"/>
          <w:lang w:eastAsia="ja-JP"/>
        </w:rPr>
        <w:t>1</w:t>
      </w:r>
      <w:r w:rsidRPr="007F21A7">
        <w:t>: INVITE request (UE#1 to CAT-AS)</w:t>
      </w:r>
    </w:p>
    <w:p w14:paraId="324B29FC"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bookmarkStart w:id="948" w:name="_MCCTEMPBM_CRPT84840489___2"/>
      <w:r w:rsidRPr="007F21A7">
        <w:t>INVITE tel:+1-212-555-2222 SIP/2.0</w:t>
      </w:r>
    </w:p>
    <w:p w14:paraId="0896841D"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Via: SIP/2.0/UDP [5555::aaa:bbb:ccc:ddd]:1357;comp=sigcomp;branch=z9hG4bKnashds7</w:t>
      </w:r>
    </w:p>
    <w:p w14:paraId="1156FEAA"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Max-Forwards: 70</w:t>
      </w:r>
    </w:p>
    <w:p w14:paraId="51748717"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Route: &lt;sip:pcscf1.visited1.net:7531;lr;comp=sigcomp&gt;, &lt;sip:scscf1.home1.net;lr&gt;</w:t>
      </w:r>
    </w:p>
    <w:p w14:paraId="7E6F5432"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P-Preferred-Identity: "John Doe" &lt;sip:user1_public1@home1.net&gt;</w:t>
      </w:r>
    </w:p>
    <w:p w14:paraId="0FFDF003"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P-Access-Network-Info: 3GPP-UTRAN-TDD; utran-cell-id-3gpp=234151D0FCE11</w:t>
      </w:r>
    </w:p>
    <w:p w14:paraId="1BED61A8"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P-Preferred-Service</w:t>
      </w:r>
      <w:r w:rsidRPr="007F21A7">
        <w:rPr>
          <w:rFonts w:cs="CG Times (WN)"/>
        </w:rPr>
        <w:t xml:space="preserve">: </w:t>
      </w:r>
      <w:r w:rsidRPr="007F21A7">
        <w:t>urn:urn-</w:t>
      </w:r>
      <w:r>
        <w:t>7</w:t>
      </w:r>
      <w:r w:rsidRPr="007F21A7">
        <w:t>:3gpp-service.ims.icsi.mmtel</w:t>
      </w:r>
    </w:p>
    <w:p w14:paraId="7CC83734"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Accept-Contact: *;+g.3gpp.icsi</w:t>
      </w:r>
      <w:r>
        <w:t>-</w:t>
      </w:r>
      <w:r w:rsidRPr="007F21A7">
        <w:t>ref="urn%3Aurn-</w:t>
      </w:r>
      <w:r>
        <w:t>7</w:t>
      </w:r>
      <w:r w:rsidRPr="007F21A7">
        <w:t>%3gpp-service.ims.icsi.mmtel"</w:t>
      </w:r>
    </w:p>
    <w:p w14:paraId="27FAC98B"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Privacy: none</w:t>
      </w:r>
    </w:p>
    <w:p w14:paraId="5B129284" w14:textId="77777777" w:rsidR="00732BA0" w:rsidRPr="007F21A7" w:rsidDel="006B1478"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rsidDel="006B1478">
        <w:t>P-Early-Media: supported</w:t>
      </w:r>
    </w:p>
    <w:p w14:paraId="728BB48E"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From: &lt;sip:user1_public1@home1.net&gt;;tag=171828</w:t>
      </w:r>
    </w:p>
    <w:p w14:paraId="749AAD49"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To: &lt;tel:+1-212-555-2222&gt;</w:t>
      </w:r>
    </w:p>
    <w:p w14:paraId="6CF6B38A"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 xml:space="preserve">Call-ID: cb03a0s09a2sdfglkj490333 </w:t>
      </w:r>
    </w:p>
    <w:p w14:paraId="4F52B63C"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Cseq: 127 INVITE</w:t>
      </w:r>
    </w:p>
    <w:p w14:paraId="3325F470" w14:textId="77777777" w:rsid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Require: sec-agree</w:t>
      </w:r>
    </w:p>
    <w:p w14:paraId="521F41F5"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t>Recv-Info: infoDtmf</w:t>
      </w:r>
    </w:p>
    <w:p w14:paraId="1432229B"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F21A7">
        <w:rPr>
          <w:snapToGrid w:val="0"/>
        </w:rPr>
        <w:t>Supported: precondition, 100rel, 199</w:t>
      </w:r>
      <w:r w:rsidRPr="007F21A7" w:rsidDel="006B1478">
        <w:rPr>
          <w:snapToGrid w:val="0"/>
        </w:rPr>
        <w:t xml:space="preserve"> </w:t>
      </w:r>
    </w:p>
    <w:p w14:paraId="62665C8A"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Proxy-Require: sec-agree</w:t>
      </w:r>
    </w:p>
    <w:p w14:paraId="0BF8F7DF"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Security-Verify: ipsec-3gpp; q=0.1; alg=hmac-sha-1-96; spi-c=98765432; spi-s=87654321; port-c=8642; port-s=7531</w:t>
      </w:r>
    </w:p>
    <w:p w14:paraId="6949E267"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Contact: &lt;sip:</w:t>
      </w:r>
      <w:r w:rsidRPr="00F605F6">
        <w:rPr>
          <w:rFonts w:cs="Courier New"/>
          <w:snapToGrid w:val="0"/>
          <w:szCs w:val="16"/>
        </w:rPr>
        <w:t>user1_public1@home1.net</w:t>
      </w:r>
      <w:r w:rsidRPr="007F21A7">
        <w:t>;</w:t>
      </w:r>
      <w:r w:rsidRPr="007F21A7">
        <w:rPr>
          <w:rFonts w:eastAsia="PMingLiU" w:cs="Courier New"/>
          <w:lang w:eastAsia="zh-TW"/>
        </w:rPr>
        <w:t>gr=urn:uuid:f81d4fae-7dec-11d0-a765-00a0c91e6bf6</w:t>
      </w:r>
      <w:r w:rsidRPr="00013A09">
        <w:t xml:space="preserve"> </w:t>
      </w:r>
      <w:r w:rsidRPr="007F21A7">
        <w:t>&gt;</w:t>
      </w:r>
      <w:r w:rsidRPr="007F21A7">
        <w:rPr>
          <w:rFonts w:eastAsia="PMingLiU" w:cs="Courier New"/>
          <w:lang w:eastAsia="zh-TW"/>
        </w:rPr>
        <w:t>;</w:t>
      </w:r>
      <w:r w:rsidRPr="007F21A7">
        <w:t>+g.3gpp.icsi</w:t>
      </w:r>
      <w:r>
        <w:t>-</w:t>
      </w:r>
      <w:r w:rsidRPr="007F21A7">
        <w:t>ref="urn%3Aurn-</w:t>
      </w:r>
      <w:r>
        <w:t>7</w:t>
      </w:r>
      <w:r w:rsidRPr="007F21A7">
        <w:t>%3gpp-service.ims.icsi.mmtel"</w:t>
      </w:r>
    </w:p>
    <w:p w14:paraId="527F72B1"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7E5FD201"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32BA0">
        <w:rPr>
          <w:snapToGrid w:val="0"/>
        </w:rPr>
        <w:t>Accept:application/sdp, application/3gpp-ims+xml</w:t>
      </w:r>
    </w:p>
    <w:p w14:paraId="3D086B2C"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32BA0">
        <w:t xml:space="preserve">Content-Type: application/sdp </w:t>
      </w:r>
    </w:p>
    <w:p w14:paraId="070445BD" w14:textId="77777777" w:rsidR="00732BA0" w:rsidRPr="00C61269"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C61269">
        <w:t>Content-Length: (…)</w:t>
      </w:r>
    </w:p>
    <w:p w14:paraId="49F41377" w14:textId="77777777" w:rsidR="00732BA0" w:rsidRPr="00C61269" w:rsidRDefault="00732BA0" w:rsidP="00732BA0">
      <w:pPr>
        <w:pStyle w:val="PL"/>
        <w:pBdr>
          <w:top w:val="single" w:sz="4" w:space="1" w:color="auto"/>
          <w:left w:val="single" w:sz="4" w:space="4" w:color="auto"/>
          <w:bottom w:val="single" w:sz="4" w:space="1" w:color="auto"/>
          <w:right w:val="single" w:sz="4" w:space="4" w:color="auto"/>
        </w:pBdr>
        <w:ind w:left="850" w:right="284" w:hanging="283"/>
      </w:pPr>
    </w:p>
    <w:p w14:paraId="339B91BA"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en-US"/>
        </w:rPr>
      </w:pPr>
      <w:r w:rsidRPr="00021376">
        <w:rPr>
          <w:lang w:val="en-US"/>
        </w:rPr>
        <w:t>v=0</w:t>
      </w:r>
    </w:p>
    <w:p w14:paraId="723249B6"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en-US"/>
        </w:rPr>
      </w:pPr>
      <w:r w:rsidRPr="00021376">
        <w:rPr>
          <w:lang w:val="en-US"/>
        </w:rPr>
        <w:t>o=- 2987933615 2987933615 IN IP6 5555::aaa:bbb:ccc:ddd</w:t>
      </w:r>
    </w:p>
    <w:p w14:paraId="0E42AD5A"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s=-</w:t>
      </w:r>
    </w:p>
    <w:p w14:paraId="2F010E44"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en-US"/>
        </w:rPr>
      </w:pPr>
      <w:r w:rsidRPr="007F21A7">
        <w:rPr>
          <w:lang w:val="en-US"/>
        </w:rPr>
        <w:t xml:space="preserve">c=IN IP6 5555::aaa:bbb:ccc:ddd </w:t>
      </w:r>
    </w:p>
    <w:p w14:paraId="568D25DC" w14:textId="77777777" w:rsidR="00732BA0" w:rsidRPr="00143662"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7FF25CFB" w14:textId="77777777" w:rsidR="00732BA0" w:rsidRPr="00143662"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w:t>
      </w:r>
    </w:p>
    <w:p w14:paraId="0FE61740" w14:textId="77777777" w:rsidR="00732BA0" w:rsidRPr="008876CC" w:rsidRDefault="00732BA0" w:rsidP="00732BA0">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en-US"/>
        </w:rPr>
      </w:pPr>
      <w:r w:rsidRPr="008876CC">
        <w:rPr>
          <w:rFonts w:cs="Courier New"/>
          <w:szCs w:val="16"/>
          <w:lang w:val="en-US"/>
        </w:rPr>
        <w:t>a=tcap:1 RTP/AVPF</w:t>
      </w:r>
    </w:p>
    <w:p w14:paraId="0916B4B7"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rFonts w:cs="Courier New"/>
          <w:szCs w:val="16"/>
          <w:lang w:val="pt-BR"/>
        </w:rPr>
      </w:pPr>
      <w:r w:rsidRPr="00021376">
        <w:rPr>
          <w:rFonts w:cs="Courier New"/>
          <w:szCs w:val="16"/>
          <w:lang w:val="pt-BR"/>
        </w:rPr>
        <w:t>a=pcfg:1 t=1</w:t>
      </w:r>
    </w:p>
    <w:p w14:paraId="471F8860"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b=AS:75</w:t>
      </w:r>
    </w:p>
    <w:p w14:paraId="1FBFB80C"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021376">
        <w:rPr>
          <w:lang w:val="pt-BR"/>
        </w:rPr>
        <w:t xml:space="preserve">a=curr:qos local </w:t>
      </w:r>
      <w:r w:rsidRPr="00021376">
        <w:rPr>
          <w:rFonts w:hint="eastAsia"/>
          <w:lang w:val="pt-BR" w:eastAsia="ja-JP"/>
        </w:rPr>
        <w:t>none</w:t>
      </w:r>
    </w:p>
    <w:p w14:paraId="190470CA"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a=curr:qos remote none</w:t>
      </w:r>
    </w:p>
    <w:p w14:paraId="5A67B359"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a=des:qos mandatory local sendrecv</w:t>
      </w:r>
    </w:p>
    <w:p w14:paraId="57583F7D"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a=des:qos none remote sendrecv</w:t>
      </w:r>
    </w:p>
    <w:p w14:paraId="6F88764C"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a=rtpmap:98 H263</w:t>
      </w:r>
    </w:p>
    <w:p w14:paraId="612F4448" w14:textId="77777777" w:rsidR="00732BA0" w:rsidRPr="005D6FF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5D6FF6">
        <w:rPr>
          <w:lang w:val="pt-BR"/>
        </w:rPr>
        <w:t>a=fmtp:98 profile-level-id=0</w:t>
      </w:r>
    </w:p>
    <w:p w14:paraId="6D5B75F7" w14:textId="77777777" w:rsidR="00732BA0" w:rsidRPr="00895344"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en-US"/>
        </w:rPr>
      </w:pPr>
      <w:r w:rsidRPr="00895344">
        <w:rPr>
          <w:lang w:val="en-US"/>
        </w:rPr>
        <w:t>m=audio 3456 RTP/AVP 97 96</w:t>
      </w:r>
    </w:p>
    <w:p w14:paraId="68C96F93" w14:textId="77777777" w:rsidR="00732BA0" w:rsidRPr="00F41971" w:rsidRDefault="00732BA0" w:rsidP="00732BA0">
      <w:pPr>
        <w:pStyle w:val="PL"/>
        <w:pBdr>
          <w:top w:val="single" w:sz="4" w:space="1" w:color="auto"/>
          <w:left w:val="single" w:sz="4" w:space="4" w:color="auto"/>
          <w:bottom w:val="single" w:sz="4" w:space="1" w:color="auto"/>
          <w:right w:val="single" w:sz="4" w:space="4" w:color="auto"/>
        </w:pBdr>
        <w:ind w:left="850" w:right="284" w:hanging="283"/>
        <w:rPr>
          <w:rFonts w:cs="Courier New"/>
          <w:szCs w:val="16"/>
        </w:rPr>
      </w:pPr>
      <w:r w:rsidRPr="00F41971">
        <w:rPr>
          <w:rFonts w:cs="Courier New"/>
          <w:szCs w:val="16"/>
        </w:rPr>
        <w:t>a=tcap:1 RTP/AVPF</w:t>
      </w:r>
    </w:p>
    <w:p w14:paraId="12CA5B82" w14:textId="77777777" w:rsidR="00732BA0" w:rsidRPr="00F41971" w:rsidRDefault="00732BA0" w:rsidP="00732BA0">
      <w:pPr>
        <w:pStyle w:val="PL"/>
        <w:pBdr>
          <w:top w:val="single" w:sz="4" w:space="1" w:color="auto"/>
          <w:left w:val="single" w:sz="4" w:space="4" w:color="auto"/>
          <w:bottom w:val="single" w:sz="4" w:space="1" w:color="auto"/>
          <w:right w:val="single" w:sz="4" w:space="4" w:color="auto"/>
        </w:pBdr>
        <w:ind w:left="850" w:right="284" w:hanging="283"/>
        <w:rPr>
          <w:rFonts w:cs="Courier New"/>
          <w:szCs w:val="16"/>
        </w:rPr>
      </w:pPr>
      <w:r w:rsidRPr="00F41971">
        <w:rPr>
          <w:rFonts w:cs="Courier New"/>
          <w:szCs w:val="16"/>
        </w:rPr>
        <w:t>a=pcfg:1 t=1</w:t>
      </w:r>
    </w:p>
    <w:p w14:paraId="78253C6D"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b=AS:25.4</w:t>
      </w:r>
    </w:p>
    <w:p w14:paraId="478C1643"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021376">
        <w:rPr>
          <w:lang w:val="pt-BR"/>
        </w:rPr>
        <w:t xml:space="preserve">a=curr:qos local </w:t>
      </w:r>
      <w:r w:rsidRPr="00021376">
        <w:rPr>
          <w:rFonts w:hint="eastAsia"/>
          <w:lang w:val="pt-BR" w:eastAsia="ja-JP"/>
        </w:rPr>
        <w:t>none</w:t>
      </w:r>
    </w:p>
    <w:p w14:paraId="643EDB22"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a=curr:qos remote none</w:t>
      </w:r>
    </w:p>
    <w:p w14:paraId="5A699C8A"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a=des:qos mandatory local sendrecv</w:t>
      </w:r>
    </w:p>
    <w:p w14:paraId="20A73745"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a=des:qos none remote sendrecv</w:t>
      </w:r>
    </w:p>
    <w:p w14:paraId="4A002370"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 xml:space="preserve">a=rtpmap:97 AMR </w:t>
      </w:r>
    </w:p>
    <w:p w14:paraId="025C6392" w14:textId="77777777" w:rsidR="00732BA0" w:rsidRPr="00E314AC"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en-US"/>
        </w:rPr>
      </w:pPr>
      <w:r w:rsidRPr="00E314AC">
        <w:rPr>
          <w:lang w:val="en-US"/>
        </w:rPr>
        <w:t>a=fmtp:97 mode-set=0,2,5,7; maxframes=2</w:t>
      </w:r>
    </w:p>
    <w:p w14:paraId="2D649063"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948"/>
    <w:p w14:paraId="0603F03A" w14:textId="77777777" w:rsidR="00732BA0" w:rsidRPr="007F21A7" w:rsidRDefault="00732BA0" w:rsidP="00732BA0"/>
    <w:p w14:paraId="60238569" w14:textId="77777777" w:rsidR="00732BA0" w:rsidRPr="00233D44" w:rsidRDefault="00732BA0" w:rsidP="00732BA0">
      <w:pPr>
        <w:pStyle w:val="EX"/>
      </w:pPr>
      <w:r w:rsidRPr="00233D44">
        <w:t>Supported:</w:t>
      </w:r>
      <w:r w:rsidRPr="00233D44">
        <w:tab/>
      </w:r>
      <w:r w:rsidRPr="000A4AC4">
        <w:t xml:space="preserve">The UE indicates support for </w:t>
      </w:r>
      <w:r w:rsidRPr="00233D44">
        <w:t>199 responses, reliable provisional responses and preconditions.</w:t>
      </w:r>
    </w:p>
    <w:p w14:paraId="4DC1EAA8" w14:textId="77777777" w:rsidR="00732BA0" w:rsidRPr="00233D44" w:rsidRDefault="00732BA0" w:rsidP="00732BA0">
      <w:pPr>
        <w:pStyle w:val="EX"/>
      </w:pPr>
      <w:r w:rsidRPr="00233D44">
        <w:t>P-Early-Media:</w:t>
      </w:r>
      <w:r w:rsidRPr="00233D44">
        <w:tab/>
        <w:t>The UE indicates support for the P-Early-Media header.</w:t>
      </w:r>
    </w:p>
    <w:p w14:paraId="2353FCE2" w14:textId="77777777" w:rsidR="00732BA0" w:rsidRPr="00233D44" w:rsidRDefault="00732BA0" w:rsidP="00732BA0">
      <w:pPr>
        <w:pStyle w:val="EX"/>
      </w:pPr>
      <w:r w:rsidRPr="00233D44">
        <w:t>Recv-Info:</w:t>
      </w:r>
      <w:r w:rsidRPr="00233D44">
        <w:tab/>
        <w:t>The UE indicates willingness to receive DTMF Info Packages in INFO requests.</w:t>
      </w:r>
    </w:p>
    <w:p w14:paraId="68193960" w14:textId="77777777" w:rsidR="00732BA0" w:rsidRPr="00233D44" w:rsidRDefault="00732BA0" w:rsidP="00732BA0">
      <w:pPr>
        <w:pStyle w:val="EX"/>
      </w:pPr>
      <w:r w:rsidRPr="00233D44">
        <w:t>SDP:</w:t>
      </w:r>
      <w:r w:rsidRPr="00233D44">
        <w:tab/>
        <w:t xml:space="preserve">The SDP offer (SDP_O) contains a set of codecs supported by UE#1 and desired by the calling user for this session. The local preconditions are indicated as </w:t>
      </w:r>
      <w:r w:rsidRPr="00233D44">
        <w:rPr>
          <w:rFonts w:hint="eastAsia"/>
        </w:rPr>
        <w:t xml:space="preserve">not </w:t>
      </w:r>
      <w:r w:rsidRPr="00233D44">
        <w:t>fulfilled.</w:t>
      </w:r>
    </w:p>
    <w:p w14:paraId="2ABAF876" w14:textId="77777777" w:rsidR="00732BA0" w:rsidRPr="007F21A7" w:rsidRDefault="00732BA0" w:rsidP="00732BA0">
      <w:pPr>
        <w:pStyle w:val="B1"/>
        <w:rPr>
          <w:b/>
          <w:bCs/>
        </w:rPr>
      </w:pPr>
      <w:r w:rsidRPr="007F21A7">
        <w:rPr>
          <w:b/>
          <w:bCs/>
        </w:rPr>
        <w:t>2</w:t>
      </w:r>
      <w:r w:rsidRPr="007F21A7">
        <w:rPr>
          <w:b/>
          <w:bCs/>
        </w:rPr>
        <w:tab/>
      </w:r>
      <w:r w:rsidRPr="007F21A7">
        <w:rPr>
          <w:b/>
          <w:bCs/>
        </w:rPr>
        <w:tab/>
        <w:t>INVITE request (S-CSCF to CAT-AS)</w:t>
      </w:r>
    </w:p>
    <w:p w14:paraId="61DA7F83" w14:textId="77777777" w:rsidR="00732BA0" w:rsidRPr="007F21A7" w:rsidRDefault="00732BA0" w:rsidP="00732BA0">
      <w:pPr>
        <w:pStyle w:val="B1"/>
      </w:pPr>
      <w:r>
        <w:tab/>
      </w:r>
      <w:r w:rsidRPr="007F21A7">
        <w:t>The S-CSCF forwards the SIP INVITE request to the CAT-AS.</w:t>
      </w:r>
    </w:p>
    <w:p w14:paraId="165AAAB8" w14:textId="77777777" w:rsidR="00732BA0" w:rsidRPr="007F21A7" w:rsidRDefault="00732BA0" w:rsidP="00732BA0">
      <w:pPr>
        <w:pStyle w:val="B1"/>
        <w:ind w:left="285" w:firstLine="0"/>
        <w:rPr>
          <w:b/>
        </w:rPr>
      </w:pPr>
      <w:bookmarkStart w:id="949" w:name="_MCCTEMPBM_CRPT84840490___2"/>
      <w:r>
        <w:rPr>
          <w:rFonts w:hint="eastAsia"/>
          <w:b/>
          <w:bCs/>
          <w:lang w:eastAsia="ja-JP"/>
        </w:rPr>
        <w:t>3-4</w:t>
      </w:r>
      <w:r>
        <w:rPr>
          <w:rFonts w:hint="eastAsia"/>
          <w:b/>
          <w:bCs/>
          <w:lang w:eastAsia="ja-JP"/>
        </w:rPr>
        <w:tab/>
      </w:r>
      <w:r w:rsidRPr="007F21A7">
        <w:rPr>
          <w:b/>
          <w:bCs/>
        </w:rPr>
        <w:tab/>
      </w:r>
      <w:r w:rsidRPr="007F21A7">
        <w:rPr>
          <w:b/>
        </w:rPr>
        <w:t>INVITE request (CAT-AS to UE#2)</w:t>
      </w:r>
    </w:p>
    <w:bookmarkEnd w:id="949"/>
    <w:p w14:paraId="2F541E6D" w14:textId="77777777" w:rsidR="00732BA0" w:rsidRPr="007F21A7" w:rsidRDefault="00732BA0" w:rsidP="00732BA0">
      <w:pPr>
        <w:pStyle w:val="B1"/>
        <w:rPr>
          <w:lang w:eastAsia="ja-JP"/>
        </w:rPr>
      </w:pPr>
      <w:r>
        <w:tab/>
      </w:r>
      <w:r w:rsidRPr="007F21A7">
        <w:t>The CAT-AS forwards the request to UE#2.</w:t>
      </w:r>
    </w:p>
    <w:p w14:paraId="491FFD4F" w14:textId="77777777" w:rsidR="00732BA0" w:rsidRPr="007F21A7" w:rsidRDefault="00732BA0" w:rsidP="00732BA0">
      <w:pPr>
        <w:pStyle w:val="B1"/>
        <w:ind w:left="284" w:firstLine="0"/>
        <w:rPr>
          <w:b/>
          <w:bCs/>
        </w:rPr>
      </w:pPr>
      <w:bookmarkStart w:id="950" w:name="_MCCTEMPBM_CRPT84840491___2"/>
      <w:r>
        <w:rPr>
          <w:rFonts w:hint="eastAsia"/>
          <w:b/>
          <w:bCs/>
          <w:lang w:eastAsia="ja-JP"/>
        </w:rPr>
        <w:lastRenderedPageBreak/>
        <w:t>5-6</w:t>
      </w:r>
      <w:r>
        <w:rPr>
          <w:b/>
          <w:bCs/>
        </w:rPr>
        <w:tab/>
      </w:r>
      <w:r w:rsidRPr="007F21A7">
        <w:rPr>
          <w:b/>
          <w:bCs/>
        </w:rPr>
        <w:tab/>
        <w:t>18</w:t>
      </w:r>
      <w:r>
        <w:rPr>
          <w:rFonts w:hint="eastAsia"/>
          <w:b/>
          <w:bCs/>
          <w:lang w:eastAsia="ja-JP"/>
        </w:rPr>
        <w:t>3</w:t>
      </w:r>
      <w:r w:rsidRPr="007F21A7">
        <w:rPr>
          <w:b/>
          <w:bCs/>
        </w:rPr>
        <w:t xml:space="preserve"> (</w:t>
      </w:r>
      <w:r>
        <w:rPr>
          <w:rFonts w:hint="eastAsia"/>
          <w:b/>
          <w:bCs/>
          <w:lang w:eastAsia="ja-JP"/>
        </w:rPr>
        <w:t>Session Progress</w:t>
      </w:r>
      <w:r w:rsidRPr="007F21A7">
        <w:rPr>
          <w:b/>
          <w:bCs/>
        </w:rPr>
        <w:t>) provisional response (UE#2 to CAT-AS)</w:t>
      </w:r>
      <w:r>
        <w:rPr>
          <w:rFonts w:hint="eastAsia"/>
          <w:b/>
          <w:bCs/>
          <w:lang w:eastAsia="ja-JP"/>
        </w:rPr>
        <w:t xml:space="preserve"> see example in table</w:t>
      </w:r>
      <w:r>
        <w:rPr>
          <w:b/>
          <w:bCs/>
          <w:lang w:eastAsia="ja-JP"/>
        </w:rPr>
        <w:t> </w:t>
      </w:r>
      <w:r>
        <w:rPr>
          <w:rFonts w:hint="eastAsia"/>
          <w:b/>
          <w:bCs/>
          <w:lang w:eastAsia="ja-JP"/>
        </w:rPr>
        <w:t>A.5.</w:t>
      </w:r>
      <w:r>
        <w:rPr>
          <w:b/>
          <w:bCs/>
          <w:lang w:eastAsia="ja-JP"/>
        </w:rPr>
        <w:t>7</w:t>
      </w:r>
      <w:r>
        <w:rPr>
          <w:rFonts w:hint="eastAsia"/>
          <w:b/>
          <w:bCs/>
          <w:lang w:eastAsia="ja-JP"/>
        </w:rPr>
        <w:t>-2</w:t>
      </w:r>
    </w:p>
    <w:bookmarkEnd w:id="950"/>
    <w:p w14:paraId="6B45A500" w14:textId="77777777" w:rsidR="00732BA0" w:rsidRPr="007F21A7" w:rsidRDefault="00732BA0" w:rsidP="00732BA0">
      <w:pPr>
        <w:pStyle w:val="B1"/>
      </w:pPr>
      <w:r>
        <w:tab/>
      </w:r>
      <w:r w:rsidRPr="007F21A7">
        <w:t xml:space="preserve">UE#2 sends a </w:t>
      </w:r>
      <w:r>
        <w:rPr>
          <w:rFonts w:hint="eastAsia"/>
          <w:lang w:eastAsia="ja-JP"/>
        </w:rPr>
        <w:t xml:space="preserve">reliable </w:t>
      </w:r>
      <w:r w:rsidRPr="007F21A7">
        <w:t>SIP 18</w:t>
      </w:r>
      <w:r>
        <w:rPr>
          <w:rFonts w:hint="eastAsia"/>
          <w:lang w:eastAsia="ja-JP"/>
        </w:rPr>
        <w:t>3</w:t>
      </w:r>
      <w:r w:rsidRPr="007F21A7">
        <w:t xml:space="preserve"> (</w:t>
      </w:r>
      <w:r>
        <w:rPr>
          <w:rFonts w:hint="eastAsia"/>
          <w:lang w:eastAsia="ja-JP"/>
        </w:rPr>
        <w:t>Session Progress</w:t>
      </w:r>
      <w:r w:rsidRPr="007F21A7">
        <w:t>) provisional response for the INVITE request to the CAT-AS.</w:t>
      </w:r>
    </w:p>
    <w:p w14:paraId="69D7E104" w14:textId="77777777" w:rsidR="00732BA0" w:rsidRPr="007F21A7" w:rsidRDefault="00732BA0" w:rsidP="00732BA0">
      <w:pPr>
        <w:pStyle w:val="B1"/>
      </w:pPr>
      <w:r>
        <w:tab/>
      </w:r>
      <w:r w:rsidRPr="007F21A7">
        <w:t>The CAT-AS terminates the provisional response.</w:t>
      </w:r>
    </w:p>
    <w:p w14:paraId="19E04593" w14:textId="77777777" w:rsidR="00732BA0" w:rsidRPr="007F21A7" w:rsidRDefault="00732BA0" w:rsidP="00732BA0">
      <w:pPr>
        <w:pStyle w:val="TH"/>
      </w:pPr>
      <w:r w:rsidRPr="007F21A7">
        <w:t>Table</w:t>
      </w:r>
      <w:r>
        <w:t> </w:t>
      </w:r>
      <w:r w:rsidRPr="007F21A7">
        <w:t>A.</w:t>
      </w:r>
      <w:r>
        <w:rPr>
          <w:lang w:eastAsia="ja-JP"/>
        </w:rPr>
        <w:t>5.7</w:t>
      </w:r>
      <w:r w:rsidRPr="007F21A7">
        <w:t>-</w:t>
      </w:r>
      <w:r>
        <w:rPr>
          <w:rFonts w:hint="eastAsia"/>
          <w:lang w:eastAsia="ja-JP"/>
        </w:rPr>
        <w:t>2</w:t>
      </w:r>
      <w:r w:rsidRPr="007F21A7">
        <w:t xml:space="preserve">: </w:t>
      </w:r>
      <w:r>
        <w:rPr>
          <w:rFonts w:hint="eastAsia"/>
          <w:lang w:eastAsia="ja-JP"/>
        </w:rPr>
        <w:t>183</w:t>
      </w:r>
      <w:r w:rsidRPr="007F21A7">
        <w:t xml:space="preserve"> (</w:t>
      </w:r>
      <w:r>
        <w:rPr>
          <w:rFonts w:hint="eastAsia"/>
          <w:lang w:eastAsia="ja-JP"/>
        </w:rPr>
        <w:t>Session Progress</w:t>
      </w:r>
      <w:r w:rsidRPr="007F21A7">
        <w:t xml:space="preserve">) </w:t>
      </w:r>
      <w:r>
        <w:rPr>
          <w:rFonts w:hint="eastAsia"/>
          <w:lang w:eastAsia="ja-JP"/>
        </w:rPr>
        <w:t xml:space="preserve">provisional </w:t>
      </w:r>
      <w:r w:rsidRPr="007F21A7">
        <w:t>response (UE#2 to CAT-AS)</w:t>
      </w:r>
    </w:p>
    <w:p w14:paraId="4BD9DA30"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bookmarkStart w:id="951" w:name="_MCCTEMPBM_CRPT84840492___2"/>
      <w:r w:rsidRPr="007F21A7">
        <w:t>SIP/2.0 183 Session Progress</w:t>
      </w:r>
    </w:p>
    <w:p w14:paraId="7F944FB5"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14:paraId="77C2BEA6"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Record-Route: &lt;sip:pcscf2.visited2.net:5088;lr;comp=sigcomp&gt;, &lt;sip:scscf2.home2.net;lr&gt;,</w:t>
      </w:r>
      <w:r w:rsidRPr="007F21A7">
        <w:rPr>
          <w:rFonts w:hint="eastAsia"/>
          <w:lang w:eastAsia="ja-JP"/>
        </w:rPr>
        <w:t xml:space="preserve"> </w:t>
      </w:r>
      <w:r w:rsidRPr="007F21A7">
        <w:t>&lt;sip:</w:t>
      </w:r>
      <w:r w:rsidRPr="007F21A7">
        <w:rPr>
          <w:rFonts w:hint="eastAsia"/>
          <w:lang w:eastAsia="ja-JP"/>
        </w:rPr>
        <w:t>catas</w:t>
      </w:r>
      <w:r w:rsidRPr="007F21A7">
        <w:t>.home2.net;lr&gt;, &lt;sip:scscf2.home2.net;lr&gt;,</w:t>
      </w:r>
      <w:r>
        <w:rPr>
          <w:rFonts w:hint="eastAsia"/>
          <w:lang w:eastAsia="ja-JP"/>
        </w:rPr>
        <w:t xml:space="preserve"> </w:t>
      </w:r>
      <w:r w:rsidRPr="007F21A7">
        <w:t>&lt;sip:scscf1.home1.net;lr&gt;, &lt;sip:pcscf1.visited1.net;lr&gt;</w:t>
      </w:r>
    </w:p>
    <w:p w14:paraId="0518D5BA"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From:</w:t>
      </w:r>
    </w:p>
    <w:p w14:paraId="24CBF7F2"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To: &lt;tel:+1-212-555-2222&gt;;tag=22</w:t>
      </w:r>
      <w:r w:rsidRPr="007F21A7">
        <w:rPr>
          <w:rFonts w:hint="eastAsia"/>
          <w:lang w:eastAsia="ja-JP"/>
        </w:rPr>
        <w:t>36</w:t>
      </w:r>
    </w:p>
    <w:p w14:paraId="3FF3BB4E"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0465889D"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Cseq:</w:t>
      </w:r>
    </w:p>
    <w:p w14:paraId="4636AA61"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Require: 100rel</w:t>
      </w:r>
    </w:p>
    <w:p w14:paraId="3A331FAF"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RSeq: 9022</w:t>
      </w:r>
    </w:p>
    <w:p w14:paraId="56534B3F"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547AA573" w14:textId="77777777" w:rsidR="00732BA0" w:rsidRPr="005D6FF6"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5D6FF6">
        <w:t>Contact: &lt;sip:</w:t>
      </w:r>
      <w:r w:rsidRPr="005D6FF6">
        <w:rPr>
          <w:rFonts w:cs="Courier New"/>
          <w:szCs w:val="16"/>
        </w:rPr>
        <w:t>user2_public1@home2.net;gr=urn:uuid:2ad8950e-48a5-4a74-8d99-ad76cc7fc74</w:t>
      </w:r>
      <w:r w:rsidRPr="005D6FF6">
        <w:t>&gt;</w:t>
      </w:r>
      <w:r w:rsidRPr="005D6FF6">
        <w:rPr>
          <w:rFonts w:eastAsia="PMingLiU" w:cs="Courier New"/>
          <w:lang w:eastAsia="zh-TW"/>
        </w:rPr>
        <w:t>;</w:t>
      </w:r>
      <w:r w:rsidRPr="005D6FF6">
        <w:t>+g.3gpp.icsi-ref="urn%3Aurn-7%3gpp-service.ims.icsi.mmtel"</w:t>
      </w:r>
    </w:p>
    <w:p w14:paraId="002A0665"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 xml:space="preserve">Content-Type: application/sdp </w:t>
      </w:r>
    </w:p>
    <w:p w14:paraId="67440D75"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Content-Length: (…)</w:t>
      </w:r>
    </w:p>
    <w:p w14:paraId="38C52742"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7E7FEA76" w14:textId="77777777" w:rsidR="00732BA0" w:rsidRPr="007E3578"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7E3578">
        <w:rPr>
          <w:lang w:val="it-IT"/>
        </w:rPr>
        <w:t>v=0</w:t>
      </w:r>
    </w:p>
    <w:p w14:paraId="0C52A8C2" w14:textId="77777777" w:rsidR="00732BA0" w:rsidRPr="007E3578"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7E3578">
        <w:rPr>
          <w:lang w:val="it-IT"/>
        </w:rPr>
        <w:t>o=- 298793361</w:t>
      </w:r>
      <w:r w:rsidRPr="007E3578" w:rsidDel="000915DC">
        <w:rPr>
          <w:lang w:val="it-IT"/>
        </w:rPr>
        <w:t>5</w:t>
      </w:r>
      <w:r w:rsidRPr="007E3578">
        <w:rPr>
          <w:rFonts w:hint="eastAsia"/>
          <w:lang w:val="it-IT" w:eastAsia="ja-JP"/>
        </w:rPr>
        <w:t>7</w:t>
      </w:r>
      <w:r w:rsidRPr="007E3578">
        <w:rPr>
          <w:lang w:val="it-IT"/>
        </w:rPr>
        <w:t xml:space="preserve"> 298793361</w:t>
      </w:r>
      <w:r w:rsidRPr="007E3578" w:rsidDel="000915DC">
        <w:rPr>
          <w:lang w:val="it-IT"/>
        </w:rPr>
        <w:t>5</w:t>
      </w:r>
      <w:r w:rsidRPr="007E3578">
        <w:rPr>
          <w:rFonts w:hint="eastAsia"/>
          <w:lang w:val="it-IT" w:eastAsia="ja-JP"/>
        </w:rPr>
        <w:t>7</w:t>
      </w:r>
      <w:r w:rsidRPr="007E3578">
        <w:rPr>
          <w:lang w:val="it-IT"/>
        </w:rPr>
        <w:t xml:space="preserve"> IN IP6 </w:t>
      </w:r>
      <w:r w:rsidRPr="007E3578">
        <w:rPr>
          <w:rFonts w:hint="eastAsia"/>
          <w:lang w:val="it-IT" w:eastAsia="ja-JP"/>
        </w:rPr>
        <w:t>6666</w:t>
      </w:r>
      <w:r w:rsidRPr="007E3578">
        <w:rPr>
          <w:lang w:val="it-IT"/>
        </w:rPr>
        <w:t>::eee:fff:aaa:bbb</w:t>
      </w:r>
    </w:p>
    <w:p w14:paraId="5A20BF91" w14:textId="77777777" w:rsidR="00732BA0" w:rsidRPr="00503615"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s=-</w:t>
      </w:r>
    </w:p>
    <w:p w14:paraId="3561F425" w14:textId="77777777" w:rsidR="00732BA0" w:rsidRPr="00503615"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503615">
        <w:rPr>
          <w:lang w:val="en-US"/>
        </w:rPr>
        <w:t>c=IN IP6 6666::eee:fff:aaa:bbb</w:t>
      </w:r>
    </w:p>
    <w:p w14:paraId="09DFFA73"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nb-NO"/>
        </w:rPr>
      </w:pPr>
      <w:r w:rsidRPr="00732BA0">
        <w:rPr>
          <w:lang w:val="nb-NO"/>
        </w:rPr>
        <w:t>t=0 0</w:t>
      </w:r>
    </w:p>
    <w:p w14:paraId="7097BA6F"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nb-NO"/>
        </w:rPr>
      </w:pPr>
      <w:r w:rsidRPr="00732BA0">
        <w:rPr>
          <w:lang w:val="nb-NO"/>
        </w:rPr>
        <w:t xml:space="preserve">m=video </w:t>
      </w:r>
      <w:r w:rsidRPr="00732BA0">
        <w:rPr>
          <w:rFonts w:hint="eastAsia"/>
          <w:lang w:val="nb-NO" w:eastAsia="ja-JP"/>
        </w:rPr>
        <w:t>7398</w:t>
      </w:r>
      <w:r w:rsidRPr="00732BA0">
        <w:rPr>
          <w:lang w:val="nb-NO"/>
        </w:rPr>
        <w:t xml:space="preserve"> RTP/AVPF 98</w:t>
      </w:r>
    </w:p>
    <w:p w14:paraId="07D8180F" w14:textId="77777777" w:rsidR="00732BA0" w:rsidRPr="008876CC"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8876CC">
        <w:rPr>
          <w:rFonts w:cs="Courier New"/>
        </w:rPr>
        <w:t>a=acfg:1 t=1</w:t>
      </w:r>
    </w:p>
    <w:p w14:paraId="081FA1F0"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b=AS:75</w:t>
      </w:r>
    </w:p>
    <w:p w14:paraId="4094274A"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F21A7">
        <w:rPr>
          <w:lang w:val="pt-BR"/>
        </w:rPr>
        <w:t xml:space="preserve">a=curr:qos local </w:t>
      </w:r>
      <w:r>
        <w:rPr>
          <w:rFonts w:hint="eastAsia"/>
          <w:lang w:val="pt-BR" w:eastAsia="ja-JP"/>
        </w:rPr>
        <w:t>none</w:t>
      </w:r>
    </w:p>
    <w:p w14:paraId="0EB41714"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F21A7">
        <w:rPr>
          <w:lang w:val="pt-BR"/>
        </w:rPr>
        <w:t xml:space="preserve">a=curr:qos remote </w:t>
      </w:r>
      <w:r>
        <w:rPr>
          <w:rFonts w:hint="eastAsia"/>
          <w:lang w:val="pt-BR" w:eastAsia="ja-JP"/>
        </w:rPr>
        <w:t>none</w:t>
      </w:r>
    </w:p>
    <w:p w14:paraId="2DE621E6"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70AF40E7"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0E59E1A5"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a=rtpmap:98 H263</w:t>
      </w:r>
    </w:p>
    <w:p w14:paraId="29323702" w14:textId="77777777" w:rsidR="00732BA0" w:rsidRPr="00503615"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a=fmtp:98 profile-level-id=0</w:t>
      </w:r>
    </w:p>
    <w:p w14:paraId="067506D2"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Pr>
          <w:lang w:val="pt-BR"/>
        </w:rPr>
        <w:t>F</w:t>
      </w:r>
      <w:r w:rsidRPr="007F21A7">
        <w:rPr>
          <w:lang w:val="pt-BR"/>
        </w:rPr>
        <w:t xml:space="preserve"> 97 96</w:t>
      </w:r>
    </w:p>
    <w:p w14:paraId="52935784" w14:textId="77777777" w:rsidR="00732BA0" w:rsidRPr="00895344"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rFonts w:cs="Courier New"/>
          <w:lang w:val="pt-BR"/>
        </w:rPr>
        <w:t>a=acfg:1 t=1</w:t>
      </w:r>
    </w:p>
    <w:p w14:paraId="799149C0"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b=AS:25.4</w:t>
      </w:r>
    </w:p>
    <w:p w14:paraId="55C7530B"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Pr>
          <w:lang w:val="pt-BR"/>
        </w:rPr>
        <w:t xml:space="preserve">a=curr:qos local </w:t>
      </w:r>
      <w:r>
        <w:rPr>
          <w:rFonts w:hint="eastAsia"/>
          <w:lang w:val="pt-BR" w:eastAsia="ja-JP"/>
        </w:rPr>
        <w:t>none</w:t>
      </w:r>
    </w:p>
    <w:p w14:paraId="5AC9B66B"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F21A7">
        <w:rPr>
          <w:lang w:val="pt-BR"/>
        </w:rPr>
        <w:t xml:space="preserve">a=curr:qos remote </w:t>
      </w:r>
      <w:r>
        <w:rPr>
          <w:rFonts w:hint="eastAsia"/>
          <w:lang w:val="pt-BR" w:eastAsia="ja-JP"/>
        </w:rPr>
        <w:t>none</w:t>
      </w:r>
    </w:p>
    <w:p w14:paraId="07681685"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3F349228"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5ED7D7F4" w14:textId="77777777" w:rsidR="00732BA0" w:rsidRPr="005D6FF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5D6FF6">
        <w:rPr>
          <w:lang w:val="pt-BR"/>
        </w:rPr>
        <w:t xml:space="preserve">a=rtpmap:97 AMR </w:t>
      </w:r>
    </w:p>
    <w:p w14:paraId="19849A2A" w14:textId="77777777" w:rsidR="00732BA0" w:rsidRPr="005D6FF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5D6FF6">
        <w:rPr>
          <w:lang w:val="pt-BR"/>
        </w:rPr>
        <w:t>a=fmtp:97 mode-set=0,2,5,7; maxframes</w:t>
      </w:r>
    </w:p>
    <w:p w14:paraId="0F1AEDAA"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951"/>
    <w:p w14:paraId="171C5346" w14:textId="77777777" w:rsidR="00732BA0" w:rsidRPr="00727AB8" w:rsidRDefault="00732BA0" w:rsidP="00732BA0">
      <w:pPr>
        <w:rPr>
          <w:lang w:val="en-US"/>
        </w:rPr>
      </w:pPr>
    </w:p>
    <w:p w14:paraId="34B366F8" w14:textId="77777777" w:rsidR="00732BA0" w:rsidRPr="00233D44" w:rsidRDefault="00732BA0" w:rsidP="00732BA0">
      <w:pPr>
        <w:pStyle w:val="EX"/>
      </w:pPr>
      <w:r w:rsidRPr="00233D44">
        <w:rPr>
          <w:b/>
        </w:rPr>
        <w:t>SDP</w:t>
      </w:r>
      <w:r w:rsidRPr="00233D44">
        <w:t>:</w:t>
      </w:r>
      <w:r w:rsidRPr="00233D44">
        <w:tab/>
        <w:t>The SDP answer (SDP_A</w:t>
      </w:r>
      <w:r w:rsidRPr="00233D44">
        <w:rPr>
          <w:rFonts w:hint="eastAsia"/>
        </w:rPr>
        <w:t>_regular</w:t>
      </w:r>
      <w:r w:rsidRPr="00233D44">
        <w:t xml:space="preserve">) contains a set of codecs to be used for the session. The local preconditions are indicated as </w:t>
      </w:r>
      <w:r w:rsidRPr="00233D44">
        <w:rPr>
          <w:rFonts w:hint="eastAsia"/>
        </w:rPr>
        <w:t xml:space="preserve">not </w:t>
      </w:r>
      <w:r w:rsidRPr="00233D44">
        <w:t>fulfilled.</w:t>
      </w:r>
    </w:p>
    <w:p w14:paraId="6181F6F5" w14:textId="77777777" w:rsidR="00732BA0" w:rsidRPr="007F21A7" w:rsidRDefault="00732BA0" w:rsidP="00732BA0">
      <w:pPr>
        <w:pStyle w:val="B1"/>
        <w:ind w:left="284" w:firstLine="0"/>
        <w:rPr>
          <w:b/>
          <w:bCs/>
          <w:lang w:eastAsia="ja-JP"/>
        </w:rPr>
      </w:pPr>
      <w:bookmarkStart w:id="952" w:name="_MCCTEMPBM_CRPT84840493___2"/>
      <w:r w:rsidRPr="007F21A7">
        <w:rPr>
          <w:b/>
          <w:bCs/>
        </w:rPr>
        <w:t>7-8</w:t>
      </w:r>
      <w:r w:rsidRPr="007F21A7">
        <w:rPr>
          <w:b/>
          <w:bCs/>
        </w:rPr>
        <w:tab/>
      </w:r>
      <w:r w:rsidRPr="007F21A7">
        <w:rPr>
          <w:b/>
          <w:bCs/>
        </w:rPr>
        <w:tab/>
        <w:t>183 (Session Progress) provisional response (CAT-AS to UE#1) see example in table</w:t>
      </w:r>
      <w:r>
        <w:rPr>
          <w:b/>
          <w:bCs/>
        </w:rPr>
        <w:t> </w:t>
      </w:r>
      <w:r w:rsidRPr="007F21A7">
        <w:rPr>
          <w:b/>
          <w:bCs/>
        </w:rPr>
        <w:t>A.</w:t>
      </w:r>
      <w:r>
        <w:rPr>
          <w:b/>
          <w:bCs/>
          <w:lang w:eastAsia="ja-JP"/>
        </w:rPr>
        <w:t>5.7</w:t>
      </w:r>
      <w:r w:rsidRPr="007F21A7">
        <w:rPr>
          <w:b/>
          <w:bCs/>
        </w:rPr>
        <w:t>-</w:t>
      </w:r>
      <w:r>
        <w:rPr>
          <w:rFonts w:hint="eastAsia"/>
          <w:b/>
          <w:bCs/>
          <w:lang w:eastAsia="ja-JP"/>
        </w:rPr>
        <w:t>3</w:t>
      </w:r>
    </w:p>
    <w:bookmarkEnd w:id="952"/>
    <w:p w14:paraId="51EBFE0D" w14:textId="77777777" w:rsidR="00732BA0" w:rsidRPr="007F21A7" w:rsidRDefault="00732BA0" w:rsidP="00732BA0">
      <w:pPr>
        <w:pStyle w:val="B1"/>
        <w:rPr>
          <w:lang w:eastAsia="ja-JP"/>
        </w:rPr>
      </w:pPr>
      <w:r>
        <w:tab/>
      </w:r>
      <w:r w:rsidRPr="007F21A7">
        <w:t>The CAT-AS sends a reliable SIP 183 (Session Progress) provisional response to UE#1.</w:t>
      </w:r>
      <w:r>
        <w:rPr>
          <w:rFonts w:hint="eastAsia"/>
          <w:lang w:eastAsia="ja-JP"/>
        </w:rPr>
        <w:t xml:space="preserve"> The CAT-AS shall take into account, when creating the SDP message, the media indicated by UE#2 in the previously received 183</w:t>
      </w:r>
      <w:r>
        <w:rPr>
          <w:lang w:eastAsia="ja-JP"/>
        </w:rPr>
        <w:t xml:space="preserve"> (Session Progress)</w:t>
      </w:r>
      <w:r>
        <w:rPr>
          <w:rFonts w:hint="eastAsia"/>
          <w:lang w:eastAsia="ja-JP"/>
        </w:rPr>
        <w:t xml:space="preserve"> provisional response.</w:t>
      </w:r>
    </w:p>
    <w:p w14:paraId="657E2BE3" w14:textId="77777777" w:rsidR="00732BA0" w:rsidRPr="007F21A7" w:rsidRDefault="00732BA0" w:rsidP="00732BA0">
      <w:pPr>
        <w:pStyle w:val="TH"/>
      </w:pPr>
      <w:r w:rsidRPr="007F21A7">
        <w:t>Table</w:t>
      </w:r>
      <w:r>
        <w:t> </w:t>
      </w:r>
      <w:r w:rsidRPr="007F21A7">
        <w:t>A.</w:t>
      </w:r>
      <w:r>
        <w:rPr>
          <w:lang w:eastAsia="ja-JP"/>
        </w:rPr>
        <w:t>5.7-</w:t>
      </w:r>
      <w:r>
        <w:rPr>
          <w:rFonts w:hint="eastAsia"/>
          <w:lang w:eastAsia="ja-JP"/>
        </w:rPr>
        <w:t>3</w:t>
      </w:r>
      <w:r w:rsidRPr="007F21A7">
        <w:t>: 183 (Session Progress) response (CAT-AS to UE#1)</w:t>
      </w:r>
    </w:p>
    <w:p w14:paraId="34668446"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bookmarkStart w:id="953" w:name="_MCCTEMPBM_CRPT84840494___2"/>
      <w:r w:rsidRPr="007F21A7">
        <w:t>SIP/2.0 183 Session Progress</w:t>
      </w:r>
    </w:p>
    <w:p w14:paraId="5BED3EFB"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Via: SIP/2.0/UDP scscf2.home2.net;branch=z9hG4bK764z87.1,</w:t>
      </w:r>
      <w:r w:rsidRPr="007F21A7">
        <w:rPr>
          <w:rFonts w:hint="eastAsia"/>
          <w:lang w:eastAsia="ja-JP"/>
        </w:rPr>
        <w:t xml:space="preserve"> SIP</w:t>
      </w:r>
      <w:r w:rsidRPr="007F21A7">
        <w:t xml:space="preserve">/2.0/UDP icscf2_s.home2.net;branch=z9hG4bK871y12.1, SIP/2.0/UDP scscf1.home1.net;branch=z9hG4bK332b23.1, SIP/2.0/UDP </w:t>
      </w:r>
      <w:r w:rsidRPr="007F21A7">
        <w:lastRenderedPageBreak/>
        <w:t>pcscf1.visited1.net;branch=z9hG4bK240f34.1, SIP/2.0/UDP [5555::aaa:bbb:ccc:ddd]:1357;comp=sigcomp;branch=z9hG4bKnashds7</w:t>
      </w:r>
    </w:p>
    <w:p w14:paraId="3795FCF3"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Record-Route: &lt;sip:scscf2.home2.net;lr&gt;</w:t>
      </w:r>
      <w:r w:rsidRPr="007F21A7">
        <w:rPr>
          <w:rFonts w:hint="eastAsia"/>
          <w:lang w:eastAsia="ja-JP"/>
        </w:rPr>
        <w:t xml:space="preserve">, </w:t>
      </w:r>
      <w:r w:rsidRPr="007F21A7">
        <w:t>&lt;sip:scscf1.home1.net;lr&gt;, &lt;sip:pcscf1.visited1.net;lr&gt;</w:t>
      </w:r>
    </w:p>
    <w:p w14:paraId="1015C0FC"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From:</w:t>
      </w:r>
    </w:p>
    <w:p w14:paraId="2D993AB2"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To: &lt;tel:+1-212-555-2222&gt;;tag=2236</w:t>
      </w:r>
    </w:p>
    <w:p w14:paraId="6A6D8C83"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07B4733B"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Cseq:</w:t>
      </w:r>
    </w:p>
    <w:p w14:paraId="30B558A7"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Require: 100rel</w:t>
      </w:r>
    </w:p>
    <w:p w14:paraId="3816DDAE"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60431BF9"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RSeq: 9022</w:t>
      </w:r>
    </w:p>
    <w:p w14:paraId="09950F67" w14:textId="77777777" w:rsidR="00732BA0" w:rsidRPr="007F21A7" w:rsidDel="00DB2E1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rsidDel="00DB2E16">
        <w:t>P-Early-Media: sendrecv</w:t>
      </w:r>
    </w:p>
    <w:p w14:paraId="367CA422"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Contact:</w:t>
      </w:r>
      <w:r w:rsidRPr="003821F5">
        <w:t xml:space="preserve"> </w:t>
      </w:r>
      <w:r w:rsidRPr="007F21A7">
        <w:t>&lt;sip:</w:t>
      </w:r>
      <w:r>
        <w:rPr>
          <w:rFonts w:cs="Courier New"/>
          <w:szCs w:val="16"/>
          <w:lang w:val="en-US"/>
        </w:rPr>
        <w:t>catas.home2.net</w:t>
      </w:r>
      <w:r w:rsidRPr="007F21A7">
        <w:t>&gt;</w:t>
      </w:r>
      <w:r w:rsidRPr="001C52DE">
        <w:rPr>
          <w:rFonts w:eastAsia="PMingLiU" w:cs="Courier New"/>
          <w:lang w:eastAsia="zh-TW"/>
        </w:rPr>
        <w:t>;</w:t>
      </w:r>
      <w:r w:rsidRPr="001C52DE">
        <w:t>+g.3gpp.icsi</w:t>
      </w:r>
      <w:r>
        <w:t>-</w:t>
      </w:r>
      <w:r w:rsidRPr="001C52DE">
        <w:t>ref="urn%3Aurn-</w:t>
      </w:r>
      <w:r>
        <w:t>7</w:t>
      </w:r>
      <w:r w:rsidRPr="001C52DE">
        <w:t>%3gpp-service.ims.icsi.mmtel"</w:t>
      </w:r>
      <w:r w:rsidRPr="007F21A7">
        <w:t xml:space="preserve"> </w:t>
      </w:r>
    </w:p>
    <w:p w14:paraId="66B16B4A"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 xml:space="preserve">Content-Type: application/sdp </w:t>
      </w:r>
    </w:p>
    <w:p w14:paraId="3F6DE5E7"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Content-Length: (…)</w:t>
      </w:r>
    </w:p>
    <w:p w14:paraId="76199798"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4ED9A9C3" w14:textId="77777777" w:rsidR="00732BA0" w:rsidRPr="00E314AC"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E314AC">
        <w:rPr>
          <w:lang w:val="it-IT"/>
        </w:rPr>
        <w:t>v=0</w:t>
      </w:r>
    </w:p>
    <w:p w14:paraId="0F528E4F" w14:textId="77777777" w:rsidR="00732BA0" w:rsidRPr="003F1820"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3F1820">
        <w:rPr>
          <w:lang w:val="it-IT"/>
        </w:rPr>
        <w:t>o=- 298793361</w:t>
      </w:r>
      <w:r w:rsidRPr="003F1820" w:rsidDel="006B1478">
        <w:rPr>
          <w:rFonts w:hint="eastAsia"/>
          <w:lang w:val="it-IT" w:eastAsia="ja-JP"/>
        </w:rPr>
        <w:t>5</w:t>
      </w:r>
      <w:r w:rsidRPr="003F1820">
        <w:rPr>
          <w:rFonts w:hint="eastAsia"/>
          <w:lang w:val="it-IT" w:eastAsia="ja-JP"/>
        </w:rPr>
        <w:t>6</w:t>
      </w:r>
      <w:r w:rsidRPr="003F1820">
        <w:rPr>
          <w:lang w:val="it-IT"/>
        </w:rPr>
        <w:t xml:space="preserve"> 298793361</w:t>
      </w:r>
      <w:r w:rsidRPr="003F1820" w:rsidDel="006B1478">
        <w:rPr>
          <w:lang w:val="it-IT"/>
        </w:rPr>
        <w:t>5</w:t>
      </w:r>
      <w:r w:rsidRPr="003F1820">
        <w:rPr>
          <w:rFonts w:hint="eastAsia"/>
          <w:lang w:val="it-IT" w:eastAsia="ja-JP"/>
        </w:rPr>
        <w:t>6</w:t>
      </w:r>
      <w:r w:rsidRPr="003F1820">
        <w:rPr>
          <w:lang w:val="it-IT"/>
        </w:rPr>
        <w:t xml:space="preserve"> IN IP6 5555::</w:t>
      </w:r>
      <w:r w:rsidRPr="003F1820">
        <w:rPr>
          <w:rFonts w:hint="eastAsia"/>
          <w:lang w:val="it-IT" w:eastAsia="ja-JP"/>
        </w:rPr>
        <w:t>ccc</w:t>
      </w:r>
      <w:r w:rsidRPr="003F1820">
        <w:rPr>
          <w:lang w:val="it-IT"/>
        </w:rPr>
        <w:t>:</w:t>
      </w:r>
      <w:r w:rsidRPr="003F1820">
        <w:rPr>
          <w:rFonts w:hint="eastAsia"/>
          <w:lang w:val="it-IT" w:eastAsia="ja-JP"/>
        </w:rPr>
        <w:t>aaa</w:t>
      </w:r>
      <w:r w:rsidRPr="003F1820">
        <w:rPr>
          <w:lang w:val="it-IT"/>
        </w:rPr>
        <w:t>:</w:t>
      </w:r>
      <w:r w:rsidRPr="003F1820">
        <w:rPr>
          <w:rFonts w:hint="eastAsia"/>
          <w:lang w:val="it-IT" w:eastAsia="ja-JP"/>
        </w:rPr>
        <w:t>abc</w:t>
      </w:r>
      <w:r w:rsidRPr="003F1820">
        <w:rPr>
          <w:lang w:val="it-IT"/>
        </w:rPr>
        <w:t>:</w:t>
      </w:r>
      <w:r w:rsidRPr="003F1820">
        <w:rPr>
          <w:rFonts w:hint="eastAsia"/>
          <w:lang w:val="it-IT" w:eastAsia="ja-JP"/>
        </w:rPr>
        <w:t>abc</w:t>
      </w:r>
    </w:p>
    <w:p w14:paraId="6D2A38D3"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s=-</w:t>
      </w:r>
    </w:p>
    <w:p w14:paraId="07D2E57A" w14:textId="77777777" w:rsidR="00732BA0" w:rsidRPr="00E06192"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E06192">
        <w:rPr>
          <w:lang w:val="en-US"/>
        </w:rPr>
        <w:t xml:space="preserve">c=IN IP6 </w:t>
      </w:r>
      <w:r w:rsidRPr="00E06192">
        <w:rPr>
          <w:rFonts w:hint="eastAsia"/>
          <w:lang w:val="en-US" w:eastAsia="ja-JP"/>
        </w:rPr>
        <w:t>6666</w:t>
      </w:r>
      <w:r w:rsidRPr="00E06192">
        <w:rPr>
          <w:lang w:val="en-US" w:eastAsia="ja-JP"/>
        </w:rPr>
        <w:t>::eee:fff:aaa:bbb</w:t>
      </w:r>
    </w:p>
    <w:p w14:paraId="40BA1F4F"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t=0 0</w:t>
      </w:r>
    </w:p>
    <w:p w14:paraId="3F4FF70F"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 xml:space="preserve">m=video </w:t>
      </w:r>
      <w:r w:rsidRPr="00021376">
        <w:rPr>
          <w:rFonts w:hint="eastAsia"/>
          <w:lang w:val="it-IT" w:eastAsia="ja-JP"/>
        </w:rPr>
        <w:t>51372</w:t>
      </w:r>
      <w:r w:rsidRPr="00021376">
        <w:rPr>
          <w:lang w:val="it-IT"/>
        </w:rPr>
        <w:t xml:space="preserve"> RTP/AVPF 98</w:t>
      </w:r>
    </w:p>
    <w:p w14:paraId="79C5E0B9"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rFonts w:cs="Courier New"/>
          <w:lang w:val="it-IT"/>
        </w:rPr>
      </w:pPr>
      <w:r w:rsidRPr="00021376">
        <w:rPr>
          <w:rFonts w:cs="Courier New"/>
          <w:lang w:val="it-IT"/>
        </w:rPr>
        <w:t>a=acfg:1 t=1</w:t>
      </w:r>
    </w:p>
    <w:p w14:paraId="374B1716"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b=AS:75</w:t>
      </w:r>
    </w:p>
    <w:p w14:paraId="56C186D3"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021376">
        <w:rPr>
          <w:lang w:val="it-IT"/>
        </w:rPr>
        <w:t xml:space="preserve">a=curr:qos local </w:t>
      </w:r>
      <w:r w:rsidRPr="00021376">
        <w:rPr>
          <w:rFonts w:hint="eastAsia"/>
          <w:lang w:val="it-IT" w:eastAsia="ja-JP"/>
        </w:rPr>
        <w:t>none</w:t>
      </w:r>
    </w:p>
    <w:p w14:paraId="595E32B4"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021376">
        <w:rPr>
          <w:lang w:val="it-IT"/>
        </w:rPr>
        <w:t xml:space="preserve">a=curr:qos remote </w:t>
      </w:r>
      <w:r w:rsidRPr="00021376">
        <w:rPr>
          <w:rFonts w:hint="eastAsia"/>
          <w:lang w:val="it-IT" w:eastAsia="ja-JP"/>
        </w:rPr>
        <w:t>none</w:t>
      </w:r>
    </w:p>
    <w:p w14:paraId="0DCC0C5E"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a=des:qos mandatory local sendrecv</w:t>
      </w:r>
    </w:p>
    <w:p w14:paraId="680337FB"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a=des:qos mandatory remote sendrecv</w:t>
      </w:r>
    </w:p>
    <w:p w14:paraId="5E877D1C"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a=rtpmap:98 H263</w:t>
      </w:r>
    </w:p>
    <w:p w14:paraId="0ED78EB7" w14:textId="77777777" w:rsidR="005F42C7" w:rsidRDefault="00732BA0" w:rsidP="005F42C7">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021376">
        <w:rPr>
          <w:lang w:val="it-IT"/>
        </w:rPr>
        <w:t>a=fmtp:98 profile-level-id=0</w:t>
      </w:r>
    </w:p>
    <w:p w14:paraId="7E8AB966" w14:textId="77777777" w:rsidR="00732BA0" w:rsidRPr="00021376" w:rsidRDefault="005F42C7" w:rsidP="005F42C7">
      <w:pPr>
        <w:pStyle w:val="PL"/>
        <w:pBdr>
          <w:top w:val="single" w:sz="4" w:space="1" w:color="auto"/>
          <w:left w:val="single" w:sz="4" w:space="4" w:color="auto"/>
          <w:bottom w:val="single" w:sz="4" w:space="1" w:color="auto"/>
          <w:right w:val="single" w:sz="4" w:space="4" w:color="auto"/>
        </w:pBdr>
        <w:ind w:left="850" w:right="284" w:hanging="283"/>
        <w:rPr>
          <w:lang w:val="it-IT"/>
        </w:rPr>
      </w:pPr>
      <w:r w:rsidRPr="00E51BB5">
        <w:rPr>
          <w:rFonts w:hint="eastAsia"/>
          <w:lang w:val="it-IT"/>
        </w:rPr>
        <w:t>a=content:g.3gpp.</w:t>
      </w:r>
      <w:r w:rsidRPr="00E51BB5">
        <w:rPr>
          <w:rFonts w:hint="eastAsia"/>
          <w:lang w:val="it-IT" w:eastAsia="ja-JP"/>
        </w:rPr>
        <w:t>cat</w:t>
      </w:r>
    </w:p>
    <w:p w14:paraId="2AF783BA"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 xml:space="preserve">m=audio </w:t>
      </w:r>
      <w:r w:rsidRPr="00021376">
        <w:rPr>
          <w:rFonts w:hint="eastAsia"/>
          <w:lang w:val="it-IT" w:eastAsia="ja-JP"/>
        </w:rPr>
        <w:t>49170</w:t>
      </w:r>
      <w:r w:rsidRPr="00021376">
        <w:rPr>
          <w:lang w:val="it-IT"/>
        </w:rPr>
        <w:t xml:space="preserve"> RTP/AVPF 97 96</w:t>
      </w:r>
    </w:p>
    <w:p w14:paraId="74855234"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rFonts w:cs="Courier New"/>
          <w:lang w:val="it-IT"/>
        </w:rPr>
      </w:pPr>
      <w:r w:rsidRPr="00021376">
        <w:rPr>
          <w:rFonts w:cs="Courier New"/>
          <w:lang w:val="it-IT"/>
        </w:rPr>
        <w:t>a=acfg:1 t=1</w:t>
      </w:r>
    </w:p>
    <w:p w14:paraId="39AF9AB7"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b=AS:25.4</w:t>
      </w:r>
    </w:p>
    <w:p w14:paraId="20CF21D8"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021376">
        <w:rPr>
          <w:lang w:val="it-IT"/>
        </w:rPr>
        <w:t xml:space="preserve">a=curr:qos local </w:t>
      </w:r>
      <w:r w:rsidRPr="00021376">
        <w:rPr>
          <w:rFonts w:hint="eastAsia"/>
          <w:lang w:val="it-IT" w:eastAsia="ja-JP"/>
        </w:rPr>
        <w:t>none</w:t>
      </w:r>
    </w:p>
    <w:p w14:paraId="45521A42"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021376">
        <w:rPr>
          <w:lang w:val="it-IT"/>
        </w:rPr>
        <w:t xml:space="preserve">a=curr:qos remote </w:t>
      </w:r>
      <w:r w:rsidRPr="00021376">
        <w:rPr>
          <w:rFonts w:hint="eastAsia"/>
          <w:lang w:val="it-IT" w:eastAsia="ja-JP"/>
        </w:rPr>
        <w:t>none</w:t>
      </w:r>
    </w:p>
    <w:p w14:paraId="79C6380E"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a=des:qos mandatory local sendrecv</w:t>
      </w:r>
    </w:p>
    <w:p w14:paraId="4461685F"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a=des:qos mandatory remote sendrecv</w:t>
      </w:r>
    </w:p>
    <w:p w14:paraId="67EDE4F1"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 xml:space="preserve">a=rtpmap:97 AMR </w:t>
      </w:r>
    </w:p>
    <w:p w14:paraId="2C74E8FD" w14:textId="77777777" w:rsidR="00732BA0" w:rsidRPr="005D6FF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5D6FF6">
        <w:rPr>
          <w:lang w:val="it-IT"/>
        </w:rPr>
        <w:t>a=fmtp:97 mode-set=0,2,5,7; maxframes</w:t>
      </w:r>
    </w:p>
    <w:p w14:paraId="1C1AF9EB" w14:textId="77777777" w:rsidR="005F42C7" w:rsidRDefault="00732BA0" w:rsidP="005F42C7">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727AB8">
        <w:rPr>
          <w:lang w:val="en-US"/>
        </w:rPr>
        <w:t>a=rtpmap:96 telephone-event</w:t>
      </w:r>
    </w:p>
    <w:p w14:paraId="51F27533" w14:textId="77777777" w:rsidR="00732BA0" w:rsidRPr="00727AB8" w:rsidRDefault="005F42C7" w:rsidP="005F42C7">
      <w:pPr>
        <w:pStyle w:val="PL"/>
        <w:pBdr>
          <w:top w:val="single" w:sz="4" w:space="1" w:color="auto"/>
          <w:left w:val="single" w:sz="4" w:space="4" w:color="auto"/>
          <w:bottom w:val="single" w:sz="4" w:space="1" w:color="auto"/>
          <w:right w:val="single" w:sz="4" w:space="4" w:color="auto"/>
        </w:pBdr>
        <w:ind w:left="850" w:right="284" w:hanging="283"/>
        <w:rPr>
          <w:lang w:val="en-US"/>
        </w:rPr>
      </w:pPr>
      <w:r w:rsidRPr="00B37A2D">
        <w:rPr>
          <w:rFonts w:hint="eastAsia"/>
        </w:rPr>
        <w:t>a=content:g.3gpp.</w:t>
      </w:r>
      <w:r>
        <w:rPr>
          <w:rFonts w:hint="eastAsia"/>
          <w:lang w:eastAsia="ja-JP"/>
        </w:rPr>
        <w:t>cat</w:t>
      </w:r>
    </w:p>
    <w:bookmarkEnd w:id="953"/>
    <w:p w14:paraId="5D8714A5" w14:textId="77777777" w:rsidR="00732BA0" w:rsidRPr="00727AB8" w:rsidRDefault="00732BA0" w:rsidP="00732BA0">
      <w:pPr>
        <w:rPr>
          <w:lang w:val="en-US"/>
        </w:rPr>
      </w:pPr>
    </w:p>
    <w:p w14:paraId="222FE618" w14:textId="77777777" w:rsidR="00732BA0" w:rsidRPr="007F21A7" w:rsidRDefault="00732BA0" w:rsidP="00732BA0">
      <w:pPr>
        <w:pStyle w:val="EX"/>
        <w:rPr>
          <w:lang w:eastAsia="ja-JP"/>
        </w:rPr>
      </w:pPr>
      <w:r w:rsidRPr="007F21A7">
        <w:rPr>
          <w:b/>
        </w:rPr>
        <w:t>P-Early-Media:</w:t>
      </w:r>
      <w:r w:rsidRPr="007F21A7">
        <w:tab/>
        <w:t>The CAT-AS requests authorization for early media.</w:t>
      </w:r>
    </w:p>
    <w:p w14:paraId="229AECA1" w14:textId="77777777" w:rsidR="00732BA0" w:rsidRPr="007F21A7" w:rsidRDefault="00732BA0" w:rsidP="00732BA0">
      <w:pPr>
        <w:pStyle w:val="EX"/>
      </w:pPr>
      <w:r w:rsidRPr="007F21A7">
        <w:rPr>
          <w:b/>
        </w:rPr>
        <w:t>SDP:</w:t>
      </w:r>
      <w:r w:rsidRPr="007F21A7">
        <w:tab/>
        <w:t>The SDP answer (SDP_A</w:t>
      </w:r>
      <w:r w:rsidRPr="007F21A7">
        <w:rPr>
          <w:rFonts w:hint="eastAsia"/>
          <w:lang w:eastAsia="ja-JP"/>
        </w:rPr>
        <w:t>_regular</w:t>
      </w:r>
      <w:r w:rsidRPr="007F21A7">
        <w:t>) contains a set of codecs to be used for the session</w:t>
      </w:r>
      <w:r w:rsidR="005F42C7">
        <w:rPr>
          <w:rFonts w:hint="eastAsia"/>
          <w:lang w:eastAsia="ja-JP"/>
        </w:rPr>
        <w:t xml:space="preserve"> and</w:t>
      </w:r>
      <w:r w:rsidR="005F42C7" w:rsidRPr="00601DFE">
        <w:rPr>
          <w:lang w:eastAsia="ja-JP"/>
        </w:rPr>
        <w:t>, in this example,</w:t>
      </w:r>
      <w:r w:rsidR="005F42C7">
        <w:rPr>
          <w:rFonts w:hint="eastAsia"/>
          <w:lang w:eastAsia="ja-JP"/>
        </w:rPr>
        <w:t xml:space="preserve"> includes a SDP </w:t>
      </w:r>
      <w:r w:rsidR="005F42C7">
        <w:rPr>
          <w:lang w:eastAsia="ja-JP"/>
        </w:rPr>
        <w:t>"</w:t>
      </w:r>
      <w:r w:rsidR="005F42C7">
        <w:rPr>
          <w:rFonts w:hint="eastAsia"/>
          <w:lang w:eastAsia="ja-JP"/>
        </w:rPr>
        <w:t>a=content</w:t>
      </w:r>
      <w:r w:rsidR="005F42C7">
        <w:rPr>
          <w:lang w:eastAsia="ja-JP"/>
        </w:rPr>
        <w:t>"</w:t>
      </w:r>
      <w:r w:rsidR="005F42C7">
        <w:rPr>
          <w:rFonts w:hint="eastAsia"/>
          <w:lang w:eastAsia="ja-JP"/>
        </w:rPr>
        <w:t xml:space="preserve"> attribute with a "g.3gpp.cat" value for each media description</w:t>
      </w:r>
      <w:r w:rsidRPr="007F21A7">
        <w:t xml:space="preserve">. The local preconditions are indicated as </w:t>
      </w:r>
      <w:r>
        <w:rPr>
          <w:rFonts w:hint="eastAsia"/>
          <w:lang w:eastAsia="ja-JP"/>
        </w:rPr>
        <w:t xml:space="preserve">not </w:t>
      </w:r>
      <w:r w:rsidRPr="007F21A7">
        <w:t>fulfilled.</w:t>
      </w:r>
    </w:p>
    <w:p w14:paraId="2C74A206" w14:textId="77777777" w:rsidR="00732BA0" w:rsidRPr="007F21A7" w:rsidRDefault="00732BA0" w:rsidP="00732BA0">
      <w:pPr>
        <w:pStyle w:val="B1"/>
        <w:ind w:left="284" w:firstLine="0"/>
        <w:rPr>
          <w:b/>
          <w:bCs/>
        </w:rPr>
      </w:pPr>
      <w:bookmarkStart w:id="954" w:name="_MCCTEMPBM_CRPT84840495___2"/>
      <w:r w:rsidRPr="007F21A7">
        <w:rPr>
          <w:b/>
          <w:bCs/>
        </w:rPr>
        <w:t>9-</w:t>
      </w:r>
      <w:r>
        <w:rPr>
          <w:rFonts w:hint="eastAsia"/>
          <w:b/>
          <w:bCs/>
          <w:lang w:eastAsia="ja-JP"/>
        </w:rPr>
        <w:t>12</w:t>
      </w:r>
      <w:r w:rsidRPr="007F21A7">
        <w:rPr>
          <w:b/>
          <w:bCs/>
        </w:rPr>
        <w:tab/>
        <w:t>PRACK request (UE#1 to CAT-AS</w:t>
      </w:r>
      <w:r>
        <w:rPr>
          <w:rFonts w:hint="eastAsia"/>
          <w:b/>
          <w:bCs/>
          <w:lang w:eastAsia="ja-JP"/>
        </w:rPr>
        <w:t>, and to UE#2</w:t>
      </w:r>
      <w:r w:rsidRPr="007F21A7">
        <w:rPr>
          <w:b/>
          <w:bCs/>
        </w:rPr>
        <w:t>)</w:t>
      </w:r>
    </w:p>
    <w:bookmarkEnd w:id="954"/>
    <w:p w14:paraId="1178893D" w14:textId="77777777" w:rsidR="00732BA0" w:rsidRPr="007F21A7" w:rsidRDefault="00732BA0" w:rsidP="00732BA0">
      <w:pPr>
        <w:pStyle w:val="B1"/>
      </w:pPr>
      <w:r>
        <w:tab/>
      </w:r>
      <w:r w:rsidRPr="007F21A7">
        <w:t>UE#1 sends a SIP PRACK request, which acknowledges the SIP 183 (Session Progress) provisional response, to the CAT-AS</w:t>
      </w:r>
      <w:r>
        <w:rPr>
          <w:rFonts w:hint="eastAsia"/>
          <w:lang w:eastAsia="ja-JP"/>
        </w:rPr>
        <w:t>, which is further sent to UE#2</w:t>
      </w:r>
      <w:r w:rsidRPr="007F21A7">
        <w:t>.</w:t>
      </w:r>
    </w:p>
    <w:p w14:paraId="5835A075" w14:textId="77777777" w:rsidR="00732BA0" w:rsidRPr="007F21A7" w:rsidRDefault="00732BA0" w:rsidP="00732BA0">
      <w:pPr>
        <w:pStyle w:val="B1"/>
        <w:ind w:left="284" w:firstLine="0"/>
        <w:rPr>
          <w:b/>
          <w:bCs/>
        </w:rPr>
      </w:pPr>
      <w:bookmarkStart w:id="955" w:name="_MCCTEMPBM_CRPT84840496___2"/>
      <w:r>
        <w:rPr>
          <w:rFonts w:hint="eastAsia"/>
          <w:b/>
          <w:bCs/>
          <w:lang w:eastAsia="ja-JP"/>
        </w:rPr>
        <w:t>13</w:t>
      </w:r>
      <w:r w:rsidRPr="007F21A7">
        <w:rPr>
          <w:b/>
          <w:bCs/>
        </w:rPr>
        <w:t>-</w:t>
      </w:r>
      <w:r>
        <w:rPr>
          <w:rFonts w:hint="eastAsia"/>
          <w:b/>
          <w:bCs/>
          <w:lang w:eastAsia="ja-JP"/>
        </w:rPr>
        <w:t>16</w:t>
      </w:r>
      <w:r w:rsidRPr="007F21A7">
        <w:rPr>
          <w:b/>
          <w:bCs/>
        </w:rPr>
        <w:tab/>
        <w:t xml:space="preserve">200 (OK) response to PRACK </w:t>
      </w:r>
      <w:r>
        <w:rPr>
          <w:b/>
          <w:bCs/>
        </w:rPr>
        <w:t xml:space="preserve">request </w:t>
      </w:r>
      <w:r w:rsidRPr="007F21A7">
        <w:rPr>
          <w:b/>
          <w:bCs/>
        </w:rPr>
        <w:t>(</w:t>
      </w:r>
      <w:r>
        <w:rPr>
          <w:rFonts w:hint="eastAsia"/>
          <w:b/>
          <w:bCs/>
          <w:lang w:eastAsia="ja-JP"/>
        </w:rPr>
        <w:t xml:space="preserve">UE#2 to </w:t>
      </w:r>
      <w:r w:rsidRPr="007F21A7">
        <w:rPr>
          <w:b/>
          <w:bCs/>
        </w:rPr>
        <w:t>CAT-AS</w:t>
      </w:r>
      <w:r>
        <w:rPr>
          <w:rFonts w:hint="eastAsia"/>
          <w:b/>
          <w:bCs/>
          <w:lang w:eastAsia="ja-JP"/>
        </w:rPr>
        <w:t>, and</w:t>
      </w:r>
      <w:r w:rsidRPr="007F21A7">
        <w:rPr>
          <w:b/>
          <w:bCs/>
        </w:rPr>
        <w:t xml:space="preserve"> to UE#1)</w:t>
      </w:r>
    </w:p>
    <w:bookmarkEnd w:id="955"/>
    <w:p w14:paraId="1C59844B" w14:textId="77777777" w:rsidR="00732BA0" w:rsidRPr="007F21A7" w:rsidRDefault="00732BA0" w:rsidP="00732BA0">
      <w:pPr>
        <w:pStyle w:val="B1"/>
        <w:rPr>
          <w:b/>
          <w:bCs/>
        </w:rPr>
      </w:pPr>
      <w:r>
        <w:tab/>
      </w:r>
      <w:r>
        <w:rPr>
          <w:rFonts w:hint="eastAsia"/>
          <w:lang w:eastAsia="ja-JP"/>
        </w:rPr>
        <w:t xml:space="preserve">UE#2 </w:t>
      </w:r>
      <w:r w:rsidRPr="007F21A7">
        <w:t xml:space="preserve">sends a SIP 200 (OK) response for the SIP PRACK request to </w:t>
      </w:r>
      <w:r>
        <w:rPr>
          <w:rFonts w:hint="eastAsia"/>
          <w:lang w:eastAsia="ja-JP"/>
        </w:rPr>
        <w:t xml:space="preserve">CAT-AS, which is further sent to </w:t>
      </w:r>
      <w:r w:rsidRPr="007F21A7">
        <w:t>UE#1.</w:t>
      </w:r>
    </w:p>
    <w:p w14:paraId="3134F848" w14:textId="77777777" w:rsidR="00732BA0" w:rsidRPr="00555C93" w:rsidRDefault="00732BA0" w:rsidP="00732BA0">
      <w:pPr>
        <w:pStyle w:val="B1"/>
        <w:rPr>
          <w:b/>
          <w:lang w:eastAsia="ja-JP"/>
        </w:rPr>
      </w:pPr>
      <w:r>
        <w:rPr>
          <w:rFonts w:hint="eastAsia"/>
          <w:b/>
          <w:bCs/>
          <w:lang w:eastAsia="ja-JP"/>
        </w:rPr>
        <w:t>17</w:t>
      </w:r>
      <w:r w:rsidRPr="007F21A7">
        <w:rPr>
          <w:b/>
          <w:bCs/>
        </w:rPr>
        <w:t>-</w:t>
      </w:r>
      <w:r>
        <w:rPr>
          <w:rFonts w:hint="eastAsia"/>
          <w:b/>
          <w:bCs/>
          <w:lang w:eastAsia="ja-JP"/>
        </w:rPr>
        <w:t>18</w:t>
      </w:r>
      <w:r w:rsidRPr="007F21A7">
        <w:rPr>
          <w:b/>
          <w:bCs/>
        </w:rPr>
        <w:tab/>
      </w:r>
      <w:r w:rsidRPr="00555C93">
        <w:rPr>
          <w:b/>
          <w:bCs/>
        </w:rPr>
        <w:t xml:space="preserve">UPDATE </w:t>
      </w:r>
      <w:r w:rsidRPr="00555C93">
        <w:rPr>
          <w:b/>
        </w:rPr>
        <w:t xml:space="preserve">request (UE#1 to </w:t>
      </w:r>
      <w:r>
        <w:rPr>
          <w:rFonts w:hint="eastAsia"/>
          <w:b/>
          <w:lang w:eastAsia="ja-JP"/>
        </w:rPr>
        <w:t>CAT-AS</w:t>
      </w:r>
      <w:r w:rsidRPr="00555C93">
        <w:rPr>
          <w:b/>
        </w:rPr>
        <w:t xml:space="preserve">) </w:t>
      </w:r>
      <w:r w:rsidRPr="00555C93">
        <w:rPr>
          <w:b/>
          <w:bCs/>
        </w:rPr>
        <w:t>- see example in table</w:t>
      </w:r>
      <w:r>
        <w:rPr>
          <w:b/>
          <w:bCs/>
        </w:rPr>
        <w:t> </w:t>
      </w:r>
      <w:r>
        <w:rPr>
          <w:rFonts w:hint="eastAsia"/>
          <w:b/>
          <w:bCs/>
          <w:lang w:eastAsia="ja-JP"/>
        </w:rPr>
        <w:t>A.5.</w:t>
      </w:r>
      <w:r>
        <w:rPr>
          <w:b/>
          <w:bCs/>
          <w:lang w:eastAsia="ja-JP"/>
        </w:rPr>
        <w:t>7</w:t>
      </w:r>
      <w:r>
        <w:rPr>
          <w:rFonts w:hint="eastAsia"/>
          <w:b/>
          <w:bCs/>
          <w:lang w:eastAsia="ja-JP"/>
        </w:rPr>
        <w:t>-4</w:t>
      </w:r>
    </w:p>
    <w:p w14:paraId="58259D20" w14:textId="77777777" w:rsidR="00732BA0" w:rsidRPr="007F21A7" w:rsidRDefault="00732BA0" w:rsidP="00732BA0">
      <w:pPr>
        <w:pStyle w:val="B1"/>
        <w:rPr>
          <w:b/>
          <w:bCs/>
          <w:lang w:eastAsia="ja-JP"/>
        </w:rPr>
      </w:pPr>
      <w:r>
        <w:tab/>
      </w:r>
      <w:r w:rsidRPr="00555C93">
        <w:t>UE#1 indicates that it can send and receive media as the necessary resources are available.</w:t>
      </w:r>
    </w:p>
    <w:p w14:paraId="3609AC97" w14:textId="77777777" w:rsidR="00732BA0" w:rsidRPr="00555C93" w:rsidRDefault="00732BA0" w:rsidP="00732BA0">
      <w:pPr>
        <w:pStyle w:val="TH"/>
      </w:pPr>
      <w:r w:rsidRPr="00555C93">
        <w:t>Table</w:t>
      </w:r>
      <w:r>
        <w:t> </w:t>
      </w:r>
      <w:r>
        <w:rPr>
          <w:rFonts w:hint="eastAsia"/>
          <w:lang w:eastAsia="ja-JP"/>
        </w:rPr>
        <w:t>A.</w:t>
      </w:r>
      <w:r w:rsidRPr="00555C93">
        <w:t>5.</w:t>
      </w:r>
      <w:r>
        <w:rPr>
          <w:lang w:eastAsia="ja-JP"/>
        </w:rPr>
        <w:t>7</w:t>
      </w:r>
      <w:r w:rsidRPr="00555C93">
        <w:t>-</w:t>
      </w:r>
      <w:r>
        <w:rPr>
          <w:rFonts w:hint="eastAsia"/>
          <w:lang w:eastAsia="ja-JP"/>
        </w:rPr>
        <w:t>4</w:t>
      </w:r>
      <w:r w:rsidRPr="00555C93">
        <w:t xml:space="preserve">: UPDATE request (UE#1 to </w:t>
      </w:r>
      <w:r>
        <w:rPr>
          <w:rFonts w:hint="eastAsia"/>
          <w:lang w:eastAsia="ja-JP"/>
        </w:rPr>
        <w:t>CAT-AS</w:t>
      </w:r>
      <w:r w:rsidRPr="00555C93">
        <w:t>)</w:t>
      </w:r>
    </w:p>
    <w:p w14:paraId="2C2F0023" w14:textId="77777777" w:rsidR="00732BA0" w:rsidRPr="00895344"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nb-NO" w:eastAsia="ja-JP"/>
        </w:rPr>
      </w:pPr>
      <w:bookmarkStart w:id="956" w:name="_MCCTEMPBM_CRPT84840497___2"/>
      <w:r w:rsidRPr="00895344">
        <w:rPr>
          <w:lang w:val="nb-NO" w:eastAsia="ja-JP"/>
        </w:rPr>
        <w:t>UPDATE sip:</w:t>
      </w:r>
      <w:r w:rsidRPr="00895344">
        <w:rPr>
          <w:rFonts w:cs="Courier New"/>
          <w:szCs w:val="16"/>
          <w:lang w:val="nb-NO"/>
        </w:rPr>
        <w:t>user2_public1@home2.net;gr=urn:uuid:2ad8950e-48a5-4a74-8d99-ad76cc7fc74</w:t>
      </w:r>
      <w:r w:rsidRPr="00895344">
        <w:rPr>
          <w:lang w:val="nb-NO" w:eastAsia="ja-JP"/>
        </w:rPr>
        <w:t xml:space="preserve"> SIP/2.0</w:t>
      </w:r>
    </w:p>
    <w:p w14:paraId="22250C0B" w14:textId="77777777" w:rsidR="00732BA0" w:rsidRPr="00895344"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nb-NO"/>
        </w:rPr>
      </w:pPr>
      <w:r w:rsidRPr="00895344">
        <w:rPr>
          <w:lang w:val="nb-NO"/>
        </w:rPr>
        <w:t>Via: SIP/2.0/UDP [5555::aaa:bbb:ccc:ddd]:1357;comp=sigcomp;branch=z9hG4bKnashds7</w:t>
      </w:r>
    </w:p>
    <w:p w14:paraId="024BC6DC"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Max-Forwards: 70</w:t>
      </w:r>
    </w:p>
    <w:p w14:paraId="301896A0"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Route: &lt;sip:pcscf1.visited1.net;lr&gt;, &lt;sip:scscf1.home1.net;lr&gt;, &lt;sip:scscf2.home2.net;lr&gt;</w:t>
      </w:r>
    </w:p>
    <w:p w14:paraId="3A575484"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From: &lt;sip:user1_public1@home1.net&gt;;tag=171828</w:t>
      </w:r>
    </w:p>
    <w:p w14:paraId="43521502" w14:textId="77777777" w:rsidR="00732BA0" w:rsidRPr="00555C93"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F21A7">
        <w:t>To: &lt;tel:+1-212-555-2222&gt;;tag=2236</w:t>
      </w:r>
    </w:p>
    <w:p w14:paraId="3EFCCB63"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eastAsia="ja-JP"/>
        </w:rPr>
      </w:pPr>
      <w:r>
        <w:t>Call-ID:</w:t>
      </w:r>
    </w:p>
    <w:p w14:paraId="031370C2" w14:textId="77777777" w:rsidR="00732BA0" w:rsidRPr="00555C93"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rPr>
          <w:snapToGrid w:val="0"/>
        </w:rPr>
        <w:t xml:space="preserve">Cseq: </w:t>
      </w:r>
      <w:r>
        <w:rPr>
          <w:rFonts w:hint="eastAsia"/>
          <w:snapToGrid w:val="0"/>
          <w:lang w:eastAsia="ja-JP"/>
        </w:rPr>
        <w:t>129</w:t>
      </w:r>
      <w:r w:rsidRPr="00555C93">
        <w:rPr>
          <w:snapToGrid w:val="0"/>
        </w:rPr>
        <w:t xml:space="preserve"> UPDATE</w:t>
      </w:r>
    </w:p>
    <w:p w14:paraId="1BD96326" w14:textId="77777777" w:rsidR="00732BA0" w:rsidRPr="00555C93"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t>Require: sec-agree</w:t>
      </w:r>
    </w:p>
    <w:p w14:paraId="7DBD63C6" w14:textId="77777777" w:rsidR="00732BA0" w:rsidRPr="00555C93"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rPr>
          <w:snapToGrid w:val="0"/>
        </w:rPr>
        <w:lastRenderedPageBreak/>
        <w:t>Proxy-Require: sec-agree</w:t>
      </w:r>
    </w:p>
    <w:p w14:paraId="65A991E6" w14:textId="77777777" w:rsidR="00732BA0" w:rsidRPr="00555C93"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t xml:space="preserve">Security-Verify: ipsec-3gpp; q=0.1; alg=hmac-sha-1-96; </w:t>
      </w:r>
      <w:r w:rsidRPr="00555C93">
        <w:rPr>
          <w:rFonts w:cs="Courier New"/>
          <w:szCs w:val="16"/>
        </w:rPr>
        <w:t>ealg=aes-cbc;</w:t>
      </w:r>
      <w:r w:rsidRPr="00555C93">
        <w:t xml:space="preserve"> spi-c=98765432; spi-s=87654321; port-c=8642; port-s=7531</w:t>
      </w:r>
    </w:p>
    <w:p w14:paraId="354EFED8" w14:textId="77777777" w:rsidR="00732BA0" w:rsidRPr="005D6FF6"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5D6FF6">
        <w:rPr>
          <w:snapToGrid w:val="0"/>
        </w:rPr>
        <w:t xml:space="preserve">Contact: </w:t>
      </w:r>
      <w:r w:rsidRPr="005D6FF6">
        <w:t>&lt;sip:</w:t>
      </w:r>
      <w:r w:rsidRPr="005D6FF6" w:rsidDel="00012B2B">
        <w:t>user1_public1@home1.net</w:t>
      </w:r>
      <w:r w:rsidRPr="005D6FF6">
        <w:rPr>
          <w:rFonts w:cs="Courier New"/>
          <w:snapToGrid w:val="0"/>
          <w:szCs w:val="16"/>
        </w:rPr>
        <w:t>;</w:t>
      </w:r>
      <w:r w:rsidRPr="005D6FF6">
        <w:rPr>
          <w:rFonts w:eastAsia="PMingLiU" w:cs="Courier New"/>
          <w:szCs w:val="16"/>
          <w:lang w:eastAsia="zh-TW"/>
        </w:rPr>
        <w:t>gr=urn:uuid:f81d4fae-7dec-11d0-a765-00a0c91e6bf6</w:t>
      </w:r>
      <w:r w:rsidRPr="005D6FF6">
        <w:t>&gt;</w:t>
      </w:r>
      <w:r w:rsidRPr="005D6FF6">
        <w:rPr>
          <w:rFonts w:eastAsia="PMingLiU" w:cs="Courier New"/>
          <w:lang w:eastAsia="zh-TW"/>
        </w:rPr>
        <w:t>;</w:t>
      </w:r>
      <w:r w:rsidRPr="005D6FF6">
        <w:t>+g.3gpp.icsi-ref="urn%3Aurn-7%3gpp-service.ims.icsi.mmtel"</w:t>
      </w:r>
    </w:p>
    <w:p w14:paraId="32937997" w14:textId="77777777" w:rsidR="00732BA0" w:rsidRPr="008876CC"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8876CC">
        <w:t xml:space="preserve">Content-Type: application/sdp </w:t>
      </w:r>
    </w:p>
    <w:p w14:paraId="5EAC5684" w14:textId="77777777" w:rsidR="00732BA0" w:rsidRPr="008876CC"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8876CC">
        <w:rPr>
          <w:snapToGrid w:val="0"/>
        </w:rPr>
        <w:t>Content-Length: (…)</w:t>
      </w:r>
    </w:p>
    <w:p w14:paraId="147FFCCB" w14:textId="77777777" w:rsidR="00732BA0" w:rsidRPr="008876CC"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0D11AE5F"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7F21A7">
        <w:rPr>
          <w:lang w:val="it-IT"/>
        </w:rPr>
        <w:t>v=0</w:t>
      </w:r>
    </w:p>
    <w:p w14:paraId="7A5B35F2"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7F21A7">
        <w:rPr>
          <w:lang w:val="it-IT"/>
        </w:rPr>
        <w:t>o=- 2987933615 298793361</w:t>
      </w:r>
      <w:r>
        <w:rPr>
          <w:rFonts w:hint="eastAsia"/>
          <w:lang w:val="it-IT" w:eastAsia="ja-JP"/>
        </w:rPr>
        <w:t>6</w:t>
      </w:r>
      <w:r w:rsidRPr="007F21A7">
        <w:rPr>
          <w:lang w:val="it-IT"/>
        </w:rPr>
        <w:t xml:space="preserve"> IN IP6 5555::aaa:bbb:ccc:ddd</w:t>
      </w:r>
    </w:p>
    <w:p w14:paraId="1831710A"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s=-</w:t>
      </w:r>
    </w:p>
    <w:p w14:paraId="3BCA444E"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 xml:space="preserve">c=IN IP6 5555::aaa:bbb:ccc:ddd </w:t>
      </w:r>
    </w:p>
    <w:p w14:paraId="59AB3C9A"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t=0 0</w:t>
      </w:r>
    </w:p>
    <w:p w14:paraId="1940B8BD"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m=video 3400 RTP/AVPF 98</w:t>
      </w:r>
    </w:p>
    <w:p w14:paraId="62FBE780"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b=AS:75</w:t>
      </w:r>
    </w:p>
    <w:p w14:paraId="74ED0638"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021376">
        <w:rPr>
          <w:lang w:val="it-IT"/>
        </w:rPr>
        <w:t xml:space="preserve">a=curr:qos local </w:t>
      </w:r>
      <w:r w:rsidRPr="00021376">
        <w:rPr>
          <w:rFonts w:hint="eastAsia"/>
          <w:lang w:val="it-IT" w:eastAsia="ja-JP"/>
        </w:rPr>
        <w:t>sendrecv</w:t>
      </w:r>
    </w:p>
    <w:p w14:paraId="441481B0"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021376">
        <w:rPr>
          <w:lang w:val="it-IT"/>
        </w:rPr>
        <w:t xml:space="preserve">a=curr:qos remote </w:t>
      </w:r>
      <w:r w:rsidRPr="00021376">
        <w:rPr>
          <w:rFonts w:hint="eastAsia"/>
          <w:lang w:val="it-IT" w:eastAsia="ja-JP"/>
        </w:rPr>
        <w:t>none</w:t>
      </w:r>
    </w:p>
    <w:p w14:paraId="61C013C7"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a=des:qos mandatory local sendrecv</w:t>
      </w:r>
    </w:p>
    <w:p w14:paraId="20C3A724"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a=des:qos none remote sendrecv</w:t>
      </w:r>
    </w:p>
    <w:p w14:paraId="0CEFCE7F"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a=rtpmap:98 H263</w:t>
      </w:r>
    </w:p>
    <w:p w14:paraId="66D19D60"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a=fmtp:98 profile-level-id=0</w:t>
      </w:r>
    </w:p>
    <w:p w14:paraId="128F5168"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m=audio 3456 RTP/AVPF 97 96</w:t>
      </w:r>
    </w:p>
    <w:p w14:paraId="1F32BAFB"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b=AS:25.4</w:t>
      </w:r>
    </w:p>
    <w:p w14:paraId="783BEB7F"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021376">
        <w:rPr>
          <w:lang w:val="it-IT"/>
        </w:rPr>
        <w:t xml:space="preserve">a=curr:qos local </w:t>
      </w:r>
      <w:r w:rsidRPr="00021376">
        <w:rPr>
          <w:rFonts w:hint="eastAsia"/>
          <w:lang w:val="it-IT" w:eastAsia="ja-JP"/>
        </w:rPr>
        <w:t>sendrecv</w:t>
      </w:r>
    </w:p>
    <w:p w14:paraId="2DC66FCF"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021376">
        <w:rPr>
          <w:lang w:val="it-IT"/>
        </w:rPr>
        <w:t xml:space="preserve">a=curr:qos remote </w:t>
      </w:r>
      <w:r w:rsidRPr="00021376">
        <w:rPr>
          <w:rFonts w:hint="eastAsia"/>
          <w:lang w:val="it-IT" w:eastAsia="ja-JP"/>
        </w:rPr>
        <w:t>none</w:t>
      </w:r>
    </w:p>
    <w:p w14:paraId="30BC17AA"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a=des:qos mandatory local sendrecv</w:t>
      </w:r>
    </w:p>
    <w:p w14:paraId="3AE4A8D4"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a=des:qos none remote sendrecv</w:t>
      </w:r>
    </w:p>
    <w:p w14:paraId="712D9F36"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 xml:space="preserve">a=rtpmap:97 AMR </w:t>
      </w:r>
    </w:p>
    <w:p w14:paraId="7E41BE6B"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a=fmtp:97 mode-set=0,2,5,7; maxframes=2</w:t>
      </w:r>
    </w:p>
    <w:p w14:paraId="3B330CFA"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956"/>
    <w:p w14:paraId="3085A146" w14:textId="77777777" w:rsidR="00732BA0" w:rsidRPr="00617E73" w:rsidRDefault="00732BA0" w:rsidP="00732BA0"/>
    <w:p w14:paraId="1188B4BA" w14:textId="77777777" w:rsidR="00732BA0" w:rsidRPr="007F21A7" w:rsidRDefault="00732BA0" w:rsidP="00732BA0">
      <w:pPr>
        <w:pStyle w:val="EX"/>
      </w:pPr>
      <w:r w:rsidRPr="007F21A7">
        <w:rPr>
          <w:b/>
        </w:rPr>
        <w:t>SDP:</w:t>
      </w:r>
      <w:r w:rsidRPr="007F21A7">
        <w:tab/>
        <w:t>The SDP answer (SDP_</w:t>
      </w:r>
      <w:r>
        <w:rPr>
          <w:rFonts w:hint="eastAsia"/>
          <w:lang w:eastAsia="ja-JP"/>
        </w:rPr>
        <w:t>O2</w:t>
      </w:r>
      <w:r w:rsidRPr="007F21A7">
        <w:t xml:space="preserve">) contains a set of codecs supported to be used for </w:t>
      </w:r>
      <w:r>
        <w:rPr>
          <w:rFonts w:hint="eastAsia"/>
          <w:lang w:eastAsia="ja-JP"/>
        </w:rPr>
        <w:t>the session</w:t>
      </w:r>
      <w:r w:rsidRPr="007F21A7">
        <w:t xml:space="preserve">. The SDP content is based on information received from the </w:t>
      </w:r>
      <w:r>
        <w:rPr>
          <w:rFonts w:hint="eastAsia"/>
          <w:lang w:eastAsia="ja-JP"/>
        </w:rPr>
        <w:t>UE#2</w:t>
      </w:r>
      <w:r w:rsidRPr="007F21A7">
        <w:t>. The local preconditions are indicated as fulfilled.</w:t>
      </w:r>
    </w:p>
    <w:p w14:paraId="448A032F" w14:textId="77777777" w:rsidR="00732BA0" w:rsidRPr="00555C93" w:rsidRDefault="00732BA0" w:rsidP="00732BA0">
      <w:pPr>
        <w:pStyle w:val="B1"/>
        <w:rPr>
          <w:b/>
          <w:lang w:eastAsia="ja-JP"/>
        </w:rPr>
      </w:pPr>
      <w:r>
        <w:rPr>
          <w:rFonts w:hint="eastAsia"/>
          <w:b/>
          <w:bCs/>
          <w:lang w:eastAsia="ja-JP"/>
        </w:rPr>
        <w:t>19</w:t>
      </w:r>
      <w:r w:rsidRPr="007F21A7">
        <w:rPr>
          <w:b/>
          <w:bCs/>
        </w:rPr>
        <w:t>-</w:t>
      </w:r>
      <w:r>
        <w:rPr>
          <w:rFonts w:hint="eastAsia"/>
          <w:b/>
          <w:bCs/>
          <w:lang w:eastAsia="ja-JP"/>
        </w:rPr>
        <w:t>20</w:t>
      </w:r>
      <w:r w:rsidRPr="007F21A7">
        <w:rPr>
          <w:b/>
          <w:bCs/>
        </w:rPr>
        <w:tab/>
      </w:r>
      <w:r w:rsidRPr="00555C93">
        <w:rPr>
          <w:b/>
          <w:bCs/>
        </w:rPr>
        <w:t xml:space="preserve">UPDATE </w:t>
      </w:r>
      <w:r w:rsidRPr="00555C93">
        <w:rPr>
          <w:b/>
        </w:rPr>
        <w:t>request (</w:t>
      </w:r>
      <w:r>
        <w:rPr>
          <w:rFonts w:hint="eastAsia"/>
          <w:b/>
          <w:lang w:eastAsia="ja-JP"/>
        </w:rPr>
        <w:t>CAT-AS to UE#2</w:t>
      </w:r>
      <w:r w:rsidRPr="00555C93">
        <w:rPr>
          <w:b/>
        </w:rPr>
        <w:t xml:space="preserve">) </w:t>
      </w:r>
      <w:r w:rsidRPr="00555C93">
        <w:rPr>
          <w:b/>
          <w:bCs/>
        </w:rPr>
        <w:t>- see example in table</w:t>
      </w:r>
      <w:r>
        <w:rPr>
          <w:b/>
          <w:bCs/>
        </w:rPr>
        <w:t> </w:t>
      </w:r>
      <w:r>
        <w:rPr>
          <w:rFonts w:hint="eastAsia"/>
          <w:b/>
          <w:bCs/>
          <w:lang w:eastAsia="ja-JP"/>
        </w:rPr>
        <w:t>A.5.</w:t>
      </w:r>
      <w:r>
        <w:rPr>
          <w:b/>
          <w:bCs/>
          <w:lang w:eastAsia="ja-JP"/>
        </w:rPr>
        <w:t>7</w:t>
      </w:r>
      <w:r>
        <w:rPr>
          <w:rFonts w:hint="eastAsia"/>
          <w:b/>
          <w:bCs/>
          <w:lang w:eastAsia="ja-JP"/>
        </w:rPr>
        <w:t>-5</w:t>
      </w:r>
    </w:p>
    <w:p w14:paraId="7DA90414" w14:textId="77777777" w:rsidR="00732BA0" w:rsidRDefault="00732BA0" w:rsidP="00732BA0">
      <w:pPr>
        <w:pStyle w:val="B1"/>
        <w:rPr>
          <w:lang w:eastAsia="ja-JP"/>
        </w:rPr>
      </w:pPr>
      <w:r>
        <w:tab/>
      </w:r>
      <w:r>
        <w:rPr>
          <w:rFonts w:hint="eastAsia"/>
          <w:lang w:eastAsia="ja-JP"/>
        </w:rPr>
        <w:t>CAT-AS indicates to UE#2 that UE#1 can send and receive media as the necessary resources are available.</w:t>
      </w:r>
    </w:p>
    <w:p w14:paraId="580E6395" w14:textId="77777777" w:rsidR="00732BA0" w:rsidRPr="00555C93" w:rsidRDefault="00732BA0" w:rsidP="00732BA0">
      <w:pPr>
        <w:pStyle w:val="TH"/>
      </w:pPr>
      <w:r w:rsidRPr="00555C93">
        <w:t>Table</w:t>
      </w:r>
      <w:r>
        <w:t> </w:t>
      </w:r>
      <w:r>
        <w:rPr>
          <w:rFonts w:hint="eastAsia"/>
          <w:lang w:eastAsia="ja-JP"/>
        </w:rPr>
        <w:t>A.</w:t>
      </w:r>
      <w:r w:rsidRPr="00555C93">
        <w:t>5.</w:t>
      </w:r>
      <w:r>
        <w:rPr>
          <w:lang w:eastAsia="ja-JP"/>
        </w:rPr>
        <w:t>7</w:t>
      </w:r>
      <w:r w:rsidRPr="00555C93">
        <w:t>-</w:t>
      </w:r>
      <w:r>
        <w:rPr>
          <w:rFonts w:hint="eastAsia"/>
          <w:lang w:eastAsia="ja-JP"/>
        </w:rPr>
        <w:t>5</w:t>
      </w:r>
      <w:r w:rsidRPr="00555C93">
        <w:t>: UPDATE request (</w:t>
      </w:r>
      <w:r>
        <w:rPr>
          <w:rFonts w:hint="eastAsia"/>
          <w:lang w:eastAsia="ja-JP"/>
        </w:rPr>
        <w:t>CAT-AS to UE#2</w:t>
      </w:r>
      <w:r w:rsidRPr="00555C93">
        <w:t>)</w:t>
      </w:r>
    </w:p>
    <w:p w14:paraId="3B0F2FC2"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nb-NO" w:eastAsia="ja-JP"/>
        </w:rPr>
      </w:pPr>
      <w:bookmarkStart w:id="957" w:name="_MCCTEMPBM_CRPT84840498___2"/>
      <w:r w:rsidRPr="00021376">
        <w:rPr>
          <w:lang w:val="nb-NO" w:eastAsia="ja-JP"/>
        </w:rPr>
        <w:t>UPDATE sip:</w:t>
      </w:r>
      <w:r w:rsidRPr="00021376">
        <w:rPr>
          <w:rFonts w:cs="Courier New"/>
          <w:szCs w:val="16"/>
          <w:lang w:val="nb-NO"/>
        </w:rPr>
        <w:t>user2_public1@home2.net;gr=urn:uuid:2ad8950e-48a5-4a74-8d99-ad76cc7fc74</w:t>
      </w:r>
      <w:r w:rsidRPr="00021376">
        <w:rPr>
          <w:rFonts w:eastAsia="PMingLiU" w:cs="Courier New"/>
          <w:lang w:val="nb-NO" w:eastAsia="zh-TW"/>
        </w:rPr>
        <w:t>;</w:t>
      </w:r>
      <w:r w:rsidRPr="00021376">
        <w:rPr>
          <w:lang w:val="nb-NO"/>
        </w:rPr>
        <w:t>comp=sigcomp</w:t>
      </w:r>
      <w:r w:rsidRPr="00021376">
        <w:rPr>
          <w:lang w:val="nb-NO" w:eastAsia="ja-JP"/>
        </w:rPr>
        <w:t xml:space="preserve"> SIP/2.0</w:t>
      </w:r>
    </w:p>
    <w:p w14:paraId="50A7FD24"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nb-NO"/>
        </w:rPr>
      </w:pPr>
      <w:r w:rsidRPr="00021376">
        <w:rPr>
          <w:lang w:val="nb-NO"/>
        </w:rPr>
        <w:t>Via: [5555::</w:t>
      </w:r>
      <w:r>
        <w:rPr>
          <w:rFonts w:hint="eastAsia"/>
          <w:lang w:val="nb-NO" w:eastAsia="ja-JP"/>
        </w:rPr>
        <w:t>ccc</w:t>
      </w:r>
      <w:r w:rsidRPr="00021376">
        <w:rPr>
          <w:lang w:val="nb-NO"/>
        </w:rPr>
        <w:t>:</w:t>
      </w:r>
      <w:r>
        <w:rPr>
          <w:rFonts w:hint="eastAsia"/>
          <w:lang w:val="nb-NO" w:eastAsia="ja-JP"/>
        </w:rPr>
        <w:t>aaa</w:t>
      </w:r>
      <w:r w:rsidRPr="00021376">
        <w:rPr>
          <w:lang w:val="nb-NO"/>
        </w:rPr>
        <w:t>:</w:t>
      </w:r>
      <w:r>
        <w:rPr>
          <w:rFonts w:hint="eastAsia"/>
          <w:lang w:val="nb-NO" w:eastAsia="ja-JP"/>
        </w:rPr>
        <w:t>abc</w:t>
      </w:r>
      <w:r w:rsidRPr="00021376">
        <w:rPr>
          <w:lang w:val="nb-NO"/>
        </w:rPr>
        <w:t>:</w:t>
      </w:r>
      <w:r>
        <w:rPr>
          <w:rFonts w:hint="eastAsia"/>
          <w:lang w:val="nb-NO" w:eastAsia="ja-JP"/>
        </w:rPr>
        <w:t>abc</w:t>
      </w:r>
      <w:r w:rsidRPr="00021376">
        <w:rPr>
          <w:lang w:val="nb-NO"/>
        </w:rPr>
        <w:t>]:1357;comp=sigcomp;branch=z9hG4bKnashds</w:t>
      </w:r>
      <w:r>
        <w:rPr>
          <w:rFonts w:hint="eastAsia"/>
          <w:lang w:val="nb-NO" w:eastAsia="ja-JP"/>
        </w:rPr>
        <w:t>8</w:t>
      </w:r>
    </w:p>
    <w:p w14:paraId="57A73BD9" w14:textId="77777777" w:rsidR="00732BA0" w:rsidRPr="00555C93"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lang w:eastAsia="ja-JP"/>
        </w:rPr>
      </w:pPr>
      <w:r>
        <w:rPr>
          <w:snapToGrid w:val="0"/>
        </w:rPr>
        <w:t xml:space="preserve">Max-Forwards: </w:t>
      </w:r>
      <w:r>
        <w:rPr>
          <w:rFonts w:hint="eastAsia"/>
          <w:snapToGrid w:val="0"/>
          <w:lang w:eastAsia="ja-JP"/>
        </w:rPr>
        <w:t>66</w:t>
      </w:r>
    </w:p>
    <w:p w14:paraId="45AFD1A4" w14:textId="77777777" w:rsidR="00732BA0" w:rsidRPr="00BB0EB1"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rPr>
          <w:snapToGrid w:val="0"/>
        </w:rPr>
        <w:t xml:space="preserve">Route: </w:t>
      </w:r>
      <w:r w:rsidRPr="00BB0EB1">
        <w:rPr>
          <w:snapToGrid w:val="0"/>
        </w:rPr>
        <w:t>&lt;sip:scscf2.home2.net;lr&gt;</w:t>
      </w:r>
    </w:p>
    <w:p w14:paraId="050A6A4E"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From: &lt;sip:user1_public1@home1.net&gt;;tag=171828</w:t>
      </w:r>
    </w:p>
    <w:p w14:paraId="7B9CF11F" w14:textId="77777777" w:rsidR="00732BA0" w:rsidRPr="00555C93"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F21A7">
        <w:t>To: &lt;tel:+1-212-555-2222&gt;;tag=2236</w:t>
      </w:r>
    </w:p>
    <w:p w14:paraId="4EDB3AB5"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eastAsia="ja-JP"/>
        </w:rPr>
      </w:pPr>
      <w:r>
        <w:t>Call-ID:</w:t>
      </w:r>
    </w:p>
    <w:p w14:paraId="4B6802C0" w14:textId="77777777" w:rsidR="00732BA0" w:rsidRPr="00555C93"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rPr>
          <w:snapToGrid w:val="0"/>
        </w:rPr>
        <w:t xml:space="preserve">Cseq: </w:t>
      </w:r>
      <w:r>
        <w:rPr>
          <w:rFonts w:hint="eastAsia"/>
          <w:snapToGrid w:val="0"/>
          <w:lang w:eastAsia="ja-JP"/>
        </w:rPr>
        <w:t>56101</w:t>
      </w:r>
      <w:r w:rsidRPr="00555C93">
        <w:rPr>
          <w:snapToGrid w:val="0"/>
        </w:rPr>
        <w:t xml:space="preserve"> UPDATE</w:t>
      </w:r>
    </w:p>
    <w:p w14:paraId="703E6726" w14:textId="77777777" w:rsidR="00732BA0" w:rsidRPr="00555C93"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t>Require: sec-agree</w:t>
      </w:r>
    </w:p>
    <w:p w14:paraId="2508101F" w14:textId="77777777" w:rsidR="00732BA0" w:rsidRPr="00555C93"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rPr>
          <w:snapToGrid w:val="0"/>
        </w:rPr>
        <w:t>Proxy-Require: sec-agree</w:t>
      </w:r>
    </w:p>
    <w:p w14:paraId="415F3DB8" w14:textId="77777777" w:rsidR="00732BA0" w:rsidRPr="00555C93"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t xml:space="preserve">Security-Verify: ipsec-3gpp; q=0.1; alg=hmac-sha-1-96; </w:t>
      </w:r>
      <w:r w:rsidRPr="00555C93">
        <w:rPr>
          <w:rFonts w:cs="Courier New"/>
          <w:szCs w:val="16"/>
        </w:rPr>
        <w:t>ealg=aes-cbc;</w:t>
      </w:r>
      <w:r w:rsidRPr="00555C93">
        <w:t xml:space="preserve"> spi-c=98765432; spi-s=87654321; port-c=8642; port-s=7531</w:t>
      </w:r>
    </w:p>
    <w:p w14:paraId="7DCF881E" w14:textId="77777777" w:rsidR="00732BA0" w:rsidRPr="005D6FF6"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5D6FF6">
        <w:rPr>
          <w:snapToGrid w:val="0"/>
        </w:rPr>
        <w:t xml:space="preserve">Contact: </w:t>
      </w:r>
      <w:r w:rsidRPr="005D6FF6">
        <w:t>&lt;sip:</w:t>
      </w:r>
      <w:r w:rsidRPr="005D6FF6" w:rsidDel="00012B2B">
        <w:t>user1_public1@home1.net</w:t>
      </w:r>
      <w:r w:rsidRPr="005D6FF6">
        <w:rPr>
          <w:rFonts w:cs="Courier New"/>
          <w:snapToGrid w:val="0"/>
          <w:szCs w:val="16"/>
        </w:rPr>
        <w:t>;</w:t>
      </w:r>
      <w:r w:rsidRPr="005D6FF6">
        <w:rPr>
          <w:rFonts w:eastAsia="PMingLiU" w:cs="Courier New"/>
          <w:szCs w:val="16"/>
          <w:lang w:eastAsia="zh-TW"/>
        </w:rPr>
        <w:t>gr=urn:uuid:f81d4fae-7dec-11d0-a765-00a0c91e6bf6</w:t>
      </w:r>
      <w:r w:rsidRPr="005D6FF6">
        <w:t>&gt;</w:t>
      </w:r>
      <w:r w:rsidRPr="005D6FF6">
        <w:rPr>
          <w:rFonts w:eastAsia="PMingLiU" w:cs="Courier New"/>
          <w:lang w:eastAsia="zh-TW"/>
        </w:rPr>
        <w:t>;</w:t>
      </w:r>
      <w:r w:rsidRPr="005D6FF6">
        <w:t>+g.3gpp.icsi-ref="urn%3Aurn-7%3gpp-service.ims.icsi.mmtel"</w:t>
      </w:r>
    </w:p>
    <w:p w14:paraId="1DA5E3A8" w14:textId="77777777" w:rsidR="00732BA0" w:rsidRPr="008876CC"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8876CC">
        <w:t xml:space="preserve">Content-Type: application/sdp </w:t>
      </w:r>
    </w:p>
    <w:p w14:paraId="001B6825" w14:textId="77777777" w:rsidR="00732BA0" w:rsidRPr="008876CC"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8876CC">
        <w:rPr>
          <w:snapToGrid w:val="0"/>
        </w:rPr>
        <w:t>Content-Length: (…)</w:t>
      </w:r>
    </w:p>
    <w:p w14:paraId="36770B30" w14:textId="77777777" w:rsidR="00732BA0" w:rsidRPr="008876CC"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0FF50FAD"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7F21A7">
        <w:rPr>
          <w:lang w:val="it-IT"/>
        </w:rPr>
        <w:t>v=0</w:t>
      </w:r>
    </w:p>
    <w:p w14:paraId="47671C8A"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7F21A7">
        <w:rPr>
          <w:lang w:val="it-IT"/>
        </w:rPr>
        <w:t xml:space="preserve">o=- 2987933615 2987933615 IN IP6 </w:t>
      </w:r>
      <w:r w:rsidRPr="001C52DE">
        <w:rPr>
          <w:lang w:val="it-IT"/>
        </w:rPr>
        <w:t>5555::</w:t>
      </w:r>
      <w:r w:rsidRPr="001C52DE">
        <w:rPr>
          <w:rFonts w:hint="eastAsia"/>
          <w:lang w:val="it-IT" w:eastAsia="ja-JP"/>
        </w:rPr>
        <w:t>ccc</w:t>
      </w:r>
      <w:r w:rsidRPr="001C52DE">
        <w:rPr>
          <w:lang w:val="it-IT"/>
        </w:rPr>
        <w:t>:</w:t>
      </w:r>
      <w:r w:rsidRPr="001C52DE">
        <w:rPr>
          <w:rFonts w:hint="eastAsia"/>
          <w:lang w:val="it-IT" w:eastAsia="ja-JP"/>
        </w:rPr>
        <w:t>aaa</w:t>
      </w:r>
      <w:r w:rsidRPr="001C52DE">
        <w:rPr>
          <w:lang w:val="it-IT"/>
        </w:rPr>
        <w:t>:</w:t>
      </w:r>
      <w:r w:rsidRPr="001C52DE">
        <w:rPr>
          <w:rFonts w:hint="eastAsia"/>
          <w:lang w:val="it-IT" w:eastAsia="ja-JP"/>
        </w:rPr>
        <w:t>abc</w:t>
      </w:r>
      <w:r w:rsidRPr="001C52DE">
        <w:rPr>
          <w:lang w:val="it-IT"/>
        </w:rPr>
        <w:t>:</w:t>
      </w:r>
      <w:r w:rsidRPr="001C52DE">
        <w:rPr>
          <w:rFonts w:hint="eastAsia"/>
          <w:lang w:val="it-IT" w:eastAsia="ja-JP"/>
        </w:rPr>
        <w:t>abc</w:t>
      </w:r>
    </w:p>
    <w:p w14:paraId="59BEB8EA"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s=-</w:t>
      </w:r>
    </w:p>
    <w:p w14:paraId="04C8E099"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 xml:space="preserve">c=IN IP6 5555::aaa:bbb:ccc:ddd </w:t>
      </w:r>
    </w:p>
    <w:p w14:paraId="295CFD2A"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t=0 0</w:t>
      </w:r>
    </w:p>
    <w:p w14:paraId="6F68F4D8"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m=video 3400 RTP/AVPF 98</w:t>
      </w:r>
    </w:p>
    <w:p w14:paraId="2885F257"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b=AS:75</w:t>
      </w:r>
    </w:p>
    <w:p w14:paraId="35AEAE6D"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021376">
        <w:rPr>
          <w:lang w:val="it-IT"/>
        </w:rPr>
        <w:t xml:space="preserve">a=curr:qos local </w:t>
      </w:r>
      <w:r w:rsidRPr="00021376">
        <w:rPr>
          <w:rFonts w:hint="eastAsia"/>
          <w:lang w:val="it-IT" w:eastAsia="ja-JP"/>
        </w:rPr>
        <w:t>sendrecv</w:t>
      </w:r>
    </w:p>
    <w:p w14:paraId="096655A1"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021376">
        <w:rPr>
          <w:lang w:val="it-IT"/>
        </w:rPr>
        <w:t xml:space="preserve">a=curr:qos remote </w:t>
      </w:r>
      <w:r w:rsidRPr="00021376">
        <w:rPr>
          <w:rFonts w:hint="eastAsia"/>
          <w:lang w:val="it-IT" w:eastAsia="ja-JP"/>
        </w:rPr>
        <w:t>none</w:t>
      </w:r>
    </w:p>
    <w:p w14:paraId="35EFC6A6"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a=des:qos mandatory local sendrecv</w:t>
      </w:r>
    </w:p>
    <w:p w14:paraId="4AA49AE2"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a=des:qos none remote sendrecv</w:t>
      </w:r>
    </w:p>
    <w:p w14:paraId="27D69C01"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a=rtpmap:98 H263</w:t>
      </w:r>
    </w:p>
    <w:p w14:paraId="6F2BAC46"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a=fmtp:98 profile-level-id=0</w:t>
      </w:r>
    </w:p>
    <w:p w14:paraId="797CF86E"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m=audio 3456 RTP/AVPF 97 96</w:t>
      </w:r>
    </w:p>
    <w:p w14:paraId="4A538FAB"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b=AS:25.4</w:t>
      </w:r>
    </w:p>
    <w:p w14:paraId="02BB68C5"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021376">
        <w:rPr>
          <w:lang w:val="it-IT"/>
        </w:rPr>
        <w:t xml:space="preserve">a=curr:qos local </w:t>
      </w:r>
      <w:r w:rsidRPr="00021376">
        <w:rPr>
          <w:rFonts w:hint="eastAsia"/>
          <w:lang w:val="it-IT" w:eastAsia="ja-JP"/>
        </w:rPr>
        <w:t>sendrecv</w:t>
      </w:r>
    </w:p>
    <w:p w14:paraId="6AAEF247"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lastRenderedPageBreak/>
        <w:t xml:space="preserve">a=curr:qos remote </w:t>
      </w:r>
      <w:r w:rsidRPr="00021376">
        <w:rPr>
          <w:rFonts w:hint="eastAsia"/>
          <w:lang w:val="it-IT" w:eastAsia="ja-JP"/>
        </w:rPr>
        <w:t>none</w:t>
      </w:r>
    </w:p>
    <w:p w14:paraId="54918E26"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a=des:qos mandatory local sendrecv</w:t>
      </w:r>
    </w:p>
    <w:p w14:paraId="6F07180D"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a=des:qos none remote sendrecv</w:t>
      </w:r>
    </w:p>
    <w:p w14:paraId="7E32992A"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 xml:space="preserve">a=rtpmap:97 AMR </w:t>
      </w:r>
    </w:p>
    <w:p w14:paraId="762AD691"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a=fmtp:97 mode-set=0,2,5,7; maxframes=2</w:t>
      </w:r>
    </w:p>
    <w:p w14:paraId="647671AF"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957"/>
    <w:p w14:paraId="2EF42DE7" w14:textId="77777777" w:rsidR="00732BA0" w:rsidRPr="00617E73" w:rsidRDefault="00732BA0" w:rsidP="00732BA0"/>
    <w:p w14:paraId="6891BCE6" w14:textId="77777777" w:rsidR="00732BA0" w:rsidRPr="007F21A7" w:rsidRDefault="00732BA0" w:rsidP="00732BA0">
      <w:pPr>
        <w:pStyle w:val="EX"/>
      </w:pPr>
      <w:r w:rsidRPr="007F21A7">
        <w:rPr>
          <w:b/>
        </w:rPr>
        <w:t>SDP:</w:t>
      </w:r>
      <w:r w:rsidRPr="007F21A7">
        <w:tab/>
        <w:t xml:space="preserve">The SDP </w:t>
      </w:r>
      <w:r w:rsidR="00C762B6">
        <w:rPr>
          <w:rFonts w:hint="eastAsia"/>
          <w:lang w:eastAsia="ja-JP"/>
        </w:rPr>
        <w:t>offer</w:t>
      </w:r>
      <w:r w:rsidR="00C762B6" w:rsidRPr="007F21A7">
        <w:t xml:space="preserve"> </w:t>
      </w:r>
      <w:r w:rsidRPr="007F21A7">
        <w:t>(SDP_</w:t>
      </w:r>
      <w:r>
        <w:rPr>
          <w:rFonts w:hint="eastAsia"/>
          <w:lang w:eastAsia="ja-JP"/>
        </w:rPr>
        <w:t>O2</w:t>
      </w:r>
      <w:r w:rsidRPr="007F21A7">
        <w:t xml:space="preserve">) contains a set of codecs supported to be used for </w:t>
      </w:r>
      <w:r>
        <w:rPr>
          <w:rFonts w:hint="eastAsia"/>
          <w:lang w:eastAsia="ja-JP"/>
        </w:rPr>
        <w:t>the session</w:t>
      </w:r>
      <w:r w:rsidRPr="007F21A7">
        <w:t xml:space="preserve">. The SDP content is based on information received from the </w:t>
      </w:r>
      <w:r>
        <w:rPr>
          <w:rFonts w:hint="eastAsia"/>
          <w:lang w:eastAsia="ja-JP"/>
        </w:rPr>
        <w:t>UE#1</w:t>
      </w:r>
      <w:r w:rsidRPr="007F21A7">
        <w:t>. The local preconditions are indicated as fulfilled.</w:t>
      </w:r>
    </w:p>
    <w:p w14:paraId="3A08B66C" w14:textId="77777777" w:rsidR="00732BA0" w:rsidRPr="007F21A7" w:rsidRDefault="00732BA0" w:rsidP="00732BA0">
      <w:pPr>
        <w:pStyle w:val="B1"/>
        <w:rPr>
          <w:b/>
          <w:bCs/>
        </w:rPr>
      </w:pPr>
      <w:r>
        <w:rPr>
          <w:rFonts w:hint="eastAsia"/>
          <w:b/>
          <w:bCs/>
          <w:lang w:eastAsia="ja-JP"/>
        </w:rPr>
        <w:t>21</w:t>
      </w:r>
      <w:r w:rsidRPr="007F21A7">
        <w:rPr>
          <w:b/>
          <w:bCs/>
        </w:rPr>
        <w:t>-</w:t>
      </w:r>
      <w:r>
        <w:rPr>
          <w:rFonts w:hint="eastAsia"/>
          <w:b/>
          <w:bCs/>
          <w:lang w:eastAsia="ja-JP"/>
        </w:rPr>
        <w:t>2</w:t>
      </w:r>
      <w:r>
        <w:rPr>
          <w:b/>
          <w:bCs/>
          <w:lang w:eastAsia="ja-JP"/>
        </w:rPr>
        <w:t>4</w:t>
      </w:r>
      <w:r w:rsidRPr="007F21A7">
        <w:rPr>
          <w:b/>
          <w:bCs/>
        </w:rPr>
        <w:tab/>
      </w:r>
      <w:r w:rsidRPr="007F21A7">
        <w:rPr>
          <w:rFonts w:hint="eastAsia"/>
          <w:b/>
          <w:bCs/>
          <w:lang w:eastAsia="ja-JP"/>
        </w:rPr>
        <w:t>200 (OK) response</w:t>
      </w:r>
      <w:r w:rsidRPr="007F21A7">
        <w:rPr>
          <w:b/>
          <w:bCs/>
        </w:rPr>
        <w:t xml:space="preserve"> (</w:t>
      </w:r>
      <w:r>
        <w:rPr>
          <w:rFonts w:hint="eastAsia"/>
          <w:b/>
          <w:bCs/>
          <w:lang w:eastAsia="ja-JP"/>
        </w:rPr>
        <w:t xml:space="preserve">UE#2 to </w:t>
      </w:r>
      <w:r w:rsidRPr="007F21A7">
        <w:rPr>
          <w:rFonts w:hint="eastAsia"/>
          <w:b/>
          <w:bCs/>
          <w:lang w:eastAsia="ja-JP"/>
        </w:rPr>
        <w:t>CAT-AS</w:t>
      </w:r>
      <w:r w:rsidRPr="007F21A7">
        <w:rPr>
          <w:b/>
          <w:bCs/>
          <w:lang w:eastAsia="ja-JP"/>
        </w:rPr>
        <w:t>, and to UE#1</w:t>
      </w:r>
      <w:r w:rsidRPr="007F21A7">
        <w:rPr>
          <w:b/>
          <w:bCs/>
        </w:rPr>
        <w:t>)</w:t>
      </w:r>
      <w:r w:rsidRPr="00555C93">
        <w:rPr>
          <w:b/>
        </w:rPr>
        <w:t xml:space="preserve"> </w:t>
      </w:r>
      <w:r w:rsidRPr="00555C93">
        <w:rPr>
          <w:b/>
          <w:bCs/>
        </w:rPr>
        <w:t>- see example in table</w:t>
      </w:r>
      <w:r>
        <w:rPr>
          <w:b/>
          <w:bCs/>
        </w:rPr>
        <w:t> </w:t>
      </w:r>
      <w:r>
        <w:rPr>
          <w:rFonts w:hint="eastAsia"/>
          <w:b/>
          <w:bCs/>
          <w:lang w:eastAsia="ja-JP"/>
        </w:rPr>
        <w:t>A.5.</w:t>
      </w:r>
      <w:r>
        <w:rPr>
          <w:b/>
          <w:bCs/>
          <w:lang w:eastAsia="ja-JP"/>
        </w:rPr>
        <w:t>7</w:t>
      </w:r>
      <w:r>
        <w:rPr>
          <w:rFonts w:hint="eastAsia"/>
          <w:b/>
          <w:bCs/>
          <w:lang w:eastAsia="ja-JP"/>
        </w:rPr>
        <w:t>-6</w:t>
      </w:r>
    </w:p>
    <w:p w14:paraId="7B4B122A" w14:textId="77777777" w:rsidR="00732BA0" w:rsidRDefault="00732BA0" w:rsidP="00732BA0">
      <w:pPr>
        <w:pStyle w:val="B1"/>
        <w:rPr>
          <w:lang w:eastAsia="ja-JP"/>
        </w:rPr>
      </w:pPr>
      <w:r>
        <w:rPr>
          <w:lang w:eastAsia="ja-JP"/>
        </w:rPr>
        <w:tab/>
      </w:r>
      <w:r>
        <w:rPr>
          <w:rFonts w:hint="eastAsia"/>
          <w:lang w:eastAsia="ja-JP"/>
        </w:rPr>
        <w:t xml:space="preserve">UE#2 </w:t>
      </w:r>
      <w:r w:rsidRPr="007F21A7">
        <w:t xml:space="preserve">sends a SIP 200 (OK) response for the SIP </w:t>
      </w:r>
      <w:r w:rsidRPr="007F21A7">
        <w:rPr>
          <w:rFonts w:hint="eastAsia"/>
          <w:lang w:eastAsia="ja-JP"/>
        </w:rPr>
        <w:t xml:space="preserve">UPDATE </w:t>
      </w:r>
      <w:r w:rsidRPr="007F21A7">
        <w:t xml:space="preserve">request to </w:t>
      </w:r>
      <w:r>
        <w:rPr>
          <w:rFonts w:hint="eastAsia"/>
          <w:lang w:eastAsia="ja-JP"/>
        </w:rPr>
        <w:t>CAT-AS</w:t>
      </w:r>
      <w:r w:rsidRPr="007F21A7">
        <w:t>.</w:t>
      </w:r>
      <w:r>
        <w:rPr>
          <w:rFonts w:hint="eastAsia"/>
          <w:lang w:eastAsia="ja-JP"/>
        </w:rPr>
        <w:t xml:space="preserve"> The SDP shall contain information relevant to the media that will be used after the session is established.</w:t>
      </w:r>
    </w:p>
    <w:p w14:paraId="0A04D9A9" w14:textId="77777777" w:rsidR="00732BA0" w:rsidRDefault="00732BA0" w:rsidP="00732BA0">
      <w:pPr>
        <w:pStyle w:val="B1"/>
        <w:rPr>
          <w:lang w:eastAsia="ja-JP"/>
        </w:rPr>
      </w:pPr>
      <w:r>
        <w:rPr>
          <w:rFonts w:hint="eastAsia"/>
          <w:lang w:eastAsia="ja-JP"/>
        </w:rPr>
        <w:tab/>
        <w:t>CAT-AS shall store the relevant information in SDP for later use in step</w:t>
      </w:r>
      <w:r>
        <w:rPr>
          <w:lang w:eastAsia="ja-JP"/>
        </w:rPr>
        <w:t> </w:t>
      </w:r>
      <w:r>
        <w:rPr>
          <w:rFonts w:hint="eastAsia"/>
          <w:lang w:eastAsia="ja-JP"/>
        </w:rPr>
        <w:t>35.</w:t>
      </w:r>
    </w:p>
    <w:p w14:paraId="771EDA5E" w14:textId="77777777" w:rsidR="00732BA0" w:rsidRPr="007F21A7" w:rsidRDefault="00732BA0" w:rsidP="00732BA0">
      <w:pPr>
        <w:pStyle w:val="TH"/>
      </w:pPr>
      <w:r w:rsidRPr="007F21A7">
        <w:t>Table</w:t>
      </w:r>
      <w:r>
        <w:t> </w:t>
      </w:r>
      <w:r w:rsidRPr="007F21A7">
        <w:t>A.</w:t>
      </w:r>
      <w:r>
        <w:rPr>
          <w:lang w:eastAsia="ja-JP"/>
        </w:rPr>
        <w:t>5.7</w:t>
      </w:r>
      <w:r w:rsidRPr="007F21A7">
        <w:t>-</w:t>
      </w:r>
      <w:r>
        <w:rPr>
          <w:rFonts w:hint="eastAsia"/>
          <w:lang w:eastAsia="ja-JP"/>
        </w:rPr>
        <w:t>6</w:t>
      </w:r>
      <w:r w:rsidRPr="007F21A7">
        <w:t>: 200 (OK) response (UE#2 to CAT-AS)</w:t>
      </w:r>
    </w:p>
    <w:p w14:paraId="75AC4E44"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bookmarkStart w:id="958" w:name="_MCCTEMPBM_CRPT84840499___2"/>
      <w:r w:rsidRPr="007F21A7">
        <w:t>SIP/2.0 200 OK</w:t>
      </w:r>
    </w:p>
    <w:p w14:paraId="6E438C4C"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14:paraId="306A3AB8"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Record-Route: &lt;sip:pcscf2.visited2.net:5088;lr;comp=sigcomp&gt;, &lt;sip:scscf2.home2.net;lr&gt;,</w:t>
      </w:r>
      <w:r w:rsidRPr="007F21A7">
        <w:rPr>
          <w:rFonts w:hint="eastAsia"/>
          <w:lang w:eastAsia="ja-JP"/>
        </w:rPr>
        <w:t xml:space="preserve"> </w:t>
      </w:r>
      <w:r w:rsidRPr="007F21A7">
        <w:t>&lt;sip:</w:t>
      </w:r>
      <w:r w:rsidRPr="007F21A7">
        <w:rPr>
          <w:rFonts w:hint="eastAsia"/>
          <w:lang w:eastAsia="ja-JP"/>
        </w:rPr>
        <w:t>catas</w:t>
      </w:r>
      <w:r w:rsidRPr="007F21A7">
        <w:t>.home2.net;lr&gt;, &lt;sip:scscf2.home2.net;lr&gt;,</w:t>
      </w:r>
      <w:r>
        <w:rPr>
          <w:rFonts w:hint="eastAsia"/>
          <w:lang w:eastAsia="ja-JP"/>
        </w:rPr>
        <w:t xml:space="preserve"> </w:t>
      </w:r>
      <w:r w:rsidRPr="007F21A7">
        <w:t>&lt;sip:scscf1.home1.net;lr&gt;, &lt;sip:pcscf1.visited1.net;lr&gt;</w:t>
      </w:r>
    </w:p>
    <w:p w14:paraId="765B691A"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From:</w:t>
      </w:r>
    </w:p>
    <w:p w14:paraId="2BDBF67E"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To: &lt;tel:+1-212-555-2222&gt;;tag=22</w:t>
      </w:r>
      <w:r w:rsidRPr="007F21A7">
        <w:rPr>
          <w:rFonts w:hint="eastAsia"/>
          <w:lang w:eastAsia="ja-JP"/>
        </w:rPr>
        <w:t>36</w:t>
      </w:r>
    </w:p>
    <w:p w14:paraId="308C16EB"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0957F25E"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Cseq:</w:t>
      </w:r>
    </w:p>
    <w:p w14:paraId="0DF9AE15"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3E981C5E" w14:textId="77777777" w:rsidR="00732BA0" w:rsidRPr="005D6FF6"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5D6FF6">
        <w:t>Contact: &lt;sip:</w:t>
      </w:r>
      <w:r w:rsidRPr="005D6FF6">
        <w:rPr>
          <w:rFonts w:cs="Courier New"/>
          <w:szCs w:val="16"/>
        </w:rPr>
        <w:t>user2_public1@home2.net;gr=urn:uuid:2ad8950e-48a5-4a74-8d99-ad76cc7fc74</w:t>
      </w:r>
      <w:r w:rsidRPr="005D6FF6">
        <w:t>&gt;</w:t>
      </w:r>
      <w:r w:rsidRPr="005D6FF6">
        <w:rPr>
          <w:rFonts w:eastAsia="PMingLiU" w:cs="Courier New"/>
          <w:lang w:eastAsia="zh-TW"/>
        </w:rPr>
        <w:t>;</w:t>
      </w:r>
      <w:r w:rsidRPr="005D6FF6">
        <w:t>+g.3gpp.icsi-ref="urn%3Aurn-7%3gpp-service.ims.icsi.mmtel"</w:t>
      </w:r>
    </w:p>
    <w:p w14:paraId="6C851996"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 xml:space="preserve">Content-Type: application/sdp </w:t>
      </w:r>
    </w:p>
    <w:p w14:paraId="49338EB8"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Content-Length: (…)</w:t>
      </w:r>
    </w:p>
    <w:p w14:paraId="59F7132A"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76A728CB" w14:textId="77777777" w:rsidR="00732BA0" w:rsidRPr="00425931"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425931">
        <w:rPr>
          <w:lang w:val="it-IT"/>
        </w:rPr>
        <w:t>v=0</w:t>
      </w:r>
    </w:p>
    <w:p w14:paraId="05D4DB3A" w14:textId="77777777" w:rsidR="00732BA0" w:rsidRPr="00425931"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425931">
        <w:rPr>
          <w:lang w:val="it-IT"/>
        </w:rPr>
        <w:t>o=- 298793361</w:t>
      </w:r>
      <w:r w:rsidRPr="00425931" w:rsidDel="000915DC">
        <w:rPr>
          <w:lang w:val="it-IT"/>
        </w:rPr>
        <w:t>5</w:t>
      </w:r>
      <w:r w:rsidRPr="00425931">
        <w:rPr>
          <w:rFonts w:hint="eastAsia"/>
          <w:lang w:val="it-IT" w:eastAsia="ja-JP"/>
        </w:rPr>
        <w:t>7</w:t>
      </w:r>
      <w:r w:rsidRPr="00425931">
        <w:rPr>
          <w:lang w:val="it-IT"/>
        </w:rPr>
        <w:t xml:space="preserve"> 298793361</w:t>
      </w:r>
      <w:r w:rsidRPr="00425931" w:rsidDel="000915DC">
        <w:rPr>
          <w:lang w:val="it-IT"/>
        </w:rPr>
        <w:t>5</w:t>
      </w:r>
      <w:r w:rsidRPr="00425931">
        <w:rPr>
          <w:rFonts w:hint="eastAsia"/>
          <w:lang w:val="it-IT" w:eastAsia="ja-JP"/>
        </w:rPr>
        <w:t>7</w:t>
      </w:r>
      <w:r w:rsidRPr="00425931">
        <w:rPr>
          <w:lang w:val="it-IT"/>
        </w:rPr>
        <w:t xml:space="preserve"> IN IP6 </w:t>
      </w:r>
      <w:r w:rsidRPr="00425931">
        <w:rPr>
          <w:rFonts w:hint="eastAsia"/>
          <w:lang w:val="it-IT" w:eastAsia="ja-JP"/>
        </w:rPr>
        <w:t>6666</w:t>
      </w:r>
      <w:r w:rsidRPr="00425931">
        <w:rPr>
          <w:lang w:val="it-IT"/>
        </w:rPr>
        <w:t>::eee:fff:aaa:bbb</w:t>
      </w:r>
    </w:p>
    <w:p w14:paraId="51EAEDB3" w14:textId="77777777" w:rsidR="00732BA0" w:rsidRPr="00503615"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s=-</w:t>
      </w:r>
    </w:p>
    <w:p w14:paraId="3CADDD9F" w14:textId="77777777" w:rsidR="00732BA0" w:rsidRPr="00503615"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503615">
        <w:rPr>
          <w:lang w:val="en-US"/>
        </w:rPr>
        <w:t>c=IN IP6 6666::eee:fff:aaa:bbb</w:t>
      </w:r>
    </w:p>
    <w:p w14:paraId="751BDE52"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nb-NO"/>
        </w:rPr>
      </w:pPr>
      <w:r w:rsidRPr="00732BA0">
        <w:rPr>
          <w:lang w:val="nb-NO"/>
        </w:rPr>
        <w:t>t=0 0</w:t>
      </w:r>
    </w:p>
    <w:p w14:paraId="492CED85"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 xml:space="preserve">m=video </w:t>
      </w:r>
      <w:r w:rsidRPr="00021376">
        <w:rPr>
          <w:rFonts w:hint="eastAsia"/>
          <w:lang w:val="pt-BR" w:eastAsia="ja-JP"/>
        </w:rPr>
        <w:t>7398</w:t>
      </w:r>
      <w:r w:rsidRPr="00021376">
        <w:rPr>
          <w:lang w:val="pt-BR"/>
        </w:rPr>
        <w:t xml:space="preserve"> RTP/AVPF 98</w:t>
      </w:r>
    </w:p>
    <w:p w14:paraId="5BA0D95D"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b=AS:75</w:t>
      </w:r>
    </w:p>
    <w:p w14:paraId="44BF9AA7"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Pr>
          <w:lang w:val="pt-BR"/>
        </w:rPr>
        <w:t xml:space="preserve">a=curr:qos local </w:t>
      </w:r>
      <w:r>
        <w:rPr>
          <w:rFonts w:hint="eastAsia"/>
          <w:lang w:val="pt-BR" w:eastAsia="ja-JP"/>
        </w:rPr>
        <w:t>none</w:t>
      </w:r>
    </w:p>
    <w:p w14:paraId="059CD8A8"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6D304C4B"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70EBB9FA"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1E4A98D8"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a=rtpmap:98 H263</w:t>
      </w:r>
    </w:p>
    <w:p w14:paraId="2ED65509" w14:textId="77777777" w:rsidR="00732BA0" w:rsidRPr="00895344"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6F890771"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Pr>
          <w:lang w:val="pt-BR"/>
        </w:rPr>
        <w:t>F</w:t>
      </w:r>
      <w:r w:rsidRPr="007F21A7">
        <w:rPr>
          <w:lang w:val="pt-BR"/>
        </w:rPr>
        <w:t xml:space="preserve"> 97 96</w:t>
      </w:r>
    </w:p>
    <w:p w14:paraId="76EF7DB2"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b=AS:25.4</w:t>
      </w:r>
    </w:p>
    <w:p w14:paraId="5CB61B69"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F21A7">
        <w:rPr>
          <w:lang w:val="pt-BR"/>
        </w:rPr>
        <w:t>a=cu</w:t>
      </w:r>
      <w:r>
        <w:rPr>
          <w:lang w:val="pt-BR"/>
        </w:rPr>
        <w:t xml:space="preserve">rr:qos local </w:t>
      </w:r>
      <w:r>
        <w:rPr>
          <w:rFonts w:hint="eastAsia"/>
          <w:lang w:val="pt-BR" w:eastAsia="ja-JP"/>
        </w:rPr>
        <w:t>none</w:t>
      </w:r>
    </w:p>
    <w:p w14:paraId="51466DD3"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15F019F6"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3720B1D5"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7C530C72"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 xml:space="preserve">a=rtpmap:97 AMR </w:t>
      </w:r>
    </w:p>
    <w:p w14:paraId="191169FA"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a=fmtp:97 mode-set=0,2,5,7; maxframes</w:t>
      </w:r>
    </w:p>
    <w:p w14:paraId="4C1B5956"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a=rtpmap:96 telephone-event</w:t>
      </w:r>
    </w:p>
    <w:bookmarkEnd w:id="958"/>
    <w:p w14:paraId="503F16F3" w14:textId="77777777" w:rsidR="00732BA0" w:rsidRPr="00021376" w:rsidRDefault="00732BA0" w:rsidP="00732BA0">
      <w:pPr>
        <w:rPr>
          <w:lang w:val="pt-BR"/>
        </w:rPr>
      </w:pPr>
    </w:p>
    <w:p w14:paraId="1F6058E6" w14:textId="77777777" w:rsidR="00732BA0" w:rsidRPr="007F21A7" w:rsidRDefault="00732BA0" w:rsidP="00732BA0">
      <w:pPr>
        <w:pStyle w:val="EX"/>
      </w:pPr>
      <w:r w:rsidRPr="007F21A7">
        <w:rPr>
          <w:b/>
        </w:rPr>
        <w:t>SDP:</w:t>
      </w:r>
      <w:r w:rsidRPr="007F21A7">
        <w:tab/>
        <w:t>The SDP answer (SDP_A</w:t>
      </w:r>
      <w:r w:rsidRPr="007F21A7">
        <w:rPr>
          <w:rFonts w:hint="eastAsia"/>
          <w:lang w:eastAsia="ja-JP"/>
        </w:rPr>
        <w:t>_regular</w:t>
      </w:r>
      <w:r>
        <w:rPr>
          <w:rFonts w:hint="eastAsia"/>
          <w:lang w:eastAsia="ja-JP"/>
        </w:rPr>
        <w:t>2</w:t>
      </w:r>
      <w:r w:rsidRPr="007F21A7">
        <w:t>) contains a set of codecs to be used for the session. The local preconditions are indicated as fulfilled.</w:t>
      </w:r>
    </w:p>
    <w:p w14:paraId="4E3F2341" w14:textId="77777777" w:rsidR="00732BA0" w:rsidRPr="007F21A7" w:rsidRDefault="00732BA0" w:rsidP="00732BA0">
      <w:pPr>
        <w:pStyle w:val="B1"/>
        <w:ind w:left="284" w:firstLine="0"/>
        <w:rPr>
          <w:b/>
          <w:bCs/>
        </w:rPr>
      </w:pPr>
      <w:bookmarkStart w:id="959" w:name="_MCCTEMPBM_CRPT84840500___2"/>
      <w:r>
        <w:rPr>
          <w:rFonts w:hint="eastAsia"/>
          <w:b/>
          <w:bCs/>
          <w:lang w:eastAsia="ja-JP"/>
        </w:rPr>
        <w:t>25</w:t>
      </w:r>
      <w:r w:rsidRPr="007F21A7">
        <w:rPr>
          <w:b/>
          <w:bCs/>
        </w:rPr>
        <w:t>-</w:t>
      </w:r>
      <w:r>
        <w:rPr>
          <w:rFonts w:hint="eastAsia"/>
          <w:b/>
          <w:bCs/>
          <w:lang w:eastAsia="ja-JP"/>
        </w:rPr>
        <w:t>26</w:t>
      </w:r>
      <w:r w:rsidRPr="007F21A7">
        <w:rPr>
          <w:b/>
          <w:bCs/>
        </w:rPr>
        <w:tab/>
        <w:t>18</w:t>
      </w:r>
      <w:r>
        <w:rPr>
          <w:rFonts w:hint="eastAsia"/>
          <w:b/>
          <w:bCs/>
          <w:lang w:eastAsia="ja-JP"/>
        </w:rPr>
        <w:t>0</w:t>
      </w:r>
      <w:r w:rsidRPr="007F21A7">
        <w:rPr>
          <w:b/>
          <w:bCs/>
        </w:rPr>
        <w:t xml:space="preserve"> (</w:t>
      </w:r>
      <w:r>
        <w:rPr>
          <w:rFonts w:hint="eastAsia"/>
          <w:b/>
          <w:bCs/>
          <w:lang w:eastAsia="ja-JP"/>
        </w:rPr>
        <w:t>Ringing</w:t>
      </w:r>
      <w:r w:rsidRPr="007F21A7">
        <w:rPr>
          <w:b/>
          <w:bCs/>
        </w:rPr>
        <w:t>) provisional response (UE#2 to CAT-AS)</w:t>
      </w:r>
    </w:p>
    <w:bookmarkEnd w:id="959"/>
    <w:p w14:paraId="67385B30" w14:textId="77777777" w:rsidR="00732BA0" w:rsidRDefault="00732BA0" w:rsidP="00732BA0">
      <w:pPr>
        <w:pStyle w:val="B1"/>
        <w:rPr>
          <w:lang w:eastAsia="ja-JP"/>
        </w:rPr>
      </w:pPr>
      <w:r>
        <w:tab/>
      </w:r>
      <w:r w:rsidRPr="007F21A7">
        <w:t>UE#2 sends a SIP 18</w:t>
      </w:r>
      <w:r>
        <w:rPr>
          <w:rFonts w:hint="eastAsia"/>
          <w:lang w:eastAsia="ja-JP"/>
        </w:rPr>
        <w:t>0</w:t>
      </w:r>
      <w:r w:rsidRPr="007F21A7">
        <w:t xml:space="preserve"> (</w:t>
      </w:r>
      <w:r>
        <w:rPr>
          <w:rFonts w:hint="eastAsia"/>
          <w:lang w:eastAsia="ja-JP"/>
        </w:rPr>
        <w:t>Ringing</w:t>
      </w:r>
      <w:r w:rsidRPr="007F21A7">
        <w:t>) provisional response for the INVITE request to the CAT-AS</w:t>
      </w:r>
      <w:r>
        <w:t>.</w:t>
      </w:r>
    </w:p>
    <w:p w14:paraId="780F33D3" w14:textId="77777777" w:rsidR="00732BA0" w:rsidRPr="006224F4" w:rsidRDefault="00732BA0" w:rsidP="00732BA0">
      <w:pPr>
        <w:pStyle w:val="B1"/>
      </w:pPr>
      <w:r>
        <w:rPr>
          <w:rFonts w:hint="eastAsia"/>
        </w:rPr>
        <w:lastRenderedPageBreak/>
        <w:tab/>
        <w:t>The CAT-AS instructs the MRF to reserve CAT resources upon receipt of 180.</w:t>
      </w:r>
    </w:p>
    <w:p w14:paraId="7A441B5D" w14:textId="77777777" w:rsidR="00732BA0" w:rsidRPr="007F21A7" w:rsidRDefault="00732BA0" w:rsidP="00732BA0">
      <w:pPr>
        <w:pStyle w:val="B1"/>
        <w:ind w:left="284" w:firstLine="0"/>
        <w:rPr>
          <w:b/>
          <w:bCs/>
        </w:rPr>
      </w:pPr>
      <w:bookmarkStart w:id="960" w:name="_MCCTEMPBM_CRPT84840501___2"/>
      <w:r>
        <w:rPr>
          <w:rFonts w:hint="eastAsia"/>
          <w:b/>
          <w:bCs/>
          <w:lang w:eastAsia="ja-JP"/>
        </w:rPr>
        <w:t>27</w:t>
      </w:r>
      <w:r w:rsidRPr="007F21A7">
        <w:rPr>
          <w:b/>
          <w:bCs/>
        </w:rPr>
        <w:t>-</w:t>
      </w:r>
      <w:r>
        <w:rPr>
          <w:rFonts w:hint="eastAsia"/>
          <w:b/>
          <w:bCs/>
          <w:lang w:eastAsia="ja-JP"/>
        </w:rPr>
        <w:t>28</w:t>
      </w:r>
      <w:r w:rsidRPr="007F21A7">
        <w:rPr>
          <w:b/>
          <w:bCs/>
        </w:rPr>
        <w:tab/>
      </w:r>
      <w:r w:rsidRPr="007F21A7">
        <w:rPr>
          <w:rFonts w:hint="eastAsia"/>
          <w:b/>
          <w:bCs/>
          <w:lang w:eastAsia="ja-JP"/>
        </w:rPr>
        <w:t>UPDATE request</w:t>
      </w:r>
      <w:r w:rsidRPr="007F21A7">
        <w:rPr>
          <w:b/>
          <w:bCs/>
        </w:rPr>
        <w:t xml:space="preserve"> (CAT-AS to UE#1) see example in table</w:t>
      </w:r>
      <w:r>
        <w:rPr>
          <w:b/>
          <w:bCs/>
        </w:rPr>
        <w:t> </w:t>
      </w:r>
      <w:r w:rsidRPr="007F21A7">
        <w:rPr>
          <w:b/>
          <w:bCs/>
        </w:rPr>
        <w:t>A.</w:t>
      </w:r>
      <w:r>
        <w:rPr>
          <w:b/>
          <w:bCs/>
          <w:lang w:eastAsia="ja-JP"/>
        </w:rPr>
        <w:t>5.7</w:t>
      </w:r>
      <w:r w:rsidRPr="007F21A7">
        <w:rPr>
          <w:b/>
          <w:bCs/>
        </w:rPr>
        <w:t>-</w:t>
      </w:r>
      <w:r w:rsidR="00C762B6">
        <w:rPr>
          <w:rFonts w:hint="eastAsia"/>
          <w:b/>
          <w:bCs/>
          <w:lang w:eastAsia="ja-JP"/>
        </w:rPr>
        <w:t>7</w:t>
      </w:r>
    </w:p>
    <w:bookmarkEnd w:id="960"/>
    <w:p w14:paraId="21DAA66A" w14:textId="77777777" w:rsidR="00732BA0" w:rsidRPr="007F21A7" w:rsidRDefault="00732BA0" w:rsidP="00732BA0">
      <w:pPr>
        <w:pStyle w:val="B1"/>
        <w:rPr>
          <w:lang w:eastAsia="ja-JP"/>
        </w:rPr>
      </w:pPr>
      <w:r>
        <w:tab/>
      </w:r>
      <w:r w:rsidRPr="007F21A7">
        <w:t xml:space="preserve">The CAT-AS </w:t>
      </w:r>
      <w:r w:rsidRPr="007F21A7">
        <w:rPr>
          <w:rFonts w:hint="eastAsia"/>
          <w:lang w:eastAsia="ja-JP"/>
        </w:rPr>
        <w:t>sends</w:t>
      </w:r>
      <w:r w:rsidRPr="007F21A7">
        <w:t xml:space="preserve"> </w:t>
      </w:r>
      <w:r w:rsidRPr="007F21A7">
        <w:rPr>
          <w:rFonts w:hint="eastAsia"/>
          <w:lang w:eastAsia="ja-JP"/>
        </w:rPr>
        <w:t xml:space="preserve">an UPDATE request containing values received in the 200 </w:t>
      </w:r>
      <w:r>
        <w:rPr>
          <w:lang w:eastAsia="ja-JP"/>
        </w:rPr>
        <w:t>(</w:t>
      </w:r>
      <w:r w:rsidRPr="007F21A7">
        <w:rPr>
          <w:rFonts w:hint="eastAsia"/>
          <w:lang w:eastAsia="ja-JP"/>
        </w:rPr>
        <w:t>OK</w:t>
      </w:r>
      <w:r>
        <w:rPr>
          <w:lang w:eastAsia="ja-JP"/>
        </w:rPr>
        <w:t>)</w:t>
      </w:r>
      <w:r w:rsidRPr="007F21A7">
        <w:rPr>
          <w:rFonts w:hint="eastAsia"/>
          <w:lang w:eastAsia="ja-JP"/>
        </w:rPr>
        <w:t xml:space="preserve"> </w:t>
      </w:r>
      <w:r>
        <w:rPr>
          <w:rFonts w:hint="eastAsia"/>
          <w:lang w:eastAsia="ja-JP"/>
        </w:rPr>
        <w:t xml:space="preserve">for UPDATE </w:t>
      </w:r>
      <w:r>
        <w:rPr>
          <w:lang w:eastAsia="ja-JP"/>
        </w:rPr>
        <w:t xml:space="preserve">request </w:t>
      </w:r>
      <w:r w:rsidRPr="007F21A7">
        <w:rPr>
          <w:rFonts w:hint="eastAsia"/>
          <w:lang w:eastAsia="ja-JP"/>
        </w:rPr>
        <w:t>from UE#2</w:t>
      </w:r>
      <w:r>
        <w:rPr>
          <w:rFonts w:hint="eastAsia"/>
          <w:lang w:eastAsia="ja-JP"/>
        </w:rPr>
        <w:t xml:space="preserve"> in step 22</w:t>
      </w:r>
      <w:r w:rsidRPr="007F21A7">
        <w:rPr>
          <w:rFonts w:hint="eastAsia"/>
          <w:lang w:eastAsia="ja-JP"/>
        </w:rPr>
        <w:t>.</w:t>
      </w:r>
    </w:p>
    <w:p w14:paraId="5C2EEC13" w14:textId="77777777" w:rsidR="00732BA0" w:rsidRDefault="00732BA0" w:rsidP="00732BA0">
      <w:pPr>
        <w:pStyle w:val="B1"/>
        <w:rPr>
          <w:lang w:eastAsia="ja-JP"/>
        </w:rPr>
      </w:pPr>
      <w:r>
        <w:rPr>
          <w:lang w:eastAsia="ja-JP"/>
        </w:rPr>
        <w:tab/>
      </w:r>
      <w:r w:rsidRPr="007F21A7">
        <w:rPr>
          <w:rFonts w:hint="eastAsia"/>
          <w:lang w:eastAsia="ja-JP"/>
        </w:rPr>
        <w:t xml:space="preserve">Session between UE#1 and </w:t>
      </w:r>
      <w:r>
        <w:rPr>
          <w:rFonts w:hint="eastAsia"/>
          <w:lang w:eastAsia="ja-JP"/>
        </w:rPr>
        <w:t>UE#2</w:t>
      </w:r>
      <w:r w:rsidRPr="007F21A7">
        <w:rPr>
          <w:rFonts w:hint="eastAsia"/>
          <w:lang w:eastAsia="ja-JP"/>
        </w:rPr>
        <w:t xml:space="preserve"> is replaced with session between UE#1 and </w:t>
      </w:r>
      <w:r>
        <w:rPr>
          <w:rFonts w:hint="eastAsia"/>
          <w:lang w:eastAsia="ja-JP"/>
        </w:rPr>
        <w:t>CAT-AS</w:t>
      </w:r>
      <w:r w:rsidRPr="007F21A7">
        <w:rPr>
          <w:lang w:eastAsia="ja-JP"/>
        </w:rPr>
        <w:t>.</w:t>
      </w:r>
    </w:p>
    <w:p w14:paraId="0F237E41" w14:textId="77777777" w:rsidR="00732BA0" w:rsidRPr="007F21A7" w:rsidRDefault="00732BA0" w:rsidP="00732BA0">
      <w:pPr>
        <w:pStyle w:val="NO"/>
        <w:rPr>
          <w:lang w:eastAsia="ja-JP"/>
        </w:rPr>
      </w:pPr>
      <w:r>
        <w:rPr>
          <w:rFonts w:hint="eastAsia"/>
          <w:lang w:eastAsia="ja-JP"/>
        </w:rPr>
        <w:t>NOTE</w:t>
      </w:r>
      <w:r>
        <w:rPr>
          <w:lang w:eastAsia="ja-JP"/>
        </w:rPr>
        <w:t> 1</w:t>
      </w:r>
      <w:r>
        <w:rPr>
          <w:rFonts w:hint="eastAsia"/>
          <w:lang w:eastAsia="ja-JP"/>
        </w:rPr>
        <w:t>:</w:t>
      </w:r>
      <w:r>
        <w:rPr>
          <w:rFonts w:hint="eastAsia"/>
          <w:lang w:eastAsia="ja-JP"/>
        </w:rPr>
        <w:tab/>
        <w:t xml:space="preserve">The AS will remain in the </w:t>
      </w:r>
      <w:r>
        <w:rPr>
          <w:lang w:eastAsia="ja-JP"/>
        </w:rPr>
        <w:t>signalling</w:t>
      </w:r>
      <w:r>
        <w:rPr>
          <w:rFonts w:hint="eastAsia"/>
          <w:lang w:eastAsia="ja-JP"/>
        </w:rPr>
        <w:t xml:space="preserve"> path, i.e. work as a B2BUA, in order to align and maintain information in SDP for further exchanged messages between UE#1 and UE#2.</w:t>
      </w:r>
    </w:p>
    <w:p w14:paraId="5FAF45EC" w14:textId="77777777" w:rsidR="00732BA0" w:rsidRPr="007F21A7" w:rsidRDefault="00732BA0" w:rsidP="00732BA0">
      <w:pPr>
        <w:pStyle w:val="TH"/>
        <w:rPr>
          <w:lang w:eastAsia="ja-JP"/>
        </w:rPr>
      </w:pPr>
      <w:r w:rsidRPr="007F21A7">
        <w:t>Table</w:t>
      </w:r>
      <w:r>
        <w:t> </w:t>
      </w:r>
      <w:r w:rsidRPr="007F21A7">
        <w:t>A.</w:t>
      </w:r>
      <w:r>
        <w:rPr>
          <w:lang w:eastAsia="ja-JP"/>
        </w:rPr>
        <w:t>5.7</w:t>
      </w:r>
      <w:r w:rsidRPr="007F21A7">
        <w:t>-</w:t>
      </w:r>
      <w:r>
        <w:rPr>
          <w:lang w:eastAsia="ja-JP"/>
        </w:rPr>
        <w:t>7</w:t>
      </w:r>
      <w:r w:rsidRPr="007F21A7">
        <w:t xml:space="preserve">: </w:t>
      </w:r>
      <w:r w:rsidRPr="007F21A7">
        <w:rPr>
          <w:rFonts w:hint="eastAsia"/>
          <w:lang w:eastAsia="ja-JP"/>
        </w:rPr>
        <w:t>UPDATE</w:t>
      </w:r>
      <w:r w:rsidRPr="007F21A7">
        <w:t xml:space="preserve"> re</w:t>
      </w:r>
      <w:r w:rsidRPr="007F21A7">
        <w:rPr>
          <w:rFonts w:hint="eastAsia"/>
          <w:lang w:eastAsia="ja-JP"/>
        </w:rPr>
        <w:t>quest</w:t>
      </w:r>
      <w:r w:rsidRPr="007F21A7">
        <w:t xml:space="preserve"> (CAT-AS to UE#1)</w:t>
      </w:r>
    </w:p>
    <w:p w14:paraId="621A656B" w14:textId="77777777" w:rsidR="00732BA0" w:rsidRPr="00947EC3"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nb-NO" w:eastAsia="ja-JP"/>
        </w:rPr>
      </w:pPr>
      <w:bookmarkStart w:id="961" w:name="_MCCTEMPBM_CRPT84840502___2"/>
      <w:r w:rsidRPr="00947EC3">
        <w:rPr>
          <w:rFonts w:hint="eastAsia"/>
          <w:lang w:val="nb-NO" w:eastAsia="ja-JP"/>
        </w:rPr>
        <w:t xml:space="preserve">UPDATE </w:t>
      </w:r>
      <w:r w:rsidRPr="00947EC3">
        <w:rPr>
          <w:lang w:val="nb-NO"/>
        </w:rPr>
        <w:t>sip:</w:t>
      </w:r>
      <w:r w:rsidRPr="001C52DE" w:rsidDel="00012B2B">
        <w:rPr>
          <w:lang w:val="nb-NO"/>
        </w:rPr>
        <w:t>user1_public1@home1.net</w:t>
      </w:r>
      <w:r w:rsidRPr="00895344">
        <w:rPr>
          <w:rFonts w:cs="Courier New"/>
          <w:snapToGrid w:val="0"/>
          <w:szCs w:val="16"/>
          <w:lang w:val="nb-NO"/>
        </w:rPr>
        <w:t>;</w:t>
      </w:r>
      <w:r w:rsidRPr="00895344">
        <w:rPr>
          <w:rFonts w:eastAsia="PMingLiU" w:cs="Courier New"/>
          <w:szCs w:val="16"/>
          <w:lang w:val="nb-NO" w:eastAsia="zh-TW"/>
        </w:rPr>
        <w:t>gr=urn:uuid:f81d4fae-7dec-11d0-a765-00a0c91e6bf6</w:t>
      </w:r>
      <w:r>
        <w:rPr>
          <w:lang w:val="nb-NO"/>
        </w:rPr>
        <w:t xml:space="preserve"> </w:t>
      </w:r>
      <w:r w:rsidRPr="00947EC3">
        <w:rPr>
          <w:rFonts w:hint="eastAsia"/>
          <w:lang w:val="nb-NO" w:eastAsia="ja-JP"/>
        </w:rPr>
        <w:t>SIP/2.0</w:t>
      </w:r>
    </w:p>
    <w:p w14:paraId="29B1AF49"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nb-NO" w:eastAsia="ja-JP"/>
        </w:rPr>
      </w:pPr>
      <w:r w:rsidRPr="00021376">
        <w:rPr>
          <w:lang w:val="nb-NO"/>
        </w:rPr>
        <w:t>Via: SIP/2.0/UDP [5555::ccc:aaa:</w:t>
      </w:r>
      <w:r w:rsidRPr="00021376">
        <w:rPr>
          <w:rFonts w:hint="eastAsia"/>
          <w:lang w:val="nb-NO" w:eastAsia="ja-JP"/>
        </w:rPr>
        <w:t>abc</w:t>
      </w:r>
      <w:r w:rsidRPr="00021376">
        <w:rPr>
          <w:lang w:val="nb-NO"/>
        </w:rPr>
        <w:t>:</w:t>
      </w:r>
      <w:r w:rsidRPr="00021376">
        <w:rPr>
          <w:rFonts w:hint="eastAsia"/>
          <w:lang w:val="nb-NO" w:eastAsia="ja-JP"/>
        </w:rPr>
        <w:t>abc</w:t>
      </w:r>
      <w:r w:rsidRPr="00021376">
        <w:rPr>
          <w:lang w:val="nb-NO"/>
        </w:rPr>
        <w:t>]:8805;branch=z9hG4bK</w:t>
      </w:r>
      <w:r w:rsidRPr="00021376">
        <w:rPr>
          <w:rFonts w:hint="eastAsia"/>
          <w:lang w:val="nb-NO" w:eastAsia="ja-JP"/>
        </w:rPr>
        <w:t>182D87</w:t>
      </w:r>
      <w:r w:rsidRPr="00021376">
        <w:rPr>
          <w:lang w:val="nb-NO"/>
        </w:rPr>
        <w:t>.1</w:t>
      </w:r>
    </w:p>
    <w:p w14:paraId="209E4F33"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32BA0">
        <w:rPr>
          <w:rFonts w:hint="eastAsia"/>
          <w:lang w:eastAsia="ja-JP"/>
        </w:rPr>
        <w:t>Max-Forwards: 70</w:t>
      </w:r>
    </w:p>
    <w:p w14:paraId="74511C89"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32BA0">
        <w:t>Route: &lt;sip:scscf1.home1.net;lr&gt;,</w:t>
      </w:r>
      <w:r w:rsidRPr="00732BA0">
        <w:rPr>
          <w:rFonts w:hint="eastAsia"/>
          <w:lang w:eastAsia="ja-JP"/>
        </w:rPr>
        <w:t xml:space="preserve"> </w:t>
      </w:r>
      <w:r w:rsidRPr="00732BA0">
        <w:t>&lt;sip:pcscf1.visited1.net;lr&gt;</w:t>
      </w:r>
    </w:p>
    <w:p w14:paraId="66C098C5"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From: &lt;tel:+1-212-555-2222&gt;;tag=2236</w:t>
      </w:r>
    </w:p>
    <w:p w14:paraId="05B1B814"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To: &lt;sip:user1_public1@home1.net&gt;;tag=171828</w:t>
      </w:r>
    </w:p>
    <w:p w14:paraId="0DEF8A12"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39908DDC"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Cseq:</w:t>
      </w:r>
      <w:r w:rsidRPr="007F21A7">
        <w:rPr>
          <w:rFonts w:hint="eastAsia"/>
          <w:lang w:eastAsia="ja-JP"/>
        </w:rPr>
        <w:t xml:space="preserve"> </w:t>
      </w:r>
      <w:r w:rsidRPr="007F21A7" w:rsidDel="0065434B">
        <w:rPr>
          <w:rFonts w:hint="eastAsia"/>
          <w:lang w:eastAsia="ja-JP"/>
        </w:rPr>
        <w:t>128</w:t>
      </w:r>
      <w:r w:rsidRPr="007F21A7">
        <w:rPr>
          <w:rFonts w:hint="eastAsia"/>
          <w:lang w:eastAsia="ja-JP"/>
        </w:rPr>
        <w:t>14111 UPDATE</w:t>
      </w:r>
    </w:p>
    <w:p w14:paraId="799F0909"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 xml:space="preserve">Require: </w:t>
      </w:r>
    </w:p>
    <w:p w14:paraId="652A8F7C" w14:textId="77777777" w:rsidR="00732BA0" w:rsidRPr="005D6FF6"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5D6FF6">
        <w:t xml:space="preserve">Contact: </w:t>
      </w:r>
      <w:r w:rsidRPr="005D6FF6" w:rsidDel="0092288D">
        <w:t>&lt;sip:</w:t>
      </w:r>
      <w:r w:rsidRPr="005D6FF6">
        <w:rPr>
          <w:rFonts w:cs="Courier New"/>
          <w:szCs w:val="16"/>
        </w:rPr>
        <w:t>user2_public1@home2.net;gr=urn:uuid:2ad8950e-48a5-4a74-8d99-ad76cc7fc74</w:t>
      </w:r>
      <w:r w:rsidRPr="005D6FF6">
        <w:t>&gt;+g.3gpp.icsi-ref="urn%3Aurn-7%3gpp-service.ims.icsi.mmtel"</w:t>
      </w:r>
      <w:r w:rsidRPr="005D6FF6" w:rsidDel="0092288D">
        <w:t xml:space="preserve"> </w:t>
      </w:r>
    </w:p>
    <w:p w14:paraId="2CCF7392"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 xml:space="preserve">Content-Type: application/sdp </w:t>
      </w:r>
    </w:p>
    <w:p w14:paraId="2D91749E"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Content-Length: (…)</w:t>
      </w:r>
    </w:p>
    <w:p w14:paraId="40339D4D"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17266CE4" w14:textId="77777777" w:rsidR="00732BA0" w:rsidRPr="00133FCD"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133FCD">
        <w:rPr>
          <w:lang w:val="it-IT"/>
        </w:rPr>
        <w:t>v=0</w:t>
      </w:r>
    </w:p>
    <w:p w14:paraId="382C191B" w14:textId="77777777" w:rsidR="00732BA0" w:rsidRPr="00133FCD"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133FCD">
        <w:rPr>
          <w:lang w:val="it-IT"/>
        </w:rPr>
        <w:t>o=- 298793361</w:t>
      </w:r>
      <w:r w:rsidRPr="00133FCD" w:rsidDel="000915DC">
        <w:rPr>
          <w:lang w:val="it-IT"/>
        </w:rPr>
        <w:t>5</w:t>
      </w:r>
      <w:r w:rsidRPr="00133FCD">
        <w:rPr>
          <w:rFonts w:hint="eastAsia"/>
          <w:lang w:val="it-IT" w:eastAsia="ja-JP"/>
        </w:rPr>
        <w:t>6</w:t>
      </w:r>
      <w:r w:rsidRPr="00133FCD">
        <w:rPr>
          <w:lang w:val="it-IT"/>
        </w:rPr>
        <w:t xml:space="preserve"> 298793361</w:t>
      </w:r>
      <w:r w:rsidRPr="00133FCD" w:rsidDel="000915DC">
        <w:rPr>
          <w:lang w:val="it-IT"/>
        </w:rPr>
        <w:t>5</w:t>
      </w:r>
      <w:r w:rsidRPr="00133FCD">
        <w:rPr>
          <w:rFonts w:hint="eastAsia"/>
          <w:lang w:val="it-IT" w:eastAsia="ja-JP"/>
        </w:rPr>
        <w:t>8</w:t>
      </w:r>
      <w:r w:rsidRPr="00133FCD">
        <w:rPr>
          <w:lang w:val="it-IT"/>
        </w:rPr>
        <w:t xml:space="preserve"> IN IP6 5555::</w:t>
      </w:r>
      <w:r w:rsidRPr="00133FCD">
        <w:rPr>
          <w:rFonts w:hint="eastAsia"/>
          <w:lang w:val="it-IT" w:eastAsia="ja-JP"/>
        </w:rPr>
        <w:t>ccc</w:t>
      </w:r>
      <w:r w:rsidRPr="00133FCD">
        <w:rPr>
          <w:lang w:val="it-IT"/>
        </w:rPr>
        <w:t>:</w:t>
      </w:r>
      <w:r w:rsidRPr="00133FCD">
        <w:rPr>
          <w:rFonts w:hint="eastAsia"/>
          <w:lang w:val="it-IT" w:eastAsia="ja-JP"/>
        </w:rPr>
        <w:t>aaa</w:t>
      </w:r>
      <w:r w:rsidRPr="00133FCD">
        <w:rPr>
          <w:lang w:val="it-IT"/>
        </w:rPr>
        <w:t>:</w:t>
      </w:r>
      <w:r w:rsidRPr="00133FCD">
        <w:rPr>
          <w:rFonts w:hint="eastAsia"/>
          <w:lang w:val="it-IT" w:eastAsia="ja-JP"/>
        </w:rPr>
        <w:t>abc</w:t>
      </w:r>
      <w:r w:rsidRPr="00133FCD">
        <w:rPr>
          <w:lang w:val="it-IT"/>
        </w:rPr>
        <w:t>:</w:t>
      </w:r>
      <w:r w:rsidRPr="00133FCD">
        <w:rPr>
          <w:rFonts w:hint="eastAsia"/>
          <w:lang w:val="it-IT" w:eastAsia="ja-JP"/>
        </w:rPr>
        <w:t>abc</w:t>
      </w:r>
    </w:p>
    <w:p w14:paraId="0ECBF615" w14:textId="77777777" w:rsidR="00732BA0" w:rsidRPr="00503615"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s=-</w:t>
      </w:r>
    </w:p>
    <w:p w14:paraId="41AC2BDE" w14:textId="77777777" w:rsidR="00732BA0" w:rsidRPr="00503615"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503615">
        <w:rPr>
          <w:lang w:val="en-US"/>
        </w:rPr>
        <w:t xml:space="preserve">c=IN IP6 </w:t>
      </w:r>
      <w:r w:rsidRPr="00133FCD">
        <w:rPr>
          <w:lang w:val="it-IT"/>
        </w:rPr>
        <w:t>5555::</w:t>
      </w:r>
      <w:r w:rsidRPr="00133FCD">
        <w:rPr>
          <w:rFonts w:hint="eastAsia"/>
          <w:lang w:val="it-IT" w:eastAsia="ja-JP"/>
        </w:rPr>
        <w:t>ccc</w:t>
      </w:r>
      <w:r w:rsidRPr="00133FCD">
        <w:rPr>
          <w:lang w:val="it-IT"/>
        </w:rPr>
        <w:t>:</w:t>
      </w:r>
      <w:r w:rsidRPr="00133FCD">
        <w:rPr>
          <w:rFonts w:hint="eastAsia"/>
          <w:lang w:val="it-IT" w:eastAsia="ja-JP"/>
        </w:rPr>
        <w:t>aaa</w:t>
      </w:r>
      <w:r w:rsidRPr="00133FCD">
        <w:rPr>
          <w:lang w:val="it-IT"/>
        </w:rPr>
        <w:t>:</w:t>
      </w:r>
      <w:r w:rsidRPr="00133FCD">
        <w:rPr>
          <w:rFonts w:hint="eastAsia"/>
          <w:lang w:val="it-IT" w:eastAsia="ja-JP"/>
        </w:rPr>
        <w:t>abc</w:t>
      </w:r>
      <w:r w:rsidRPr="00133FCD">
        <w:rPr>
          <w:lang w:val="it-IT"/>
        </w:rPr>
        <w:t>:</w:t>
      </w:r>
      <w:r w:rsidRPr="00133FCD">
        <w:rPr>
          <w:rFonts w:hint="eastAsia"/>
          <w:lang w:val="it-IT" w:eastAsia="ja-JP"/>
        </w:rPr>
        <w:t>abc</w:t>
      </w:r>
    </w:p>
    <w:p w14:paraId="051BABE2"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nb-NO"/>
        </w:rPr>
      </w:pPr>
      <w:r w:rsidRPr="00732BA0">
        <w:rPr>
          <w:lang w:val="nb-NO"/>
        </w:rPr>
        <w:t>t=0 0</w:t>
      </w:r>
    </w:p>
    <w:p w14:paraId="119DB47A"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 xml:space="preserve">m=video </w:t>
      </w:r>
      <w:r w:rsidRPr="00021376">
        <w:rPr>
          <w:rFonts w:hint="eastAsia"/>
          <w:lang w:val="pt-BR" w:eastAsia="ja-JP"/>
        </w:rPr>
        <w:t>7398</w:t>
      </w:r>
      <w:r w:rsidRPr="00021376">
        <w:rPr>
          <w:lang w:val="pt-BR"/>
        </w:rPr>
        <w:t xml:space="preserve"> RTP/AVPF 98</w:t>
      </w:r>
    </w:p>
    <w:p w14:paraId="6A2168B6"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b=AS:75</w:t>
      </w:r>
    </w:p>
    <w:p w14:paraId="1EBAF765"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05B1990A"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0948C2B8"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4762B528"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30CC8EBB"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a=rtpmap:98 H263</w:t>
      </w:r>
    </w:p>
    <w:p w14:paraId="328C758D" w14:textId="77777777" w:rsidR="00732BA0" w:rsidRPr="00895344"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51865EFD"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Pr>
          <w:lang w:val="pt-BR"/>
        </w:rPr>
        <w:t>F</w:t>
      </w:r>
      <w:r w:rsidRPr="007F21A7">
        <w:rPr>
          <w:lang w:val="pt-BR"/>
        </w:rPr>
        <w:t xml:space="preserve"> 97 96</w:t>
      </w:r>
    </w:p>
    <w:p w14:paraId="2AF6F5AA"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b=AS:25.4</w:t>
      </w:r>
    </w:p>
    <w:p w14:paraId="5F3B47DC"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F21A7">
        <w:rPr>
          <w:lang w:val="pt-BR"/>
        </w:rPr>
        <w:t>a=curr:qos local sendrecv</w:t>
      </w:r>
    </w:p>
    <w:p w14:paraId="0040993E"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49439C97"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41DB281F"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F21A7">
        <w:rPr>
          <w:lang w:val="pt-BR"/>
        </w:rPr>
        <w:t>a=des:qos mandatory remote sendrecv</w:t>
      </w:r>
    </w:p>
    <w:p w14:paraId="0F9EF845"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 xml:space="preserve">a=rtpmap:97 AMR </w:t>
      </w:r>
    </w:p>
    <w:p w14:paraId="60A71BB9"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021376">
        <w:rPr>
          <w:lang w:val="pt-BR"/>
        </w:rPr>
        <w:t>a=fmtp:97 mode-set=0,2,5,7; maxframes</w:t>
      </w:r>
    </w:p>
    <w:p w14:paraId="05DF6BF1"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a=rtpmap:96 telephone-event</w:t>
      </w:r>
    </w:p>
    <w:bookmarkEnd w:id="961"/>
    <w:p w14:paraId="673CA6F5" w14:textId="77777777" w:rsidR="00732BA0" w:rsidRPr="00021376" w:rsidRDefault="00732BA0" w:rsidP="00732BA0">
      <w:pPr>
        <w:rPr>
          <w:lang w:val="pt-BR"/>
        </w:rPr>
      </w:pPr>
    </w:p>
    <w:p w14:paraId="1CDDFDDE" w14:textId="77777777" w:rsidR="00732BA0" w:rsidRPr="007F21A7" w:rsidRDefault="00732BA0" w:rsidP="00732BA0">
      <w:pPr>
        <w:pStyle w:val="EX"/>
      </w:pPr>
      <w:r w:rsidRPr="007F21A7">
        <w:rPr>
          <w:b/>
        </w:rPr>
        <w:t>SDP</w:t>
      </w:r>
      <w:r w:rsidRPr="007F21A7">
        <w:tab/>
        <w:t xml:space="preserve">The SDP </w:t>
      </w:r>
      <w:r w:rsidR="00C762B6">
        <w:rPr>
          <w:rFonts w:hint="eastAsia"/>
          <w:lang w:eastAsia="ja-JP"/>
        </w:rPr>
        <w:t>offer</w:t>
      </w:r>
      <w:r w:rsidR="00C762B6" w:rsidRPr="007F21A7">
        <w:t xml:space="preserve"> </w:t>
      </w:r>
      <w:r w:rsidRPr="007F21A7">
        <w:t>(SDP_</w:t>
      </w:r>
      <w:r>
        <w:rPr>
          <w:rFonts w:hint="eastAsia"/>
          <w:lang w:eastAsia="ja-JP"/>
        </w:rPr>
        <w:t>O</w:t>
      </w:r>
      <w:r w:rsidRPr="007F21A7">
        <w:rPr>
          <w:rFonts w:hint="eastAsia"/>
          <w:lang w:eastAsia="ja-JP"/>
        </w:rPr>
        <w:t>_</w:t>
      </w:r>
      <w:r>
        <w:rPr>
          <w:rFonts w:hint="eastAsia"/>
          <w:lang w:eastAsia="ja-JP"/>
        </w:rPr>
        <w:t>cat</w:t>
      </w:r>
      <w:r w:rsidRPr="007F21A7">
        <w:t xml:space="preserve">) contains a set of codecs to be used for </w:t>
      </w:r>
      <w:r>
        <w:rPr>
          <w:rFonts w:hint="eastAsia"/>
          <w:lang w:eastAsia="ja-JP"/>
        </w:rPr>
        <w:t>CAT</w:t>
      </w:r>
      <w:r w:rsidRPr="007F21A7">
        <w:t xml:space="preserve">. The SDP content is based on information received from </w:t>
      </w:r>
      <w:r w:rsidRPr="007F21A7">
        <w:rPr>
          <w:rFonts w:hint="eastAsia"/>
          <w:lang w:eastAsia="ja-JP"/>
        </w:rPr>
        <w:t>previous 200 (OK) response</w:t>
      </w:r>
      <w:r w:rsidRPr="007F21A7">
        <w:t>.</w:t>
      </w:r>
    </w:p>
    <w:p w14:paraId="0B60E09A" w14:textId="77777777" w:rsidR="00732BA0" w:rsidRPr="007F21A7" w:rsidRDefault="00732BA0" w:rsidP="00732BA0">
      <w:pPr>
        <w:pStyle w:val="B1"/>
        <w:ind w:left="284" w:firstLine="0"/>
        <w:rPr>
          <w:b/>
          <w:bCs/>
        </w:rPr>
      </w:pPr>
      <w:bookmarkStart w:id="962" w:name="_MCCTEMPBM_CRPT84840503___2"/>
      <w:r>
        <w:rPr>
          <w:rFonts w:hint="eastAsia"/>
          <w:b/>
          <w:bCs/>
          <w:lang w:eastAsia="ja-JP"/>
        </w:rPr>
        <w:t>29</w:t>
      </w:r>
      <w:r w:rsidRPr="007F21A7">
        <w:rPr>
          <w:b/>
          <w:bCs/>
        </w:rPr>
        <w:t>-</w:t>
      </w:r>
      <w:r>
        <w:rPr>
          <w:rFonts w:hint="eastAsia"/>
          <w:b/>
          <w:bCs/>
          <w:lang w:eastAsia="ja-JP"/>
        </w:rPr>
        <w:t>30</w:t>
      </w:r>
      <w:r w:rsidRPr="007F21A7">
        <w:rPr>
          <w:b/>
          <w:bCs/>
        </w:rPr>
        <w:tab/>
      </w:r>
      <w:r w:rsidRPr="007F21A7">
        <w:rPr>
          <w:rFonts w:hint="eastAsia"/>
          <w:b/>
          <w:bCs/>
          <w:lang w:eastAsia="ja-JP"/>
        </w:rPr>
        <w:t>200 (OK) response</w:t>
      </w:r>
      <w:r w:rsidRPr="007F21A7">
        <w:rPr>
          <w:b/>
          <w:bCs/>
        </w:rPr>
        <w:t xml:space="preserve"> (UE#1</w:t>
      </w:r>
      <w:r w:rsidRPr="007F21A7">
        <w:rPr>
          <w:rFonts w:hint="eastAsia"/>
          <w:b/>
          <w:bCs/>
          <w:lang w:eastAsia="ja-JP"/>
        </w:rPr>
        <w:t xml:space="preserve"> to CAT-AS</w:t>
      </w:r>
      <w:r w:rsidRPr="007F21A7">
        <w:rPr>
          <w:b/>
          <w:bCs/>
        </w:rPr>
        <w:t>)</w:t>
      </w:r>
    </w:p>
    <w:bookmarkEnd w:id="962"/>
    <w:p w14:paraId="1E953B34" w14:textId="77777777" w:rsidR="00732BA0" w:rsidRDefault="00732BA0" w:rsidP="00732BA0">
      <w:pPr>
        <w:pStyle w:val="B1"/>
        <w:rPr>
          <w:lang w:eastAsia="ja-JP"/>
        </w:rPr>
      </w:pPr>
      <w:r>
        <w:rPr>
          <w:lang w:eastAsia="ja-JP"/>
        </w:rPr>
        <w:tab/>
      </w:r>
      <w:r w:rsidRPr="007F21A7">
        <w:rPr>
          <w:rFonts w:hint="eastAsia"/>
          <w:lang w:eastAsia="ja-JP"/>
        </w:rPr>
        <w:t>UE#1</w:t>
      </w:r>
      <w:r w:rsidRPr="007F21A7">
        <w:t xml:space="preserve"> sends a SIP 200 (OK) response for the SIP </w:t>
      </w:r>
      <w:r w:rsidRPr="007F21A7">
        <w:rPr>
          <w:rFonts w:hint="eastAsia"/>
          <w:lang w:eastAsia="ja-JP"/>
        </w:rPr>
        <w:t xml:space="preserve">UPDATE </w:t>
      </w:r>
      <w:r w:rsidRPr="007F21A7">
        <w:t xml:space="preserve">request to </w:t>
      </w:r>
      <w:r w:rsidRPr="007F21A7">
        <w:rPr>
          <w:rFonts w:hint="eastAsia"/>
          <w:lang w:eastAsia="ja-JP"/>
        </w:rPr>
        <w:t>CAT-AS</w:t>
      </w:r>
      <w:r w:rsidRPr="007F21A7">
        <w:t>.</w:t>
      </w:r>
      <w:r w:rsidRPr="007F21A7">
        <w:rPr>
          <w:b/>
          <w:bCs/>
        </w:rPr>
        <w:t xml:space="preserve"> </w:t>
      </w:r>
      <w:r>
        <w:rPr>
          <w:rFonts w:hint="eastAsia"/>
          <w:lang w:eastAsia="ja-JP"/>
        </w:rPr>
        <w:t>UE#1 include</w:t>
      </w:r>
      <w:r>
        <w:rPr>
          <w:lang w:eastAsia="ja-JP"/>
        </w:rPr>
        <w:t>s</w:t>
      </w:r>
      <w:r>
        <w:rPr>
          <w:rFonts w:hint="eastAsia"/>
          <w:lang w:eastAsia="ja-JP"/>
        </w:rPr>
        <w:t xml:space="preserve"> a SDP answer (SDP_A_cat) in the 200 (OK) response to the corresponding SIP UPDATE request</w:t>
      </w:r>
      <w:r w:rsidRPr="00B9646A">
        <w:t>.</w:t>
      </w:r>
      <w:r w:rsidRPr="00B9646A">
        <w:rPr>
          <w:rFonts w:hint="eastAsia"/>
          <w:lang w:eastAsia="ja-JP"/>
        </w:rPr>
        <w:t xml:space="preserve"> The CAT-AS </w:t>
      </w:r>
      <w:r w:rsidRPr="00B9646A">
        <w:rPr>
          <w:lang w:eastAsia="ja-JP"/>
        </w:rPr>
        <w:t xml:space="preserve">instructs MRF to </w:t>
      </w:r>
      <w:r w:rsidRPr="00B9646A">
        <w:rPr>
          <w:rFonts w:hint="eastAsia"/>
          <w:lang w:eastAsia="ja-JP"/>
        </w:rPr>
        <w:t>start playing the CAT media.</w:t>
      </w:r>
    </w:p>
    <w:p w14:paraId="5E0D09C3" w14:textId="77777777" w:rsidR="00732BA0" w:rsidRPr="00E06192" w:rsidRDefault="00732BA0" w:rsidP="00732BA0">
      <w:pPr>
        <w:pStyle w:val="B1"/>
        <w:ind w:left="284" w:firstLine="0"/>
        <w:rPr>
          <w:b/>
          <w:bCs/>
          <w:lang w:eastAsia="ja-JP"/>
        </w:rPr>
      </w:pPr>
      <w:bookmarkStart w:id="963" w:name="_MCCTEMPBM_CRPT84840504___2"/>
      <w:r w:rsidRPr="00E06192">
        <w:rPr>
          <w:rFonts w:hint="eastAsia"/>
          <w:b/>
          <w:bCs/>
          <w:lang w:eastAsia="ja-JP"/>
        </w:rPr>
        <w:t>31</w:t>
      </w:r>
      <w:r w:rsidRPr="00E06192">
        <w:rPr>
          <w:b/>
          <w:bCs/>
        </w:rPr>
        <w:t>-</w:t>
      </w:r>
      <w:r w:rsidRPr="00E06192">
        <w:rPr>
          <w:rFonts w:hint="eastAsia"/>
          <w:b/>
          <w:bCs/>
          <w:lang w:eastAsia="ja-JP"/>
        </w:rPr>
        <w:t>32</w:t>
      </w:r>
      <w:r w:rsidRPr="00E06192">
        <w:rPr>
          <w:b/>
          <w:bCs/>
        </w:rPr>
        <w:tab/>
        <w:t>18</w:t>
      </w:r>
      <w:r w:rsidRPr="00E06192">
        <w:rPr>
          <w:rFonts w:hint="eastAsia"/>
          <w:b/>
          <w:bCs/>
          <w:lang w:eastAsia="ja-JP"/>
        </w:rPr>
        <w:t>0</w:t>
      </w:r>
      <w:r w:rsidRPr="00E06192">
        <w:rPr>
          <w:b/>
          <w:bCs/>
        </w:rPr>
        <w:t xml:space="preserve"> (</w:t>
      </w:r>
      <w:r w:rsidRPr="00E06192">
        <w:rPr>
          <w:rFonts w:hint="eastAsia"/>
          <w:b/>
          <w:bCs/>
          <w:lang w:eastAsia="ja-JP"/>
        </w:rPr>
        <w:t>Ringing</w:t>
      </w:r>
      <w:r w:rsidRPr="00E06192">
        <w:rPr>
          <w:b/>
          <w:bCs/>
        </w:rPr>
        <w:t>) provisional response (CAT-AS</w:t>
      </w:r>
      <w:r w:rsidRPr="00E06192">
        <w:rPr>
          <w:rFonts w:hint="eastAsia"/>
          <w:b/>
          <w:bCs/>
          <w:lang w:eastAsia="ja-JP"/>
        </w:rPr>
        <w:t xml:space="preserve"> to UE#1</w:t>
      </w:r>
      <w:r w:rsidRPr="00E06192">
        <w:rPr>
          <w:b/>
          <w:bCs/>
        </w:rPr>
        <w:t>)</w:t>
      </w:r>
    </w:p>
    <w:bookmarkEnd w:id="963"/>
    <w:p w14:paraId="353C6FCF" w14:textId="77777777" w:rsidR="00732BA0" w:rsidRDefault="00732BA0" w:rsidP="00732BA0">
      <w:pPr>
        <w:pStyle w:val="B1"/>
        <w:rPr>
          <w:lang w:eastAsia="ja-JP"/>
        </w:rPr>
      </w:pPr>
      <w:r w:rsidRPr="00E06192">
        <w:tab/>
        <w:t>CAT-AS sends a SIP 18</w:t>
      </w:r>
      <w:r w:rsidRPr="00E06192">
        <w:rPr>
          <w:rFonts w:hint="eastAsia"/>
          <w:lang w:eastAsia="ja-JP"/>
        </w:rPr>
        <w:t>0</w:t>
      </w:r>
      <w:r w:rsidRPr="00E06192">
        <w:t xml:space="preserve"> (</w:t>
      </w:r>
      <w:r w:rsidRPr="00E06192">
        <w:rPr>
          <w:rFonts w:hint="eastAsia"/>
          <w:lang w:eastAsia="ja-JP"/>
        </w:rPr>
        <w:t>Ringing</w:t>
      </w:r>
      <w:r w:rsidRPr="00E06192">
        <w:t>) provisional response for the INVITE request to the UE#</w:t>
      </w:r>
      <w:r w:rsidRPr="00E06192">
        <w:rPr>
          <w:rFonts w:hint="eastAsia"/>
          <w:lang w:eastAsia="ja-JP"/>
        </w:rPr>
        <w:t>1</w:t>
      </w:r>
      <w:r w:rsidRPr="00E06192">
        <w:t>.</w:t>
      </w:r>
    </w:p>
    <w:p w14:paraId="6A9A163D" w14:textId="77777777" w:rsidR="00732BA0" w:rsidRPr="007F21A7" w:rsidRDefault="00732BA0" w:rsidP="00732BA0">
      <w:pPr>
        <w:pStyle w:val="B1"/>
        <w:ind w:left="284" w:firstLine="0"/>
        <w:rPr>
          <w:b/>
          <w:bCs/>
          <w:lang w:eastAsia="ja-JP"/>
        </w:rPr>
      </w:pPr>
      <w:bookmarkStart w:id="964" w:name="_MCCTEMPBM_CRPT84840505___2"/>
      <w:r>
        <w:rPr>
          <w:rFonts w:hint="eastAsia"/>
          <w:b/>
          <w:bCs/>
          <w:lang w:eastAsia="ja-JP"/>
        </w:rPr>
        <w:t>33</w:t>
      </w:r>
      <w:r w:rsidRPr="007F21A7">
        <w:rPr>
          <w:b/>
          <w:bCs/>
        </w:rPr>
        <w:t>-</w:t>
      </w:r>
      <w:r>
        <w:rPr>
          <w:rFonts w:hint="eastAsia"/>
          <w:b/>
          <w:bCs/>
          <w:lang w:eastAsia="ja-JP"/>
        </w:rPr>
        <w:t>34</w:t>
      </w:r>
      <w:r w:rsidRPr="007F21A7">
        <w:rPr>
          <w:b/>
          <w:bCs/>
        </w:rPr>
        <w:tab/>
        <w:t xml:space="preserve">200 (OK) response to INVITE </w:t>
      </w:r>
      <w:r>
        <w:rPr>
          <w:b/>
          <w:bCs/>
        </w:rPr>
        <w:t xml:space="preserve">request </w:t>
      </w:r>
      <w:r w:rsidRPr="007F21A7">
        <w:rPr>
          <w:b/>
          <w:bCs/>
        </w:rPr>
        <w:t xml:space="preserve">(UE#2 to CAT-AS) </w:t>
      </w:r>
    </w:p>
    <w:bookmarkEnd w:id="964"/>
    <w:p w14:paraId="34540B49" w14:textId="77777777" w:rsidR="00732BA0" w:rsidRPr="007F21A7" w:rsidRDefault="00732BA0" w:rsidP="00732BA0">
      <w:pPr>
        <w:pStyle w:val="B1"/>
      </w:pPr>
      <w:r>
        <w:tab/>
      </w:r>
      <w:r w:rsidRPr="007F21A7">
        <w:t>The called party answers the call. UE#2 sends a SIP 200 (OK) final response for the SIP INVITE request to the CAT-AS.</w:t>
      </w:r>
    </w:p>
    <w:p w14:paraId="1741C34B" w14:textId="77777777" w:rsidR="00732BA0" w:rsidRPr="007F21A7" w:rsidRDefault="00732BA0" w:rsidP="00732BA0">
      <w:pPr>
        <w:pStyle w:val="B1"/>
      </w:pPr>
      <w:r>
        <w:tab/>
      </w:r>
      <w:r w:rsidRPr="007F21A7">
        <w:t>The CAT-AS instructs the MRF to stop CAT media.</w:t>
      </w:r>
    </w:p>
    <w:p w14:paraId="50EDCA92" w14:textId="77777777" w:rsidR="00732BA0" w:rsidRPr="007F21A7" w:rsidRDefault="00732BA0" w:rsidP="00732BA0">
      <w:pPr>
        <w:pStyle w:val="B1"/>
        <w:ind w:left="284" w:firstLine="0"/>
        <w:rPr>
          <w:b/>
          <w:bCs/>
        </w:rPr>
      </w:pPr>
      <w:bookmarkStart w:id="965" w:name="_MCCTEMPBM_CRPT84840506___2"/>
      <w:r>
        <w:rPr>
          <w:rFonts w:hint="eastAsia"/>
          <w:b/>
          <w:bCs/>
          <w:lang w:eastAsia="ja-JP"/>
        </w:rPr>
        <w:lastRenderedPageBreak/>
        <w:t>35</w:t>
      </w:r>
      <w:r w:rsidRPr="007F21A7">
        <w:rPr>
          <w:b/>
          <w:bCs/>
        </w:rPr>
        <w:t>-</w:t>
      </w:r>
      <w:r>
        <w:rPr>
          <w:rFonts w:hint="eastAsia"/>
          <w:b/>
          <w:bCs/>
          <w:lang w:eastAsia="ja-JP"/>
        </w:rPr>
        <w:t>36</w:t>
      </w:r>
      <w:r w:rsidRPr="007F21A7">
        <w:rPr>
          <w:b/>
          <w:bCs/>
        </w:rPr>
        <w:tab/>
      </w:r>
      <w:r w:rsidRPr="007F21A7">
        <w:rPr>
          <w:rFonts w:hint="eastAsia"/>
          <w:b/>
          <w:bCs/>
          <w:lang w:eastAsia="ja-JP"/>
        </w:rPr>
        <w:t>UPDATE request</w:t>
      </w:r>
      <w:r w:rsidRPr="007F21A7">
        <w:rPr>
          <w:b/>
          <w:bCs/>
        </w:rPr>
        <w:t xml:space="preserve"> (CAT-AS to UE#1) see example in table</w:t>
      </w:r>
      <w:r>
        <w:rPr>
          <w:b/>
          <w:bCs/>
        </w:rPr>
        <w:t> </w:t>
      </w:r>
      <w:r w:rsidRPr="007F21A7">
        <w:rPr>
          <w:b/>
          <w:bCs/>
        </w:rPr>
        <w:t>A.</w:t>
      </w:r>
      <w:r>
        <w:rPr>
          <w:b/>
          <w:bCs/>
          <w:lang w:eastAsia="ja-JP"/>
        </w:rPr>
        <w:t>5.7</w:t>
      </w:r>
      <w:r w:rsidRPr="007F21A7">
        <w:rPr>
          <w:b/>
          <w:bCs/>
        </w:rPr>
        <w:t>-</w:t>
      </w:r>
      <w:r>
        <w:rPr>
          <w:rFonts w:hint="eastAsia"/>
          <w:b/>
          <w:bCs/>
          <w:lang w:eastAsia="ja-JP"/>
        </w:rPr>
        <w:t>8</w:t>
      </w:r>
    </w:p>
    <w:bookmarkEnd w:id="965"/>
    <w:p w14:paraId="4D8110F7" w14:textId="77777777" w:rsidR="00732BA0" w:rsidRPr="007F21A7" w:rsidRDefault="00732BA0" w:rsidP="00732BA0">
      <w:pPr>
        <w:pStyle w:val="B1"/>
        <w:rPr>
          <w:lang w:eastAsia="ja-JP"/>
        </w:rPr>
      </w:pPr>
      <w:r>
        <w:tab/>
      </w:r>
      <w:r w:rsidRPr="007F21A7">
        <w:t xml:space="preserve">The CAT-AS </w:t>
      </w:r>
      <w:r w:rsidRPr="007F21A7">
        <w:rPr>
          <w:rFonts w:hint="eastAsia"/>
          <w:lang w:eastAsia="ja-JP"/>
        </w:rPr>
        <w:t>sends</w:t>
      </w:r>
      <w:r w:rsidRPr="007F21A7">
        <w:t xml:space="preserve"> </w:t>
      </w:r>
      <w:r w:rsidRPr="007F21A7">
        <w:rPr>
          <w:rFonts w:hint="eastAsia"/>
          <w:lang w:eastAsia="ja-JP"/>
        </w:rPr>
        <w:t xml:space="preserve">an UPDATE request containing values received in the 200 </w:t>
      </w:r>
      <w:r>
        <w:rPr>
          <w:lang w:eastAsia="ja-JP"/>
        </w:rPr>
        <w:t>(</w:t>
      </w:r>
      <w:r w:rsidRPr="007F21A7">
        <w:rPr>
          <w:rFonts w:hint="eastAsia"/>
          <w:lang w:eastAsia="ja-JP"/>
        </w:rPr>
        <w:t>OK</w:t>
      </w:r>
      <w:r>
        <w:rPr>
          <w:lang w:eastAsia="ja-JP"/>
        </w:rPr>
        <w:t>)</w:t>
      </w:r>
      <w:r w:rsidRPr="007F21A7">
        <w:rPr>
          <w:rFonts w:hint="eastAsia"/>
          <w:lang w:eastAsia="ja-JP"/>
        </w:rPr>
        <w:t xml:space="preserve"> </w:t>
      </w:r>
      <w:r>
        <w:rPr>
          <w:rFonts w:hint="eastAsia"/>
          <w:lang w:eastAsia="ja-JP"/>
        </w:rPr>
        <w:t xml:space="preserve">for UPDATE </w:t>
      </w:r>
      <w:r>
        <w:rPr>
          <w:lang w:eastAsia="ja-JP"/>
        </w:rPr>
        <w:t xml:space="preserve">request </w:t>
      </w:r>
      <w:r w:rsidRPr="007F21A7">
        <w:rPr>
          <w:rFonts w:hint="eastAsia"/>
          <w:lang w:eastAsia="ja-JP"/>
        </w:rPr>
        <w:t>from UE#2</w:t>
      </w:r>
      <w:r>
        <w:rPr>
          <w:rFonts w:hint="eastAsia"/>
          <w:lang w:eastAsia="ja-JP"/>
        </w:rPr>
        <w:t xml:space="preserve"> in step 22</w:t>
      </w:r>
      <w:r w:rsidRPr="007F21A7">
        <w:rPr>
          <w:rFonts w:hint="eastAsia"/>
          <w:lang w:eastAsia="ja-JP"/>
        </w:rPr>
        <w:t>.</w:t>
      </w:r>
    </w:p>
    <w:p w14:paraId="6B74A9F8" w14:textId="77777777" w:rsidR="00732BA0" w:rsidRDefault="00732BA0" w:rsidP="00732BA0">
      <w:pPr>
        <w:pStyle w:val="B1"/>
        <w:rPr>
          <w:lang w:eastAsia="ja-JP"/>
        </w:rPr>
      </w:pPr>
      <w:r>
        <w:rPr>
          <w:lang w:eastAsia="ja-JP"/>
        </w:rPr>
        <w:tab/>
      </w:r>
      <w:r w:rsidRPr="007F21A7">
        <w:rPr>
          <w:rFonts w:hint="eastAsia"/>
          <w:lang w:eastAsia="ja-JP"/>
        </w:rPr>
        <w:t>Session between UE#1 and CAT-AS is replaced with session between UE#1 and UE</w:t>
      </w:r>
      <w:r w:rsidRPr="007F21A7">
        <w:rPr>
          <w:lang w:eastAsia="ja-JP"/>
        </w:rPr>
        <w:t>#2.</w:t>
      </w:r>
    </w:p>
    <w:p w14:paraId="75A991EA" w14:textId="77777777" w:rsidR="00732BA0" w:rsidRPr="007F21A7" w:rsidRDefault="00732BA0" w:rsidP="00732BA0">
      <w:pPr>
        <w:pStyle w:val="NO"/>
        <w:rPr>
          <w:lang w:eastAsia="ja-JP"/>
        </w:rPr>
      </w:pPr>
      <w:r>
        <w:rPr>
          <w:rFonts w:hint="eastAsia"/>
          <w:lang w:eastAsia="ja-JP"/>
        </w:rPr>
        <w:t>NOTE</w:t>
      </w:r>
      <w:r>
        <w:rPr>
          <w:lang w:eastAsia="ja-JP"/>
        </w:rPr>
        <w:t> 1</w:t>
      </w:r>
      <w:r>
        <w:rPr>
          <w:rFonts w:hint="eastAsia"/>
          <w:lang w:eastAsia="ja-JP"/>
        </w:rPr>
        <w:t>:</w:t>
      </w:r>
      <w:r>
        <w:rPr>
          <w:rFonts w:hint="eastAsia"/>
          <w:lang w:eastAsia="ja-JP"/>
        </w:rPr>
        <w:tab/>
        <w:t xml:space="preserve">The AS will remain in the </w:t>
      </w:r>
      <w:r>
        <w:rPr>
          <w:lang w:eastAsia="ja-JP"/>
        </w:rPr>
        <w:t>signalling</w:t>
      </w:r>
      <w:r>
        <w:rPr>
          <w:rFonts w:hint="eastAsia"/>
          <w:lang w:eastAsia="ja-JP"/>
        </w:rPr>
        <w:t xml:space="preserve"> path, i.e. work as a B2BUA, in order to align and maintain information in SDP for further exchanged messages between UE#1 and UE#2.</w:t>
      </w:r>
    </w:p>
    <w:p w14:paraId="054FC3E9" w14:textId="77777777" w:rsidR="00732BA0" w:rsidRPr="007F21A7" w:rsidRDefault="00732BA0" w:rsidP="00732BA0">
      <w:pPr>
        <w:pStyle w:val="TH"/>
        <w:rPr>
          <w:lang w:eastAsia="ja-JP"/>
        </w:rPr>
      </w:pPr>
      <w:r w:rsidRPr="007F21A7">
        <w:t>Table</w:t>
      </w:r>
      <w:r>
        <w:t> </w:t>
      </w:r>
      <w:r w:rsidRPr="007F21A7">
        <w:t>A.</w:t>
      </w:r>
      <w:r>
        <w:rPr>
          <w:lang w:eastAsia="ja-JP"/>
        </w:rPr>
        <w:t>5.7</w:t>
      </w:r>
      <w:r w:rsidRPr="007F21A7">
        <w:t>-</w:t>
      </w:r>
      <w:r>
        <w:rPr>
          <w:rFonts w:hint="eastAsia"/>
          <w:lang w:eastAsia="ja-JP"/>
        </w:rPr>
        <w:t>8</w:t>
      </w:r>
      <w:r w:rsidRPr="007F21A7">
        <w:t xml:space="preserve">: </w:t>
      </w:r>
      <w:r w:rsidRPr="007F21A7">
        <w:rPr>
          <w:rFonts w:hint="eastAsia"/>
          <w:lang w:eastAsia="ja-JP"/>
        </w:rPr>
        <w:t>UPDATE</w:t>
      </w:r>
      <w:r w:rsidRPr="007F21A7">
        <w:t xml:space="preserve"> re</w:t>
      </w:r>
      <w:r w:rsidRPr="007F21A7">
        <w:rPr>
          <w:rFonts w:hint="eastAsia"/>
          <w:lang w:eastAsia="ja-JP"/>
        </w:rPr>
        <w:t>quest</w:t>
      </w:r>
      <w:r w:rsidRPr="007F21A7">
        <w:t xml:space="preserve"> (CAT-AS to UE#1)</w:t>
      </w:r>
    </w:p>
    <w:p w14:paraId="601B6589" w14:textId="77777777" w:rsidR="00732BA0" w:rsidRPr="00947EC3"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nb-NO" w:eastAsia="ja-JP"/>
        </w:rPr>
      </w:pPr>
      <w:bookmarkStart w:id="966" w:name="_MCCTEMPBM_CRPT84840507___2"/>
      <w:r w:rsidRPr="00947EC3">
        <w:rPr>
          <w:rFonts w:hint="eastAsia"/>
          <w:lang w:val="nb-NO" w:eastAsia="ja-JP"/>
        </w:rPr>
        <w:t xml:space="preserve">UPDATE </w:t>
      </w:r>
      <w:r w:rsidRPr="00947EC3">
        <w:rPr>
          <w:lang w:val="nb-NO"/>
        </w:rPr>
        <w:t>sip:</w:t>
      </w:r>
      <w:r w:rsidRPr="001C52DE" w:rsidDel="00012B2B">
        <w:rPr>
          <w:lang w:val="nb-NO"/>
        </w:rPr>
        <w:t>user1_public1@home1.net</w:t>
      </w:r>
      <w:r w:rsidRPr="00895344">
        <w:rPr>
          <w:rFonts w:cs="Courier New"/>
          <w:snapToGrid w:val="0"/>
          <w:szCs w:val="16"/>
          <w:lang w:val="nb-NO"/>
        </w:rPr>
        <w:t>;</w:t>
      </w:r>
      <w:r w:rsidRPr="00895344">
        <w:rPr>
          <w:rFonts w:eastAsia="PMingLiU" w:cs="Courier New"/>
          <w:szCs w:val="16"/>
          <w:lang w:val="nb-NO" w:eastAsia="zh-TW"/>
        </w:rPr>
        <w:t>gr=urn:uuid:f81d4fae-7dec-11d0-a765-00a0c91e6bf6</w:t>
      </w:r>
      <w:r>
        <w:rPr>
          <w:lang w:val="nb-NO"/>
        </w:rPr>
        <w:t xml:space="preserve"> </w:t>
      </w:r>
      <w:r w:rsidRPr="00947EC3">
        <w:rPr>
          <w:rFonts w:hint="eastAsia"/>
          <w:lang w:val="nb-NO" w:eastAsia="ja-JP"/>
        </w:rPr>
        <w:t>SIP/2.0</w:t>
      </w:r>
    </w:p>
    <w:p w14:paraId="161312D6"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nb-NO" w:eastAsia="ja-JP"/>
        </w:rPr>
      </w:pPr>
      <w:r w:rsidRPr="00021376">
        <w:rPr>
          <w:lang w:val="nb-NO"/>
        </w:rPr>
        <w:t>Via: SIP/2.0/UDP [5555::ccc:aaa:</w:t>
      </w:r>
      <w:r w:rsidRPr="00021376">
        <w:rPr>
          <w:rFonts w:hint="eastAsia"/>
          <w:lang w:val="nb-NO" w:eastAsia="ja-JP"/>
        </w:rPr>
        <w:t>abc</w:t>
      </w:r>
      <w:r w:rsidRPr="00021376">
        <w:rPr>
          <w:lang w:val="nb-NO"/>
        </w:rPr>
        <w:t>:</w:t>
      </w:r>
      <w:r w:rsidRPr="00021376">
        <w:rPr>
          <w:rFonts w:hint="eastAsia"/>
          <w:lang w:val="nb-NO" w:eastAsia="ja-JP"/>
        </w:rPr>
        <w:t>abc</w:t>
      </w:r>
      <w:r w:rsidRPr="00021376">
        <w:rPr>
          <w:lang w:val="nb-NO"/>
        </w:rPr>
        <w:t>]:8805;branch=z9hG4bK</w:t>
      </w:r>
      <w:r w:rsidRPr="00021376">
        <w:rPr>
          <w:rFonts w:hint="eastAsia"/>
          <w:lang w:val="nb-NO" w:eastAsia="ja-JP"/>
        </w:rPr>
        <w:t>182D87</w:t>
      </w:r>
      <w:r w:rsidRPr="00021376">
        <w:rPr>
          <w:lang w:val="nb-NO"/>
        </w:rPr>
        <w:t>.1</w:t>
      </w:r>
    </w:p>
    <w:p w14:paraId="74C65BF4"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32BA0">
        <w:rPr>
          <w:rFonts w:hint="eastAsia"/>
          <w:lang w:eastAsia="ja-JP"/>
        </w:rPr>
        <w:t>Max-Forwards: 70</w:t>
      </w:r>
    </w:p>
    <w:p w14:paraId="78C29307"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32BA0">
        <w:t>Route: &lt;sip:scscf1.home1.net;lr&gt;,</w:t>
      </w:r>
      <w:r w:rsidRPr="00732BA0">
        <w:rPr>
          <w:rFonts w:hint="eastAsia"/>
          <w:lang w:eastAsia="ja-JP"/>
        </w:rPr>
        <w:t xml:space="preserve"> </w:t>
      </w:r>
      <w:r w:rsidRPr="00732BA0">
        <w:t>&lt;sip:pcscf1.visited1.net;lr&gt;</w:t>
      </w:r>
    </w:p>
    <w:p w14:paraId="5B8F6941"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From: &lt;tel:+1-212-555-2222&gt;;tag=2236</w:t>
      </w:r>
    </w:p>
    <w:p w14:paraId="27C5CA3E"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To: &lt;sip:user1_public1@home1.net&gt;;tag=171828</w:t>
      </w:r>
    </w:p>
    <w:p w14:paraId="69EC6804"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2D5F43D6"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Cseq:</w:t>
      </w:r>
      <w:r w:rsidRPr="007F21A7">
        <w:rPr>
          <w:rFonts w:hint="eastAsia"/>
          <w:lang w:eastAsia="ja-JP"/>
        </w:rPr>
        <w:t xml:space="preserve"> </w:t>
      </w:r>
      <w:r w:rsidRPr="007F21A7" w:rsidDel="0065434B">
        <w:rPr>
          <w:rFonts w:hint="eastAsia"/>
          <w:lang w:eastAsia="ja-JP"/>
        </w:rPr>
        <w:t>128</w:t>
      </w:r>
      <w:r w:rsidRPr="007F21A7">
        <w:rPr>
          <w:rFonts w:hint="eastAsia"/>
          <w:lang w:eastAsia="ja-JP"/>
        </w:rPr>
        <w:t>14111 UPDATE</w:t>
      </w:r>
    </w:p>
    <w:p w14:paraId="3ABA2F2D"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 xml:space="preserve">Require: </w:t>
      </w:r>
    </w:p>
    <w:p w14:paraId="13B0A14D" w14:textId="77777777" w:rsidR="00732BA0" w:rsidRPr="005D6FF6" w:rsidRDefault="00732BA0" w:rsidP="00732BA0">
      <w:pPr>
        <w:pStyle w:val="PL"/>
        <w:pBdr>
          <w:top w:val="single" w:sz="4" w:space="1" w:color="auto"/>
          <w:left w:val="single" w:sz="4" w:space="4" w:color="auto"/>
          <w:bottom w:val="single" w:sz="4" w:space="1" w:color="auto"/>
          <w:right w:val="single" w:sz="4" w:space="4" w:color="auto"/>
        </w:pBdr>
        <w:ind w:left="850" w:right="284" w:hanging="283"/>
      </w:pPr>
      <w:r w:rsidRPr="005D6FF6">
        <w:t xml:space="preserve">Contact: </w:t>
      </w:r>
      <w:r w:rsidRPr="005D6FF6" w:rsidDel="0092288D">
        <w:t>&lt;sip:</w:t>
      </w:r>
      <w:r w:rsidRPr="005D6FF6">
        <w:rPr>
          <w:rFonts w:cs="Courier New"/>
          <w:szCs w:val="16"/>
        </w:rPr>
        <w:t>user2_public1@home2.net;gr=urn:uuid:2ad8950e-48a5-4a74-8d99-ad76cc7fc74</w:t>
      </w:r>
      <w:r w:rsidRPr="005D6FF6">
        <w:t>&gt;+g.3gpp.icsi-ref="urn%3Aurn-7%3gpp-service.ims.icsi.mmtel"</w:t>
      </w:r>
      <w:r w:rsidRPr="005D6FF6" w:rsidDel="0092288D">
        <w:t xml:space="preserve"> </w:t>
      </w:r>
    </w:p>
    <w:p w14:paraId="7A28B32D"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 xml:space="preserve">Content-Type: application/sdp </w:t>
      </w:r>
    </w:p>
    <w:p w14:paraId="066ECBFF"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Content-Length: (…)</w:t>
      </w:r>
    </w:p>
    <w:p w14:paraId="6394B8D8"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5B84340C" w14:textId="77777777" w:rsidR="00732BA0" w:rsidRPr="00E314AC"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E314AC">
        <w:rPr>
          <w:lang w:val="it-IT"/>
        </w:rPr>
        <w:t>v=0</w:t>
      </w:r>
    </w:p>
    <w:p w14:paraId="79CD9AAE" w14:textId="77777777" w:rsidR="00732BA0" w:rsidRPr="00F85F19"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it-IT"/>
        </w:rPr>
      </w:pPr>
      <w:r w:rsidRPr="00F85F19">
        <w:rPr>
          <w:lang w:val="it-IT"/>
        </w:rPr>
        <w:t xml:space="preserve">o=- </w:t>
      </w:r>
      <w:r w:rsidRPr="007275CA">
        <w:rPr>
          <w:lang w:val="it-IT"/>
        </w:rPr>
        <w:t>298793361</w:t>
      </w:r>
      <w:r w:rsidRPr="007275CA" w:rsidDel="000915DC">
        <w:rPr>
          <w:lang w:val="it-IT"/>
        </w:rPr>
        <w:t>5</w:t>
      </w:r>
      <w:r>
        <w:rPr>
          <w:rFonts w:hint="eastAsia"/>
          <w:lang w:val="it-IT" w:eastAsia="ja-JP"/>
        </w:rPr>
        <w:t>6</w:t>
      </w:r>
      <w:r w:rsidRPr="007275CA">
        <w:rPr>
          <w:lang w:val="it-IT"/>
        </w:rPr>
        <w:t xml:space="preserve"> 298793361</w:t>
      </w:r>
      <w:r w:rsidRPr="007275CA" w:rsidDel="000915DC">
        <w:rPr>
          <w:lang w:val="it-IT"/>
        </w:rPr>
        <w:t>5</w:t>
      </w:r>
      <w:r>
        <w:rPr>
          <w:rFonts w:hint="eastAsia"/>
          <w:lang w:val="it-IT" w:eastAsia="ja-JP"/>
        </w:rPr>
        <w:t>8</w:t>
      </w:r>
      <w:r w:rsidRPr="00F85F19">
        <w:rPr>
          <w:lang w:val="it-IT"/>
        </w:rPr>
        <w:t xml:space="preserve"> IN IP6 </w:t>
      </w:r>
      <w:r w:rsidRPr="001C52DE">
        <w:rPr>
          <w:lang w:val="it-IT"/>
        </w:rPr>
        <w:t>5555::</w:t>
      </w:r>
      <w:r w:rsidRPr="001C52DE">
        <w:rPr>
          <w:rFonts w:hint="eastAsia"/>
          <w:lang w:val="it-IT" w:eastAsia="ja-JP"/>
        </w:rPr>
        <w:t>ccc</w:t>
      </w:r>
      <w:r w:rsidRPr="001C52DE">
        <w:rPr>
          <w:lang w:val="it-IT"/>
        </w:rPr>
        <w:t>:</w:t>
      </w:r>
      <w:r w:rsidRPr="001C52DE">
        <w:rPr>
          <w:rFonts w:hint="eastAsia"/>
          <w:lang w:val="it-IT" w:eastAsia="ja-JP"/>
        </w:rPr>
        <w:t>aaa</w:t>
      </w:r>
      <w:r w:rsidRPr="001C52DE">
        <w:rPr>
          <w:lang w:val="it-IT"/>
        </w:rPr>
        <w:t>:</w:t>
      </w:r>
      <w:r w:rsidRPr="001C52DE">
        <w:rPr>
          <w:rFonts w:hint="eastAsia"/>
          <w:lang w:val="it-IT" w:eastAsia="ja-JP"/>
        </w:rPr>
        <w:t>abc</w:t>
      </w:r>
      <w:r w:rsidRPr="001C52DE">
        <w:rPr>
          <w:lang w:val="it-IT"/>
        </w:rPr>
        <w:t>:</w:t>
      </w:r>
      <w:r w:rsidRPr="001C52DE">
        <w:rPr>
          <w:rFonts w:hint="eastAsia"/>
          <w:lang w:val="it-IT" w:eastAsia="ja-JP"/>
        </w:rPr>
        <w:t>abc</w:t>
      </w:r>
    </w:p>
    <w:p w14:paraId="5FB3FBBF" w14:textId="77777777" w:rsidR="00732BA0" w:rsidRPr="00503615"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s=-</w:t>
      </w:r>
    </w:p>
    <w:p w14:paraId="16CDB604" w14:textId="77777777" w:rsidR="00732BA0" w:rsidRPr="00503615"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503615">
        <w:rPr>
          <w:lang w:val="en-US"/>
        </w:rPr>
        <w:t>c=IN IP6 6666::eee:fff:aaa:bbb</w:t>
      </w:r>
    </w:p>
    <w:p w14:paraId="6CCC72F2" w14:textId="77777777" w:rsidR="00732BA0" w:rsidRPr="00732BA0"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nb-NO"/>
        </w:rPr>
      </w:pPr>
      <w:r w:rsidRPr="00732BA0">
        <w:rPr>
          <w:lang w:val="nb-NO"/>
        </w:rPr>
        <w:t>t=0 0</w:t>
      </w:r>
    </w:p>
    <w:p w14:paraId="7A62904B"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 xml:space="preserve">m=video </w:t>
      </w:r>
      <w:r w:rsidRPr="00021376">
        <w:rPr>
          <w:rFonts w:hint="eastAsia"/>
          <w:lang w:val="pt-BR" w:eastAsia="ja-JP"/>
        </w:rPr>
        <w:t>7398</w:t>
      </w:r>
      <w:r w:rsidRPr="00021376">
        <w:rPr>
          <w:lang w:val="pt-BR"/>
        </w:rPr>
        <w:t xml:space="preserve"> RTP/AVPF 98</w:t>
      </w:r>
    </w:p>
    <w:p w14:paraId="32467A1E"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b=AS:75</w:t>
      </w:r>
    </w:p>
    <w:p w14:paraId="54C7A7E4"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local sendrecv</w:t>
      </w:r>
    </w:p>
    <w:p w14:paraId="0A80AB40"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05366C6D"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13EA5197"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1F48C5FB"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a=rtpmap:98 H263</w:t>
      </w:r>
    </w:p>
    <w:p w14:paraId="45DFE388" w14:textId="77777777" w:rsidR="00732BA0" w:rsidRPr="00895344"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3928BED5"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Pr>
          <w:lang w:val="pt-BR"/>
        </w:rPr>
        <w:t>F</w:t>
      </w:r>
      <w:r w:rsidRPr="007F21A7">
        <w:rPr>
          <w:lang w:val="pt-BR"/>
        </w:rPr>
        <w:t xml:space="preserve"> 97 96</w:t>
      </w:r>
    </w:p>
    <w:p w14:paraId="6B2DD6D4"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b=AS:25.4</w:t>
      </w:r>
    </w:p>
    <w:p w14:paraId="589780F8"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F21A7">
        <w:rPr>
          <w:lang w:val="pt-BR"/>
        </w:rPr>
        <w:t>a=curr:qos local sendrecv</w:t>
      </w:r>
    </w:p>
    <w:p w14:paraId="473B90F8"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533562FE"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42238F80" w14:textId="77777777" w:rsidR="00732BA0" w:rsidRPr="007F21A7"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69450A8C"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 xml:space="preserve">a=rtpmap:97 AMR </w:t>
      </w:r>
    </w:p>
    <w:p w14:paraId="18B29007"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021376">
        <w:rPr>
          <w:lang w:val="pt-BR"/>
        </w:rPr>
        <w:t>a=fmtp:97 mode-set=0,2,5,7; maxframes</w:t>
      </w:r>
    </w:p>
    <w:p w14:paraId="154C16FD" w14:textId="77777777" w:rsidR="00732BA0" w:rsidRPr="00021376" w:rsidRDefault="00732BA0" w:rsidP="00732BA0">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a=rtpmap:96 telephone-event</w:t>
      </w:r>
    </w:p>
    <w:bookmarkEnd w:id="966"/>
    <w:p w14:paraId="231AB577" w14:textId="77777777" w:rsidR="00732BA0" w:rsidRPr="00021376" w:rsidRDefault="00732BA0" w:rsidP="00732BA0">
      <w:pPr>
        <w:rPr>
          <w:lang w:val="pt-BR"/>
        </w:rPr>
      </w:pPr>
    </w:p>
    <w:p w14:paraId="52B049A1" w14:textId="77777777" w:rsidR="00732BA0" w:rsidRPr="007F21A7" w:rsidRDefault="00732BA0" w:rsidP="00732BA0">
      <w:pPr>
        <w:pStyle w:val="EX"/>
      </w:pPr>
      <w:r w:rsidRPr="007F21A7">
        <w:rPr>
          <w:b/>
        </w:rPr>
        <w:t>SDP:</w:t>
      </w:r>
      <w:r w:rsidRPr="007F21A7">
        <w:tab/>
        <w:t xml:space="preserve">The SDP </w:t>
      </w:r>
      <w:r w:rsidR="00C762B6">
        <w:rPr>
          <w:rFonts w:hint="eastAsia"/>
          <w:lang w:eastAsia="ja-JP"/>
        </w:rPr>
        <w:t>offer</w:t>
      </w:r>
      <w:r w:rsidR="00C762B6" w:rsidRPr="007F21A7">
        <w:t xml:space="preserve"> </w:t>
      </w:r>
      <w:r w:rsidRPr="007F21A7">
        <w:t>(SDP_</w:t>
      </w:r>
      <w:r>
        <w:rPr>
          <w:rFonts w:hint="eastAsia"/>
          <w:lang w:eastAsia="ja-JP"/>
        </w:rPr>
        <w:t>O</w:t>
      </w:r>
      <w:r w:rsidRPr="007F21A7">
        <w:rPr>
          <w:rFonts w:hint="eastAsia"/>
          <w:lang w:eastAsia="ja-JP"/>
        </w:rPr>
        <w:t>_regular</w:t>
      </w:r>
      <w:r>
        <w:rPr>
          <w:rFonts w:hint="eastAsia"/>
          <w:lang w:eastAsia="ja-JP"/>
        </w:rPr>
        <w:t>2</w:t>
      </w:r>
      <w:r w:rsidRPr="007F21A7">
        <w:t xml:space="preserve">) contains a set of codecs to be used for </w:t>
      </w:r>
      <w:r w:rsidRPr="007F21A7">
        <w:rPr>
          <w:rFonts w:hint="eastAsia"/>
          <w:lang w:eastAsia="ja-JP"/>
        </w:rPr>
        <w:t>the session</w:t>
      </w:r>
      <w:r w:rsidRPr="007F21A7">
        <w:t xml:space="preserve">. The SDP content is based on information received from </w:t>
      </w:r>
      <w:r w:rsidRPr="007F21A7">
        <w:rPr>
          <w:rFonts w:hint="eastAsia"/>
          <w:lang w:eastAsia="ja-JP"/>
        </w:rPr>
        <w:t>previous 200 (OK) response</w:t>
      </w:r>
      <w:r w:rsidRPr="007F21A7">
        <w:t>.</w:t>
      </w:r>
    </w:p>
    <w:p w14:paraId="5005968E" w14:textId="77777777" w:rsidR="00732BA0" w:rsidRPr="007F21A7" w:rsidRDefault="00732BA0" w:rsidP="00732BA0">
      <w:pPr>
        <w:pStyle w:val="B1"/>
        <w:ind w:left="284" w:firstLine="0"/>
        <w:rPr>
          <w:b/>
          <w:bCs/>
        </w:rPr>
      </w:pPr>
      <w:bookmarkStart w:id="967" w:name="_MCCTEMPBM_CRPT84840508___2"/>
      <w:r>
        <w:rPr>
          <w:rFonts w:hint="eastAsia"/>
          <w:b/>
          <w:bCs/>
          <w:lang w:eastAsia="ja-JP"/>
        </w:rPr>
        <w:t>37</w:t>
      </w:r>
      <w:r w:rsidRPr="007F21A7">
        <w:rPr>
          <w:b/>
          <w:bCs/>
        </w:rPr>
        <w:t>-</w:t>
      </w:r>
      <w:r>
        <w:rPr>
          <w:rFonts w:hint="eastAsia"/>
          <w:b/>
          <w:bCs/>
          <w:lang w:eastAsia="ja-JP"/>
        </w:rPr>
        <w:t>38</w:t>
      </w:r>
      <w:r w:rsidRPr="007F21A7">
        <w:rPr>
          <w:b/>
          <w:bCs/>
        </w:rPr>
        <w:tab/>
      </w:r>
      <w:r w:rsidRPr="007F21A7">
        <w:rPr>
          <w:rFonts w:hint="eastAsia"/>
          <w:b/>
          <w:bCs/>
          <w:lang w:eastAsia="ja-JP"/>
        </w:rPr>
        <w:t>200 (OK) response</w:t>
      </w:r>
      <w:r w:rsidRPr="007F21A7">
        <w:rPr>
          <w:b/>
          <w:bCs/>
        </w:rPr>
        <w:t xml:space="preserve"> (UE#1</w:t>
      </w:r>
      <w:r w:rsidRPr="007F21A7">
        <w:rPr>
          <w:rFonts w:hint="eastAsia"/>
          <w:b/>
          <w:bCs/>
          <w:lang w:eastAsia="ja-JP"/>
        </w:rPr>
        <w:t xml:space="preserve"> to CAT-AS</w:t>
      </w:r>
      <w:r w:rsidRPr="007F21A7">
        <w:rPr>
          <w:b/>
          <w:bCs/>
        </w:rPr>
        <w:t>)</w:t>
      </w:r>
    </w:p>
    <w:bookmarkEnd w:id="967"/>
    <w:p w14:paraId="016DA31A" w14:textId="77777777" w:rsidR="00732BA0" w:rsidRDefault="00732BA0" w:rsidP="00732BA0">
      <w:pPr>
        <w:pStyle w:val="B1"/>
      </w:pPr>
      <w:r>
        <w:rPr>
          <w:lang w:eastAsia="ja-JP"/>
        </w:rPr>
        <w:tab/>
      </w:r>
      <w:r w:rsidRPr="007F21A7">
        <w:rPr>
          <w:rFonts w:hint="eastAsia"/>
          <w:lang w:eastAsia="ja-JP"/>
        </w:rPr>
        <w:t>UE#1</w:t>
      </w:r>
      <w:r w:rsidRPr="007F21A7">
        <w:t xml:space="preserve"> sends a SIP 200 (OK) response for the SIP </w:t>
      </w:r>
      <w:r w:rsidRPr="007F21A7">
        <w:rPr>
          <w:rFonts w:hint="eastAsia"/>
          <w:lang w:eastAsia="ja-JP"/>
        </w:rPr>
        <w:t xml:space="preserve">UPDATE </w:t>
      </w:r>
      <w:r w:rsidRPr="007F21A7">
        <w:t xml:space="preserve">request to </w:t>
      </w:r>
      <w:r w:rsidRPr="007F21A7">
        <w:rPr>
          <w:rFonts w:hint="eastAsia"/>
          <w:lang w:eastAsia="ja-JP"/>
        </w:rPr>
        <w:t>CAT-AS</w:t>
      </w:r>
      <w:r w:rsidRPr="007F21A7">
        <w:t>.</w:t>
      </w:r>
      <w:r w:rsidRPr="007F21A7" w:rsidDel="002F6DB4">
        <w:rPr>
          <w:b/>
          <w:bCs/>
        </w:rPr>
        <w:t xml:space="preserve"> </w:t>
      </w:r>
      <w:r>
        <w:rPr>
          <w:rFonts w:hint="eastAsia"/>
          <w:lang w:eastAsia="ja-JP"/>
        </w:rPr>
        <w:t xml:space="preserve">If the resources indicated for the media </w:t>
      </w:r>
      <w:r>
        <w:rPr>
          <w:lang w:eastAsia="ja-JP"/>
        </w:rPr>
        <w:t>cannot</w:t>
      </w:r>
      <w:r>
        <w:rPr>
          <w:rFonts w:hint="eastAsia"/>
          <w:lang w:eastAsia="ja-JP"/>
        </w:rPr>
        <w:t xml:space="preserve"> be reused by the one reserved for the CAT media, UE#1 shall reserve </w:t>
      </w:r>
      <w:r>
        <w:rPr>
          <w:lang w:eastAsia="ja-JP"/>
        </w:rPr>
        <w:t>necessary</w:t>
      </w:r>
      <w:r>
        <w:rPr>
          <w:rFonts w:hint="eastAsia"/>
          <w:lang w:eastAsia="ja-JP"/>
        </w:rPr>
        <w:t xml:space="preserve"> resources prior to sending the response.UE#1 include</w:t>
      </w:r>
      <w:r>
        <w:rPr>
          <w:lang w:eastAsia="ja-JP"/>
        </w:rPr>
        <w:t>s</w:t>
      </w:r>
      <w:r>
        <w:rPr>
          <w:rFonts w:hint="eastAsia"/>
          <w:lang w:eastAsia="ja-JP"/>
        </w:rPr>
        <w:t xml:space="preserve"> a SDP answer (SDP_A3) in the 200 (OK) response to the corresponding SIP UPDATE request</w:t>
      </w:r>
      <w:r w:rsidRPr="00B9646A">
        <w:t>.</w:t>
      </w:r>
    </w:p>
    <w:p w14:paraId="6616C3EE" w14:textId="77777777" w:rsidR="00732BA0" w:rsidRPr="007F21A7" w:rsidRDefault="00732BA0" w:rsidP="00732BA0">
      <w:pPr>
        <w:pStyle w:val="B1"/>
        <w:ind w:left="284" w:firstLine="0"/>
        <w:rPr>
          <w:b/>
          <w:bCs/>
        </w:rPr>
      </w:pPr>
      <w:bookmarkStart w:id="968" w:name="_MCCTEMPBM_CRPT84840509___2"/>
      <w:r>
        <w:rPr>
          <w:rFonts w:hint="eastAsia"/>
          <w:b/>
          <w:bCs/>
          <w:lang w:eastAsia="ja-JP"/>
        </w:rPr>
        <w:t>39</w:t>
      </w:r>
      <w:r w:rsidRPr="007F21A7">
        <w:rPr>
          <w:b/>
          <w:bCs/>
        </w:rPr>
        <w:t>-</w:t>
      </w:r>
      <w:r>
        <w:rPr>
          <w:rFonts w:hint="eastAsia"/>
          <w:b/>
          <w:bCs/>
          <w:lang w:eastAsia="ja-JP"/>
        </w:rPr>
        <w:t>40</w:t>
      </w:r>
      <w:r w:rsidRPr="007F21A7">
        <w:rPr>
          <w:b/>
          <w:bCs/>
        </w:rPr>
        <w:tab/>
        <w:t xml:space="preserve">200 (OK) response to INVITE </w:t>
      </w:r>
      <w:r>
        <w:rPr>
          <w:b/>
          <w:bCs/>
        </w:rPr>
        <w:t xml:space="preserve">request </w:t>
      </w:r>
      <w:r w:rsidRPr="007F21A7">
        <w:rPr>
          <w:b/>
          <w:bCs/>
        </w:rPr>
        <w:t>(CAT-AS to UE#1)</w:t>
      </w:r>
    </w:p>
    <w:bookmarkEnd w:id="968"/>
    <w:p w14:paraId="1267771A" w14:textId="77777777" w:rsidR="00732BA0" w:rsidRPr="007F21A7" w:rsidRDefault="00732BA0" w:rsidP="00732BA0">
      <w:pPr>
        <w:pStyle w:val="B1"/>
      </w:pPr>
      <w:r>
        <w:tab/>
      </w:r>
      <w:r w:rsidRPr="007F21A7">
        <w:t xml:space="preserve">The CAT-AS </w:t>
      </w:r>
      <w:r w:rsidRPr="007F21A7">
        <w:rPr>
          <w:rFonts w:hint="eastAsia"/>
          <w:lang w:eastAsia="ja-JP"/>
        </w:rPr>
        <w:t>sends</w:t>
      </w:r>
      <w:r w:rsidRPr="007F21A7">
        <w:t xml:space="preserve"> the SIP 200 (OK) response </w:t>
      </w:r>
      <w:r w:rsidRPr="007F21A7">
        <w:rPr>
          <w:rFonts w:hint="eastAsia"/>
          <w:lang w:eastAsia="ja-JP"/>
        </w:rPr>
        <w:t xml:space="preserve">for the (initial) SIP INVITE request </w:t>
      </w:r>
      <w:r w:rsidRPr="007F21A7">
        <w:t>to UE#1.</w:t>
      </w:r>
    </w:p>
    <w:p w14:paraId="2650E621" w14:textId="77777777" w:rsidR="00732BA0" w:rsidRPr="007F21A7" w:rsidRDefault="00732BA0" w:rsidP="00732BA0">
      <w:pPr>
        <w:pStyle w:val="B1"/>
        <w:ind w:left="284" w:firstLine="0"/>
        <w:rPr>
          <w:b/>
          <w:bCs/>
        </w:rPr>
      </w:pPr>
      <w:bookmarkStart w:id="969" w:name="_MCCTEMPBM_CRPT84840510___2"/>
      <w:r>
        <w:rPr>
          <w:rFonts w:hint="eastAsia"/>
          <w:b/>
          <w:bCs/>
          <w:lang w:eastAsia="ja-JP"/>
        </w:rPr>
        <w:t>41</w:t>
      </w:r>
      <w:r w:rsidRPr="007F21A7">
        <w:rPr>
          <w:b/>
          <w:bCs/>
        </w:rPr>
        <w:t>-</w:t>
      </w:r>
      <w:r>
        <w:rPr>
          <w:rFonts w:hint="eastAsia"/>
          <w:b/>
          <w:bCs/>
          <w:lang w:eastAsia="ja-JP"/>
        </w:rPr>
        <w:t>42</w:t>
      </w:r>
      <w:r w:rsidRPr="007F21A7">
        <w:rPr>
          <w:rFonts w:hint="eastAsia"/>
          <w:b/>
          <w:bCs/>
          <w:lang w:eastAsia="ja-JP"/>
        </w:rPr>
        <w:t xml:space="preserve"> </w:t>
      </w:r>
      <w:r w:rsidRPr="007F21A7">
        <w:rPr>
          <w:b/>
          <w:bCs/>
        </w:rPr>
        <w:t xml:space="preserve">ACK request (UE#1 to </w:t>
      </w:r>
      <w:r w:rsidRPr="007F21A7">
        <w:rPr>
          <w:rFonts w:hint="eastAsia"/>
          <w:b/>
          <w:bCs/>
          <w:lang w:eastAsia="ja-JP"/>
        </w:rPr>
        <w:t>CAT-AS</w:t>
      </w:r>
      <w:r w:rsidRPr="007F21A7">
        <w:rPr>
          <w:b/>
          <w:bCs/>
        </w:rPr>
        <w:t>)</w:t>
      </w:r>
    </w:p>
    <w:bookmarkEnd w:id="969"/>
    <w:p w14:paraId="089956FC" w14:textId="77777777" w:rsidR="00732BA0" w:rsidRPr="007F21A7" w:rsidRDefault="00732BA0" w:rsidP="00732BA0">
      <w:pPr>
        <w:pStyle w:val="B1"/>
      </w:pPr>
      <w:r>
        <w:tab/>
      </w:r>
      <w:r w:rsidRPr="007F21A7">
        <w:t xml:space="preserve">UE#1 sends a SIP ACK request, which acknowledges the SIP 200 (OK) final response, to </w:t>
      </w:r>
      <w:r w:rsidRPr="007F21A7">
        <w:rPr>
          <w:rFonts w:hint="eastAsia"/>
          <w:lang w:eastAsia="ja-JP"/>
        </w:rPr>
        <w:t>CAT-AS</w:t>
      </w:r>
      <w:r w:rsidRPr="007F21A7">
        <w:t>.</w:t>
      </w:r>
    </w:p>
    <w:p w14:paraId="7DAAB099" w14:textId="77777777" w:rsidR="00732BA0" w:rsidRPr="007F21A7" w:rsidRDefault="00732BA0" w:rsidP="00732BA0">
      <w:pPr>
        <w:pStyle w:val="B1"/>
        <w:ind w:left="284" w:firstLine="0"/>
        <w:rPr>
          <w:b/>
          <w:bCs/>
        </w:rPr>
      </w:pPr>
      <w:bookmarkStart w:id="970" w:name="_MCCTEMPBM_CRPT84840511___2"/>
      <w:r>
        <w:rPr>
          <w:rFonts w:hint="eastAsia"/>
          <w:b/>
          <w:bCs/>
          <w:lang w:eastAsia="ja-JP"/>
        </w:rPr>
        <w:t>43</w:t>
      </w:r>
      <w:r w:rsidRPr="007F21A7">
        <w:rPr>
          <w:b/>
          <w:bCs/>
        </w:rPr>
        <w:t>-</w:t>
      </w:r>
      <w:r>
        <w:rPr>
          <w:rFonts w:hint="eastAsia"/>
          <w:b/>
          <w:bCs/>
          <w:lang w:eastAsia="ja-JP"/>
        </w:rPr>
        <w:t>44</w:t>
      </w:r>
      <w:r w:rsidRPr="007F21A7">
        <w:rPr>
          <w:rFonts w:hint="eastAsia"/>
          <w:b/>
          <w:bCs/>
          <w:lang w:eastAsia="ja-JP"/>
        </w:rPr>
        <w:t xml:space="preserve"> </w:t>
      </w:r>
      <w:r w:rsidRPr="007F21A7">
        <w:rPr>
          <w:b/>
          <w:bCs/>
        </w:rPr>
        <w:t>ACK request (</w:t>
      </w:r>
      <w:r w:rsidRPr="007F21A7">
        <w:rPr>
          <w:rFonts w:hint="eastAsia"/>
          <w:b/>
          <w:bCs/>
          <w:lang w:eastAsia="ja-JP"/>
        </w:rPr>
        <w:t>CAT-AS to UE#2</w:t>
      </w:r>
      <w:r w:rsidRPr="007F21A7">
        <w:rPr>
          <w:b/>
          <w:bCs/>
        </w:rPr>
        <w:t>)</w:t>
      </w:r>
    </w:p>
    <w:bookmarkEnd w:id="970"/>
    <w:p w14:paraId="1845E07C" w14:textId="77777777" w:rsidR="00732BA0" w:rsidRPr="007F21A7" w:rsidRDefault="00732BA0" w:rsidP="00732BA0">
      <w:pPr>
        <w:pStyle w:val="B1"/>
        <w:rPr>
          <w:lang w:eastAsia="ja-JP"/>
        </w:rPr>
      </w:pPr>
      <w:r>
        <w:rPr>
          <w:lang w:eastAsia="ja-JP"/>
        </w:rPr>
        <w:tab/>
      </w:r>
      <w:r w:rsidRPr="007F21A7">
        <w:rPr>
          <w:rFonts w:hint="eastAsia"/>
          <w:lang w:eastAsia="ja-JP"/>
        </w:rPr>
        <w:t>CAT-AS</w:t>
      </w:r>
      <w:r w:rsidRPr="007F21A7">
        <w:t xml:space="preserve"> sends a SIP ACK request, which acknowledges the SIP 200 (OK) final response, to </w:t>
      </w:r>
      <w:r w:rsidRPr="007F21A7">
        <w:rPr>
          <w:rFonts w:hint="eastAsia"/>
          <w:lang w:eastAsia="ja-JP"/>
        </w:rPr>
        <w:t>UE#2</w:t>
      </w:r>
      <w:r w:rsidRPr="007F21A7">
        <w:t>.</w:t>
      </w:r>
    </w:p>
    <w:p w14:paraId="4BC1B51C" w14:textId="77777777" w:rsidR="00732BA0" w:rsidRDefault="00732BA0" w:rsidP="00732BA0">
      <w:pPr>
        <w:pStyle w:val="NO"/>
      </w:pPr>
      <w:r w:rsidRPr="00CC5C3C">
        <w:lastRenderedPageBreak/>
        <w:t>NOTE</w:t>
      </w:r>
      <w:r>
        <w:t> 3</w:t>
      </w:r>
      <w:r w:rsidRPr="00CC5C3C">
        <w:t>:</w:t>
      </w:r>
      <w:r w:rsidRPr="00CC5C3C">
        <w:tab/>
      </w:r>
      <w:r>
        <w:rPr>
          <w:rFonts w:hint="eastAsia"/>
          <w:lang w:eastAsia="ja-JP"/>
        </w:rPr>
        <w:t xml:space="preserve">The ACK request from CAT-AS towards UE#2 may be sent after receiving 200 </w:t>
      </w:r>
      <w:r>
        <w:rPr>
          <w:lang w:eastAsia="ja-JP"/>
        </w:rPr>
        <w:t>(</w:t>
      </w:r>
      <w:r>
        <w:rPr>
          <w:rFonts w:hint="eastAsia"/>
          <w:lang w:eastAsia="ja-JP"/>
        </w:rPr>
        <w:t>OK</w:t>
      </w:r>
      <w:r>
        <w:rPr>
          <w:lang w:eastAsia="ja-JP"/>
        </w:rPr>
        <w:t>)</w:t>
      </w:r>
      <w:r>
        <w:rPr>
          <w:rFonts w:hint="eastAsia"/>
          <w:lang w:eastAsia="ja-JP"/>
        </w:rPr>
        <w:t xml:space="preserve"> from UE#2 in step 18</w:t>
      </w:r>
      <w:r w:rsidRPr="00B9646A">
        <w:t>.</w:t>
      </w:r>
    </w:p>
    <w:p w14:paraId="614DD8A0" w14:textId="77777777" w:rsidR="00C762B6" w:rsidRPr="00F46263" w:rsidRDefault="00C762B6" w:rsidP="00C762B6">
      <w:pPr>
        <w:pStyle w:val="Heading2"/>
        <w:rPr>
          <w:lang w:eastAsia="zh-CN"/>
        </w:rPr>
      </w:pPr>
      <w:bookmarkStart w:id="971" w:name="_Toc20131451"/>
      <w:bookmarkStart w:id="972" w:name="_Toc36122578"/>
      <w:bookmarkStart w:id="973" w:name="_Toc45183277"/>
      <w:bookmarkStart w:id="974" w:name="_Toc45696718"/>
      <w:bookmarkStart w:id="975" w:name="_Toc163140042"/>
      <w:r>
        <w:rPr>
          <w:lang w:eastAsia="ja-JP"/>
        </w:rPr>
        <w:t>A.5.8</w:t>
      </w:r>
      <w:r w:rsidRPr="00F46263">
        <w:rPr>
          <w:lang w:eastAsia="ja-JP"/>
        </w:rPr>
        <w:tab/>
      </w:r>
      <w:r w:rsidRPr="00F46263">
        <w:rPr>
          <w:rFonts w:hint="eastAsia"/>
          <w:lang w:eastAsia="ja-JP"/>
        </w:rPr>
        <w:t>CAT</w:t>
      </w:r>
      <w:r w:rsidRPr="002C5E88">
        <w:rPr>
          <w:lang w:eastAsia="ja-JP"/>
        </w:rPr>
        <w:t xml:space="preserve"> </w:t>
      </w:r>
      <w:r>
        <w:rPr>
          <w:lang w:eastAsia="ja-JP"/>
        </w:rPr>
        <w:t>with different media types during one SIP session</w:t>
      </w:r>
      <w:r w:rsidRPr="00F46263">
        <w:rPr>
          <w:rFonts w:hint="eastAsia"/>
          <w:lang w:eastAsia="ja-JP"/>
        </w:rPr>
        <w:t xml:space="preserve"> when both UE#1 and UE#2 do not have required resources available</w:t>
      </w:r>
      <w:bookmarkEnd w:id="971"/>
      <w:bookmarkEnd w:id="972"/>
      <w:bookmarkEnd w:id="973"/>
      <w:bookmarkEnd w:id="974"/>
      <w:bookmarkEnd w:id="975"/>
    </w:p>
    <w:p w14:paraId="027C49B8" w14:textId="77777777" w:rsidR="00C762B6" w:rsidRPr="005F42C7" w:rsidRDefault="00C762B6" w:rsidP="00C762B6">
      <w:pPr>
        <w:rPr>
          <w:lang w:eastAsia="ja-JP"/>
        </w:rPr>
      </w:pPr>
      <w:r w:rsidRPr="000B7EB4">
        <w:rPr>
          <w:rFonts w:hint="eastAsia"/>
        </w:rPr>
        <w:t>F</w:t>
      </w:r>
      <w:r>
        <w:rPr>
          <w:rFonts w:hint="eastAsia"/>
          <w:lang w:eastAsia="ja-JP"/>
        </w:rPr>
        <w:t>igure</w:t>
      </w:r>
      <w:r>
        <w:rPr>
          <w:lang w:eastAsia="ja-JP"/>
        </w:rPr>
        <w:t> </w:t>
      </w:r>
      <w:r>
        <w:rPr>
          <w:rFonts w:hint="eastAsia"/>
          <w:lang w:eastAsia="ja-JP"/>
        </w:rPr>
        <w:t xml:space="preserve">A.5.8-1 shows an example call flow for CAT when UE#1 and UE#2 does not have required resources available, </w:t>
      </w:r>
      <w:r w:rsidRPr="00A4706A">
        <w:rPr>
          <w:rFonts w:hint="eastAsia"/>
          <w:lang w:eastAsia="ja-JP"/>
        </w:rPr>
        <w:t xml:space="preserve">and the </w:t>
      </w:r>
      <w:r w:rsidRPr="00A4706A">
        <w:rPr>
          <w:lang w:eastAsia="ja-JP"/>
        </w:rPr>
        <w:t xml:space="preserve">media type required by CAT service which is video in this example, and the media type required by the call which is audio, are different during one </w:t>
      </w:r>
      <w:r w:rsidRPr="00A4706A">
        <w:rPr>
          <w:rFonts w:hint="eastAsia"/>
          <w:lang w:eastAsia="ja-JP"/>
        </w:rPr>
        <w:t>session</w:t>
      </w:r>
      <w:r w:rsidRPr="00A4706A">
        <w:rPr>
          <w:lang w:eastAsia="ja-JP"/>
        </w:rPr>
        <w:t>.</w:t>
      </w:r>
    </w:p>
    <w:p w14:paraId="7524D847" w14:textId="77777777" w:rsidR="00C762B6" w:rsidDel="00335F80" w:rsidRDefault="00C762B6" w:rsidP="00C762B6">
      <w:pPr>
        <w:pStyle w:val="TH"/>
        <w:rPr>
          <w:color w:val="FF0000"/>
          <w:lang w:eastAsia="ja-JP"/>
        </w:rPr>
      </w:pPr>
      <w:r>
        <w:object w:dxaOrig="10260" w:dyaOrig="17837" w14:anchorId="66D46327">
          <v:shape id="_x0000_i1043" type="#_x0000_t75" style="width:411pt;height:714.4pt" o:ole="">
            <v:imagedata r:id="rId45" o:title=""/>
          </v:shape>
          <o:OLEObject Type="Embed" ProgID="Visio.Drawing.11" ShapeID="_x0000_i1043" DrawAspect="Content" ObjectID="_1781410679" r:id="rId46"/>
        </w:object>
      </w:r>
    </w:p>
    <w:p w14:paraId="218A2418" w14:textId="77777777" w:rsidR="00C762B6" w:rsidRPr="00732BA0" w:rsidRDefault="00C762B6" w:rsidP="00C762B6">
      <w:pPr>
        <w:pStyle w:val="TF"/>
        <w:rPr>
          <w:lang w:eastAsia="ja-JP"/>
        </w:rPr>
      </w:pPr>
      <w:r w:rsidRPr="007F21A7">
        <w:lastRenderedPageBreak/>
        <w:t>Figure</w:t>
      </w:r>
      <w:r>
        <w:t> A.5.8</w:t>
      </w:r>
      <w:r w:rsidRPr="007F21A7">
        <w:t>-1: CAT</w:t>
      </w:r>
      <w:r>
        <w:t xml:space="preserve"> with different media types during one session</w:t>
      </w:r>
      <w:r w:rsidRPr="007F21A7">
        <w:t xml:space="preserve">, </w:t>
      </w:r>
      <w:r>
        <w:rPr>
          <w:rFonts w:hint="eastAsia"/>
          <w:lang w:eastAsia="ja-JP"/>
        </w:rPr>
        <w:t>UE#1 and UE#2 does not have required resources available</w:t>
      </w:r>
    </w:p>
    <w:p w14:paraId="4B976058" w14:textId="77777777" w:rsidR="00C762B6" w:rsidRPr="007F21A7" w:rsidRDefault="00C762B6" w:rsidP="00C762B6">
      <w:pPr>
        <w:pStyle w:val="B1"/>
        <w:ind w:left="285" w:firstLine="0"/>
        <w:rPr>
          <w:b/>
          <w:bCs/>
          <w:lang w:eastAsia="ja-JP"/>
        </w:rPr>
      </w:pPr>
      <w:bookmarkStart w:id="976" w:name="_MCCTEMPBM_CRPT84840512___2"/>
      <w:r w:rsidRPr="007F21A7">
        <w:rPr>
          <w:b/>
        </w:rPr>
        <w:t>1</w:t>
      </w:r>
      <w:r>
        <w:rPr>
          <w:b/>
        </w:rPr>
        <w:tab/>
      </w:r>
      <w:r w:rsidRPr="007F21A7">
        <w:rPr>
          <w:b/>
        </w:rPr>
        <w:t>INVITE request (UE#1 to CAT-AS) see example in table</w:t>
      </w:r>
      <w:r>
        <w:rPr>
          <w:b/>
        </w:rPr>
        <w:t> A.5.8</w:t>
      </w:r>
      <w:r w:rsidRPr="007F21A7">
        <w:rPr>
          <w:b/>
        </w:rPr>
        <w:t>-</w:t>
      </w:r>
      <w:r w:rsidRPr="007F21A7">
        <w:rPr>
          <w:rFonts w:hint="eastAsia"/>
          <w:b/>
          <w:lang w:eastAsia="ja-JP"/>
        </w:rPr>
        <w:t>1</w:t>
      </w:r>
    </w:p>
    <w:bookmarkEnd w:id="976"/>
    <w:p w14:paraId="0957EF95" w14:textId="77777777" w:rsidR="00C762B6" w:rsidRPr="007F21A7" w:rsidRDefault="00C762B6" w:rsidP="00C762B6">
      <w:pPr>
        <w:pStyle w:val="B1"/>
      </w:pPr>
      <w:r>
        <w:tab/>
      </w:r>
      <w:r w:rsidRPr="007F21A7">
        <w:t>UE#1 sends a SIP INVITE request to the intermediate IM CN subsy</w:t>
      </w:r>
      <w:r>
        <w:t>s</w:t>
      </w:r>
      <w:r w:rsidRPr="007F21A7">
        <w:t>tem.</w:t>
      </w:r>
    </w:p>
    <w:p w14:paraId="0D8ED1EB" w14:textId="77777777" w:rsidR="00C762B6" w:rsidRPr="007F21A7" w:rsidRDefault="00C762B6" w:rsidP="00C762B6">
      <w:pPr>
        <w:pStyle w:val="TH"/>
      </w:pPr>
      <w:r w:rsidRPr="007F21A7">
        <w:t>Table</w:t>
      </w:r>
      <w:r>
        <w:t> A.5.8</w:t>
      </w:r>
      <w:r w:rsidRPr="007F21A7">
        <w:t>-</w:t>
      </w:r>
      <w:r w:rsidRPr="007F21A7">
        <w:rPr>
          <w:rFonts w:hint="eastAsia"/>
          <w:lang w:eastAsia="ja-JP"/>
        </w:rPr>
        <w:t>1</w:t>
      </w:r>
      <w:r w:rsidRPr="007F21A7">
        <w:t>: INVITE request (UE#1 to CAT-AS)</w:t>
      </w:r>
    </w:p>
    <w:p w14:paraId="3B17CCFC"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bookmarkStart w:id="977" w:name="_MCCTEMPBM_CRPT84840513___2"/>
      <w:r w:rsidRPr="007F21A7">
        <w:t>INVITE tel:+1-212-555-2222 SIP/2.0</w:t>
      </w:r>
    </w:p>
    <w:p w14:paraId="1B1FA442"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Via: SIP/2.0/UDP [5555::aaa:bbb:ccc:ddd]:1357;comp=sigcomp;branch=z9hG4bKnashds7</w:t>
      </w:r>
    </w:p>
    <w:p w14:paraId="27ED411C"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Max-Forwards: 70</w:t>
      </w:r>
    </w:p>
    <w:p w14:paraId="53E78D70"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Route: &lt;sip:pcscf1.visited1.net:7531;lr;comp=sigcomp&gt;, &lt;sip:scscf1.home1.net;lr&gt;</w:t>
      </w:r>
    </w:p>
    <w:p w14:paraId="7529D95A"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P-Preferred-Identity: "John Doe" &lt;sip:user1_public1@home1.net&gt;</w:t>
      </w:r>
    </w:p>
    <w:p w14:paraId="61843F77"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P-Access-Network-Info: 3GPP-UTRAN-TDD; utran-cell-id-3gpp=234151D0FCE11</w:t>
      </w:r>
    </w:p>
    <w:p w14:paraId="2983961E"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P-Preferred-Service</w:t>
      </w:r>
      <w:r w:rsidRPr="007F21A7">
        <w:rPr>
          <w:rFonts w:cs="CG Times (WN)"/>
        </w:rPr>
        <w:t xml:space="preserve">: </w:t>
      </w:r>
      <w:r w:rsidRPr="007F21A7">
        <w:t>urn:urn-</w:t>
      </w:r>
      <w:r>
        <w:t>7</w:t>
      </w:r>
      <w:r w:rsidRPr="007F21A7">
        <w:t>:3gpp-service.ims.icsi.mmtel</w:t>
      </w:r>
    </w:p>
    <w:p w14:paraId="3822C73A"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Accept-Contact: *;+g.3gpp.icsi</w:t>
      </w:r>
      <w:r>
        <w:t>-</w:t>
      </w:r>
      <w:r w:rsidRPr="007F21A7">
        <w:t>ref="urn%3Aurn-</w:t>
      </w:r>
      <w:r>
        <w:t>7</w:t>
      </w:r>
      <w:r w:rsidRPr="007F21A7">
        <w:t>%3gpp-service.ims.icsi.mmtel"</w:t>
      </w:r>
    </w:p>
    <w:p w14:paraId="2941DD1B"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Privacy: none</w:t>
      </w:r>
    </w:p>
    <w:p w14:paraId="5ECC10E6" w14:textId="77777777" w:rsidR="00C762B6" w:rsidRPr="007F21A7" w:rsidDel="006B1478"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022925" w:rsidDel="006B1478">
        <w:t>P-Early-Media: supported</w:t>
      </w:r>
    </w:p>
    <w:p w14:paraId="55B13B51"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From: &lt;sip:user1_public1@home1.net&gt;;tag=171828</w:t>
      </w:r>
    </w:p>
    <w:p w14:paraId="0B3D849F"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To: &lt;tel:+1-212-555-2222&gt;</w:t>
      </w:r>
    </w:p>
    <w:p w14:paraId="52157458"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 xml:space="preserve">Call-ID: cb03a0s09a2sdfglkj490333 </w:t>
      </w:r>
    </w:p>
    <w:p w14:paraId="1C1D30BC"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Cseq: 127 INVITE</w:t>
      </w:r>
    </w:p>
    <w:p w14:paraId="26E34AD4" w14:textId="77777777" w:rsidR="00C762B6"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Require: sec-agree</w:t>
      </w:r>
    </w:p>
    <w:p w14:paraId="78BA7922" w14:textId="77777777" w:rsidR="00C762B6" w:rsidRPr="00022925"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022925">
        <w:t>Recv-Info: infoDtmf</w:t>
      </w:r>
    </w:p>
    <w:p w14:paraId="24C6108E"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022925">
        <w:rPr>
          <w:snapToGrid w:val="0"/>
        </w:rPr>
        <w:t>Supported: precondition, 100rel, 199</w:t>
      </w:r>
    </w:p>
    <w:p w14:paraId="5D75CD28"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Proxy-Require: sec-agree</w:t>
      </w:r>
    </w:p>
    <w:p w14:paraId="0B4C72DE"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Security-Verify: ipsec-3gpp; q=0.1; alg=hmac-sha-1-96; spi-c=98765432; spi-s=87654321; port-c=8642; port-s=7531</w:t>
      </w:r>
    </w:p>
    <w:p w14:paraId="0EDF6161"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8B5756">
        <w:t>Contact: &lt;sip:</w:t>
      </w:r>
      <w:r w:rsidRPr="008B5756">
        <w:rPr>
          <w:rFonts w:cs="Courier New"/>
          <w:snapToGrid w:val="0"/>
          <w:szCs w:val="16"/>
        </w:rPr>
        <w:t>user1_public1@home1.net</w:t>
      </w:r>
      <w:r w:rsidRPr="008B5756">
        <w:t>;</w:t>
      </w:r>
      <w:r w:rsidRPr="008B5756">
        <w:rPr>
          <w:rFonts w:eastAsia="PMingLiU" w:cs="Courier New"/>
          <w:lang w:eastAsia="zh-TW"/>
        </w:rPr>
        <w:t>gr=urn:uuid:f81d4fae-7dec-11d0-a765-00a0c91e6bf6</w:t>
      </w:r>
      <w:r w:rsidRPr="008B5756">
        <w:t xml:space="preserve"> &gt;</w:t>
      </w:r>
      <w:r w:rsidRPr="008B5756">
        <w:rPr>
          <w:rFonts w:eastAsia="PMingLiU" w:cs="Courier New"/>
          <w:lang w:eastAsia="zh-TW"/>
        </w:rPr>
        <w:t>;</w:t>
      </w:r>
      <w:r>
        <w:rPr>
          <w:rFonts w:eastAsia="PMingLiU" w:cs="Courier New"/>
          <w:lang w:eastAsia="zh-TW"/>
        </w:rPr>
        <w:t>video;</w:t>
      </w:r>
      <w:r w:rsidRPr="008B5756">
        <w:t>+g.3gpp.icsi-ref="urn%3Aurn-7%3gpp-service.ims.icsi.mmtel"</w:t>
      </w:r>
    </w:p>
    <w:p w14:paraId="2AA77897"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75CA1517"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32BA0">
        <w:rPr>
          <w:snapToGrid w:val="0"/>
        </w:rPr>
        <w:t>Accept:application/sdp, application/3gpp-ims+xml</w:t>
      </w:r>
    </w:p>
    <w:p w14:paraId="64980432"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32BA0">
        <w:t xml:space="preserve">Content-Type: application/sdp </w:t>
      </w:r>
    </w:p>
    <w:p w14:paraId="36E5E149" w14:textId="77777777" w:rsidR="00C762B6" w:rsidRPr="00C61269"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C61269">
        <w:t>Content-Length: (…)</w:t>
      </w:r>
    </w:p>
    <w:p w14:paraId="2C006F4F" w14:textId="77777777" w:rsidR="00C762B6" w:rsidRPr="00C61269" w:rsidRDefault="00C762B6" w:rsidP="00C762B6">
      <w:pPr>
        <w:pStyle w:val="PL"/>
        <w:pBdr>
          <w:top w:val="single" w:sz="4" w:space="1" w:color="auto"/>
          <w:left w:val="single" w:sz="4" w:space="4" w:color="auto"/>
          <w:bottom w:val="single" w:sz="4" w:space="1" w:color="auto"/>
          <w:right w:val="single" w:sz="4" w:space="4" w:color="auto"/>
        </w:pBdr>
        <w:ind w:left="850" w:right="284" w:hanging="283"/>
      </w:pPr>
    </w:p>
    <w:p w14:paraId="27BAEF9C"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en-US"/>
        </w:rPr>
      </w:pPr>
      <w:r w:rsidRPr="00021376">
        <w:rPr>
          <w:lang w:val="en-US"/>
        </w:rPr>
        <w:t>v=0</w:t>
      </w:r>
    </w:p>
    <w:p w14:paraId="4986F934"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en-US"/>
        </w:rPr>
      </w:pPr>
      <w:r w:rsidRPr="00021376">
        <w:rPr>
          <w:lang w:val="en-US"/>
        </w:rPr>
        <w:t>o=- 2987933615 2987933615 IN IP6 5555::aaa:bbb:ccc:ddd</w:t>
      </w:r>
    </w:p>
    <w:p w14:paraId="5A132F4F"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s=-</w:t>
      </w:r>
    </w:p>
    <w:p w14:paraId="2D0AC75C"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en-US"/>
        </w:rPr>
      </w:pPr>
      <w:r w:rsidRPr="007F21A7">
        <w:rPr>
          <w:lang w:val="en-US"/>
        </w:rPr>
        <w:t xml:space="preserve">c=IN IP6 5555::aaa:bbb:ccc:ddd </w:t>
      </w:r>
    </w:p>
    <w:p w14:paraId="118EF036" w14:textId="77777777" w:rsidR="00C762B6" w:rsidRPr="00143662"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33A20EA6" w14:textId="77777777" w:rsidR="00C762B6" w:rsidRPr="00C762B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fr-FR"/>
        </w:rPr>
      </w:pPr>
      <w:r w:rsidRPr="00C762B6">
        <w:rPr>
          <w:lang w:val="fr-FR"/>
        </w:rPr>
        <w:t>m=audio 3456 RTP/AVP 97 96</w:t>
      </w:r>
    </w:p>
    <w:p w14:paraId="6B18D7A2" w14:textId="77777777" w:rsidR="00C762B6" w:rsidRPr="00F41971" w:rsidRDefault="00C762B6" w:rsidP="00C762B6">
      <w:pPr>
        <w:pStyle w:val="PL"/>
        <w:pBdr>
          <w:top w:val="single" w:sz="4" w:space="1" w:color="auto"/>
          <w:left w:val="single" w:sz="4" w:space="4" w:color="auto"/>
          <w:bottom w:val="single" w:sz="4" w:space="1" w:color="auto"/>
          <w:right w:val="single" w:sz="4" w:space="4" w:color="auto"/>
        </w:pBdr>
        <w:ind w:left="850" w:right="284" w:hanging="283"/>
        <w:rPr>
          <w:rFonts w:cs="Courier New"/>
          <w:szCs w:val="16"/>
        </w:rPr>
      </w:pPr>
      <w:r w:rsidRPr="00F41971">
        <w:rPr>
          <w:rFonts w:cs="Courier New"/>
          <w:szCs w:val="16"/>
        </w:rPr>
        <w:t>a=tcap:1 RTP/AVPF</w:t>
      </w:r>
    </w:p>
    <w:p w14:paraId="3315602F" w14:textId="77777777" w:rsidR="00C762B6" w:rsidRPr="00F41971" w:rsidRDefault="00C762B6" w:rsidP="00C762B6">
      <w:pPr>
        <w:pStyle w:val="PL"/>
        <w:pBdr>
          <w:top w:val="single" w:sz="4" w:space="1" w:color="auto"/>
          <w:left w:val="single" w:sz="4" w:space="4" w:color="auto"/>
          <w:bottom w:val="single" w:sz="4" w:space="1" w:color="auto"/>
          <w:right w:val="single" w:sz="4" w:space="4" w:color="auto"/>
        </w:pBdr>
        <w:ind w:left="850" w:right="284" w:hanging="283"/>
        <w:rPr>
          <w:rFonts w:cs="Courier New"/>
          <w:szCs w:val="16"/>
        </w:rPr>
      </w:pPr>
      <w:r w:rsidRPr="00F41971">
        <w:rPr>
          <w:rFonts w:cs="Courier New"/>
          <w:szCs w:val="16"/>
        </w:rPr>
        <w:t>a=pcfg:1 t=1</w:t>
      </w:r>
    </w:p>
    <w:p w14:paraId="5617A824"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b=AS:25.4</w:t>
      </w:r>
    </w:p>
    <w:p w14:paraId="649A4857"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021376">
        <w:rPr>
          <w:lang w:val="pt-BR"/>
        </w:rPr>
        <w:t xml:space="preserve">a=curr:qos local </w:t>
      </w:r>
      <w:r w:rsidRPr="00021376">
        <w:rPr>
          <w:rFonts w:hint="eastAsia"/>
          <w:lang w:val="pt-BR" w:eastAsia="ja-JP"/>
        </w:rPr>
        <w:t>none</w:t>
      </w:r>
    </w:p>
    <w:p w14:paraId="0DD61497"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a=curr:qos remote none</w:t>
      </w:r>
    </w:p>
    <w:p w14:paraId="68E0964E"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a=des:qos mandatory local sendrecv</w:t>
      </w:r>
    </w:p>
    <w:p w14:paraId="0AF32A0C"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a=des:qos none remote sendrecv</w:t>
      </w:r>
    </w:p>
    <w:p w14:paraId="2DA0BD91"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 xml:space="preserve">a=rtpmap:97 AMR </w:t>
      </w:r>
    </w:p>
    <w:p w14:paraId="0A9527CA" w14:textId="77777777" w:rsidR="00C762B6" w:rsidRPr="00C762B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C762B6">
        <w:rPr>
          <w:lang w:val="pt-BR"/>
        </w:rPr>
        <w:t>a=fmtp:97 mode-set=0,2,5,7; maxframes=2</w:t>
      </w:r>
    </w:p>
    <w:p w14:paraId="17242822"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977"/>
    <w:p w14:paraId="61245938" w14:textId="77777777" w:rsidR="00C762B6" w:rsidRPr="007F21A7" w:rsidRDefault="00C762B6" w:rsidP="00C762B6"/>
    <w:p w14:paraId="4A7FB460" w14:textId="77777777" w:rsidR="00C762B6" w:rsidRPr="00233D44" w:rsidRDefault="00C762B6" w:rsidP="00C762B6">
      <w:pPr>
        <w:pStyle w:val="EX"/>
      </w:pPr>
      <w:r w:rsidRPr="00233D44">
        <w:t>Supported:</w:t>
      </w:r>
      <w:r w:rsidRPr="00233D44">
        <w:tab/>
      </w:r>
      <w:r w:rsidRPr="000A4AC4">
        <w:t xml:space="preserve">The UE indicates support for </w:t>
      </w:r>
      <w:r w:rsidRPr="00233D44">
        <w:t>199 responses, reliable provisional responses and preconditions.</w:t>
      </w:r>
    </w:p>
    <w:p w14:paraId="2037AA75" w14:textId="77777777" w:rsidR="00C762B6" w:rsidRPr="00233D44" w:rsidRDefault="00C762B6" w:rsidP="00C762B6">
      <w:pPr>
        <w:pStyle w:val="EX"/>
      </w:pPr>
      <w:r w:rsidRPr="00233D44">
        <w:t>P-Early-Media:</w:t>
      </w:r>
      <w:r w:rsidRPr="00233D44">
        <w:tab/>
        <w:t>The UE indicates support for the P-Early-Media header.</w:t>
      </w:r>
    </w:p>
    <w:p w14:paraId="12930D58" w14:textId="77777777" w:rsidR="00C762B6" w:rsidRDefault="00C762B6" w:rsidP="00C762B6">
      <w:pPr>
        <w:pStyle w:val="EX"/>
      </w:pPr>
      <w:r w:rsidRPr="00233D44">
        <w:t>Recv-Info:</w:t>
      </w:r>
      <w:r w:rsidRPr="00233D44">
        <w:tab/>
        <w:t>The UE indicates willingness to receive DTMF Info Packages in INFO requests.</w:t>
      </w:r>
    </w:p>
    <w:p w14:paraId="2E739D58" w14:textId="77777777" w:rsidR="00C762B6" w:rsidRDefault="00C762B6" w:rsidP="00C762B6">
      <w:pPr>
        <w:pStyle w:val="EX"/>
      </w:pPr>
      <w:r>
        <w:t>Contact:</w:t>
      </w:r>
      <w:r>
        <w:tab/>
        <w:t>The UE indicates support for video handling.</w:t>
      </w:r>
    </w:p>
    <w:p w14:paraId="24681189" w14:textId="77777777" w:rsidR="00C762B6" w:rsidRPr="00233D44" w:rsidRDefault="00C762B6" w:rsidP="00C762B6">
      <w:pPr>
        <w:pStyle w:val="EX"/>
      </w:pPr>
      <w:r w:rsidRPr="00233D44">
        <w:t>SDP:</w:t>
      </w:r>
      <w:r w:rsidRPr="00233D44">
        <w:tab/>
        <w:t xml:space="preserve">The SDP offer (SDP_O) contains a set of codecs supported by UE#1 and desired by the calling user for this session. </w:t>
      </w:r>
      <w:r w:rsidRPr="00022925">
        <w:t xml:space="preserve">The local preconditions are indicated as </w:t>
      </w:r>
      <w:r w:rsidRPr="00022925">
        <w:rPr>
          <w:rFonts w:hint="eastAsia"/>
        </w:rPr>
        <w:t xml:space="preserve">not </w:t>
      </w:r>
      <w:r w:rsidRPr="00022925">
        <w:t>fulfilled</w:t>
      </w:r>
      <w:r w:rsidRPr="00233D44">
        <w:t>.</w:t>
      </w:r>
      <w:r>
        <w:t xml:space="preserve"> </w:t>
      </w:r>
      <w:r w:rsidRPr="00A4706A">
        <w:t>In this example, only audio media description has been included in SDP_O in case of audio call.</w:t>
      </w:r>
    </w:p>
    <w:p w14:paraId="47758312" w14:textId="77777777" w:rsidR="00C762B6" w:rsidRPr="007F21A7" w:rsidRDefault="00C762B6" w:rsidP="00C762B6">
      <w:pPr>
        <w:pStyle w:val="B1"/>
        <w:rPr>
          <w:b/>
          <w:bCs/>
        </w:rPr>
      </w:pPr>
      <w:r w:rsidRPr="007F21A7">
        <w:rPr>
          <w:b/>
          <w:bCs/>
        </w:rPr>
        <w:t>2</w:t>
      </w:r>
      <w:r w:rsidRPr="007F21A7">
        <w:rPr>
          <w:b/>
          <w:bCs/>
        </w:rPr>
        <w:tab/>
      </w:r>
      <w:r w:rsidRPr="007F21A7">
        <w:rPr>
          <w:b/>
          <w:bCs/>
        </w:rPr>
        <w:tab/>
        <w:t>INVITE request (S-CSCF to CAT-AS)</w:t>
      </w:r>
    </w:p>
    <w:p w14:paraId="02321C44" w14:textId="77777777" w:rsidR="00C762B6" w:rsidRPr="007F21A7" w:rsidRDefault="00C762B6" w:rsidP="00C762B6">
      <w:pPr>
        <w:pStyle w:val="B1"/>
      </w:pPr>
      <w:r>
        <w:tab/>
      </w:r>
      <w:r w:rsidRPr="007F21A7">
        <w:t>The S-CSCF forwards the SIP INVITE request to the CAT-AS.</w:t>
      </w:r>
    </w:p>
    <w:p w14:paraId="5772FE32" w14:textId="77777777" w:rsidR="00C762B6" w:rsidRPr="007F21A7" w:rsidRDefault="00C762B6" w:rsidP="00C762B6">
      <w:pPr>
        <w:pStyle w:val="B1"/>
        <w:ind w:left="285" w:firstLine="0"/>
        <w:rPr>
          <w:b/>
        </w:rPr>
      </w:pPr>
      <w:bookmarkStart w:id="978" w:name="_MCCTEMPBM_CRPT84840514___2"/>
      <w:r>
        <w:rPr>
          <w:rFonts w:hint="eastAsia"/>
          <w:b/>
          <w:bCs/>
          <w:lang w:eastAsia="ja-JP"/>
        </w:rPr>
        <w:t>3-4</w:t>
      </w:r>
      <w:r>
        <w:rPr>
          <w:rFonts w:hint="eastAsia"/>
          <w:b/>
          <w:bCs/>
          <w:lang w:eastAsia="ja-JP"/>
        </w:rPr>
        <w:tab/>
      </w:r>
      <w:r w:rsidRPr="007F21A7">
        <w:rPr>
          <w:b/>
          <w:bCs/>
        </w:rPr>
        <w:tab/>
      </w:r>
      <w:r w:rsidRPr="007F21A7">
        <w:rPr>
          <w:b/>
        </w:rPr>
        <w:t>INVITE request (CAT-AS to UE#2)</w:t>
      </w:r>
    </w:p>
    <w:bookmarkEnd w:id="978"/>
    <w:p w14:paraId="718EA56C" w14:textId="77777777" w:rsidR="00C762B6" w:rsidRPr="007F21A7" w:rsidRDefault="00C762B6" w:rsidP="00C762B6">
      <w:pPr>
        <w:pStyle w:val="B1"/>
        <w:rPr>
          <w:lang w:eastAsia="ja-JP"/>
        </w:rPr>
      </w:pPr>
      <w:r>
        <w:tab/>
      </w:r>
      <w:r w:rsidRPr="007F21A7">
        <w:t>The CAT-AS forwards the request to UE#2.</w:t>
      </w:r>
    </w:p>
    <w:p w14:paraId="086D083D" w14:textId="77777777" w:rsidR="00C762B6" w:rsidRPr="007F21A7" w:rsidRDefault="00C762B6" w:rsidP="00C762B6">
      <w:pPr>
        <w:pStyle w:val="B1"/>
        <w:ind w:left="284" w:firstLine="0"/>
        <w:rPr>
          <w:b/>
          <w:bCs/>
        </w:rPr>
      </w:pPr>
      <w:bookmarkStart w:id="979" w:name="_MCCTEMPBM_CRPT84840515___2"/>
      <w:r>
        <w:rPr>
          <w:rFonts w:hint="eastAsia"/>
          <w:b/>
          <w:bCs/>
          <w:lang w:eastAsia="ja-JP"/>
        </w:rPr>
        <w:lastRenderedPageBreak/>
        <w:t>5-6</w:t>
      </w:r>
      <w:r>
        <w:rPr>
          <w:b/>
          <w:bCs/>
        </w:rPr>
        <w:tab/>
      </w:r>
      <w:r w:rsidRPr="007F21A7">
        <w:rPr>
          <w:b/>
          <w:bCs/>
        </w:rPr>
        <w:tab/>
        <w:t>18</w:t>
      </w:r>
      <w:r>
        <w:rPr>
          <w:rFonts w:hint="eastAsia"/>
          <w:b/>
          <w:bCs/>
          <w:lang w:eastAsia="ja-JP"/>
        </w:rPr>
        <w:t>3</w:t>
      </w:r>
      <w:r w:rsidRPr="007F21A7">
        <w:rPr>
          <w:b/>
          <w:bCs/>
        </w:rPr>
        <w:t xml:space="preserve"> (</w:t>
      </w:r>
      <w:r>
        <w:rPr>
          <w:rFonts w:hint="eastAsia"/>
          <w:b/>
          <w:bCs/>
          <w:lang w:eastAsia="ja-JP"/>
        </w:rPr>
        <w:t>Session Progress</w:t>
      </w:r>
      <w:r w:rsidRPr="007F21A7">
        <w:rPr>
          <w:b/>
          <w:bCs/>
        </w:rPr>
        <w:t>) provisional response (UE#2 to CAT-AS)</w:t>
      </w:r>
      <w:r>
        <w:rPr>
          <w:rFonts w:hint="eastAsia"/>
          <w:b/>
          <w:bCs/>
          <w:lang w:eastAsia="ja-JP"/>
        </w:rPr>
        <w:t xml:space="preserve"> see example in table</w:t>
      </w:r>
      <w:r>
        <w:rPr>
          <w:b/>
          <w:bCs/>
          <w:lang w:eastAsia="ja-JP"/>
        </w:rPr>
        <w:t> </w:t>
      </w:r>
      <w:r>
        <w:rPr>
          <w:rFonts w:hint="eastAsia"/>
          <w:b/>
          <w:bCs/>
          <w:lang w:eastAsia="ja-JP"/>
        </w:rPr>
        <w:t>A.5.8-2</w:t>
      </w:r>
    </w:p>
    <w:bookmarkEnd w:id="979"/>
    <w:p w14:paraId="59E1C421" w14:textId="77777777" w:rsidR="00C762B6" w:rsidRPr="007F21A7" w:rsidRDefault="00C762B6" w:rsidP="00C762B6">
      <w:pPr>
        <w:pStyle w:val="B1"/>
      </w:pPr>
      <w:r>
        <w:tab/>
      </w:r>
      <w:r w:rsidRPr="007F21A7">
        <w:t xml:space="preserve">UE#2 sends a </w:t>
      </w:r>
      <w:r>
        <w:rPr>
          <w:rFonts w:hint="eastAsia"/>
          <w:lang w:eastAsia="ja-JP"/>
        </w:rPr>
        <w:t xml:space="preserve">reliable </w:t>
      </w:r>
      <w:r w:rsidRPr="007F21A7">
        <w:t>SIP 18</w:t>
      </w:r>
      <w:r>
        <w:rPr>
          <w:rFonts w:hint="eastAsia"/>
          <w:lang w:eastAsia="ja-JP"/>
        </w:rPr>
        <w:t>3</w:t>
      </w:r>
      <w:r w:rsidRPr="007F21A7">
        <w:t xml:space="preserve"> (</w:t>
      </w:r>
      <w:r>
        <w:rPr>
          <w:rFonts w:hint="eastAsia"/>
          <w:lang w:eastAsia="ja-JP"/>
        </w:rPr>
        <w:t>Session Progress</w:t>
      </w:r>
      <w:r w:rsidRPr="007F21A7">
        <w:t>) provisional response for the INVITE request to the CAT-AS.</w:t>
      </w:r>
    </w:p>
    <w:p w14:paraId="452E1A21" w14:textId="77777777" w:rsidR="00C762B6" w:rsidRPr="007F21A7" w:rsidRDefault="00C762B6" w:rsidP="00C762B6">
      <w:pPr>
        <w:pStyle w:val="B1"/>
      </w:pPr>
      <w:r>
        <w:tab/>
      </w:r>
      <w:r w:rsidRPr="007F21A7">
        <w:t>The CAT-AS terminates the provisional response.</w:t>
      </w:r>
    </w:p>
    <w:p w14:paraId="14AD2C4C" w14:textId="77777777" w:rsidR="00C762B6" w:rsidRPr="007F21A7" w:rsidRDefault="00C762B6" w:rsidP="00C762B6">
      <w:pPr>
        <w:pStyle w:val="TH"/>
      </w:pPr>
      <w:r w:rsidRPr="007F21A7">
        <w:t>Table</w:t>
      </w:r>
      <w:r>
        <w:t> A.5.8</w:t>
      </w:r>
      <w:r w:rsidRPr="007F21A7">
        <w:t>-</w:t>
      </w:r>
      <w:r>
        <w:rPr>
          <w:rFonts w:hint="eastAsia"/>
          <w:lang w:eastAsia="ja-JP"/>
        </w:rPr>
        <w:t>2</w:t>
      </w:r>
      <w:r w:rsidRPr="007F21A7">
        <w:t xml:space="preserve">: </w:t>
      </w:r>
      <w:r>
        <w:rPr>
          <w:rFonts w:hint="eastAsia"/>
          <w:lang w:eastAsia="ja-JP"/>
        </w:rPr>
        <w:t>183</w:t>
      </w:r>
      <w:r w:rsidRPr="007F21A7">
        <w:t xml:space="preserve"> (</w:t>
      </w:r>
      <w:r>
        <w:rPr>
          <w:rFonts w:hint="eastAsia"/>
          <w:lang w:eastAsia="ja-JP"/>
        </w:rPr>
        <w:t>Session Progress</w:t>
      </w:r>
      <w:r w:rsidRPr="007F21A7">
        <w:t xml:space="preserve">) </w:t>
      </w:r>
      <w:r>
        <w:rPr>
          <w:rFonts w:hint="eastAsia"/>
          <w:lang w:eastAsia="ja-JP"/>
        </w:rPr>
        <w:t xml:space="preserve">provisional </w:t>
      </w:r>
      <w:r w:rsidRPr="007F21A7">
        <w:t>response (UE#2 to CAT-AS)</w:t>
      </w:r>
    </w:p>
    <w:p w14:paraId="52891DF3"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bookmarkStart w:id="980" w:name="_MCCTEMPBM_CRPT84840516___2"/>
      <w:r w:rsidRPr="007F21A7">
        <w:t>SIP/2.0 183 Session Progress</w:t>
      </w:r>
    </w:p>
    <w:p w14:paraId="714ED1E9"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14:paraId="77D7C14A"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Record-Route: &lt;sip:pcscf2.visited2.net:5088;lr;comp=sigcomp&gt;, &lt;sip:scscf2.home2.net;lr&gt;,</w:t>
      </w:r>
      <w:r w:rsidRPr="007F21A7">
        <w:rPr>
          <w:rFonts w:hint="eastAsia"/>
          <w:lang w:eastAsia="ja-JP"/>
        </w:rPr>
        <w:t xml:space="preserve"> </w:t>
      </w:r>
      <w:r w:rsidRPr="007F21A7">
        <w:t>&lt;sip:</w:t>
      </w:r>
      <w:r w:rsidRPr="007F21A7">
        <w:rPr>
          <w:rFonts w:hint="eastAsia"/>
          <w:lang w:eastAsia="ja-JP"/>
        </w:rPr>
        <w:t>catas</w:t>
      </w:r>
      <w:r w:rsidRPr="007F21A7">
        <w:t>.home2.net;lr&gt;, &lt;sip:scscf2.home2.net;lr&gt;,</w:t>
      </w:r>
      <w:r>
        <w:rPr>
          <w:rFonts w:hint="eastAsia"/>
          <w:lang w:eastAsia="ja-JP"/>
        </w:rPr>
        <w:t xml:space="preserve"> </w:t>
      </w:r>
      <w:r w:rsidRPr="007F21A7">
        <w:t>&lt;sip:scscf1.home1.net;lr&gt;, &lt;sip:pcscf1.visited1.net;lr&gt;</w:t>
      </w:r>
    </w:p>
    <w:p w14:paraId="2B1F3895"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From:</w:t>
      </w:r>
    </w:p>
    <w:p w14:paraId="67CA79FA"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To: &lt;tel:+1-212-555-2222&gt;;tag=22</w:t>
      </w:r>
      <w:r w:rsidRPr="007F21A7">
        <w:rPr>
          <w:rFonts w:hint="eastAsia"/>
          <w:lang w:eastAsia="ja-JP"/>
        </w:rPr>
        <w:t>36</w:t>
      </w:r>
    </w:p>
    <w:p w14:paraId="5DB66175"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38C5A616"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Cseq:</w:t>
      </w:r>
    </w:p>
    <w:p w14:paraId="11817901"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Require: 100rel</w:t>
      </w:r>
    </w:p>
    <w:p w14:paraId="2F0BDB21"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RSeq: 9022</w:t>
      </w:r>
    </w:p>
    <w:p w14:paraId="74E24A91"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285384C1" w14:textId="77777777" w:rsidR="00C762B6" w:rsidRPr="005D6FF6"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49752B">
        <w:t>Contact: &lt;sip:</w:t>
      </w:r>
      <w:r w:rsidRPr="0049752B">
        <w:rPr>
          <w:rFonts w:cs="Courier New"/>
          <w:szCs w:val="16"/>
        </w:rPr>
        <w:t>user2_public1@home2.net;gr=urn:uuid:2ad8950e-48a5-4a74-8d99-ad76cc7fc74</w:t>
      </w:r>
      <w:r w:rsidRPr="0049752B">
        <w:t>&gt;</w:t>
      </w:r>
      <w:r w:rsidRPr="0049752B">
        <w:rPr>
          <w:rFonts w:eastAsia="PMingLiU" w:cs="Courier New"/>
          <w:lang w:eastAsia="zh-TW"/>
        </w:rPr>
        <w:t>;</w:t>
      </w:r>
      <w:r w:rsidRPr="0049752B">
        <w:t>+g.3gpp.icsi-ref="urn%3Aurn-7%3gpp-service.ims.icsi.mmtel"</w:t>
      </w:r>
    </w:p>
    <w:p w14:paraId="27189F21"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 xml:space="preserve">Content-Type: application/sdp </w:t>
      </w:r>
    </w:p>
    <w:p w14:paraId="769D859C"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Content-Length: (…)</w:t>
      </w:r>
    </w:p>
    <w:p w14:paraId="141B9C99"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025354DB" w14:textId="77777777" w:rsidR="00C762B6" w:rsidRPr="007E3578"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7E3578">
        <w:rPr>
          <w:lang w:val="it-IT"/>
        </w:rPr>
        <w:t>v=0</w:t>
      </w:r>
    </w:p>
    <w:p w14:paraId="51EAFCAC" w14:textId="77777777" w:rsidR="00C762B6" w:rsidRPr="007E3578"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7E3578">
        <w:rPr>
          <w:lang w:val="it-IT"/>
        </w:rPr>
        <w:t>o=- 298793361</w:t>
      </w:r>
      <w:r w:rsidRPr="007E3578" w:rsidDel="000915DC">
        <w:rPr>
          <w:lang w:val="it-IT"/>
        </w:rPr>
        <w:t>5</w:t>
      </w:r>
      <w:r w:rsidRPr="007E3578">
        <w:rPr>
          <w:rFonts w:hint="eastAsia"/>
          <w:lang w:val="it-IT" w:eastAsia="ja-JP"/>
        </w:rPr>
        <w:t>7</w:t>
      </w:r>
      <w:r w:rsidRPr="007E3578">
        <w:rPr>
          <w:lang w:val="it-IT"/>
        </w:rPr>
        <w:t xml:space="preserve"> 298793361</w:t>
      </w:r>
      <w:r w:rsidRPr="007E3578" w:rsidDel="000915DC">
        <w:rPr>
          <w:lang w:val="it-IT"/>
        </w:rPr>
        <w:t>5</w:t>
      </w:r>
      <w:r w:rsidRPr="007E3578">
        <w:rPr>
          <w:rFonts w:hint="eastAsia"/>
          <w:lang w:val="it-IT" w:eastAsia="ja-JP"/>
        </w:rPr>
        <w:t>7</w:t>
      </w:r>
      <w:r w:rsidRPr="007E3578">
        <w:rPr>
          <w:lang w:val="it-IT"/>
        </w:rPr>
        <w:t xml:space="preserve"> IN IP6 </w:t>
      </w:r>
      <w:r w:rsidRPr="007E3578">
        <w:rPr>
          <w:rFonts w:hint="eastAsia"/>
          <w:lang w:val="it-IT" w:eastAsia="ja-JP"/>
        </w:rPr>
        <w:t>6666</w:t>
      </w:r>
      <w:r w:rsidRPr="007E3578">
        <w:rPr>
          <w:lang w:val="it-IT"/>
        </w:rPr>
        <w:t>::eee:fff:aaa:bbb</w:t>
      </w:r>
    </w:p>
    <w:p w14:paraId="3EEC2548" w14:textId="77777777" w:rsidR="00C762B6" w:rsidRPr="00503615"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s=-</w:t>
      </w:r>
    </w:p>
    <w:p w14:paraId="045F20FD" w14:textId="77777777" w:rsidR="00C762B6" w:rsidRPr="00503615"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503615">
        <w:rPr>
          <w:lang w:val="en-US"/>
        </w:rPr>
        <w:t>c=IN IP6 6666::eee:fff:aaa:bbb</w:t>
      </w:r>
    </w:p>
    <w:p w14:paraId="5081379E"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nb-NO"/>
        </w:rPr>
      </w:pPr>
      <w:r w:rsidRPr="00732BA0">
        <w:rPr>
          <w:lang w:val="nb-NO"/>
        </w:rPr>
        <w:t>t=0 0</w:t>
      </w:r>
    </w:p>
    <w:p w14:paraId="083F7A99"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Pr>
          <w:lang w:val="pt-BR"/>
        </w:rPr>
        <w:t>F</w:t>
      </w:r>
      <w:r w:rsidRPr="007F21A7">
        <w:rPr>
          <w:lang w:val="pt-BR"/>
        </w:rPr>
        <w:t xml:space="preserve"> 97 96</w:t>
      </w:r>
    </w:p>
    <w:p w14:paraId="064EFD07" w14:textId="77777777" w:rsidR="00C762B6" w:rsidRPr="00895344"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rFonts w:cs="Courier New"/>
          <w:lang w:val="pt-BR"/>
        </w:rPr>
        <w:t>a=acfg:1 t=1</w:t>
      </w:r>
    </w:p>
    <w:p w14:paraId="1F4DA6EC"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b=AS:25.4</w:t>
      </w:r>
    </w:p>
    <w:p w14:paraId="01097A1D"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Pr>
          <w:lang w:val="pt-BR"/>
        </w:rPr>
        <w:t xml:space="preserve">a=curr:qos local </w:t>
      </w:r>
      <w:r>
        <w:rPr>
          <w:rFonts w:hint="eastAsia"/>
          <w:lang w:val="pt-BR" w:eastAsia="ja-JP"/>
        </w:rPr>
        <w:t>none</w:t>
      </w:r>
    </w:p>
    <w:p w14:paraId="639E5DDC"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F21A7">
        <w:rPr>
          <w:lang w:val="pt-BR"/>
        </w:rPr>
        <w:t xml:space="preserve">a=curr:qos remote </w:t>
      </w:r>
      <w:r>
        <w:rPr>
          <w:rFonts w:hint="eastAsia"/>
          <w:lang w:val="pt-BR" w:eastAsia="ja-JP"/>
        </w:rPr>
        <w:t>none</w:t>
      </w:r>
    </w:p>
    <w:p w14:paraId="4D83AB05"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4F44CBE9"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1D4F9578" w14:textId="77777777" w:rsidR="00C762B6" w:rsidRPr="005D6FF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5D6FF6">
        <w:rPr>
          <w:lang w:val="pt-BR"/>
        </w:rPr>
        <w:t xml:space="preserve">a=rtpmap:97 AMR </w:t>
      </w:r>
    </w:p>
    <w:p w14:paraId="1125DEAF" w14:textId="77777777" w:rsidR="00C762B6" w:rsidRPr="005D6FF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5D6FF6">
        <w:rPr>
          <w:lang w:val="pt-BR"/>
        </w:rPr>
        <w:t>a=fmtp:97 mode-set=0,2,5,7; maxframes</w:t>
      </w:r>
    </w:p>
    <w:p w14:paraId="74DC9AFD"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980"/>
    <w:p w14:paraId="4E32DDAF" w14:textId="77777777" w:rsidR="00C762B6" w:rsidRPr="00727AB8" w:rsidRDefault="00C762B6" w:rsidP="00C762B6">
      <w:pPr>
        <w:rPr>
          <w:lang w:val="en-US"/>
        </w:rPr>
      </w:pPr>
    </w:p>
    <w:p w14:paraId="106F737F" w14:textId="77777777" w:rsidR="00C762B6" w:rsidRPr="00233D44" w:rsidRDefault="00C762B6" w:rsidP="00C762B6">
      <w:pPr>
        <w:pStyle w:val="EX"/>
      </w:pPr>
      <w:r w:rsidRPr="00233D44">
        <w:rPr>
          <w:b/>
        </w:rPr>
        <w:t>SDP</w:t>
      </w:r>
      <w:r w:rsidRPr="00233D44">
        <w:t>:</w:t>
      </w:r>
      <w:r w:rsidRPr="00233D44">
        <w:tab/>
        <w:t>The SDP answer (SDP_A</w:t>
      </w:r>
      <w:r w:rsidRPr="00233D44">
        <w:rPr>
          <w:rFonts w:hint="eastAsia"/>
        </w:rPr>
        <w:t>_regular</w:t>
      </w:r>
      <w:r w:rsidRPr="00233D44">
        <w:t xml:space="preserve">) contains a set of codecs to be used for the session. The local preconditions are indicated as </w:t>
      </w:r>
      <w:r w:rsidRPr="00233D44">
        <w:rPr>
          <w:rFonts w:hint="eastAsia"/>
        </w:rPr>
        <w:t xml:space="preserve">not </w:t>
      </w:r>
      <w:r w:rsidRPr="00233D44">
        <w:t>fulfilled.</w:t>
      </w:r>
    </w:p>
    <w:p w14:paraId="1EAE785A" w14:textId="77777777" w:rsidR="00C762B6" w:rsidRPr="007F21A7" w:rsidRDefault="00C762B6" w:rsidP="00C762B6">
      <w:pPr>
        <w:pStyle w:val="B1"/>
        <w:ind w:left="284" w:firstLine="0"/>
        <w:rPr>
          <w:b/>
          <w:bCs/>
          <w:lang w:eastAsia="ja-JP"/>
        </w:rPr>
      </w:pPr>
      <w:bookmarkStart w:id="981" w:name="_MCCTEMPBM_CRPT84840517___2"/>
      <w:r w:rsidRPr="007F21A7">
        <w:rPr>
          <w:b/>
          <w:bCs/>
        </w:rPr>
        <w:t>7-8</w:t>
      </w:r>
      <w:r w:rsidRPr="007F21A7">
        <w:rPr>
          <w:b/>
          <w:bCs/>
        </w:rPr>
        <w:tab/>
      </w:r>
      <w:r w:rsidRPr="007F21A7">
        <w:rPr>
          <w:b/>
          <w:bCs/>
        </w:rPr>
        <w:tab/>
        <w:t>183 (Session Progress) provisional response (CAT-AS to UE#1) see example in table</w:t>
      </w:r>
      <w:r>
        <w:rPr>
          <w:b/>
          <w:bCs/>
        </w:rPr>
        <w:t> A.5.8</w:t>
      </w:r>
      <w:r w:rsidRPr="007F21A7">
        <w:rPr>
          <w:b/>
          <w:bCs/>
        </w:rPr>
        <w:t>-</w:t>
      </w:r>
      <w:r>
        <w:rPr>
          <w:rFonts w:hint="eastAsia"/>
          <w:b/>
          <w:bCs/>
          <w:lang w:eastAsia="ja-JP"/>
        </w:rPr>
        <w:t>3</w:t>
      </w:r>
    </w:p>
    <w:bookmarkEnd w:id="981"/>
    <w:p w14:paraId="264BC46D" w14:textId="77777777" w:rsidR="00C762B6" w:rsidRPr="007F21A7" w:rsidRDefault="00C762B6" w:rsidP="00C762B6">
      <w:pPr>
        <w:pStyle w:val="B1"/>
        <w:rPr>
          <w:lang w:eastAsia="ja-JP"/>
        </w:rPr>
      </w:pPr>
      <w:r>
        <w:tab/>
      </w:r>
      <w:r w:rsidRPr="007F21A7">
        <w:t>The CAT-AS sends a reliable SIP 183 (Session Progress) provisional response to UE#1.</w:t>
      </w:r>
      <w:r>
        <w:rPr>
          <w:rFonts w:hint="eastAsia"/>
          <w:lang w:eastAsia="ja-JP"/>
        </w:rPr>
        <w:t xml:space="preserve"> </w:t>
      </w:r>
      <w:r w:rsidRPr="00022925">
        <w:rPr>
          <w:rFonts w:hint="eastAsia"/>
          <w:lang w:eastAsia="ja-JP"/>
        </w:rPr>
        <w:t>The CAT-AS shall take into account, when creating the SDP message, the media indicated by UE#2 in the previously received 183</w:t>
      </w:r>
      <w:r w:rsidRPr="00022925">
        <w:rPr>
          <w:lang w:eastAsia="ja-JP"/>
        </w:rPr>
        <w:t xml:space="preserve"> (Session Progress)</w:t>
      </w:r>
      <w:r w:rsidRPr="00022925">
        <w:rPr>
          <w:rFonts w:hint="eastAsia"/>
          <w:lang w:eastAsia="ja-JP"/>
        </w:rPr>
        <w:t xml:space="preserve"> provisional response</w:t>
      </w:r>
      <w:r>
        <w:rPr>
          <w:rFonts w:hint="eastAsia"/>
          <w:lang w:eastAsia="ja-JP"/>
        </w:rPr>
        <w:t>.</w:t>
      </w:r>
    </w:p>
    <w:p w14:paraId="43BB581F" w14:textId="77777777" w:rsidR="00C762B6" w:rsidRPr="007F21A7" w:rsidRDefault="00C762B6" w:rsidP="00C762B6">
      <w:pPr>
        <w:pStyle w:val="TH"/>
      </w:pPr>
      <w:r w:rsidRPr="007F21A7">
        <w:t>Table</w:t>
      </w:r>
      <w:r>
        <w:t> A.5.8</w:t>
      </w:r>
      <w:r>
        <w:rPr>
          <w:lang w:eastAsia="ja-JP"/>
        </w:rPr>
        <w:t>-</w:t>
      </w:r>
      <w:r>
        <w:rPr>
          <w:rFonts w:hint="eastAsia"/>
          <w:lang w:eastAsia="ja-JP"/>
        </w:rPr>
        <w:t>3</w:t>
      </w:r>
      <w:r w:rsidRPr="007F21A7">
        <w:t>: 183 (Session Progress) response (CAT-AS to UE#1)</w:t>
      </w:r>
    </w:p>
    <w:p w14:paraId="053084E4"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bookmarkStart w:id="982" w:name="_MCCTEMPBM_CRPT84840518___2"/>
      <w:r w:rsidRPr="007F21A7">
        <w:t>SIP/2.0 183 Session Progress</w:t>
      </w:r>
    </w:p>
    <w:p w14:paraId="3166DA53"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Via: SIP/2.0/UDP scscf2.home2.net;branch=z9hG4bK764z87.1,</w:t>
      </w:r>
      <w:r w:rsidRPr="007F21A7">
        <w:rPr>
          <w:rFonts w:hint="eastAsia"/>
          <w:lang w:eastAsia="ja-JP"/>
        </w:rPr>
        <w:t xml:space="preserve"> SIP</w:t>
      </w:r>
      <w:r w:rsidRPr="007F21A7">
        <w:t>/2.0/UDP icscf2_s.home2.net;branch=z9hG4bK871y12.1, SIP/2.0/UDP scscf1.home1.net;branch=z9hG4bK332b23.1, SIP/2.0/UDP pcscf1.visited1.net;branch=z9hG4bK240f34.1, SIP/2.0/UDP [5555::aaa:bbb:ccc:ddd]:1357;comp=sigcomp;branch=z9hG4bKnashds7</w:t>
      </w:r>
    </w:p>
    <w:p w14:paraId="51D25E2B"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Record-Route: &lt;sip:scscf2.home2.net;lr&gt;</w:t>
      </w:r>
      <w:r w:rsidRPr="007F21A7">
        <w:rPr>
          <w:rFonts w:hint="eastAsia"/>
          <w:lang w:eastAsia="ja-JP"/>
        </w:rPr>
        <w:t xml:space="preserve">, </w:t>
      </w:r>
      <w:r w:rsidRPr="007F21A7">
        <w:t>&lt;sip:scscf1.home1.net;lr&gt;, &lt;sip:pcscf1.visited1.net;lr&gt;</w:t>
      </w:r>
    </w:p>
    <w:p w14:paraId="0E73846C"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From:</w:t>
      </w:r>
    </w:p>
    <w:p w14:paraId="00ABCCD3"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To: &lt;tel:+1-212-555-2222&gt;;tag=2236</w:t>
      </w:r>
    </w:p>
    <w:p w14:paraId="59DD66DC"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1DBFE635"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Cseq:</w:t>
      </w:r>
    </w:p>
    <w:p w14:paraId="65EF4DDA"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Require: 100rel</w:t>
      </w:r>
    </w:p>
    <w:p w14:paraId="288A92CB"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672E2D1E"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lastRenderedPageBreak/>
        <w:t>RSeq: 9022</w:t>
      </w:r>
    </w:p>
    <w:p w14:paraId="7185BAA7" w14:textId="77777777" w:rsidR="00C762B6" w:rsidRPr="007F21A7" w:rsidDel="00DB2E1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rsidDel="00DB2E16">
        <w:t>P-Early-Media: sendrecv</w:t>
      </w:r>
    </w:p>
    <w:p w14:paraId="325681F2"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49752B">
        <w:t>Contact: &lt;sip:</w:t>
      </w:r>
      <w:r w:rsidRPr="0049752B">
        <w:rPr>
          <w:rFonts w:cs="Courier New"/>
          <w:szCs w:val="16"/>
          <w:lang w:val="en-US"/>
        </w:rPr>
        <w:t>catas.home2.net</w:t>
      </w:r>
      <w:r w:rsidRPr="0049752B">
        <w:t>&gt;</w:t>
      </w:r>
      <w:r w:rsidRPr="0049752B">
        <w:rPr>
          <w:rFonts w:eastAsia="PMingLiU" w:cs="Courier New"/>
          <w:lang w:eastAsia="zh-TW"/>
        </w:rPr>
        <w:t>;</w:t>
      </w:r>
      <w:r w:rsidRPr="0049752B">
        <w:t>+g.3gpp.icsi-ref="urn%3Aurn-7%3gpp-service.ims.icsi.mmtel"</w:t>
      </w:r>
      <w:r w:rsidRPr="007F21A7">
        <w:t xml:space="preserve"> </w:t>
      </w:r>
    </w:p>
    <w:p w14:paraId="3BC3DC55"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 xml:space="preserve">Content-Type: application/sdp </w:t>
      </w:r>
    </w:p>
    <w:p w14:paraId="63E8844A"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Content-Length: (…)</w:t>
      </w:r>
    </w:p>
    <w:p w14:paraId="6A27FBCC"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1AF3B70D" w14:textId="77777777" w:rsidR="00C762B6" w:rsidRPr="00E314AC"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E314AC">
        <w:rPr>
          <w:lang w:val="it-IT"/>
        </w:rPr>
        <w:t>v=0</w:t>
      </w:r>
    </w:p>
    <w:p w14:paraId="12C21D74" w14:textId="77777777" w:rsidR="00C762B6" w:rsidRPr="003F1820"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3F1820">
        <w:rPr>
          <w:lang w:val="it-IT"/>
        </w:rPr>
        <w:t>o=- 298793361</w:t>
      </w:r>
      <w:r w:rsidRPr="003F1820" w:rsidDel="006B1478">
        <w:rPr>
          <w:rFonts w:hint="eastAsia"/>
          <w:lang w:val="it-IT" w:eastAsia="ja-JP"/>
        </w:rPr>
        <w:t>5</w:t>
      </w:r>
      <w:r w:rsidRPr="003F1820">
        <w:rPr>
          <w:rFonts w:hint="eastAsia"/>
          <w:lang w:val="it-IT" w:eastAsia="ja-JP"/>
        </w:rPr>
        <w:t>6</w:t>
      </w:r>
      <w:r w:rsidRPr="003F1820">
        <w:rPr>
          <w:lang w:val="it-IT"/>
        </w:rPr>
        <w:t xml:space="preserve"> 298793361</w:t>
      </w:r>
      <w:r w:rsidRPr="003F1820" w:rsidDel="006B1478">
        <w:rPr>
          <w:lang w:val="it-IT"/>
        </w:rPr>
        <w:t>5</w:t>
      </w:r>
      <w:r w:rsidRPr="003F1820">
        <w:rPr>
          <w:rFonts w:hint="eastAsia"/>
          <w:lang w:val="it-IT" w:eastAsia="ja-JP"/>
        </w:rPr>
        <w:t>6</w:t>
      </w:r>
      <w:r w:rsidRPr="003F1820">
        <w:rPr>
          <w:lang w:val="it-IT"/>
        </w:rPr>
        <w:t xml:space="preserve"> IN IP6 5555::</w:t>
      </w:r>
      <w:r w:rsidRPr="003F1820">
        <w:rPr>
          <w:rFonts w:hint="eastAsia"/>
          <w:lang w:val="it-IT" w:eastAsia="ja-JP"/>
        </w:rPr>
        <w:t>ccc</w:t>
      </w:r>
      <w:r w:rsidRPr="003F1820">
        <w:rPr>
          <w:lang w:val="it-IT"/>
        </w:rPr>
        <w:t>:</w:t>
      </w:r>
      <w:r w:rsidRPr="003F1820">
        <w:rPr>
          <w:rFonts w:hint="eastAsia"/>
          <w:lang w:val="it-IT" w:eastAsia="ja-JP"/>
        </w:rPr>
        <w:t>aaa</w:t>
      </w:r>
      <w:r w:rsidRPr="003F1820">
        <w:rPr>
          <w:lang w:val="it-IT"/>
        </w:rPr>
        <w:t>:</w:t>
      </w:r>
      <w:r w:rsidRPr="003F1820">
        <w:rPr>
          <w:rFonts w:hint="eastAsia"/>
          <w:lang w:val="it-IT" w:eastAsia="ja-JP"/>
        </w:rPr>
        <w:t>abc</w:t>
      </w:r>
      <w:r w:rsidRPr="003F1820">
        <w:rPr>
          <w:lang w:val="it-IT"/>
        </w:rPr>
        <w:t>:</w:t>
      </w:r>
      <w:r w:rsidRPr="003F1820">
        <w:rPr>
          <w:rFonts w:hint="eastAsia"/>
          <w:lang w:val="it-IT" w:eastAsia="ja-JP"/>
        </w:rPr>
        <w:t>abc</w:t>
      </w:r>
    </w:p>
    <w:p w14:paraId="3BF0B9AB"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s=-</w:t>
      </w:r>
    </w:p>
    <w:p w14:paraId="1D0F9663" w14:textId="77777777" w:rsidR="00C762B6" w:rsidRPr="00E06192"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E06192">
        <w:rPr>
          <w:lang w:val="en-US"/>
        </w:rPr>
        <w:t xml:space="preserve">c=IN IP6 </w:t>
      </w:r>
      <w:r w:rsidRPr="00E06192">
        <w:rPr>
          <w:rFonts w:hint="eastAsia"/>
          <w:lang w:val="en-US" w:eastAsia="ja-JP"/>
        </w:rPr>
        <w:t>6666</w:t>
      </w:r>
      <w:r w:rsidRPr="00E06192">
        <w:rPr>
          <w:lang w:val="en-US" w:eastAsia="ja-JP"/>
        </w:rPr>
        <w:t>::eee:fff:aaa:bbb</w:t>
      </w:r>
    </w:p>
    <w:p w14:paraId="7A090F74"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t=0 0</w:t>
      </w:r>
    </w:p>
    <w:p w14:paraId="48A2DDE2"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 xml:space="preserve">m=audio </w:t>
      </w:r>
      <w:r w:rsidRPr="00021376">
        <w:rPr>
          <w:rFonts w:hint="eastAsia"/>
          <w:lang w:val="it-IT" w:eastAsia="ja-JP"/>
        </w:rPr>
        <w:t>49170</w:t>
      </w:r>
      <w:r w:rsidRPr="00021376">
        <w:rPr>
          <w:lang w:val="it-IT"/>
        </w:rPr>
        <w:t xml:space="preserve"> RTP/AVPF 97 96</w:t>
      </w:r>
    </w:p>
    <w:p w14:paraId="2B2713F9"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rFonts w:cs="Courier New"/>
          <w:lang w:val="it-IT"/>
        </w:rPr>
      </w:pPr>
      <w:r w:rsidRPr="00021376">
        <w:rPr>
          <w:rFonts w:cs="Courier New"/>
          <w:lang w:val="it-IT"/>
        </w:rPr>
        <w:t>a=acfg:1 t=1</w:t>
      </w:r>
    </w:p>
    <w:p w14:paraId="15360E60"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b=AS:25.4</w:t>
      </w:r>
    </w:p>
    <w:p w14:paraId="55D24753"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021376">
        <w:rPr>
          <w:lang w:val="it-IT"/>
        </w:rPr>
        <w:t xml:space="preserve">a=curr:qos local </w:t>
      </w:r>
      <w:r w:rsidRPr="00021376">
        <w:rPr>
          <w:rFonts w:hint="eastAsia"/>
          <w:lang w:val="it-IT" w:eastAsia="ja-JP"/>
        </w:rPr>
        <w:t>none</w:t>
      </w:r>
    </w:p>
    <w:p w14:paraId="7F071BCE"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021376">
        <w:rPr>
          <w:lang w:val="it-IT"/>
        </w:rPr>
        <w:t xml:space="preserve">a=curr:qos remote </w:t>
      </w:r>
      <w:r w:rsidRPr="00021376">
        <w:rPr>
          <w:rFonts w:hint="eastAsia"/>
          <w:lang w:val="it-IT" w:eastAsia="ja-JP"/>
        </w:rPr>
        <w:t>none</w:t>
      </w:r>
    </w:p>
    <w:p w14:paraId="4EC2BA2D"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a=des:qos mandatory local sendrecv</w:t>
      </w:r>
    </w:p>
    <w:p w14:paraId="1F6D326E"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a=des:qos mandatory remote sendrecv</w:t>
      </w:r>
    </w:p>
    <w:p w14:paraId="3B3476E2"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 xml:space="preserve">a=rtpmap:97 AMR </w:t>
      </w:r>
    </w:p>
    <w:p w14:paraId="66C19C88" w14:textId="77777777" w:rsidR="00C762B6" w:rsidRPr="005D6FF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5D6FF6">
        <w:rPr>
          <w:lang w:val="it-IT"/>
        </w:rPr>
        <w:t>a=fmtp:97 mode-set=0,2,5,7; maxframes</w:t>
      </w:r>
    </w:p>
    <w:p w14:paraId="2C9F04D8" w14:textId="77777777" w:rsidR="00C762B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727AB8">
        <w:rPr>
          <w:lang w:val="en-US"/>
        </w:rPr>
        <w:t>a=rtpmap:96 telephone-event</w:t>
      </w:r>
    </w:p>
    <w:p w14:paraId="6B899A79" w14:textId="77777777" w:rsidR="00C762B6" w:rsidRPr="00727AB8"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en-US"/>
        </w:rPr>
      </w:pPr>
      <w:r w:rsidRPr="00B37A2D">
        <w:rPr>
          <w:rFonts w:hint="eastAsia"/>
        </w:rPr>
        <w:t>a=content:g.3gpp.</w:t>
      </w:r>
      <w:r>
        <w:rPr>
          <w:rFonts w:hint="eastAsia"/>
          <w:lang w:eastAsia="ja-JP"/>
        </w:rPr>
        <w:t>cat</w:t>
      </w:r>
    </w:p>
    <w:bookmarkEnd w:id="982"/>
    <w:p w14:paraId="18F80327" w14:textId="77777777" w:rsidR="00C762B6" w:rsidRPr="00727AB8" w:rsidRDefault="00C762B6" w:rsidP="00C762B6">
      <w:pPr>
        <w:rPr>
          <w:lang w:val="en-US"/>
        </w:rPr>
      </w:pPr>
    </w:p>
    <w:p w14:paraId="7D9DB7EB" w14:textId="77777777" w:rsidR="00C762B6" w:rsidRPr="007F21A7" w:rsidRDefault="00C762B6" w:rsidP="00C762B6">
      <w:pPr>
        <w:pStyle w:val="EX"/>
        <w:rPr>
          <w:lang w:eastAsia="ja-JP"/>
        </w:rPr>
      </w:pPr>
      <w:r w:rsidRPr="007F21A7">
        <w:rPr>
          <w:b/>
        </w:rPr>
        <w:t>P-Early-Media:</w:t>
      </w:r>
      <w:r w:rsidRPr="007F21A7">
        <w:tab/>
        <w:t>The CAT-AS requests authorization for early media.</w:t>
      </w:r>
    </w:p>
    <w:p w14:paraId="26A5C0E3" w14:textId="77777777" w:rsidR="00C762B6" w:rsidRPr="007F21A7" w:rsidRDefault="00C762B6" w:rsidP="00C762B6">
      <w:pPr>
        <w:pStyle w:val="EX"/>
      </w:pPr>
      <w:r w:rsidRPr="007F21A7">
        <w:rPr>
          <w:b/>
        </w:rPr>
        <w:t>SDP:</w:t>
      </w:r>
      <w:r w:rsidRPr="007F21A7">
        <w:tab/>
        <w:t>The SDP answer (SDP_A</w:t>
      </w:r>
      <w:r w:rsidRPr="007F21A7">
        <w:rPr>
          <w:rFonts w:hint="eastAsia"/>
          <w:lang w:eastAsia="ja-JP"/>
        </w:rPr>
        <w:t>_regular</w:t>
      </w:r>
      <w:r w:rsidRPr="007F21A7">
        <w:t>) contains a set of codecs to be used for the session</w:t>
      </w:r>
      <w:r>
        <w:rPr>
          <w:rFonts w:hint="eastAsia"/>
          <w:lang w:eastAsia="ja-JP"/>
        </w:rPr>
        <w:t xml:space="preserve"> and</w:t>
      </w:r>
      <w:r w:rsidRPr="00601DFE">
        <w:rPr>
          <w:lang w:eastAsia="ja-JP"/>
        </w:rPr>
        <w:t>, in this example,</w:t>
      </w:r>
      <w:r>
        <w:rPr>
          <w:rFonts w:hint="eastAsia"/>
          <w:lang w:eastAsia="ja-JP"/>
        </w:rPr>
        <w:t xml:space="preserve"> </w:t>
      </w:r>
      <w:r w:rsidRPr="00022925">
        <w:rPr>
          <w:rFonts w:hint="eastAsia"/>
          <w:lang w:eastAsia="ja-JP"/>
        </w:rPr>
        <w:t xml:space="preserve">includes a SDP </w:t>
      </w:r>
      <w:r w:rsidRPr="00022925">
        <w:rPr>
          <w:lang w:eastAsia="ja-JP"/>
        </w:rPr>
        <w:t>"</w:t>
      </w:r>
      <w:r w:rsidRPr="00022925">
        <w:rPr>
          <w:rFonts w:hint="eastAsia"/>
          <w:lang w:eastAsia="ja-JP"/>
        </w:rPr>
        <w:t>a=content</w:t>
      </w:r>
      <w:r w:rsidRPr="00022925">
        <w:rPr>
          <w:lang w:eastAsia="ja-JP"/>
        </w:rPr>
        <w:t>"</w:t>
      </w:r>
      <w:r w:rsidRPr="00022925">
        <w:rPr>
          <w:rFonts w:hint="eastAsia"/>
          <w:lang w:eastAsia="ja-JP"/>
        </w:rPr>
        <w:t xml:space="preserve"> attribute with a "g.3gpp.cat" value for each media description</w:t>
      </w:r>
      <w:r w:rsidRPr="007F21A7">
        <w:t xml:space="preserve">. The local preconditions are indicated as </w:t>
      </w:r>
      <w:r>
        <w:rPr>
          <w:rFonts w:hint="eastAsia"/>
          <w:lang w:eastAsia="ja-JP"/>
        </w:rPr>
        <w:t xml:space="preserve">not </w:t>
      </w:r>
      <w:r w:rsidRPr="007F21A7">
        <w:t>fulfilled.</w:t>
      </w:r>
    </w:p>
    <w:p w14:paraId="3FE58A86" w14:textId="77777777" w:rsidR="00C762B6" w:rsidRPr="007F21A7" w:rsidRDefault="00C762B6" w:rsidP="00C762B6">
      <w:pPr>
        <w:pStyle w:val="B1"/>
        <w:ind w:left="284" w:firstLine="0"/>
        <w:rPr>
          <w:b/>
          <w:bCs/>
        </w:rPr>
      </w:pPr>
      <w:bookmarkStart w:id="983" w:name="_MCCTEMPBM_CRPT84840519___2"/>
      <w:r w:rsidRPr="007F21A7">
        <w:rPr>
          <w:b/>
          <w:bCs/>
        </w:rPr>
        <w:t>9-</w:t>
      </w:r>
      <w:r>
        <w:rPr>
          <w:rFonts w:hint="eastAsia"/>
          <w:b/>
          <w:bCs/>
          <w:lang w:eastAsia="ja-JP"/>
        </w:rPr>
        <w:t>12</w:t>
      </w:r>
      <w:r w:rsidRPr="007F21A7">
        <w:rPr>
          <w:b/>
          <w:bCs/>
        </w:rPr>
        <w:tab/>
        <w:t>PRACK request (UE#1 to CAT-AS</w:t>
      </w:r>
      <w:r>
        <w:rPr>
          <w:rFonts w:hint="eastAsia"/>
          <w:b/>
          <w:bCs/>
          <w:lang w:eastAsia="ja-JP"/>
        </w:rPr>
        <w:t>, and to UE#2</w:t>
      </w:r>
      <w:r w:rsidRPr="007F21A7">
        <w:rPr>
          <w:b/>
          <w:bCs/>
        </w:rPr>
        <w:t>)</w:t>
      </w:r>
    </w:p>
    <w:bookmarkEnd w:id="983"/>
    <w:p w14:paraId="64000A26" w14:textId="77777777" w:rsidR="00C762B6" w:rsidRPr="007F21A7" w:rsidRDefault="00C762B6" w:rsidP="00C762B6">
      <w:pPr>
        <w:pStyle w:val="B1"/>
      </w:pPr>
      <w:r>
        <w:tab/>
      </w:r>
      <w:r w:rsidRPr="007F21A7">
        <w:t>UE#1 sends a SIP PRACK request, which acknowledges the SIP 183 (Session Progress) provisional response, to the CAT-AS</w:t>
      </w:r>
      <w:r>
        <w:rPr>
          <w:rFonts w:hint="eastAsia"/>
          <w:lang w:eastAsia="ja-JP"/>
        </w:rPr>
        <w:t>, which is further sent to UE#2</w:t>
      </w:r>
      <w:r w:rsidRPr="007F21A7">
        <w:t>.</w:t>
      </w:r>
    </w:p>
    <w:p w14:paraId="70923AFA" w14:textId="77777777" w:rsidR="00C762B6" w:rsidRPr="007F21A7" w:rsidRDefault="00C762B6" w:rsidP="00C762B6">
      <w:pPr>
        <w:pStyle w:val="B1"/>
        <w:ind w:left="284" w:firstLine="0"/>
        <w:rPr>
          <w:b/>
          <w:bCs/>
        </w:rPr>
      </w:pPr>
      <w:bookmarkStart w:id="984" w:name="_MCCTEMPBM_CRPT84840520___2"/>
      <w:r>
        <w:rPr>
          <w:rFonts w:hint="eastAsia"/>
          <w:b/>
          <w:bCs/>
          <w:lang w:eastAsia="ja-JP"/>
        </w:rPr>
        <w:t>13</w:t>
      </w:r>
      <w:r w:rsidRPr="007F21A7">
        <w:rPr>
          <w:b/>
          <w:bCs/>
        </w:rPr>
        <w:t>-</w:t>
      </w:r>
      <w:r>
        <w:rPr>
          <w:rFonts w:hint="eastAsia"/>
          <w:b/>
          <w:bCs/>
          <w:lang w:eastAsia="ja-JP"/>
        </w:rPr>
        <w:t>16</w:t>
      </w:r>
      <w:r w:rsidRPr="007F21A7">
        <w:rPr>
          <w:b/>
          <w:bCs/>
        </w:rPr>
        <w:tab/>
        <w:t xml:space="preserve">200 (OK) response to PRACK </w:t>
      </w:r>
      <w:r>
        <w:rPr>
          <w:b/>
          <w:bCs/>
        </w:rPr>
        <w:t xml:space="preserve">request </w:t>
      </w:r>
      <w:r w:rsidRPr="007F21A7">
        <w:rPr>
          <w:b/>
          <w:bCs/>
        </w:rPr>
        <w:t>(</w:t>
      </w:r>
      <w:r>
        <w:rPr>
          <w:rFonts w:hint="eastAsia"/>
          <w:b/>
          <w:bCs/>
          <w:lang w:eastAsia="ja-JP"/>
        </w:rPr>
        <w:t xml:space="preserve">UE#2 to </w:t>
      </w:r>
      <w:r w:rsidRPr="007F21A7">
        <w:rPr>
          <w:b/>
          <w:bCs/>
        </w:rPr>
        <w:t>CAT-AS</w:t>
      </w:r>
      <w:r>
        <w:rPr>
          <w:rFonts w:hint="eastAsia"/>
          <w:b/>
          <w:bCs/>
          <w:lang w:eastAsia="ja-JP"/>
        </w:rPr>
        <w:t>, and</w:t>
      </w:r>
      <w:r w:rsidRPr="007F21A7">
        <w:rPr>
          <w:b/>
          <w:bCs/>
        </w:rPr>
        <w:t xml:space="preserve"> to UE#1)</w:t>
      </w:r>
    </w:p>
    <w:bookmarkEnd w:id="984"/>
    <w:p w14:paraId="34ED8D98" w14:textId="77777777" w:rsidR="00C762B6" w:rsidRPr="007F21A7" w:rsidRDefault="00C762B6" w:rsidP="00C762B6">
      <w:pPr>
        <w:pStyle w:val="B1"/>
        <w:rPr>
          <w:b/>
          <w:bCs/>
        </w:rPr>
      </w:pPr>
      <w:r>
        <w:tab/>
      </w:r>
      <w:r>
        <w:rPr>
          <w:rFonts w:hint="eastAsia"/>
          <w:lang w:eastAsia="ja-JP"/>
        </w:rPr>
        <w:t xml:space="preserve">UE#2 </w:t>
      </w:r>
      <w:r w:rsidRPr="007F21A7">
        <w:t xml:space="preserve">sends a SIP 200 (OK) response for the SIP PRACK request to </w:t>
      </w:r>
      <w:r>
        <w:rPr>
          <w:rFonts w:hint="eastAsia"/>
          <w:lang w:eastAsia="ja-JP"/>
        </w:rPr>
        <w:t xml:space="preserve">CAT-AS, which is further sent to </w:t>
      </w:r>
      <w:r w:rsidRPr="007F21A7">
        <w:t>UE#1.</w:t>
      </w:r>
    </w:p>
    <w:p w14:paraId="185DD4F7" w14:textId="77777777" w:rsidR="00C762B6" w:rsidRPr="00555C93" w:rsidRDefault="00C762B6" w:rsidP="00C762B6">
      <w:pPr>
        <w:pStyle w:val="B1"/>
        <w:rPr>
          <w:b/>
          <w:lang w:eastAsia="ja-JP"/>
        </w:rPr>
      </w:pPr>
      <w:r>
        <w:rPr>
          <w:rFonts w:hint="eastAsia"/>
          <w:b/>
          <w:bCs/>
          <w:lang w:eastAsia="ja-JP"/>
        </w:rPr>
        <w:t>17</w:t>
      </w:r>
      <w:r w:rsidRPr="007F21A7">
        <w:rPr>
          <w:b/>
          <w:bCs/>
        </w:rPr>
        <w:t>-</w:t>
      </w:r>
      <w:r>
        <w:rPr>
          <w:rFonts w:hint="eastAsia"/>
          <w:b/>
          <w:bCs/>
          <w:lang w:eastAsia="ja-JP"/>
        </w:rPr>
        <w:t>18</w:t>
      </w:r>
      <w:r w:rsidRPr="007F21A7">
        <w:rPr>
          <w:b/>
          <w:bCs/>
        </w:rPr>
        <w:tab/>
      </w:r>
      <w:r w:rsidRPr="00555C93">
        <w:rPr>
          <w:b/>
          <w:bCs/>
        </w:rPr>
        <w:t xml:space="preserve">UPDATE </w:t>
      </w:r>
      <w:r w:rsidRPr="00555C93">
        <w:rPr>
          <w:b/>
        </w:rPr>
        <w:t xml:space="preserve">request (UE#1 to </w:t>
      </w:r>
      <w:r>
        <w:rPr>
          <w:rFonts w:hint="eastAsia"/>
          <w:b/>
          <w:lang w:eastAsia="ja-JP"/>
        </w:rPr>
        <w:t>CAT-AS</w:t>
      </w:r>
      <w:r w:rsidRPr="00555C93">
        <w:rPr>
          <w:b/>
        </w:rPr>
        <w:t xml:space="preserve">) </w:t>
      </w:r>
      <w:r w:rsidRPr="00555C93">
        <w:rPr>
          <w:b/>
          <w:bCs/>
        </w:rPr>
        <w:t>- see example in table</w:t>
      </w:r>
      <w:r>
        <w:rPr>
          <w:b/>
          <w:bCs/>
        </w:rPr>
        <w:t> </w:t>
      </w:r>
      <w:r>
        <w:rPr>
          <w:rFonts w:hint="eastAsia"/>
          <w:b/>
          <w:bCs/>
          <w:lang w:eastAsia="ja-JP"/>
        </w:rPr>
        <w:t>A.5.8-4</w:t>
      </w:r>
    </w:p>
    <w:p w14:paraId="62BFCBEA" w14:textId="77777777" w:rsidR="00C762B6" w:rsidRPr="007F21A7" w:rsidRDefault="00C762B6" w:rsidP="00C762B6">
      <w:pPr>
        <w:pStyle w:val="B1"/>
        <w:rPr>
          <w:b/>
          <w:bCs/>
          <w:lang w:eastAsia="ja-JP"/>
        </w:rPr>
      </w:pPr>
      <w:r>
        <w:tab/>
      </w:r>
      <w:r w:rsidRPr="00555C93">
        <w:t>UE#1 indicates that it can send and receive media as the necessary resources are available.</w:t>
      </w:r>
    </w:p>
    <w:p w14:paraId="72FEB515" w14:textId="77777777" w:rsidR="00C762B6" w:rsidRPr="00555C93" w:rsidRDefault="00C762B6" w:rsidP="00C762B6">
      <w:pPr>
        <w:pStyle w:val="TH"/>
      </w:pPr>
      <w:r w:rsidRPr="00555C93">
        <w:t>Table</w:t>
      </w:r>
      <w:r>
        <w:t> </w:t>
      </w:r>
      <w:r>
        <w:rPr>
          <w:rFonts w:hint="eastAsia"/>
          <w:lang w:eastAsia="ja-JP"/>
        </w:rPr>
        <w:t>A.5.8</w:t>
      </w:r>
      <w:r w:rsidRPr="00555C93">
        <w:t>-</w:t>
      </w:r>
      <w:r>
        <w:rPr>
          <w:rFonts w:hint="eastAsia"/>
          <w:lang w:eastAsia="ja-JP"/>
        </w:rPr>
        <w:t>4</w:t>
      </w:r>
      <w:r w:rsidRPr="00555C93">
        <w:t xml:space="preserve">: UPDATE request (UE#1 to </w:t>
      </w:r>
      <w:r>
        <w:rPr>
          <w:rFonts w:hint="eastAsia"/>
          <w:lang w:eastAsia="ja-JP"/>
        </w:rPr>
        <w:t>CAT-AS</w:t>
      </w:r>
      <w:r w:rsidRPr="00555C93">
        <w:t>)</w:t>
      </w:r>
    </w:p>
    <w:p w14:paraId="3075E81B" w14:textId="77777777" w:rsidR="00C762B6" w:rsidRPr="00895344"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nb-NO" w:eastAsia="ja-JP"/>
        </w:rPr>
      </w:pPr>
      <w:bookmarkStart w:id="985" w:name="_MCCTEMPBM_CRPT84840521___2"/>
      <w:r w:rsidRPr="00895344">
        <w:rPr>
          <w:lang w:val="nb-NO" w:eastAsia="ja-JP"/>
        </w:rPr>
        <w:t>UPDATE sip:</w:t>
      </w:r>
      <w:r w:rsidRPr="00895344">
        <w:rPr>
          <w:rFonts w:cs="Courier New"/>
          <w:szCs w:val="16"/>
          <w:lang w:val="nb-NO"/>
        </w:rPr>
        <w:t>user2_public1@home2.net;gr=urn:uuid:2ad8950e-48a5-4a74-8d99-ad76cc7fc74</w:t>
      </w:r>
      <w:r w:rsidRPr="00895344">
        <w:rPr>
          <w:lang w:val="nb-NO" w:eastAsia="ja-JP"/>
        </w:rPr>
        <w:t xml:space="preserve"> SIP/2.0</w:t>
      </w:r>
    </w:p>
    <w:p w14:paraId="365628DA" w14:textId="77777777" w:rsidR="00C762B6" w:rsidRPr="00895344"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nb-NO"/>
        </w:rPr>
      </w:pPr>
      <w:r w:rsidRPr="00895344">
        <w:rPr>
          <w:lang w:val="nb-NO"/>
        </w:rPr>
        <w:t>Via: SIP/2.0/UDP [5555::aaa:bbb:ccc:ddd]:1357;comp=sigcomp;branch=z9hG4bKnashds7</w:t>
      </w:r>
    </w:p>
    <w:p w14:paraId="226A1341"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Max-Forwards: 70</w:t>
      </w:r>
    </w:p>
    <w:p w14:paraId="5A717935"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Route: &lt;sip:pcscf1.visited1.net;lr&gt;, &lt;sip:scscf1.home1.net;lr&gt;, &lt;sip:scscf2.home2.net;lr&gt;</w:t>
      </w:r>
    </w:p>
    <w:p w14:paraId="4E43C2DD"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From: &lt;sip:user1_public1@home1.net&gt;;tag=171828</w:t>
      </w:r>
    </w:p>
    <w:p w14:paraId="1897859C" w14:textId="77777777" w:rsidR="00C762B6" w:rsidRPr="00555C93"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F21A7">
        <w:t>To: &lt;tel:+1-212-555-2222&gt;;tag=2236</w:t>
      </w:r>
    </w:p>
    <w:p w14:paraId="07ED65AD"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eastAsia="ja-JP"/>
        </w:rPr>
      </w:pPr>
      <w:r>
        <w:t>Call-ID:</w:t>
      </w:r>
    </w:p>
    <w:p w14:paraId="39625392" w14:textId="77777777" w:rsidR="00C762B6" w:rsidRPr="00555C93"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rPr>
          <w:snapToGrid w:val="0"/>
        </w:rPr>
        <w:t xml:space="preserve">Cseq: </w:t>
      </w:r>
      <w:r>
        <w:rPr>
          <w:rFonts w:hint="eastAsia"/>
          <w:snapToGrid w:val="0"/>
          <w:lang w:eastAsia="ja-JP"/>
        </w:rPr>
        <w:t>129</w:t>
      </w:r>
      <w:r w:rsidRPr="00555C93">
        <w:rPr>
          <w:snapToGrid w:val="0"/>
        </w:rPr>
        <w:t xml:space="preserve"> UPDATE</w:t>
      </w:r>
    </w:p>
    <w:p w14:paraId="0C2CEAF3" w14:textId="77777777" w:rsidR="00C762B6" w:rsidRPr="00555C93"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t>Require: sec-agree</w:t>
      </w:r>
    </w:p>
    <w:p w14:paraId="323E16C3" w14:textId="77777777" w:rsidR="00C762B6" w:rsidRPr="00555C93"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rPr>
          <w:snapToGrid w:val="0"/>
        </w:rPr>
        <w:t>Proxy-Require: sec-agree</w:t>
      </w:r>
    </w:p>
    <w:p w14:paraId="12FC104F" w14:textId="77777777" w:rsidR="00C762B6" w:rsidRPr="00555C93"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t xml:space="preserve">Security-Verify: ipsec-3gpp; q=0.1; alg=hmac-sha-1-96; </w:t>
      </w:r>
      <w:r w:rsidRPr="00555C93">
        <w:rPr>
          <w:rFonts w:cs="Courier New"/>
          <w:szCs w:val="16"/>
        </w:rPr>
        <w:t>ealg=aes-cbc;</w:t>
      </w:r>
      <w:r w:rsidRPr="00555C93">
        <w:t xml:space="preserve"> spi-c=98765432; spi-s=87654321; port-c=8642; port-s=7531</w:t>
      </w:r>
    </w:p>
    <w:p w14:paraId="6B0A5587" w14:textId="77777777" w:rsidR="00C762B6" w:rsidRPr="005D6FF6"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067653">
        <w:rPr>
          <w:snapToGrid w:val="0"/>
        </w:rPr>
        <w:t xml:space="preserve">Contact: </w:t>
      </w:r>
      <w:r w:rsidRPr="00067653">
        <w:t>&lt;sip:</w:t>
      </w:r>
      <w:r w:rsidRPr="00067653" w:rsidDel="00012B2B">
        <w:t>user1_public1@home1.net</w:t>
      </w:r>
      <w:r w:rsidRPr="00067653">
        <w:rPr>
          <w:rFonts w:cs="Courier New"/>
          <w:snapToGrid w:val="0"/>
          <w:szCs w:val="16"/>
        </w:rPr>
        <w:t>;</w:t>
      </w:r>
      <w:r w:rsidRPr="00067653">
        <w:rPr>
          <w:rFonts w:eastAsia="PMingLiU" w:cs="Courier New"/>
          <w:szCs w:val="16"/>
          <w:lang w:eastAsia="zh-TW"/>
        </w:rPr>
        <w:t>gr=urn:uuid:f81d4fae-7dec-11d0-a765-00a0c91e6bf6</w:t>
      </w:r>
      <w:r w:rsidRPr="00067653">
        <w:t>&gt;</w:t>
      </w:r>
      <w:r w:rsidRPr="00067653">
        <w:rPr>
          <w:rFonts w:eastAsia="PMingLiU" w:cs="Courier New"/>
          <w:lang w:eastAsia="zh-TW"/>
        </w:rPr>
        <w:t>;</w:t>
      </w:r>
      <w:r w:rsidRPr="00067653">
        <w:t>+g.3gpp.icsi-ref="urn%3Aurn-7%3gpp-service.ims.icsi.mmtel"</w:t>
      </w:r>
    </w:p>
    <w:p w14:paraId="06800A0B" w14:textId="77777777" w:rsidR="00C762B6" w:rsidRPr="008876CC"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8876CC">
        <w:t xml:space="preserve">Content-Type: application/sdp </w:t>
      </w:r>
    </w:p>
    <w:p w14:paraId="790DEDFB" w14:textId="77777777" w:rsidR="00C762B6" w:rsidRPr="008876CC"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8876CC">
        <w:rPr>
          <w:snapToGrid w:val="0"/>
        </w:rPr>
        <w:t>Content-Length: (…)</w:t>
      </w:r>
    </w:p>
    <w:p w14:paraId="266FB9E9" w14:textId="77777777" w:rsidR="00C762B6" w:rsidRPr="008876CC"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273BDFB6"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7F21A7">
        <w:rPr>
          <w:lang w:val="it-IT"/>
        </w:rPr>
        <w:t>v=0</w:t>
      </w:r>
    </w:p>
    <w:p w14:paraId="3F020835"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7F21A7">
        <w:rPr>
          <w:lang w:val="it-IT"/>
        </w:rPr>
        <w:t>o=- 2987933615 298793361</w:t>
      </w:r>
      <w:r>
        <w:rPr>
          <w:rFonts w:hint="eastAsia"/>
          <w:lang w:val="it-IT" w:eastAsia="ja-JP"/>
        </w:rPr>
        <w:t>6</w:t>
      </w:r>
      <w:r w:rsidRPr="007F21A7">
        <w:rPr>
          <w:lang w:val="it-IT"/>
        </w:rPr>
        <w:t xml:space="preserve"> IN IP6 5555::aaa:bbb:ccc:ddd</w:t>
      </w:r>
    </w:p>
    <w:p w14:paraId="4C01B0D8"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s=-</w:t>
      </w:r>
    </w:p>
    <w:p w14:paraId="77EA3544"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 xml:space="preserve">c=IN IP6 5555::aaa:bbb:ccc:ddd </w:t>
      </w:r>
    </w:p>
    <w:p w14:paraId="6F0A79FF"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t=0 0</w:t>
      </w:r>
    </w:p>
    <w:p w14:paraId="7FF7150F"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m=audio 3456 RTP/AVPF 97 96</w:t>
      </w:r>
    </w:p>
    <w:p w14:paraId="44EFD02B"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b=AS:25.4</w:t>
      </w:r>
    </w:p>
    <w:p w14:paraId="3F11D4DE"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021376">
        <w:rPr>
          <w:lang w:val="it-IT"/>
        </w:rPr>
        <w:t xml:space="preserve">a=curr:qos local </w:t>
      </w:r>
      <w:r w:rsidRPr="00021376">
        <w:rPr>
          <w:rFonts w:hint="eastAsia"/>
          <w:lang w:val="it-IT" w:eastAsia="ja-JP"/>
        </w:rPr>
        <w:t>sendrecv</w:t>
      </w:r>
    </w:p>
    <w:p w14:paraId="2A201AEC"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021376">
        <w:rPr>
          <w:lang w:val="it-IT"/>
        </w:rPr>
        <w:t xml:space="preserve">a=curr:qos remote </w:t>
      </w:r>
      <w:r w:rsidRPr="00021376">
        <w:rPr>
          <w:rFonts w:hint="eastAsia"/>
          <w:lang w:val="it-IT" w:eastAsia="ja-JP"/>
        </w:rPr>
        <w:t>none</w:t>
      </w:r>
    </w:p>
    <w:p w14:paraId="2CB59425"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a=des:qos mandatory local sendrecv</w:t>
      </w:r>
    </w:p>
    <w:p w14:paraId="4D012310"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a=des:qos none remote sendrecv</w:t>
      </w:r>
    </w:p>
    <w:p w14:paraId="3FAAEB90"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 xml:space="preserve">a=rtpmap:97 AMR </w:t>
      </w:r>
    </w:p>
    <w:p w14:paraId="1B1BC97C"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lastRenderedPageBreak/>
        <w:t>a=fmtp:97 mode-set=0,2,5,7; maxframes=2</w:t>
      </w:r>
    </w:p>
    <w:p w14:paraId="140D492E"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985"/>
    <w:p w14:paraId="5CBD26DA" w14:textId="77777777" w:rsidR="00C762B6" w:rsidRPr="00617E73" w:rsidRDefault="00C762B6" w:rsidP="00C762B6"/>
    <w:p w14:paraId="5F885B6D" w14:textId="77777777" w:rsidR="00C762B6" w:rsidRPr="007F21A7" w:rsidRDefault="00C762B6" w:rsidP="00C762B6">
      <w:pPr>
        <w:pStyle w:val="EX"/>
      </w:pPr>
      <w:r w:rsidRPr="007F21A7">
        <w:rPr>
          <w:b/>
        </w:rPr>
        <w:t>SDP:</w:t>
      </w:r>
      <w:r w:rsidRPr="007F21A7">
        <w:tab/>
        <w:t xml:space="preserve">The SDP </w:t>
      </w:r>
      <w:r>
        <w:t>offer</w:t>
      </w:r>
      <w:r w:rsidRPr="007F21A7">
        <w:t xml:space="preserve"> (SDP_</w:t>
      </w:r>
      <w:r>
        <w:rPr>
          <w:rFonts w:hint="eastAsia"/>
          <w:lang w:eastAsia="ja-JP"/>
        </w:rPr>
        <w:t>O2</w:t>
      </w:r>
      <w:r w:rsidRPr="007F21A7">
        <w:t xml:space="preserve">) contains a set of codecs supported to be used for </w:t>
      </w:r>
      <w:r>
        <w:rPr>
          <w:rFonts w:hint="eastAsia"/>
          <w:lang w:eastAsia="ja-JP"/>
        </w:rPr>
        <w:t>the session</w:t>
      </w:r>
      <w:r w:rsidRPr="007F21A7">
        <w:t xml:space="preserve">. The SDP content is based on information received from the </w:t>
      </w:r>
      <w:r>
        <w:rPr>
          <w:rFonts w:hint="eastAsia"/>
          <w:lang w:eastAsia="ja-JP"/>
        </w:rPr>
        <w:t>UE#2</w:t>
      </w:r>
      <w:r w:rsidRPr="007F21A7">
        <w:t>. The local preconditions are indicated as fulfilled.</w:t>
      </w:r>
    </w:p>
    <w:p w14:paraId="0D284376" w14:textId="77777777" w:rsidR="00C762B6" w:rsidRPr="00555C93" w:rsidRDefault="00C762B6" w:rsidP="00C762B6">
      <w:pPr>
        <w:pStyle w:val="B1"/>
        <w:rPr>
          <w:b/>
          <w:lang w:eastAsia="ja-JP"/>
        </w:rPr>
      </w:pPr>
      <w:r>
        <w:rPr>
          <w:rFonts w:hint="eastAsia"/>
          <w:b/>
          <w:bCs/>
          <w:lang w:eastAsia="ja-JP"/>
        </w:rPr>
        <w:t>19</w:t>
      </w:r>
      <w:r w:rsidRPr="007F21A7">
        <w:rPr>
          <w:b/>
          <w:bCs/>
        </w:rPr>
        <w:t>-</w:t>
      </w:r>
      <w:r>
        <w:rPr>
          <w:rFonts w:hint="eastAsia"/>
          <w:b/>
          <w:bCs/>
          <w:lang w:eastAsia="ja-JP"/>
        </w:rPr>
        <w:t>20</w:t>
      </w:r>
      <w:r w:rsidRPr="007F21A7">
        <w:rPr>
          <w:b/>
          <w:bCs/>
        </w:rPr>
        <w:tab/>
      </w:r>
      <w:r w:rsidRPr="00555C93">
        <w:rPr>
          <w:b/>
          <w:bCs/>
        </w:rPr>
        <w:t xml:space="preserve">UPDATE </w:t>
      </w:r>
      <w:r w:rsidRPr="00555C93">
        <w:rPr>
          <w:b/>
        </w:rPr>
        <w:t>request (</w:t>
      </w:r>
      <w:r>
        <w:rPr>
          <w:rFonts w:hint="eastAsia"/>
          <w:b/>
          <w:lang w:eastAsia="ja-JP"/>
        </w:rPr>
        <w:t>CAT-AS to UE#2</w:t>
      </w:r>
      <w:r w:rsidRPr="00555C93">
        <w:rPr>
          <w:b/>
        </w:rPr>
        <w:t xml:space="preserve">) </w:t>
      </w:r>
      <w:r w:rsidRPr="00555C93">
        <w:rPr>
          <w:b/>
          <w:bCs/>
        </w:rPr>
        <w:t>- see example in table</w:t>
      </w:r>
      <w:r>
        <w:rPr>
          <w:b/>
          <w:bCs/>
        </w:rPr>
        <w:t> </w:t>
      </w:r>
      <w:r>
        <w:rPr>
          <w:rFonts w:hint="eastAsia"/>
          <w:b/>
          <w:bCs/>
          <w:lang w:eastAsia="ja-JP"/>
        </w:rPr>
        <w:t>A.5.8-5</w:t>
      </w:r>
    </w:p>
    <w:p w14:paraId="5CB0B7B1" w14:textId="77777777" w:rsidR="00C762B6" w:rsidRDefault="00C762B6" w:rsidP="00C762B6">
      <w:pPr>
        <w:pStyle w:val="B1"/>
        <w:rPr>
          <w:lang w:eastAsia="ja-JP"/>
        </w:rPr>
      </w:pPr>
      <w:r>
        <w:tab/>
      </w:r>
      <w:r>
        <w:rPr>
          <w:rFonts w:hint="eastAsia"/>
          <w:lang w:eastAsia="ja-JP"/>
        </w:rPr>
        <w:t>CAT-AS indicates to UE#2 that UE#1 can send and receive media as the necessary resources are available.</w:t>
      </w:r>
    </w:p>
    <w:p w14:paraId="0283F97D" w14:textId="77777777" w:rsidR="00C762B6" w:rsidRPr="00555C93" w:rsidRDefault="00C762B6" w:rsidP="00C762B6">
      <w:pPr>
        <w:pStyle w:val="TH"/>
      </w:pPr>
      <w:r w:rsidRPr="00555C93">
        <w:t>Table</w:t>
      </w:r>
      <w:r>
        <w:t> </w:t>
      </w:r>
      <w:r>
        <w:rPr>
          <w:rFonts w:hint="eastAsia"/>
          <w:lang w:eastAsia="ja-JP"/>
        </w:rPr>
        <w:t>A.5.8</w:t>
      </w:r>
      <w:r w:rsidRPr="00555C93">
        <w:t>-</w:t>
      </w:r>
      <w:r>
        <w:rPr>
          <w:rFonts w:hint="eastAsia"/>
          <w:lang w:eastAsia="ja-JP"/>
        </w:rPr>
        <w:t>5</w:t>
      </w:r>
      <w:r w:rsidRPr="00555C93">
        <w:t>: UPDATE request (</w:t>
      </w:r>
      <w:r>
        <w:rPr>
          <w:rFonts w:hint="eastAsia"/>
          <w:lang w:eastAsia="ja-JP"/>
        </w:rPr>
        <w:t>CAT-AS to UE#2</w:t>
      </w:r>
      <w:r w:rsidRPr="00555C93">
        <w:t>)</w:t>
      </w:r>
    </w:p>
    <w:p w14:paraId="1C06F160"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nb-NO" w:eastAsia="ja-JP"/>
        </w:rPr>
      </w:pPr>
      <w:bookmarkStart w:id="986" w:name="_MCCTEMPBM_CRPT84840522___2"/>
      <w:r w:rsidRPr="00021376">
        <w:rPr>
          <w:lang w:val="nb-NO" w:eastAsia="ja-JP"/>
        </w:rPr>
        <w:t>UPDATE sip:</w:t>
      </w:r>
      <w:r w:rsidRPr="00021376">
        <w:rPr>
          <w:rFonts w:cs="Courier New"/>
          <w:szCs w:val="16"/>
          <w:lang w:val="nb-NO"/>
        </w:rPr>
        <w:t>user2_public1@home2.net;gr=urn:uuid:2ad8950e-48a5-4a74-8d99-ad76cc7fc74</w:t>
      </w:r>
      <w:r w:rsidRPr="00021376">
        <w:rPr>
          <w:rFonts w:eastAsia="PMingLiU" w:cs="Courier New"/>
          <w:lang w:val="nb-NO" w:eastAsia="zh-TW"/>
        </w:rPr>
        <w:t>;</w:t>
      </w:r>
      <w:r w:rsidRPr="00021376">
        <w:rPr>
          <w:lang w:val="nb-NO"/>
        </w:rPr>
        <w:t>comp=sigcomp</w:t>
      </w:r>
      <w:r w:rsidRPr="00021376">
        <w:rPr>
          <w:lang w:val="nb-NO" w:eastAsia="ja-JP"/>
        </w:rPr>
        <w:t xml:space="preserve"> SIP/2.0</w:t>
      </w:r>
    </w:p>
    <w:p w14:paraId="5166B5DC"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nb-NO"/>
        </w:rPr>
      </w:pPr>
      <w:r w:rsidRPr="00021376">
        <w:rPr>
          <w:lang w:val="nb-NO"/>
        </w:rPr>
        <w:t>Via: [5555::</w:t>
      </w:r>
      <w:r>
        <w:rPr>
          <w:rFonts w:hint="eastAsia"/>
          <w:lang w:val="nb-NO" w:eastAsia="ja-JP"/>
        </w:rPr>
        <w:t>ccc</w:t>
      </w:r>
      <w:r w:rsidRPr="00021376">
        <w:rPr>
          <w:lang w:val="nb-NO"/>
        </w:rPr>
        <w:t>:</w:t>
      </w:r>
      <w:r>
        <w:rPr>
          <w:rFonts w:hint="eastAsia"/>
          <w:lang w:val="nb-NO" w:eastAsia="ja-JP"/>
        </w:rPr>
        <w:t>aaa</w:t>
      </w:r>
      <w:r w:rsidRPr="00021376">
        <w:rPr>
          <w:lang w:val="nb-NO"/>
        </w:rPr>
        <w:t>:</w:t>
      </w:r>
      <w:r>
        <w:rPr>
          <w:rFonts w:hint="eastAsia"/>
          <w:lang w:val="nb-NO" w:eastAsia="ja-JP"/>
        </w:rPr>
        <w:t>abc</w:t>
      </w:r>
      <w:r w:rsidRPr="00021376">
        <w:rPr>
          <w:lang w:val="nb-NO"/>
        </w:rPr>
        <w:t>:</w:t>
      </w:r>
      <w:r>
        <w:rPr>
          <w:rFonts w:hint="eastAsia"/>
          <w:lang w:val="nb-NO" w:eastAsia="ja-JP"/>
        </w:rPr>
        <w:t>abc</w:t>
      </w:r>
      <w:r w:rsidRPr="00021376">
        <w:rPr>
          <w:lang w:val="nb-NO"/>
        </w:rPr>
        <w:t>]:1357;comp=sigcomp;branch=z9hG4bKnashds</w:t>
      </w:r>
      <w:r>
        <w:rPr>
          <w:rFonts w:hint="eastAsia"/>
          <w:lang w:val="nb-NO" w:eastAsia="ja-JP"/>
        </w:rPr>
        <w:t>8</w:t>
      </w:r>
    </w:p>
    <w:p w14:paraId="6C5B9C6D" w14:textId="77777777" w:rsidR="00C762B6" w:rsidRPr="00555C93"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lang w:eastAsia="ja-JP"/>
        </w:rPr>
      </w:pPr>
      <w:r>
        <w:rPr>
          <w:snapToGrid w:val="0"/>
        </w:rPr>
        <w:t xml:space="preserve">Max-Forwards: </w:t>
      </w:r>
      <w:r>
        <w:rPr>
          <w:rFonts w:hint="eastAsia"/>
          <w:snapToGrid w:val="0"/>
          <w:lang w:eastAsia="ja-JP"/>
        </w:rPr>
        <w:t>66</w:t>
      </w:r>
    </w:p>
    <w:p w14:paraId="118CE3D5" w14:textId="77777777" w:rsidR="00C762B6" w:rsidRPr="00BB0EB1"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rPr>
          <w:snapToGrid w:val="0"/>
        </w:rPr>
        <w:t xml:space="preserve">Route: </w:t>
      </w:r>
      <w:r w:rsidRPr="00BB0EB1">
        <w:rPr>
          <w:snapToGrid w:val="0"/>
        </w:rPr>
        <w:t>&lt;sip:scscf2.home2.net;lr&gt;</w:t>
      </w:r>
    </w:p>
    <w:p w14:paraId="650D1AF3"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From: &lt;sip:user1_public1@home1.net&gt;;tag=171828</w:t>
      </w:r>
    </w:p>
    <w:p w14:paraId="42CFBB70" w14:textId="77777777" w:rsidR="00C762B6" w:rsidRPr="00555C93"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F21A7">
        <w:t>To: &lt;tel:+1-212-555-2222&gt;;tag=2236</w:t>
      </w:r>
    </w:p>
    <w:p w14:paraId="36568564"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eastAsia="ja-JP"/>
        </w:rPr>
      </w:pPr>
      <w:r>
        <w:t>Call-ID:</w:t>
      </w:r>
    </w:p>
    <w:p w14:paraId="30480EAB" w14:textId="77777777" w:rsidR="00C762B6" w:rsidRPr="00555C93"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rPr>
          <w:snapToGrid w:val="0"/>
        </w:rPr>
        <w:t xml:space="preserve">Cseq: </w:t>
      </w:r>
      <w:r>
        <w:rPr>
          <w:rFonts w:hint="eastAsia"/>
          <w:snapToGrid w:val="0"/>
          <w:lang w:eastAsia="ja-JP"/>
        </w:rPr>
        <w:t>56101</w:t>
      </w:r>
      <w:r w:rsidRPr="00555C93">
        <w:rPr>
          <w:snapToGrid w:val="0"/>
        </w:rPr>
        <w:t xml:space="preserve"> UPDATE</w:t>
      </w:r>
    </w:p>
    <w:p w14:paraId="57677895" w14:textId="77777777" w:rsidR="00C762B6" w:rsidRPr="00555C93"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t>Require: sec-agree</w:t>
      </w:r>
    </w:p>
    <w:p w14:paraId="3789CA64" w14:textId="77777777" w:rsidR="00C762B6" w:rsidRPr="00555C93"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rPr>
          <w:snapToGrid w:val="0"/>
        </w:rPr>
        <w:t>Proxy-Require: sec-agree</w:t>
      </w:r>
    </w:p>
    <w:p w14:paraId="3C262523" w14:textId="77777777" w:rsidR="00C762B6" w:rsidRPr="00555C93"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555C93">
        <w:t xml:space="preserve">Security-Verify: ipsec-3gpp; q=0.1; alg=hmac-sha-1-96; </w:t>
      </w:r>
      <w:r w:rsidRPr="00555C93">
        <w:rPr>
          <w:rFonts w:cs="Courier New"/>
          <w:szCs w:val="16"/>
        </w:rPr>
        <w:t>ealg=aes-cbc;</w:t>
      </w:r>
      <w:r w:rsidRPr="00555C93">
        <w:t xml:space="preserve"> spi-c=98765432; spi-s=87654321; port-c=8642; port-s=7531</w:t>
      </w:r>
    </w:p>
    <w:p w14:paraId="1E6B7C25" w14:textId="77777777" w:rsidR="00C762B6" w:rsidRPr="005D6FF6"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5D6FF6">
        <w:rPr>
          <w:snapToGrid w:val="0"/>
        </w:rPr>
        <w:t xml:space="preserve">Contact: </w:t>
      </w:r>
      <w:r w:rsidRPr="005D6FF6">
        <w:t>&lt;sip:</w:t>
      </w:r>
      <w:r w:rsidRPr="005D6FF6" w:rsidDel="00012B2B">
        <w:t>user1_public1@home1.net</w:t>
      </w:r>
      <w:r w:rsidRPr="005D6FF6">
        <w:rPr>
          <w:rFonts w:cs="Courier New"/>
          <w:snapToGrid w:val="0"/>
          <w:szCs w:val="16"/>
        </w:rPr>
        <w:t>;</w:t>
      </w:r>
      <w:r w:rsidRPr="005D6FF6">
        <w:rPr>
          <w:rFonts w:eastAsia="PMingLiU" w:cs="Courier New"/>
          <w:szCs w:val="16"/>
          <w:lang w:eastAsia="zh-TW"/>
        </w:rPr>
        <w:t>gr=urn:uuid:f81d4fae-7dec-11d0-a765-00a0c91e6bf6</w:t>
      </w:r>
      <w:r w:rsidRPr="005D6FF6">
        <w:t>&gt;</w:t>
      </w:r>
      <w:r w:rsidRPr="005D6FF6">
        <w:rPr>
          <w:rFonts w:eastAsia="PMingLiU" w:cs="Courier New"/>
          <w:lang w:eastAsia="zh-TW"/>
        </w:rPr>
        <w:t>;</w:t>
      </w:r>
      <w:r w:rsidRPr="005D6FF6">
        <w:t>+g.3gpp.icsi-ref="urn%3Aurn-7%3gpp-service.ims.icsi.mmtel"</w:t>
      </w:r>
    </w:p>
    <w:p w14:paraId="1C865569" w14:textId="77777777" w:rsidR="00C762B6" w:rsidRPr="008876CC"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8876CC">
        <w:t xml:space="preserve">Content-Type: application/sdp </w:t>
      </w:r>
    </w:p>
    <w:p w14:paraId="688758EF" w14:textId="77777777" w:rsidR="00C762B6" w:rsidRPr="008876CC"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8876CC">
        <w:rPr>
          <w:snapToGrid w:val="0"/>
        </w:rPr>
        <w:t>Content-Length: (…)</w:t>
      </w:r>
    </w:p>
    <w:p w14:paraId="2B6BC714" w14:textId="77777777" w:rsidR="00C762B6" w:rsidRPr="008876CC"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60C12693"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7F21A7">
        <w:rPr>
          <w:lang w:val="it-IT"/>
        </w:rPr>
        <w:t>v=0</w:t>
      </w:r>
    </w:p>
    <w:p w14:paraId="6CF1CD36"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7F21A7">
        <w:rPr>
          <w:lang w:val="it-IT"/>
        </w:rPr>
        <w:t xml:space="preserve">o=- 2987933615 2987933615 IN IP6 </w:t>
      </w:r>
      <w:r w:rsidRPr="001C52DE">
        <w:rPr>
          <w:lang w:val="it-IT"/>
        </w:rPr>
        <w:t>5555::</w:t>
      </w:r>
      <w:r w:rsidRPr="001C52DE">
        <w:rPr>
          <w:rFonts w:hint="eastAsia"/>
          <w:lang w:val="it-IT" w:eastAsia="ja-JP"/>
        </w:rPr>
        <w:t>ccc</w:t>
      </w:r>
      <w:r w:rsidRPr="001C52DE">
        <w:rPr>
          <w:lang w:val="it-IT"/>
        </w:rPr>
        <w:t>:</w:t>
      </w:r>
      <w:r w:rsidRPr="001C52DE">
        <w:rPr>
          <w:rFonts w:hint="eastAsia"/>
          <w:lang w:val="it-IT" w:eastAsia="ja-JP"/>
        </w:rPr>
        <w:t>aaa</w:t>
      </w:r>
      <w:r w:rsidRPr="001C52DE">
        <w:rPr>
          <w:lang w:val="it-IT"/>
        </w:rPr>
        <w:t>:</w:t>
      </w:r>
      <w:r w:rsidRPr="001C52DE">
        <w:rPr>
          <w:rFonts w:hint="eastAsia"/>
          <w:lang w:val="it-IT" w:eastAsia="ja-JP"/>
        </w:rPr>
        <w:t>abc</w:t>
      </w:r>
      <w:r w:rsidRPr="001C52DE">
        <w:rPr>
          <w:lang w:val="it-IT"/>
        </w:rPr>
        <w:t>:</w:t>
      </w:r>
      <w:r w:rsidRPr="001C52DE">
        <w:rPr>
          <w:rFonts w:hint="eastAsia"/>
          <w:lang w:val="it-IT" w:eastAsia="ja-JP"/>
        </w:rPr>
        <w:t>abc</w:t>
      </w:r>
    </w:p>
    <w:p w14:paraId="135A7B78"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s=-</w:t>
      </w:r>
    </w:p>
    <w:p w14:paraId="113F5EF9"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 xml:space="preserve">c=IN IP6 5555::aaa:bbb:ccc:ddd </w:t>
      </w:r>
    </w:p>
    <w:p w14:paraId="472B28A9"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t=0 0</w:t>
      </w:r>
    </w:p>
    <w:p w14:paraId="5DC3A9B1"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m=audio 3456 RTP/AVPF 97 96</w:t>
      </w:r>
    </w:p>
    <w:p w14:paraId="3651E463"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b=AS:25.4</w:t>
      </w:r>
    </w:p>
    <w:p w14:paraId="7EB371D1"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eastAsia="ja-JP"/>
        </w:rPr>
      </w:pPr>
      <w:r w:rsidRPr="00021376">
        <w:rPr>
          <w:lang w:val="it-IT"/>
        </w:rPr>
        <w:t xml:space="preserve">a=curr:qos local </w:t>
      </w:r>
      <w:r w:rsidRPr="00021376">
        <w:rPr>
          <w:rFonts w:hint="eastAsia"/>
          <w:lang w:val="it-IT" w:eastAsia="ja-JP"/>
        </w:rPr>
        <w:t>sendrecv</w:t>
      </w:r>
    </w:p>
    <w:p w14:paraId="4522668C"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 xml:space="preserve">a=curr:qos remote </w:t>
      </w:r>
      <w:r w:rsidRPr="00021376">
        <w:rPr>
          <w:rFonts w:hint="eastAsia"/>
          <w:lang w:val="it-IT" w:eastAsia="ja-JP"/>
        </w:rPr>
        <w:t>none</w:t>
      </w:r>
    </w:p>
    <w:p w14:paraId="53C4DA01"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a=des:qos mandatory local sendrecv</w:t>
      </w:r>
    </w:p>
    <w:p w14:paraId="41EC4DB4"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a=des:qos none remote sendrecv</w:t>
      </w:r>
    </w:p>
    <w:p w14:paraId="216DB71A"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 xml:space="preserve">a=rtpmap:97 AMR </w:t>
      </w:r>
    </w:p>
    <w:p w14:paraId="09162994"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021376">
        <w:rPr>
          <w:lang w:val="it-IT"/>
        </w:rPr>
        <w:t>a=fmtp:97 mode-set=0,2,5,7; maxframes=2</w:t>
      </w:r>
    </w:p>
    <w:p w14:paraId="3245D108"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a=rtpmap:96 telephone-event</w:t>
      </w:r>
    </w:p>
    <w:bookmarkEnd w:id="986"/>
    <w:p w14:paraId="3B70F793" w14:textId="77777777" w:rsidR="00C762B6" w:rsidRPr="00617E73" w:rsidRDefault="00C762B6" w:rsidP="00C762B6"/>
    <w:p w14:paraId="77D689CE" w14:textId="77777777" w:rsidR="00C762B6" w:rsidRPr="007F21A7" w:rsidRDefault="00C762B6" w:rsidP="00C762B6">
      <w:pPr>
        <w:pStyle w:val="EX"/>
      </w:pPr>
      <w:r w:rsidRPr="007F21A7">
        <w:rPr>
          <w:b/>
        </w:rPr>
        <w:t>SDP:</w:t>
      </w:r>
      <w:r w:rsidRPr="007F21A7">
        <w:tab/>
        <w:t xml:space="preserve">The SDP </w:t>
      </w:r>
      <w:r>
        <w:t>offer</w:t>
      </w:r>
      <w:r w:rsidRPr="007F21A7">
        <w:t xml:space="preserve"> (SDP_</w:t>
      </w:r>
      <w:r>
        <w:rPr>
          <w:rFonts w:hint="eastAsia"/>
          <w:lang w:eastAsia="ja-JP"/>
        </w:rPr>
        <w:t>O2</w:t>
      </w:r>
      <w:r w:rsidRPr="007F21A7">
        <w:t xml:space="preserve">) contains a set of codecs supported to be used for </w:t>
      </w:r>
      <w:r>
        <w:rPr>
          <w:rFonts w:hint="eastAsia"/>
          <w:lang w:eastAsia="ja-JP"/>
        </w:rPr>
        <w:t>the session</w:t>
      </w:r>
      <w:r w:rsidRPr="007F21A7">
        <w:t xml:space="preserve">. The SDP content is based on information received from the </w:t>
      </w:r>
      <w:r>
        <w:rPr>
          <w:rFonts w:hint="eastAsia"/>
          <w:lang w:eastAsia="ja-JP"/>
        </w:rPr>
        <w:t>UE#1</w:t>
      </w:r>
      <w:r w:rsidRPr="007F21A7">
        <w:t>. The local preconditions are indicated as fulfilled.</w:t>
      </w:r>
    </w:p>
    <w:p w14:paraId="7C71A802" w14:textId="77777777" w:rsidR="00C762B6" w:rsidRPr="007F21A7" w:rsidRDefault="00C762B6" w:rsidP="00C762B6">
      <w:pPr>
        <w:pStyle w:val="B1"/>
        <w:rPr>
          <w:b/>
          <w:bCs/>
        </w:rPr>
      </w:pPr>
      <w:r>
        <w:rPr>
          <w:rFonts w:hint="eastAsia"/>
          <w:b/>
          <w:bCs/>
          <w:lang w:eastAsia="ja-JP"/>
        </w:rPr>
        <w:t>21</w:t>
      </w:r>
      <w:r w:rsidRPr="007F21A7">
        <w:rPr>
          <w:b/>
          <w:bCs/>
        </w:rPr>
        <w:t>-</w:t>
      </w:r>
      <w:r>
        <w:rPr>
          <w:rFonts w:hint="eastAsia"/>
          <w:b/>
          <w:bCs/>
          <w:lang w:eastAsia="ja-JP"/>
        </w:rPr>
        <w:t>2</w:t>
      </w:r>
      <w:r>
        <w:rPr>
          <w:b/>
          <w:bCs/>
          <w:lang w:eastAsia="ja-JP"/>
        </w:rPr>
        <w:t>4</w:t>
      </w:r>
      <w:r w:rsidRPr="007F21A7">
        <w:rPr>
          <w:b/>
          <w:bCs/>
        </w:rPr>
        <w:tab/>
      </w:r>
      <w:r w:rsidRPr="007F21A7">
        <w:rPr>
          <w:rFonts w:hint="eastAsia"/>
          <w:b/>
          <w:bCs/>
          <w:lang w:eastAsia="ja-JP"/>
        </w:rPr>
        <w:t>200 (OK) response</w:t>
      </w:r>
      <w:r w:rsidRPr="007F21A7">
        <w:rPr>
          <w:b/>
          <w:bCs/>
        </w:rPr>
        <w:t xml:space="preserve"> (</w:t>
      </w:r>
      <w:r>
        <w:rPr>
          <w:rFonts w:hint="eastAsia"/>
          <w:b/>
          <w:bCs/>
          <w:lang w:eastAsia="ja-JP"/>
        </w:rPr>
        <w:t xml:space="preserve">UE#2 to </w:t>
      </w:r>
      <w:r w:rsidRPr="007F21A7">
        <w:rPr>
          <w:rFonts w:hint="eastAsia"/>
          <w:b/>
          <w:bCs/>
          <w:lang w:eastAsia="ja-JP"/>
        </w:rPr>
        <w:t>CAT-AS</w:t>
      </w:r>
      <w:r w:rsidRPr="007F21A7">
        <w:rPr>
          <w:b/>
          <w:bCs/>
          <w:lang w:eastAsia="ja-JP"/>
        </w:rPr>
        <w:t>, and to UE#1</w:t>
      </w:r>
      <w:r w:rsidRPr="007F21A7">
        <w:rPr>
          <w:b/>
          <w:bCs/>
        </w:rPr>
        <w:t>)</w:t>
      </w:r>
      <w:r w:rsidRPr="00555C93">
        <w:rPr>
          <w:b/>
        </w:rPr>
        <w:t xml:space="preserve"> </w:t>
      </w:r>
      <w:r w:rsidRPr="00555C93">
        <w:rPr>
          <w:b/>
          <w:bCs/>
        </w:rPr>
        <w:t>- see example in table</w:t>
      </w:r>
      <w:r>
        <w:rPr>
          <w:b/>
          <w:bCs/>
        </w:rPr>
        <w:t> </w:t>
      </w:r>
      <w:r>
        <w:rPr>
          <w:rFonts w:hint="eastAsia"/>
          <w:b/>
          <w:bCs/>
          <w:lang w:eastAsia="ja-JP"/>
        </w:rPr>
        <w:t>A.5.8-6</w:t>
      </w:r>
    </w:p>
    <w:p w14:paraId="2F473E74" w14:textId="77777777" w:rsidR="00C762B6" w:rsidRDefault="00C762B6" w:rsidP="00C762B6">
      <w:pPr>
        <w:pStyle w:val="B1"/>
        <w:rPr>
          <w:lang w:eastAsia="ja-JP"/>
        </w:rPr>
      </w:pPr>
      <w:r>
        <w:rPr>
          <w:lang w:eastAsia="ja-JP"/>
        </w:rPr>
        <w:tab/>
      </w:r>
      <w:r>
        <w:rPr>
          <w:rFonts w:hint="eastAsia"/>
          <w:lang w:eastAsia="ja-JP"/>
        </w:rPr>
        <w:t xml:space="preserve">UE#2 </w:t>
      </w:r>
      <w:r w:rsidRPr="007F21A7">
        <w:t xml:space="preserve">sends a SIP 200 (OK) response for the SIP </w:t>
      </w:r>
      <w:r w:rsidRPr="007F21A7">
        <w:rPr>
          <w:rFonts w:hint="eastAsia"/>
          <w:lang w:eastAsia="ja-JP"/>
        </w:rPr>
        <w:t xml:space="preserve">UPDATE </w:t>
      </w:r>
      <w:r w:rsidRPr="007F21A7">
        <w:t xml:space="preserve">request to </w:t>
      </w:r>
      <w:r>
        <w:rPr>
          <w:rFonts w:hint="eastAsia"/>
          <w:lang w:eastAsia="ja-JP"/>
        </w:rPr>
        <w:t>CAT-AS</w:t>
      </w:r>
      <w:r w:rsidRPr="007F21A7">
        <w:t>.</w:t>
      </w:r>
      <w:r>
        <w:rPr>
          <w:rFonts w:hint="eastAsia"/>
          <w:lang w:eastAsia="ja-JP"/>
        </w:rPr>
        <w:t xml:space="preserve"> The SDP shall contain information relevant to the media that will be used after the session is established.</w:t>
      </w:r>
    </w:p>
    <w:p w14:paraId="5B33A701" w14:textId="77777777" w:rsidR="00C762B6" w:rsidRDefault="00C762B6" w:rsidP="00C762B6">
      <w:pPr>
        <w:pStyle w:val="B1"/>
        <w:rPr>
          <w:lang w:eastAsia="ja-JP"/>
        </w:rPr>
      </w:pPr>
      <w:r>
        <w:rPr>
          <w:rFonts w:hint="eastAsia"/>
          <w:lang w:eastAsia="ja-JP"/>
        </w:rPr>
        <w:tab/>
        <w:t>CAT-AS shall store the relevant information in SDP for later use in step</w:t>
      </w:r>
      <w:r>
        <w:rPr>
          <w:lang w:eastAsia="ja-JP"/>
        </w:rPr>
        <w:t> </w:t>
      </w:r>
      <w:r>
        <w:rPr>
          <w:rFonts w:hint="eastAsia"/>
          <w:lang w:eastAsia="ja-JP"/>
        </w:rPr>
        <w:t>35.</w:t>
      </w:r>
    </w:p>
    <w:p w14:paraId="679ABA69" w14:textId="77777777" w:rsidR="00C762B6" w:rsidRPr="007F21A7" w:rsidRDefault="00C762B6" w:rsidP="00C762B6">
      <w:pPr>
        <w:pStyle w:val="TH"/>
      </w:pPr>
      <w:r w:rsidRPr="007F21A7">
        <w:t>Table</w:t>
      </w:r>
      <w:r>
        <w:t> A.5.8</w:t>
      </w:r>
      <w:r w:rsidRPr="007F21A7">
        <w:t>-</w:t>
      </w:r>
      <w:r>
        <w:rPr>
          <w:rFonts w:hint="eastAsia"/>
          <w:lang w:eastAsia="ja-JP"/>
        </w:rPr>
        <w:t>6</w:t>
      </w:r>
      <w:r w:rsidRPr="007F21A7">
        <w:t>: 200 (OK) response (UE#2 to CAT-AS)</w:t>
      </w:r>
    </w:p>
    <w:p w14:paraId="35EE414F"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bookmarkStart w:id="987" w:name="_MCCTEMPBM_CRPT84840523___2"/>
      <w:r w:rsidRPr="007F21A7">
        <w:t>SIP/2.0 200 OK</w:t>
      </w:r>
    </w:p>
    <w:p w14:paraId="104C5483"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14:paraId="5B52CCC7"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Record-Route: &lt;sip:pcscf2.visited2.net:5088;lr;comp=sigcomp&gt;, &lt;sip:scscf2.home2.net;lr&gt;,</w:t>
      </w:r>
      <w:r w:rsidRPr="007F21A7">
        <w:rPr>
          <w:rFonts w:hint="eastAsia"/>
          <w:lang w:eastAsia="ja-JP"/>
        </w:rPr>
        <w:t xml:space="preserve"> </w:t>
      </w:r>
      <w:r w:rsidRPr="007F21A7">
        <w:t>&lt;sip:</w:t>
      </w:r>
      <w:r w:rsidRPr="007F21A7">
        <w:rPr>
          <w:rFonts w:hint="eastAsia"/>
          <w:lang w:eastAsia="ja-JP"/>
        </w:rPr>
        <w:t>catas</w:t>
      </w:r>
      <w:r w:rsidRPr="007F21A7">
        <w:t>.home2.net;lr&gt;, &lt;sip:scscf2.home2.net;lr&gt;,</w:t>
      </w:r>
      <w:r>
        <w:rPr>
          <w:rFonts w:hint="eastAsia"/>
          <w:lang w:eastAsia="ja-JP"/>
        </w:rPr>
        <w:t xml:space="preserve"> </w:t>
      </w:r>
      <w:r w:rsidRPr="007F21A7">
        <w:t>&lt;sip:scscf1.home1.net;lr&gt;, &lt;sip:pcscf1.visited1.net;lr&gt;</w:t>
      </w:r>
    </w:p>
    <w:p w14:paraId="1286C80F"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lastRenderedPageBreak/>
        <w:t>From:</w:t>
      </w:r>
    </w:p>
    <w:p w14:paraId="57B5B227"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To: &lt;tel:+1-212-555-2222&gt;;tag=22</w:t>
      </w:r>
      <w:r w:rsidRPr="007F21A7">
        <w:rPr>
          <w:rFonts w:hint="eastAsia"/>
          <w:lang w:eastAsia="ja-JP"/>
        </w:rPr>
        <w:t>36</w:t>
      </w:r>
    </w:p>
    <w:p w14:paraId="70805FAD"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07E36411"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Cseq:</w:t>
      </w:r>
    </w:p>
    <w:p w14:paraId="3982892A"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Allow: INVITE, ACK, CANCEL, BYE, PRACK, UPDATE, REFER, MESSAGE</w:t>
      </w:r>
    </w:p>
    <w:p w14:paraId="5FD4D172" w14:textId="77777777" w:rsidR="00C762B6" w:rsidRPr="005D6FF6"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5D6FF6">
        <w:t>Contact: &lt;sip:</w:t>
      </w:r>
      <w:r w:rsidRPr="005D6FF6">
        <w:rPr>
          <w:rFonts w:cs="Courier New"/>
          <w:szCs w:val="16"/>
        </w:rPr>
        <w:t>user2_public1@home2.net;gr=urn:uuid:2ad8950e-48a5-4a74-8d99-ad76cc7fc74</w:t>
      </w:r>
      <w:r w:rsidRPr="005D6FF6">
        <w:t>&gt;</w:t>
      </w:r>
      <w:r w:rsidRPr="005D6FF6">
        <w:rPr>
          <w:rFonts w:eastAsia="PMingLiU" w:cs="Courier New"/>
          <w:lang w:eastAsia="zh-TW"/>
        </w:rPr>
        <w:t>;</w:t>
      </w:r>
      <w:r w:rsidRPr="005D6FF6">
        <w:t>+g.3gpp.icsi-ref="urn%3Aurn-7%3gpp-service.ims.icsi.mmtel"</w:t>
      </w:r>
    </w:p>
    <w:p w14:paraId="0273DD4E"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 xml:space="preserve">Content-Type: application/sdp </w:t>
      </w:r>
    </w:p>
    <w:p w14:paraId="31FDB97A"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Content-Length: (…)</w:t>
      </w:r>
    </w:p>
    <w:p w14:paraId="6DC14361"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2A42CAB7" w14:textId="77777777" w:rsidR="00C762B6" w:rsidRPr="00425931"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425931">
        <w:rPr>
          <w:lang w:val="it-IT"/>
        </w:rPr>
        <w:t>v=0</w:t>
      </w:r>
    </w:p>
    <w:p w14:paraId="5F67864D" w14:textId="77777777" w:rsidR="00C762B6" w:rsidRPr="00425931"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425931">
        <w:rPr>
          <w:lang w:val="it-IT"/>
        </w:rPr>
        <w:t>o=- 298793361</w:t>
      </w:r>
      <w:r w:rsidRPr="00425931" w:rsidDel="000915DC">
        <w:rPr>
          <w:lang w:val="it-IT"/>
        </w:rPr>
        <w:t>5</w:t>
      </w:r>
      <w:r w:rsidRPr="00425931">
        <w:rPr>
          <w:rFonts w:hint="eastAsia"/>
          <w:lang w:val="it-IT" w:eastAsia="ja-JP"/>
        </w:rPr>
        <w:t>7</w:t>
      </w:r>
      <w:r w:rsidRPr="00425931">
        <w:rPr>
          <w:lang w:val="it-IT"/>
        </w:rPr>
        <w:t xml:space="preserve"> 298793361</w:t>
      </w:r>
      <w:r w:rsidRPr="00425931" w:rsidDel="000915DC">
        <w:rPr>
          <w:lang w:val="it-IT"/>
        </w:rPr>
        <w:t>5</w:t>
      </w:r>
      <w:r w:rsidRPr="00425931">
        <w:rPr>
          <w:rFonts w:hint="eastAsia"/>
          <w:lang w:val="it-IT" w:eastAsia="ja-JP"/>
        </w:rPr>
        <w:t>7</w:t>
      </w:r>
      <w:r w:rsidRPr="00425931">
        <w:rPr>
          <w:lang w:val="it-IT"/>
        </w:rPr>
        <w:t xml:space="preserve"> IN IP6 </w:t>
      </w:r>
      <w:r w:rsidRPr="00425931">
        <w:rPr>
          <w:rFonts w:hint="eastAsia"/>
          <w:lang w:val="it-IT" w:eastAsia="ja-JP"/>
        </w:rPr>
        <w:t>6666</w:t>
      </w:r>
      <w:r w:rsidRPr="00425931">
        <w:rPr>
          <w:lang w:val="it-IT"/>
        </w:rPr>
        <w:t>::eee:fff:aaa:bbb</w:t>
      </w:r>
    </w:p>
    <w:p w14:paraId="21981E2D" w14:textId="77777777" w:rsidR="00C762B6" w:rsidRPr="00503615"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s=-</w:t>
      </w:r>
    </w:p>
    <w:p w14:paraId="63CA74E5" w14:textId="77777777" w:rsidR="00C762B6" w:rsidRPr="00503615"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503615">
        <w:rPr>
          <w:lang w:val="en-US"/>
        </w:rPr>
        <w:t>c=IN IP6 6666::eee:fff:aaa:bbb</w:t>
      </w:r>
    </w:p>
    <w:p w14:paraId="68F35925"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nb-NO"/>
        </w:rPr>
      </w:pPr>
      <w:r w:rsidRPr="00732BA0">
        <w:rPr>
          <w:lang w:val="nb-NO"/>
        </w:rPr>
        <w:t>t=0 0</w:t>
      </w:r>
    </w:p>
    <w:p w14:paraId="5AAFC61E"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Pr>
          <w:lang w:val="pt-BR"/>
        </w:rPr>
        <w:t>F</w:t>
      </w:r>
      <w:r w:rsidRPr="007F21A7">
        <w:rPr>
          <w:lang w:val="pt-BR"/>
        </w:rPr>
        <w:t xml:space="preserve"> 97 96</w:t>
      </w:r>
    </w:p>
    <w:p w14:paraId="24505966"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b=AS:25.4</w:t>
      </w:r>
    </w:p>
    <w:p w14:paraId="39825221"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F21A7">
        <w:rPr>
          <w:lang w:val="pt-BR"/>
        </w:rPr>
        <w:t>a=cu</w:t>
      </w:r>
      <w:r>
        <w:rPr>
          <w:lang w:val="pt-BR"/>
        </w:rPr>
        <w:t xml:space="preserve">rr:qos local </w:t>
      </w:r>
      <w:r>
        <w:rPr>
          <w:lang w:val="pt-BR" w:eastAsia="ja-JP"/>
        </w:rPr>
        <w:t>sendrecv</w:t>
      </w:r>
    </w:p>
    <w:p w14:paraId="57959F0B"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220347C8"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72E594E0"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remote sendrecv</w:t>
      </w:r>
    </w:p>
    <w:p w14:paraId="6C8D51AE"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 xml:space="preserve">a=rtpmap:97 AMR </w:t>
      </w:r>
    </w:p>
    <w:p w14:paraId="0483673E"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a=fmtp:97 mode-set=0,2,5,7; maxframes</w:t>
      </w:r>
    </w:p>
    <w:p w14:paraId="401C5FB5"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a=rtpmap:96 telephone-event</w:t>
      </w:r>
    </w:p>
    <w:bookmarkEnd w:id="987"/>
    <w:p w14:paraId="1B9086B6" w14:textId="77777777" w:rsidR="00C762B6" w:rsidRPr="00021376" w:rsidRDefault="00C762B6" w:rsidP="00C762B6">
      <w:pPr>
        <w:rPr>
          <w:lang w:val="pt-BR"/>
        </w:rPr>
      </w:pPr>
    </w:p>
    <w:p w14:paraId="128CB36F" w14:textId="77777777" w:rsidR="00C762B6" w:rsidRPr="007F21A7" w:rsidRDefault="00C762B6" w:rsidP="00C762B6">
      <w:pPr>
        <w:pStyle w:val="EX"/>
      </w:pPr>
      <w:r w:rsidRPr="007F21A7">
        <w:rPr>
          <w:b/>
        </w:rPr>
        <w:t>SDP:</w:t>
      </w:r>
      <w:r w:rsidRPr="007F21A7">
        <w:tab/>
        <w:t>The SDP answer (SDP_A</w:t>
      </w:r>
      <w:r w:rsidRPr="007F21A7">
        <w:rPr>
          <w:rFonts w:hint="eastAsia"/>
          <w:lang w:eastAsia="ja-JP"/>
        </w:rPr>
        <w:t>_regular</w:t>
      </w:r>
      <w:r>
        <w:rPr>
          <w:rFonts w:hint="eastAsia"/>
          <w:lang w:eastAsia="ja-JP"/>
        </w:rPr>
        <w:t>2</w:t>
      </w:r>
      <w:r w:rsidRPr="007F21A7">
        <w:t xml:space="preserve">) contains a set of codecs to be used for the session. </w:t>
      </w:r>
      <w:r w:rsidRPr="00022925">
        <w:t>The local preconditions are indicated as fulfilled</w:t>
      </w:r>
      <w:r w:rsidRPr="007F21A7">
        <w:t>.</w:t>
      </w:r>
    </w:p>
    <w:p w14:paraId="3ACC6F75" w14:textId="77777777" w:rsidR="00C762B6" w:rsidRPr="007F21A7" w:rsidRDefault="00C762B6" w:rsidP="00C762B6">
      <w:pPr>
        <w:pStyle w:val="B1"/>
        <w:ind w:left="284" w:firstLine="0"/>
        <w:rPr>
          <w:b/>
          <w:bCs/>
        </w:rPr>
      </w:pPr>
      <w:bookmarkStart w:id="988" w:name="_MCCTEMPBM_CRPT84840524___2"/>
      <w:r>
        <w:rPr>
          <w:rFonts w:hint="eastAsia"/>
          <w:b/>
          <w:bCs/>
          <w:lang w:eastAsia="ja-JP"/>
        </w:rPr>
        <w:t>25</w:t>
      </w:r>
      <w:r w:rsidRPr="007F21A7">
        <w:rPr>
          <w:b/>
          <w:bCs/>
        </w:rPr>
        <w:t>-</w:t>
      </w:r>
      <w:r>
        <w:rPr>
          <w:rFonts w:hint="eastAsia"/>
          <w:b/>
          <w:bCs/>
          <w:lang w:eastAsia="ja-JP"/>
        </w:rPr>
        <w:t>26</w:t>
      </w:r>
      <w:r w:rsidRPr="007F21A7">
        <w:rPr>
          <w:b/>
          <w:bCs/>
        </w:rPr>
        <w:tab/>
        <w:t>18</w:t>
      </w:r>
      <w:r>
        <w:rPr>
          <w:rFonts w:hint="eastAsia"/>
          <w:b/>
          <w:bCs/>
          <w:lang w:eastAsia="ja-JP"/>
        </w:rPr>
        <w:t>0</w:t>
      </w:r>
      <w:r w:rsidRPr="007F21A7">
        <w:rPr>
          <w:b/>
          <w:bCs/>
        </w:rPr>
        <w:t xml:space="preserve"> (</w:t>
      </w:r>
      <w:r>
        <w:rPr>
          <w:rFonts w:hint="eastAsia"/>
          <w:b/>
          <w:bCs/>
          <w:lang w:eastAsia="ja-JP"/>
        </w:rPr>
        <w:t>Ringing</w:t>
      </w:r>
      <w:r w:rsidRPr="007F21A7">
        <w:rPr>
          <w:b/>
          <w:bCs/>
        </w:rPr>
        <w:t>) provisional response (UE#2 to CAT-AS)</w:t>
      </w:r>
    </w:p>
    <w:bookmarkEnd w:id="988"/>
    <w:p w14:paraId="4FDCB5F1" w14:textId="77777777" w:rsidR="00C762B6" w:rsidRDefault="00C762B6" w:rsidP="00C762B6">
      <w:pPr>
        <w:pStyle w:val="B1"/>
        <w:rPr>
          <w:lang w:eastAsia="ja-JP"/>
        </w:rPr>
      </w:pPr>
      <w:r>
        <w:tab/>
      </w:r>
      <w:r w:rsidRPr="007F21A7">
        <w:t>UE#2 sends a SIP 18</w:t>
      </w:r>
      <w:r>
        <w:rPr>
          <w:rFonts w:hint="eastAsia"/>
          <w:lang w:eastAsia="ja-JP"/>
        </w:rPr>
        <w:t>0</w:t>
      </w:r>
      <w:r w:rsidRPr="007F21A7">
        <w:t xml:space="preserve"> (</w:t>
      </w:r>
      <w:r>
        <w:rPr>
          <w:rFonts w:hint="eastAsia"/>
          <w:lang w:eastAsia="ja-JP"/>
        </w:rPr>
        <w:t>Ringing</w:t>
      </w:r>
      <w:r w:rsidRPr="007F21A7">
        <w:t>) provisional response for the INVITE request to the CAT-AS</w:t>
      </w:r>
      <w:r>
        <w:t>.</w:t>
      </w:r>
    </w:p>
    <w:p w14:paraId="613CC19B" w14:textId="77777777" w:rsidR="00C762B6" w:rsidRPr="006224F4" w:rsidRDefault="00C762B6" w:rsidP="00C762B6">
      <w:pPr>
        <w:pStyle w:val="B1"/>
      </w:pPr>
      <w:r>
        <w:rPr>
          <w:rFonts w:hint="eastAsia"/>
        </w:rPr>
        <w:tab/>
      </w:r>
      <w:r w:rsidRPr="00022925">
        <w:rPr>
          <w:rFonts w:hint="eastAsia"/>
        </w:rPr>
        <w:t>The CAT-AS instructs the MRF to reserve CAT resources upon receipt of 180</w:t>
      </w:r>
      <w:r>
        <w:rPr>
          <w:rFonts w:hint="eastAsia"/>
        </w:rPr>
        <w:t>.</w:t>
      </w:r>
    </w:p>
    <w:p w14:paraId="72DC3617" w14:textId="77777777" w:rsidR="00C762B6" w:rsidRPr="007F21A7" w:rsidRDefault="00C762B6" w:rsidP="00C762B6">
      <w:pPr>
        <w:pStyle w:val="B1"/>
        <w:ind w:left="284" w:firstLine="0"/>
        <w:rPr>
          <w:b/>
          <w:bCs/>
        </w:rPr>
      </w:pPr>
      <w:bookmarkStart w:id="989" w:name="_MCCTEMPBM_CRPT84840525___2"/>
      <w:r>
        <w:rPr>
          <w:rFonts w:hint="eastAsia"/>
          <w:b/>
          <w:bCs/>
          <w:lang w:eastAsia="ja-JP"/>
        </w:rPr>
        <w:t>27</w:t>
      </w:r>
      <w:r w:rsidRPr="007F21A7">
        <w:rPr>
          <w:b/>
          <w:bCs/>
        </w:rPr>
        <w:t>-</w:t>
      </w:r>
      <w:r>
        <w:rPr>
          <w:rFonts w:hint="eastAsia"/>
          <w:b/>
          <w:bCs/>
          <w:lang w:eastAsia="ja-JP"/>
        </w:rPr>
        <w:t>28</w:t>
      </w:r>
      <w:r w:rsidRPr="007F21A7">
        <w:rPr>
          <w:b/>
          <w:bCs/>
        </w:rPr>
        <w:tab/>
      </w:r>
      <w:r w:rsidRPr="007F21A7">
        <w:rPr>
          <w:rFonts w:hint="eastAsia"/>
          <w:b/>
          <w:bCs/>
          <w:lang w:eastAsia="ja-JP"/>
        </w:rPr>
        <w:t>UPDATE request</w:t>
      </w:r>
      <w:r w:rsidRPr="007F21A7">
        <w:rPr>
          <w:b/>
          <w:bCs/>
        </w:rPr>
        <w:t xml:space="preserve"> (CAT-AS to UE#1) see example in table</w:t>
      </w:r>
      <w:r>
        <w:rPr>
          <w:b/>
          <w:bCs/>
        </w:rPr>
        <w:t> A.5.8</w:t>
      </w:r>
      <w:r w:rsidRPr="007F21A7">
        <w:rPr>
          <w:b/>
          <w:bCs/>
        </w:rPr>
        <w:t>-</w:t>
      </w:r>
      <w:r>
        <w:rPr>
          <w:rFonts w:hint="eastAsia"/>
          <w:b/>
          <w:bCs/>
          <w:lang w:eastAsia="ja-JP"/>
        </w:rPr>
        <w:t>8</w:t>
      </w:r>
    </w:p>
    <w:bookmarkEnd w:id="989"/>
    <w:p w14:paraId="051407F2" w14:textId="77777777" w:rsidR="00C762B6" w:rsidRPr="007F21A7" w:rsidRDefault="00C762B6" w:rsidP="00C762B6">
      <w:pPr>
        <w:pStyle w:val="B1"/>
        <w:rPr>
          <w:lang w:eastAsia="ja-JP"/>
        </w:rPr>
      </w:pPr>
      <w:r>
        <w:tab/>
      </w:r>
      <w:r w:rsidRPr="007F21A7">
        <w:t xml:space="preserve">The CAT-AS </w:t>
      </w:r>
      <w:r w:rsidRPr="007F21A7">
        <w:rPr>
          <w:rFonts w:hint="eastAsia"/>
          <w:lang w:eastAsia="ja-JP"/>
        </w:rPr>
        <w:t>sends</w:t>
      </w:r>
      <w:r w:rsidRPr="007F21A7">
        <w:t xml:space="preserve"> </w:t>
      </w:r>
      <w:r w:rsidRPr="007F21A7">
        <w:rPr>
          <w:rFonts w:hint="eastAsia"/>
          <w:lang w:eastAsia="ja-JP"/>
        </w:rPr>
        <w:t xml:space="preserve">an UPDATE request containing </w:t>
      </w:r>
      <w:r>
        <w:rPr>
          <w:lang w:eastAsia="ja-JP"/>
        </w:rPr>
        <w:t>the SDP offer</w:t>
      </w:r>
      <w:r w:rsidRPr="007F21A7">
        <w:rPr>
          <w:rFonts w:hint="eastAsia"/>
          <w:lang w:eastAsia="ja-JP"/>
        </w:rPr>
        <w:t xml:space="preserve"> </w:t>
      </w:r>
      <w:r>
        <w:rPr>
          <w:lang w:eastAsia="ja-JP"/>
        </w:rPr>
        <w:t>based on the CAT media information received from MRF.</w:t>
      </w:r>
    </w:p>
    <w:p w14:paraId="6C817E7E" w14:textId="77777777" w:rsidR="00C762B6" w:rsidRDefault="00C762B6" w:rsidP="00C762B6">
      <w:pPr>
        <w:pStyle w:val="B1"/>
        <w:rPr>
          <w:lang w:eastAsia="ja-JP"/>
        </w:rPr>
      </w:pPr>
      <w:r>
        <w:rPr>
          <w:lang w:eastAsia="ja-JP"/>
        </w:rPr>
        <w:tab/>
      </w:r>
      <w:r w:rsidRPr="007F21A7">
        <w:rPr>
          <w:rFonts w:hint="eastAsia"/>
          <w:lang w:eastAsia="ja-JP"/>
        </w:rPr>
        <w:t xml:space="preserve">Session between UE#1 and </w:t>
      </w:r>
      <w:r>
        <w:rPr>
          <w:rFonts w:hint="eastAsia"/>
          <w:lang w:eastAsia="ja-JP"/>
        </w:rPr>
        <w:t>UE#2</w:t>
      </w:r>
      <w:r w:rsidRPr="007F21A7">
        <w:rPr>
          <w:rFonts w:hint="eastAsia"/>
          <w:lang w:eastAsia="ja-JP"/>
        </w:rPr>
        <w:t xml:space="preserve"> is replaced with session between UE#1 and </w:t>
      </w:r>
      <w:r>
        <w:rPr>
          <w:rFonts w:hint="eastAsia"/>
          <w:lang w:eastAsia="ja-JP"/>
        </w:rPr>
        <w:t>CAT-AS</w:t>
      </w:r>
      <w:r w:rsidRPr="007F21A7">
        <w:rPr>
          <w:lang w:eastAsia="ja-JP"/>
        </w:rPr>
        <w:t>.</w:t>
      </w:r>
    </w:p>
    <w:p w14:paraId="3EDE8EBA" w14:textId="77777777" w:rsidR="00C762B6" w:rsidRPr="007F21A7" w:rsidRDefault="00C762B6" w:rsidP="00C762B6">
      <w:pPr>
        <w:pStyle w:val="NO"/>
        <w:rPr>
          <w:lang w:eastAsia="ja-JP"/>
        </w:rPr>
      </w:pPr>
      <w:r>
        <w:rPr>
          <w:rFonts w:hint="eastAsia"/>
          <w:lang w:eastAsia="ja-JP"/>
        </w:rPr>
        <w:t>NOTE</w:t>
      </w:r>
      <w:r>
        <w:rPr>
          <w:lang w:eastAsia="ja-JP"/>
        </w:rPr>
        <w:t> 1</w:t>
      </w:r>
      <w:r>
        <w:rPr>
          <w:rFonts w:hint="eastAsia"/>
          <w:lang w:eastAsia="ja-JP"/>
        </w:rPr>
        <w:t>:</w:t>
      </w:r>
      <w:r>
        <w:rPr>
          <w:rFonts w:hint="eastAsia"/>
          <w:lang w:eastAsia="ja-JP"/>
        </w:rPr>
        <w:tab/>
        <w:t xml:space="preserve">The AS will remain in the </w:t>
      </w:r>
      <w:r>
        <w:rPr>
          <w:lang w:eastAsia="ja-JP"/>
        </w:rPr>
        <w:t>signalling</w:t>
      </w:r>
      <w:r>
        <w:rPr>
          <w:rFonts w:hint="eastAsia"/>
          <w:lang w:eastAsia="ja-JP"/>
        </w:rPr>
        <w:t xml:space="preserve"> path, i.e. work as a B2BUA, in order to align and maintain information in SDP for further exchanged messages between UE#1 and UE#2.</w:t>
      </w:r>
    </w:p>
    <w:p w14:paraId="7B163F39" w14:textId="77777777" w:rsidR="00C762B6" w:rsidRPr="007F21A7" w:rsidRDefault="00C762B6" w:rsidP="00C762B6">
      <w:pPr>
        <w:pStyle w:val="TH"/>
        <w:rPr>
          <w:lang w:eastAsia="ja-JP"/>
        </w:rPr>
      </w:pPr>
      <w:r w:rsidRPr="007F21A7">
        <w:t>Table</w:t>
      </w:r>
      <w:r>
        <w:t> A.5.8</w:t>
      </w:r>
      <w:r w:rsidRPr="007F21A7">
        <w:t>-</w:t>
      </w:r>
      <w:r>
        <w:rPr>
          <w:lang w:eastAsia="ja-JP"/>
        </w:rPr>
        <w:t>7</w:t>
      </w:r>
      <w:r w:rsidRPr="007F21A7">
        <w:t xml:space="preserve">: </w:t>
      </w:r>
      <w:r w:rsidRPr="007F21A7">
        <w:rPr>
          <w:rFonts w:hint="eastAsia"/>
          <w:lang w:eastAsia="ja-JP"/>
        </w:rPr>
        <w:t>UPDATE</w:t>
      </w:r>
      <w:r w:rsidRPr="007F21A7">
        <w:t xml:space="preserve"> re</w:t>
      </w:r>
      <w:r w:rsidRPr="007F21A7">
        <w:rPr>
          <w:rFonts w:hint="eastAsia"/>
          <w:lang w:eastAsia="ja-JP"/>
        </w:rPr>
        <w:t>quest</w:t>
      </w:r>
      <w:r w:rsidRPr="007F21A7">
        <w:t xml:space="preserve"> (CAT-AS to UE#1)</w:t>
      </w:r>
    </w:p>
    <w:p w14:paraId="1F845CC1" w14:textId="77777777" w:rsidR="00C762B6" w:rsidRPr="00947EC3"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nb-NO" w:eastAsia="ja-JP"/>
        </w:rPr>
      </w:pPr>
      <w:bookmarkStart w:id="990" w:name="_MCCTEMPBM_CRPT84840526___2"/>
      <w:r w:rsidRPr="00947EC3">
        <w:rPr>
          <w:rFonts w:hint="eastAsia"/>
          <w:lang w:val="nb-NO" w:eastAsia="ja-JP"/>
        </w:rPr>
        <w:t xml:space="preserve">UPDATE </w:t>
      </w:r>
      <w:r w:rsidRPr="00947EC3">
        <w:rPr>
          <w:lang w:val="nb-NO"/>
        </w:rPr>
        <w:t>sip:</w:t>
      </w:r>
      <w:r w:rsidRPr="001C52DE" w:rsidDel="00012B2B">
        <w:rPr>
          <w:lang w:val="nb-NO"/>
        </w:rPr>
        <w:t>user1_public1@home1.net</w:t>
      </w:r>
      <w:r w:rsidRPr="00895344">
        <w:rPr>
          <w:rFonts w:cs="Courier New"/>
          <w:snapToGrid w:val="0"/>
          <w:szCs w:val="16"/>
          <w:lang w:val="nb-NO"/>
        </w:rPr>
        <w:t>;</w:t>
      </w:r>
      <w:r w:rsidRPr="00895344">
        <w:rPr>
          <w:rFonts w:eastAsia="PMingLiU" w:cs="Courier New"/>
          <w:szCs w:val="16"/>
          <w:lang w:val="nb-NO" w:eastAsia="zh-TW"/>
        </w:rPr>
        <w:t>gr=urn:uuid:f81d4fae-7dec-11d0-a765-00a0c91e6bf6</w:t>
      </w:r>
      <w:r>
        <w:rPr>
          <w:lang w:val="nb-NO"/>
        </w:rPr>
        <w:t xml:space="preserve"> </w:t>
      </w:r>
      <w:r w:rsidRPr="00947EC3">
        <w:rPr>
          <w:rFonts w:hint="eastAsia"/>
          <w:lang w:val="nb-NO" w:eastAsia="ja-JP"/>
        </w:rPr>
        <w:t>SIP/2.0</w:t>
      </w:r>
    </w:p>
    <w:p w14:paraId="33E71315"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nb-NO" w:eastAsia="ja-JP"/>
        </w:rPr>
      </w:pPr>
      <w:r w:rsidRPr="00021376">
        <w:rPr>
          <w:lang w:val="nb-NO"/>
        </w:rPr>
        <w:t>Via: SIP/2.0/UDP [5555::ccc:aaa:</w:t>
      </w:r>
      <w:r w:rsidRPr="00021376">
        <w:rPr>
          <w:rFonts w:hint="eastAsia"/>
          <w:lang w:val="nb-NO" w:eastAsia="ja-JP"/>
        </w:rPr>
        <w:t>abc</w:t>
      </w:r>
      <w:r w:rsidRPr="00021376">
        <w:rPr>
          <w:lang w:val="nb-NO"/>
        </w:rPr>
        <w:t>:</w:t>
      </w:r>
      <w:r w:rsidRPr="00021376">
        <w:rPr>
          <w:rFonts w:hint="eastAsia"/>
          <w:lang w:val="nb-NO" w:eastAsia="ja-JP"/>
        </w:rPr>
        <w:t>abc</w:t>
      </w:r>
      <w:r w:rsidRPr="00021376">
        <w:rPr>
          <w:lang w:val="nb-NO"/>
        </w:rPr>
        <w:t>]:8805;branch=z9hG4bK</w:t>
      </w:r>
      <w:r w:rsidRPr="00021376">
        <w:rPr>
          <w:rFonts w:hint="eastAsia"/>
          <w:lang w:val="nb-NO" w:eastAsia="ja-JP"/>
        </w:rPr>
        <w:t>182D87</w:t>
      </w:r>
      <w:r w:rsidRPr="00021376">
        <w:rPr>
          <w:lang w:val="nb-NO"/>
        </w:rPr>
        <w:t>.1</w:t>
      </w:r>
    </w:p>
    <w:p w14:paraId="42D3E498"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32BA0">
        <w:rPr>
          <w:rFonts w:hint="eastAsia"/>
          <w:lang w:eastAsia="ja-JP"/>
        </w:rPr>
        <w:t>Max-Forwards: 70</w:t>
      </w:r>
    </w:p>
    <w:p w14:paraId="55F57E7F"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32BA0">
        <w:t>Route: &lt;sip:scscf1.home1.net;lr&gt;,</w:t>
      </w:r>
      <w:r w:rsidRPr="00732BA0">
        <w:rPr>
          <w:rFonts w:hint="eastAsia"/>
          <w:lang w:eastAsia="ja-JP"/>
        </w:rPr>
        <w:t xml:space="preserve"> </w:t>
      </w:r>
      <w:r w:rsidRPr="00732BA0">
        <w:t>&lt;sip:pcscf1.visited1.net;lr&gt;</w:t>
      </w:r>
    </w:p>
    <w:p w14:paraId="4602C1D3"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From: &lt;tel:+1-212-555-2222&gt;;tag=2236</w:t>
      </w:r>
    </w:p>
    <w:p w14:paraId="72D2A6DF"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To: &lt;sip:user1_public1@home1.net&gt;;tag=171828</w:t>
      </w:r>
    </w:p>
    <w:p w14:paraId="1658B672"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7F21A7">
        <w:t>Call-ID:</w:t>
      </w:r>
    </w:p>
    <w:p w14:paraId="645BE996"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Cseq:</w:t>
      </w:r>
      <w:r w:rsidRPr="007F21A7">
        <w:rPr>
          <w:rFonts w:hint="eastAsia"/>
          <w:lang w:eastAsia="ja-JP"/>
        </w:rPr>
        <w:t xml:space="preserve"> </w:t>
      </w:r>
      <w:r w:rsidRPr="007F21A7" w:rsidDel="0065434B">
        <w:rPr>
          <w:rFonts w:hint="eastAsia"/>
          <w:lang w:eastAsia="ja-JP"/>
        </w:rPr>
        <w:t>128</w:t>
      </w:r>
      <w:r w:rsidRPr="007F21A7">
        <w:rPr>
          <w:rFonts w:hint="eastAsia"/>
          <w:lang w:eastAsia="ja-JP"/>
        </w:rPr>
        <w:t>14111 UPDATE</w:t>
      </w:r>
    </w:p>
    <w:p w14:paraId="351D05D8"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7F21A7">
        <w:t xml:space="preserve">Require: </w:t>
      </w:r>
    </w:p>
    <w:p w14:paraId="35760DF4" w14:textId="77777777" w:rsidR="00C762B6" w:rsidRPr="005D6FF6"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5D6FF6">
        <w:t xml:space="preserve">Contact: </w:t>
      </w:r>
      <w:r w:rsidRPr="005D6FF6" w:rsidDel="0092288D">
        <w:t>&lt;sip:</w:t>
      </w:r>
      <w:r w:rsidRPr="005D6FF6">
        <w:rPr>
          <w:rFonts w:cs="Courier New"/>
          <w:szCs w:val="16"/>
        </w:rPr>
        <w:t>user2_public1@home2.net;gr=urn:uuid:2ad8950e-48a5-4a74-8d99-ad76cc7fc74</w:t>
      </w:r>
      <w:r w:rsidRPr="005D6FF6">
        <w:t>&gt;+g.3gpp.icsi-ref="urn%3Aurn-7%3gpp-service.ims.icsi.mmtel"</w:t>
      </w:r>
      <w:r w:rsidRPr="005D6FF6" w:rsidDel="0092288D">
        <w:t xml:space="preserve"> </w:t>
      </w:r>
    </w:p>
    <w:p w14:paraId="0D02255B"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 xml:space="preserve">Content-Type: application/sdp </w:t>
      </w:r>
    </w:p>
    <w:p w14:paraId="265FD420"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732BA0">
        <w:rPr>
          <w:snapToGrid w:val="0"/>
        </w:rPr>
        <w:t>Content-Length: (…)</w:t>
      </w:r>
    </w:p>
    <w:p w14:paraId="45598EB7"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17C4DA13" w14:textId="77777777" w:rsidR="00C762B6" w:rsidRPr="00133FCD"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133FCD">
        <w:rPr>
          <w:lang w:val="it-IT"/>
        </w:rPr>
        <w:t>v=0</w:t>
      </w:r>
    </w:p>
    <w:p w14:paraId="75EECB56" w14:textId="77777777" w:rsidR="00C762B6" w:rsidRPr="00133FCD"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133FCD">
        <w:rPr>
          <w:lang w:val="it-IT"/>
        </w:rPr>
        <w:t>o=- 298793361</w:t>
      </w:r>
      <w:r w:rsidRPr="00133FCD" w:rsidDel="000915DC">
        <w:rPr>
          <w:lang w:val="it-IT"/>
        </w:rPr>
        <w:t>5</w:t>
      </w:r>
      <w:r w:rsidRPr="00133FCD">
        <w:rPr>
          <w:rFonts w:hint="eastAsia"/>
          <w:lang w:val="it-IT" w:eastAsia="ja-JP"/>
        </w:rPr>
        <w:t>6</w:t>
      </w:r>
      <w:r w:rsidRPr="00133FCD">
        <w:rPr>
          <w:lang w:val="it-IT"/>
        </w:rPr>
        <w:t xml:space="preserve"> 298793361</w:t>
      </w:r>
      <w:r w:rsidRPr="00133FCD" w:rsidDel="000915DC">
        <w:rPr>
          <w:lang w:val="it-IT"/>
        </w:rPr>
        <w:t>5</w:t>
      </w:r>
      <w:r w:rsidRPr="00133FCD">
        <w:rPr>
          <w:rFonts w:hint="eastAsia"/>
          <w:lang w:val="it-IT" w:eastAsia="ja-JP"/>
        </w:rPr>
        <w:t>8</w:t>
      </w:r>
      <w:r w:rsidRPr="00133FCD">
        <w:rPr>
          <w:lang w:val="it-IT"/>
        </w:rPr>
        <w:t xml:space="preserve"> IN IP6 5555::</w:t>
      </w:r>
      <w:r w:rsidRPr="00133FCD">
        <w:rPr>
          <w:rFonts w:hint="eastAsia"/>
          <w:lang w:val="it-IT" w:eastAsia="ja-JP"/>
        </w:rPr>
        <w:t>ccc</w:t>
      </w:r>
      <w:r w:rsidRPr="00133FCD">
        <w:rPr>
          <w:lang w:val="it-IT"/>
        </w:rPr>
        <w:t>:</w:t>
      </w:r>
      <w:r w:rsidRPr="00133FCD">
        <w:rPr>
          <w:rFonts w:hint="eastAsia"/>
          <w:lang w:val="it-IT" w:eastAsia="ja-JP"/>
        </w:rPr>
        <w:t>aaa</w:t>
      </w:r>
      <w:r w:rsidRPr="00133FCD">
        <w:rPr>
          <w:lang w:val="it-IT"/>
        </w:rPr>
        <w:t>:</w:t>
      </w:r>
      <w:r w:rsidRPr="00133FCD">
        <w:rPr>
          <w:rFonts w:hint="eastAsia"/>
          <w:lang w:val="it-IT" w:eastAsia="ja-JP"/>
        </w:rPr>
        <w:t>abc</w:t>
      </w:r>
      <w:r w:rsidRPr="00133FCD">
        <w:rPr>
          <w:lang w:val="it-IT"/>
        </w:rPr>
        <w:t>:</w:t>
      </w:r>
      <w:r w:rsidRPr="00133FCD">
        <w:rPr>
          <w:rFonts w:hint="eastAsia"/>
          <w:lang w:val="it-IT" w:eastAsia="ja-JP"/>
        </w:rPr>
        <w:t>abc</w:t>
      </w:r>
    </w:p>
    <w:p w14:paraId="64FBAA89" w14:textId="77777777" w:rsidR="00C762B6" w:rsidRPr="00503615"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en-US"/>
        </w:rPr>
      </w:pPr>
      <w:r w:rsidRPr="00503615">
        <w:rPr>
          <w:lang w:val="en-US"/>
        </w:rPr>
        <w:t>s=-</w:t>
      </w:r>
    </w:p>
    <w:p w14:paraId="25CA3332" w14:textId="77777777" w:rsidR="00C762B6" w:rsidRPr="00503615"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503615">
        <w:rPr>
          <w:lang w:val="en-US"/>
        </w:rPr>
        <w:t xml:space="preserve">c=IN IP6 </w:t>
      </w:r>
      <w:r w:rsidRPr="00133FCD">
        <w:rPr>
          <w:lang w:val="it-IT"/>
        </w:rPr>
        <w:t>5555::</w:t>
      </w:r>
      <w:r w:rsidRPr="00133FCD">
        <w:rPr>
          <w:rFonts w:hint="eastAsia"/>
          <w:lang w:val="it-IT" w:eastAsia="ja-JP"/>
        </w:rPr>
        <w:t>ccc</w:t>
      </w:r>
      <w:r w:rsidRPr="00133FCD">
        <w:rPr>
          <w:lang w:val="it-IT"/>
        </w:rPr>
        <w:t>:</w:t>
      </w:r>
      <w:r w:rsidRPr="00133FCD">
        <w:rPr>
          <w:rFonts w:hint="eastAsia"/>
          <w:lang w:val="it-IT" w:eastAsia="ja-JP"/>
        </w:rPr>
        <w:t>aaa</w:t>
      </w:r>
      <w:r w:rsidRPr="00133FCD">
        <w:rPr>
          <w:lang w:val="it-IT"/>
        </w:rPr>
        <w:t>:</w:t>
      </w:r>
      <w:r w:rsidRPr="00133FCD">
        <w:rPr>
          <w:rFonts w:hint="eastAsia"/>
          <w:lang w:val="it-IT" w:eastAsia="ja-JP"/>
        </w:rPr>
        <w:t>abc</w:t>
      </w:r>
      <w:r w:rsidRPr="00133FCD">
        <w:rPr>
          <w:lang w:val="it-IT"/>
        </w:rPr>
        <w:t>:</w:t>
      </w:r>
      <w:r w:rsidRPr="00133FCD">
        <w:rPr>
          <w:rFonts w:hint="eastAsia"/>
          <w:lang w:val="it-IT" w:eastAsia="ja-JP"/>
        </w:rPr>
        <w:t>abc</w:t>
      </w:r>
    </w:p>
    <w:p w14:paraId="591ACE71" w14:textId="77777777" w:rsidR="00C762B6" w:rsidRPr="00732BA0"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nb-NO"/>
        </w:rPr>
      </w:pPr>
      <w:r w:rsidRPr="00732BA0">
        <w:rPr>
          <w:lang w:val="nb-NO"/>
        </w:rPr>
        <w:t>t=0 0</w:t>
      </w:r>
    </w:p>
    <w:p w14:paraId="746EB79D"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 xml:space="preserve">m=audio </w:t>
      </w:r>
      <w:r w:rsidRPr="007F21A7">
        <w:rPr>
          <w:rFonts w:hint="eastAsia"/>
          <w:lang w:val="pt-BR" w:eastAsia="ja-JP"/>
        </w:rPr>
        <w:t>8386</w:t>
      </w:r>
      <w:r w:rsidRPr="007F21A7">
        <w:rPr>
          <w:lang w:val="pt-BR"/>
        </w:rPr>
        <w:t xml:space="preserve"> RTP/AVP</w:t>
      </w:r>
      <w:r>
        <w:rPr>
          <w:lang w:val="pt-BR"/>
        </w:rPr>
        <w:t>F</w:t>
      </w:r>
      <w:r w:rsidRPr="007F21A7">
        <w:rPr>
          <w:lang w:val="pt-BR"/>
        </w:rPr>
        <w:t xml:space="preserve"> 97 96</w:t>
      </w:r>
    </w:p>
    <w:p w14:paraId="5686F7D2"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b=AS:25.4</w:t>
      </w:r>
    </w:p>
    <w:p w14:paraId="12DE21D0"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F21A7">
        <w:rPr>
          <w:lang w:val="pt-BR"/>
        </w:rPr>
        <w:t>a=curr:qos local sendrecv</w:t>
      </w:r>
    </w:p>
    <w:p w14:paraId="6EC3D8F7"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a=curr:qos remote sendrecv</w:t>
      </w:r>
    </w:p>
    <w:p w14:paraId="6A67629B"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a=des:qos mandatory local sendrecv</w:t>
      </w:r>
    </w:p>
    <w:p w14:paraId="1B3EBD49"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7F21A7">
        <w:rPr>
          <w:lang w:val="pt-BR"/>
        </w:rPr>
        <w:t>a=des:qos mandatory remote sendrecv</w:t>
      </w:r>
    </w:p>
    <w:p w14:paraId="50F05F5A"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 xml:space="preserve">a=rtpmap:97 AMR </w:t>
      </w:r>
    </w:p>
    <w:p w14:paraId="3086E4A0"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021376">
        <w:rPr>
          <w:lang w:val="pt-BR"/>
        </w:rPr>
        <w:t>a=fmtp:97 mode-set=0,2,5,7; maxframes</w:t>
      </w:r>
    </w:p>
    <w:p w14:paraId="41FD9B4D" w14:textId="77777777" w:rsidR="00C762B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lastRenderedPageBreak/>
        <w:t>a=rtpmap:96 telephone-event</w:t>
      </w:r>
    </w:p>
    <w:p w14:paraId="393BB642"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021376">
        <w:rPr>
          <w:lang w:val="pt-BR"/>
        </w:rPr>
        <w:t xml:space="preserve">m=video </w:t>
      </w:r>
      <w:r w:rsidRPr="00021376">
        <w:rPr>
          <w:rFonts w:hint="eastAsia"/>
          <w:lang w:val="pt-BR" w:eastAsia="ja-JP"/>
        </w:rPr>
        <w:t>7398</w:t>
      </w:r>
      <w:r w:rsidRPr="00021376">
        <w:rPr>
          <w:lang w:val="pt-BR"/>
        </w:rPr>
        <w:t xml:space="preserve"> RTP/AVPF 98</w:t>
      </w:r>
    </w:p>
    <w:p w14:paraId="42CBE149"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b=AS:75</w:t>
      </w:r>
    </w:p>
    <w:p w14:paraId="228E8929"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a=curr:qos local sendonly</w:t>
      </w:r>
    </w:p>
    <w:p w14:paraId="5130A2FD"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a=curr:qos remote none</w:t>
      </w:r>
    </w:p>
    <w:p w14:paraId="51E9AD7C"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a=des:qos mandatory local sendonly</w:t>
      </w:r>
    </w:p>
    <w:p w14:paraId="0CB14544"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a=des:qos mandatory remote recvonly</w:t>
      </w:r>
    </w:p>
    <w:p w14:paraId="07BB05AB" w14:textId="77777777" w:rsidR="00C762B6" w:rsidRPr="007F21A7"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7F21A7">
        <w:rPr>
          <w:lang w:val="pt-BR"/>
        </w:rPr>
        <w:t>a=rtpmap:98 H263</w:t>
      </w:r>
    </w:p>
    <w:p w14:paraId="2CD51AEF" w14:textId="77777777" w:rsidR="00C762B6" w:rsidRPr="0002137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bookmarkEnd w:id="990"/>
    <w:p w14:paraId="067703F1" w14:textId="77777777" w:rsidR="00C762B6" w:rsidRPr="00021376" w:rsidRDefault="00C762B6" w:rsidP="00C762B6">
      <w:pPr>
        <w:rPr>
          <w:lang w:val="pt-BR"/>
        </w:rPr>
      </w:pPr>
    </w:p>
    <w:p w14:paraId="1EDEE21C" w14:textId="77777777" w:rsidR="00C762B6" w:rsidRPr="00A4706A" w:rsidRDefault="00C762B6" w:rsidP="00C762B6">
      <w:pPr>
        <w:pStyle w:val="EX"/>
      </w:pPr>
      <w:r w:rsidRPr="007F21A7">
        <w:rPr>
          <w:b/>
        </w:rPr>
        <w:t>SDP</w:t>
      </w:r>
      <w:r w:rsidRPr="007F21A7">
        <w:tab/>
      </w:r>
      <w:r w:rsidRPr="00A4706A">
        <w:t>The SDP offer (SDP_</w:t>
      </w:r>
      <w:r w:rsidRPr="00A4706A">
        <w:rPr>
          <w:rFonts w:hint="eastAsia"/>
          <w:lang w:eastAsia="ja-JP"/>
        </w:rPr>
        <w:t>O_cat</w:t>
      </w:r>
      <w:r w:rsidRPr="00A4706A">
        <w:t xml:space="preserve">) contains a set of codecs to be used for </w:t>
      </w:r>
      <w:r w:rsidRPr="00A4706A">
        <w:rPr>
          <w:rFonts w:hint="eastAsia"/>
          <w:lang w:eastAsia="ja-JP"/>
        </w:rPr>
        <w:t>CAT</w:t>
      </w:r>
      <w:r w:rsidRPr="00A4706A">
        <w:t xml:space="preserve">. The SDP content is based on information received from </w:t>
      </w:r>
      <w:r w:rsidRPr="00A4706A">
        <w:rPr>
          <w:lang w:eastAsia="ja-JP"/>
        </w:rPr>
        <w:t>MRF</w:t>
      </w:r>
      <w:r w:rsidRPr="00A4706A">
        <w:t xml:space="preserve">, </w:t>
      </w:r>
      <w:r w:rsidRPr="00A4706A">
        <w:rPr>
          <w:lang w:eastAsia="ja-JP"/>
        </w:rPr>
        <w:t>in this example,</w:t>
      </w:r>
      <w:r w:rsidRPr="00A4706A">
        <w:rPr>
          <w:rFonts w:hint="eastAsia"/>
          <w:lang w:eastAsia="ja-JP"/>
        </w:rPr>
        <w:t xml:space="preserve"> includes a</w:t>
      </w:r>
      <w:r w:rsidRPr="00A4706A">
        <w:rPr>
          <w:lang w:eastAsia="ja-JP"/>
        </w:rPr>
        <w:t>n additional</w:t>
      </w:r>
      <w:r w:rsidRPr="00A4706A">
        <w:rPr>
          <w:rFonts w:hint="eastAsia"/>
          <w:lang w:eastAsia="ja-JP"/>
        </w:rPr>
        <w:t xml:space="preserve"> </w:t>
      </w:r>
      <w:r w:rsidRPr="00A4706A">
        <w:rPr>
          <w:lang w:eastAsia="ja-JP"/>
        </w:rPr>
        <w:t xml:space="preserve">video </w:t>
      </w:r>
      <w:r w:rsidRPr="00A4706A">
        <w:rPr>
          <w:rFonts w:hint="eastAsia"/>
          <w:lang w:eastAsia="ja-JP"/>
        </w:rPr>
        <w:t>media description</w:t>
      </w:r>
      <w:r w:rsidRPr="00A4706A">
        <w:rPr>
          <w:lang w:eastAsia="ja-JP"/>
        </w:rPr>
        <w:t xml:space="preserve"> and related attributes.</w:t>
      </w:r>
      <w:r w:rsidRPr="00A4706A">
        <w:t xml:space="preserve"> The local preconditions are indicated as fulfilled, and the remote preconditions are indicated as not fulfilled because UE#1 is expected to reserve additional resources for video media required by CAT-AS.</w:t>
      </w:r>
    </w:p>
    <w:p w14:paraId="6795106E" w14:textId="77777777" w:rsidR="00C762B6" w:rsidRPr="00A4706A" w:rsidRDefault="00C762B6" w:rsidP="00C762B6">
      <w:pPr>
        <w:pStyle w:val="B1"/>
        <w:ind w:left="284" w:firstLine="0"/>
        <w:rPr>
          <w:b/>
          <w:bCs/>
        </w:rPr>
      </w:pPr>
      <w:bookmarkStart w:id="991" w:name="_MCCTEMPBM_CRPT84840527___2"/>
      <w:r w:rsidRPr="00A4706A">
        <w:rPr>
          <w:rFonts w:hint="eastAsia"/>
          <w:b/>
          <w:bCs/>
          <w:lang w:eastAsia="ja-JP"/>
        </w:rPr>
        <w:t>29</w:t>
      </w:r>
      <w:r w:rsidRPr="00A4706A">
        <w:rPr>
          <w:b/>
          <w:bCs/>
        </w:rPr>
        <w:t>-</w:t>
      </w:r>
      <w:r w:rsidRPr="00A4706A">
        <w:rPr>
          <w:rFonts w:hint="eastAsia"/>
          <w:b/>
          <w:bCs/>
          <w:lang w:eastAsia="ja-JP"/>
        </w:rPr>
        <w:t>30</w:t>
      </w:r>
      <w:r w:rsidRPr="00A4706A">
        <w:rPr>
          <w:b/>
          <w:bCs/>
        </w:rPr>
        <w:tab/>
      </w:r>
      <w:r w:rsidRPr="00A4706A">
        <w:rPr>
          <w:rFonts w:hint="eastAsia"/>
          <w:b/>
          <w:bCs/>
          <w:lang w:eastAsia="ja-JP"/>
        </w:rPr>
        <w:t>200 (OK) response</w:t>
      </w:r>
      <w:r w:rsidRPr="00A4706A">
        <w:rPr>
          <w:b/>
          <w:bCs/>
        </w:rPr>
        <w:t xml:space="preserve"> (UE#1</w:t>
      </w:r>
      <w:r w:rsidRPr="00A4706A">
        <w:rPr>
          <w:rFonts w:hint="eastAsia"/>
          <w:b/>
          <w:bCs/>
          <w:lang w:eastAsia="ja-JP"/>
        </w:rPr>
        <w:t xml:space="preserve"> to CAT-AS</w:t>
      </w:r>
      <w:r w:rsidRPr="00A4706A">
        <w:rPr>
          <w:b/>
          <w:bCs/>
        </w:rPr>
        <w:t>)</w:t>
      </w:r>
    </w:p>
    <w:bookmarkEnd w:id="991"/>
    <w:p w14:paraId="5CA43802" w14:textId="77777777" w:rsidR="00C762B6" w:rsidRPr="00A4706A" w:rsidRDefault="00C762B6" w:rsidP="00C762B6">
      <w:pPr>
        <w:pStyle w:val="B1"/>
        <w:rPr>
          <w:lang w:eastAsia="ja-JP"/>
        </w:rPr>
      </w:pPr>
      <w:r w:rsidRPr="00A4706A">
        <w:rPr>
          <w:lang w:eastAsia="ja-JP"/>
        </w:rPr>
        <w:tab/>
      </w:r>
      <w:r w:rsidRPr="00A4706A">
        <w:rPr>
          <w:rFonts w:hint="eastAsia"/>
          <w:lang w:eastAsia="ja-JP"/>
        </w:rPr>
        <w:t>UE#1</w:t>
      </w:r>
      <w:r w:rsidRPr="00A4706A">
        <w:t xml:space="preserve"> sends a SIP 200 (OK) response for the SIP </w:t>
      </w:r>
      <w:r w:rsidRPr="00A4706A">
        <w:rPr>
          <w:rFonts w:hint="eastAsia"/>
          <w:lang w:eastAsia="ja-JP"/>
        </w:rPr>
        <w:t xml:space="preserve">UPDATE </w:t>
      </w:r>
      <w:r w:rsidRPr="00A4706A">
        <w:t xml:space="preserve">request to </w:t>
      </w:r>
      <w:r w:rsidRPr="00A4706A">
        <w:rPr>
          <w:rFonts w:hint="eastAsia"/>
          <w:lang w:eastAsia="ja-JP"/>
        </w:rPr>
        <w:t>CAT-AS</w:t>
      </w:r>
      <w:r w:rsidRPr="00A4706A">
        <w:t>.</w:t>
      </w:r>
      <w:r w:rsidRPr="00A4706A">
        <w:rPr>
          <w:b/>
          <w:bCs/>
        </w:rPr>
        <w:t xml:space="preserve"> </w:t>
      </w:r>
      <w:r w:rsidRPr="00A4706A">
        <w:rPr>
          <w:rFonts w:hint="eastAsia"/>
          <w:lang w:eastAsia="ja-JP"/>
        </w:rPr>
        <w:t>UE#1 include</w:t>
      </w:r>
      <w:r w:rsidRPr="00A4706A">
        <w:rPr>
          <w:lang w:eastAsia="ja-JP"/>
        </w:rPr>
        <w:t>s</w:t>
      </w:r>
      <w:r w:rsidRPr="00A4706A">
        <w:rPr>
          <w:rFonts w:hint="eastAsia"/>
          <w:lang w:eastAsia="ja-JP"/>
        </w:rPr>
        <w:t xml:space="preserve"> a SDP answer (SDP_A_cat) in the 200 (OK) response to the corresponding SIP UPDATE request</w:t>
      </w:r>
      <w:r w:rsidRPr="00A4706A">
        <w:rPr>
          <w:lang w:eastAsia="ja-JP"/>
        </w:rPr>
        <w:t>. UE#1 starts to reserve CAT resources</w:t>
      </w:r>
      <w:r w:rsidRPr="00A4706A">
        <w:t>. The CAT-AS should not instruct MRF to start playing the CAT media unless the remote preconditions are indicated as fulfilled in SDP answer included in this 200 (OK) response or in SDP offer included in consequent UPDATE request.</w:t>
      </w:r>
    </w:p>
    <w:p w14:paraId="23057BB8" w14:textId="77777777" w:rsidR="00C762B6" w:rsidRPr="00A4706A" w:rsidRDefault="00C762B6" w:rsidP="00C762B6">
      <w:pPr>
        <w:pStyle w:val="B1"/>
        <w:ind w:left="284" w:firstLine="0"/>
        <w:rPr>
          <w:b/>
          <w:bCs/>
          <w:lang w:eastAsia="ja-JP"/>
        </w:rPr>
      </w:pPr>
      <w:bookmarkStart w:id="992" w:name="_MCCTEMPBM_CRPT84840528___2"/>
      <w:r w:rsidRPr="00A4706A">
        <w:rPr>
          <w:rFonts w:hint="eastAsia"/>
          <w:b/>
          <w:bCs/>
          <w:lang w:eastAsia="ja-JP"/>
        </w:rPr>
        <w:t>3</w:t>
      </w:r>
      <w:r w:rsidRPr="00A4706A">
        <w:rPr>
          <w:b/>
          <w:bCs/>
          <w:lang w:eastAsia="ja-JP"/>
        </w:rPr>
        <w:t>1</w:t>
      </w:r>
      <w:r w:rsidRPr="00A4706A">
        <w:rPr>
          <w:b/>
          <w:bCs/>
        </w:rPr>
        <w:t>-</w:t>
      </w:r>
      <w:r w:rsidRPr="00A4706A">
        <w:rPr>
          <w:rFonts w:hint="eastAsia"/>
          <w:b/>
          <w:bCs/>
          <w:lang w:eastAsia="ja-JP"/>
        </w:rPr>
        <w:t>3</w:t>
      </w:r>
      <w:r w:rsidRPr="00A4706A">
        <w:rPr>
          <w:b/>
          <w:bCs/>
          <w:lang w:eastAsia="ja-JP"/>
        </w:rPr>
        <w:t>2</w:t>
      </w:r>
      <w:r w:rsidRPr="00A4706A">
        <w:rPr>
          <w:b/>
          <w:bCs/>
        </w:rPr>
        <w:tab/>
        <w:t xml:space="preserve">UPDATE request (UE#1 to CAT-AS) see example in table </w:t>
      </w:r>
      <w:r>
        <w:rPr>
          <w:b/>
          <w:bCs/>
        </w:rPr>
        <w:t>A.5.8</w:t>
      </w:r>
      <w:r w:rsidRPr="00A4706A">
        <w:rPr>
          <w:b/>
          <w:bCs/>
        </w:rPr>
        <w:t>-8</w:t>
      </w:r>
    </w:p>
    <w:bookmarkEnd w:id="992"/>
    <w:p w14:paraId="24681744" w14:textId="77777777" w:rsidR="00C762B6" w:rsidRPr="00A4706A" w:rsidRDefault="00C762B6" w:rsidP="00C762B6">
      <w:pPr>
        <w:pStyle w:val="B1"/>
      </w:pPr>
      <w:r w:rsidRPr="00A4706A">
        <w:tab/>
        <w:t>UE#1 indicates that it can receive CAT media as the necessary resources are available.</w:t>
      </w:r>
    </w:p>
    <w:p w14:paraId="485141E0" w14:textId="77777777" w:rsidR="00C762B6" w:rsidRPr="00A4706A" w:rsidRDefault="00C762B6" w:rsidP="00C762B6">
      <w:pPr>
        <w:pStyle w:val="B1"/>
      </w:pPr>
      <w:r w:rsidRPr="00A4706A">
        <w:tab/>
        <w:t>The CAT-AS instructs MRF to start playing the CAT media.</w:t>
      </w:r>
    </w:p>
    <w:p w14:paraId="705914B9" w14:textId="77777777" w:rsidR="00C762B6" w:rsidRPr="00A4706A" w:rsidRDefault="00C762B6" w:rsidP="00C762B6">
      <w:pPr>
        <w:pStyle w:val="B1"/>
      </w:pPr>
    </w:p>
    <w:p w14:paraId="247D020F" w14:textId="77777777" w:rsidR="00C762B6" w:rsidRPr="00A4706A" w:rsidRDefault="00C762B6" w:rsidP="00C762B6">
      <w:pPr>
        <w:pStyle w:val="TH"/>
        <w:rPr>
          <w:lang w:eastAsia="ja-JP"/>
        </w:rPr>
      </w:pPr>
      <w:r w:rsidRPr="00A4706A">
        <w:t>Table </w:t>
      </w:r>
      <w:r>
        <w:t>A.5.8</w:t>
      </w:r>
      <w:r w:rsidRPr="00A4706A">
        <w:t>-</w:t>
      </w:r>
      <w:r w:rsidRPr="00A4706A">
        <w:rPr>
          <w:lang w:eastAsia="ja-JP"/>
        </w:rPr>
        <w:t>8</w:t>
      </w:r>
      <w:r w:rsidRPr="00A4706A">
        <w:t xml:space="preserve">: </w:t>
      </w:r>
      <w:r w:rsidRPr="00A4706A">
        <w:rPr>
          <w:rFonts w:hint="eastAsia"/>
          <w:lang w:eastAsia="ja-JP"/>
        </w:rPr>
        <w:t>UPDATE</w:t>
      </w:r>
      <w:r w:rsidRPr="00A4706A">
        <w:t xml:space="preserve"> re</w:t>
      </w:r>
      <w:r w:rsidRPr="00A4706A">
        <w:rPr>
          <w:rFonts w:hint="eastAsia"/>
          <w:lang w:eastAsia="ja-JP"/>
        </w:rPr>
        <w:t>quest</w:t>
      </w:r>
      <w:r w:rsidRPr="00A4706A">
        <w:t xml:space="preserve"> (UE#1 to CAT-AS)</w:t>
      </w:r>
    </w:p>
    <w:p w14:paraId="6AC4AEDF"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nb-NO" w:eastAsia="ja-JP"/>
        </w:rPr>
      </w:pPr>
      <w:bookmarkStart w:id="993" w:name="_MCCTEMPBM_CRPT84840529___2"/>
      <w:r w:rsidRPr="00A4706A">
        <w:rPr>
          <w:lang w:val="nb-NO" w:eastAsia="ja-JP"/>
        </w:rPr>
        <w:t>UPDATE sip:</w:t>
      </w:r>
      <w:r w:rsidRPr="00A4706A">
        <w:rPr>
          <w:rFonts w:cs="Courier New"/>
          <w:szCs w:val="16"/>
          <w:lang w:val="nb-NO"/>
        </w:rPr>
        <w:t>user2_public1@home2.net;gr=urn:uuid:2ad8950e-48a5-4a74-8d99-ad76cc7fc74</w:t>
      </w:r>
      <w:r w:rsidRPr="00A4706A">
        <w:rPr>
          <w:lang w:val="nb-NO" w:eastAsia="ja-JP"/>
        </w:rPr>
        <w:t xml:space="preserve"> SIP/2.0</w:t>
      </w:r>
    </w:p>
    <w:p w14:paraId="16758E69"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nb-NO"/>
        </w:rPr>
      </w:pPr>
      <w:r w:rsidRPr="00A4706A">
        <w:rPr>
          <w:lang w:val="nb-NO"/>
        </w:rPr>
        <w:t>Via: SIP/2.0/UDP [5555::aaa:bbb:ccc:ddd]:1357;comp=sigcomp;branch=z9hG4bKnashds7</w:t>
      </w:r>
    </w:p>
    <w:p w14:paraId="36E50D1D"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A4706A">
        <w:rPr>
          <w:snapToGrid w:val="0"/>
        </w:rPr>
        <w:t>Max-Forwards: 70</w:t>
      </w:r>
    </w:p>
    <w:p w14:paraId="0C34E981"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A4706A">
        <w:rPr>
          <w:snapToGrid w:val="0"/>
        </w:rPr>
        <w:t>Route: &lt;sip:pcscf1.visited1.net;lr&gt;, &lt;sip:scscf1.home1.net;lr&gt;, &lt;sip:scscf2.home2.net;lr&gt;</w:t>
      </w:r>
    </w:p>
    <w:p w14:paraId="64EEB6C7"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A4706A">
        <w:t>From: &lt;sip:user1_public1@home1.net&gt;;tag=171828</w:t>
      </w:r>
    </w:p>
    <w:p w14:paraId="34E6E3FC"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A4706A">
        <w:t>To: &lt;tel:+1-212-555-2222&gt;;tag=2236</w:t>
      </w:r>
    </w:p>
    <w:p w14:paraId="18C4FF69"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A4706A">
        <w:t>Call-ID:</w:t>
      </w:r>
    </w:p>
    <w:p w14:paraId="58870FD9"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A4706A">
        <w:rPr>
          <w:snapToGrid w:val="0"/>
        </w:rPr>
        <w:t xml:space="preserve">Cseq: </w:t>
      </w:r>
      <w:r w:rsidRPr="00A4706A">
        <w:rPr>
          <w:rFonts w:hint="eastAsia"/>
          <w:snapToGrid w:val="0"/>
          <w:lang w:eastAsia="ja-JP"/>
        </w:rPr>
        <w:t>129</w:t>
      </w:r>
      <w:r w:rsidRPr="00A4706A">
        <w:rPr>
          <w:snapToGrid w:val="0"/>
        </w:rPr>
        <w:t xml:space="preserve"> UPDATE</w:t>
      </w:r>
    </w:p>
    <w:p w14:paraId="5077D438"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A4706A">
        <w:t>Require: sec-agree</w:t>
      </w:r>
    </w:p>
    <w:p w14:paraId="201540C3"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A4706A">
        <w:rPr>
          <w:snapToGrid w:val="0"/>
        </w:rPr>
        <w:t>Proxy-Require: sec-agree</w:t>
      </w:r>
    </w:p>
    <w:p w14:paraId="6A623933"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A4706A">
        <w:t xml:space="preserve">Security-Verify: ipsec-3gpp; q=0.1; alg=hmac-sha-1-96; </w:t>
      </w:r>
      <w:r w:rsidRPr="00A4706A">
        <w:rPr>
          <w:rFonts w:cs="Courier New"/>
          <w:szCs w:val="16"/>
        </w:rPr>
        <w:t>ealg=aes-cbc;</w:t>
      </w:r>
      <w:r w:rsidRPr="00A4706A">
        <w:t xml:space="preserve"> spi-c=98765432; spi-s=87654321; port-c=8642; port-s=7531</w:t>
      </w:r>
    </w:p>
    <w:p w14:paraId="55395ADA"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A4706A">
        <w:rPr>
          <w:snapToGrid w:val="0"/>
        </w:rPr>
        <w:t xml:space="preserve">Contact: </w:t>
      </w:r>
      <w:r w:rsidRPr="00A4706A">
        <w:t>&lt;sip:</w:t>
      </w:r>
      <w:r w:rsidRPr="00A4706A" w:rsidDel="00012B2B">
        <w:t>user1_public1@home1.net</w:t>
      </w:r>
      <w:r w:rsidRPr="00A4706A">
        <w:rPr>
          <w:rFonts w:cs="Courier New"/>
          <w:snapToGrid w:val="0"/>
          <w:szCs w:val="16"/>
        </w:rPr>
        <w:t>;</w:t>
      </w:r>
      <w:r w:rsidRPr="00A4706A">
        <w:rPr>
          <w:rFonts w:eastAsia="PMingLiU" w:cs="Courier New"/>
          <w:szCs w:val="16"/>
          <w:lang w:eastAsia="zh-TW"/>
        </w:rPr>
        <w:t>gr=urn:uuid:f81d4fae-7dec-11d0-a765-00a0c91e6bf6</w:t>
      </w:r>
      <w:r w:rsidRPr="00A4706A">
        <w:t>&gt;</w:t>
      </w:r>
      <w:r w:rsidRPr="00A4706A">
        <w:rPr>
          <w:rFonts w:eastAsia="PMingLiU" w:cs="Courier New"/>
          <w:lang w:eastAsia="zh-TW"/>
        </w:rPr>
        <w:t>;</w:t>
      </w:r>
      <w:r w:rsidRPr="00A4706A">
        <w:t>+g.3gpp.icsi-ref="urn%3Aurn-7%3gpp-service.ims.icsi.mmtel"</w:t>
      </w:r>
    </w:p>
    <w:p w14:paraId="145F4AAB"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A4706A">
        <w:t xml:space="preserve">Content-Type: application/sdp </w:t>
      </w:r>
    </w:p>
    <w:p w14:paraId="26C0440F"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A4706A">
        <w:rPr>
          <w:snapToGrid w:val="0"/>
        </w:rPr>
        <w:t>Content-Length: (…)</w:t>
      </w:r>
    </w:p>
    <w:p w14:paraId="38FFC74B"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478D6BE7"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A4706A">
        <w:rPr>
          <w:lang w:val="it-IT"/>
        </w:rPr>
        <w:t>v=0</w:t>
      </w:r>
    </w:p>
    <w:p w14:paraId="177146BA"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A4706A">
        <w:rPr>
          <w:lang w:val="it-IT"/>
        </w:rPr>
        <w:t>o=- 2987933615 298793361</w:t>
      </w:r>
      <w:r w:rsidRPr="00A4706A">
        <w:rPr>
          <w:rFonts w:hint="eastAsia"/>
          <w:lang w:val="it-IT" w:eastAsia="ja-JP"/>
        </w:rPr>
        <w:t>6</w:t>
      </w:r>
      <w:r w:rsidRPr="00A4706A">
        <w:rPr>
          <w:lang w:val="it-IT"/>
        </w:rPr>
        <w:t xml:space="preserve"> IN IP6 5555::aaa:bbb:ccc:ddd</w:t>
      </w:r>
    </w:p>
    <w:p w14:paraId="6FB2FDD2"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A4706A">
        <w:rPr>
          <w:lang w:val="it-IT"/>
        </w:rPr>
        <w:t>s=-</w:t>
      </w:r>
    </w:p>
    <w:p w14:paraId="40C06098"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A4706A">
        <w:rPr>
          <w:lang w:val="it-IT"/>
        </w:rPr>
        <w:t xml:space="preserve">c=IN IP6 5555::aaa:bbb:ccc:ddd </w:t>
      </w:r>
    </w:p>
    <w:p w14:paraId="2F467213"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A4706A">
        <w:rPr>
          <w:lang w:val="it-IT"/>
        </w:rPr>
        <w:t>t=0 0</w:t>
      </w:r>
    </w:p>
    <w:p w14:paraId="3C9307FD"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 xml:space="preserve">m=audio </w:t>
      </w:r>
      <w:r w:rsidRPr="00A4706A">
        <w:rPr>
          <w:rFonts w:hint="eastAsia"/>
          <w:lang w:val="pt-BR" w:eastAsia="ja-JP"/>
        </w:rPr>
        <w:t>8386</w:t>
      </w:r>
      <w:r w:rsidRPr="00A4706A">
        <w:rPr>
          <w:lang w:val="pt-BR"/>
        </w:rPr>
        <w:t xml:space="preserve"> RTP/AVPF 97 96</w:t>
      </w:r>
    </w:p>
    <w:p w14:paraId="6FA63A84"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b=AS:25.4</w:t>
      </w:r>
    </w:p>
    <w:p w14:paraId="571FD057"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A4706A">
        <w:rPr>
          <w:lang w:val="pt-BR"/>
        </w:rPr>
        <w:t>a=curr:qos local sendrecv</w:t>
      </w:r>
    </w:p>
    <w:p w14:paraId="7A887324"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a=curr:qos remote sendrecv</w:t>
      </w:r>
    </w:p>
    <w:p w14:paraId="5FB62E9A"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a=des:qos mandatory local sendrecv</w:t>
      </w:r>
    </w:p>
    <w:p w14:paraId="6B26B3F7"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A4706A">
        <w:rPr>
          <w:lang w:val="pt-BR"/>
        </w:rPr>
        <w:t>a=des:qos mandatory remote sendrecv</w:t>
      </w:r>
    </w:p>
    <w:p w14:paraId="46D30BC2"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 xml:space="preserve">a=rtpmap:97 AMR </w:t>
      </w:r>
    </w:p>
    <w:p w14:paraId="2976E33A"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A4706A">
        <w:rPr>
          <w:lang w:val="pt-BR"/>
        </w:rPr>
        <w:t>a=fmtp:97 mode-set=0,2,5,7; maxframes</w:t>
      </w:r>
    </w:p>
    <w:p w14:paraId="50F7E210" w14:textId="77777777" w:rsidR="00C762B6"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a=rtpmap:96 telephone-event</w:t>
      </w:r>
    </w:p>
    <w:p w14:paraId="50A87047"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 xml:space="preserve">m=video </w:t>
      </w:r>
      <w:r w:rsidRPr="00A4706A">
        <w:rPr>
          <w:rFonts w:hint="eastAsia"/>
          <w:lang w:val="pt-BR" w:eastAsia="ja-JP"/>
        </w:rPr>
        <w:t>7398</w:t>
      </w:r>
      <w:r w:rsidRPr="00A4706A">
        <w:rPr>
          <w:lang w:val="pt-BR"/>
        </w:rPr>
        <w:t xml:space="preserve"> RTP/AVPF 98</w:t>
      </w:r>
    </w:p>
    <w:p w14:paraId="68E84648"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b=AS:75</w:t>
      </w:r>
    </w:p>
    <w:p w14:paraId="31DD26FA"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a=curr:qos local sendonly</w:t>
      </w:r>
    </w:p>
    <w:p w14:paraId="0C2D111A"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a=curr:qos remote recvonly</w:t>
      </w:r>
    </w:p>
    <w:p w14:paraId="37F5C27A"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a=des:qos mandatory local sendonly</w:t>
      </w:r>
    </w:p>
    <w:p w14:paraId="6A32865A"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a=des:qos mandatory remote recvonly</w:t>
      </w:r>
    </w:p>
    <w:p w14:paraId="2F592834"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a=rtpmap:98 H263</w:t>
      </w:r>
    </w:p>
    <w:p w14:paraId="0A680FE3"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lastRenderedPageBreak/>
        <w:t>a=fmtp:98 profile-level-id=0</w:t>
      </w:r>
    </w:p>
    <w:bookmarkEnd w:id="993"/>
    <w:p w14:paraId="55362565" w14:textId="77777777" w:rsidR="00C762B6" w:rsidRPr="00A4706A" w:rsidRDefault="00C762B6" w:rsidP="00C762B6"/>
    <w:p w14:paraId="19457ACC" w14:textId="77777777" w:rsidR="00C762B6" w:rsidRPr="00A4706A" w:rsidRDefault="00C762B6" w:rsidP="00C762B6">
      <w:pPr>
        <w:pStyle w:val="EX"/>
      </w:pPr>
      <w:r w:rsidRPr="00A4706A">
        <w:rPr>
          <w:b/>
        </w:rPr>
        <w:t>SDP:</w:t>
      </w:r>
      <w:r w:rsidRPr="00A4706A">
        <w:tab/>
        <w:t>The SDP offer (SDP_</w:t>
      </w:r>
      <w:r w:rsidRPr="00A4706A">
        <w:rPr>
          <w:rFonts w:hint="eastAsia"/>
          <w:lang w:eastAsia="ja-JP"/>
        </w:rPr>
        <w:t>O</w:t>
      </w:r>
      <w:r w:rsidRPr="00A4706A">
        <w:rPr>
          <w:lang w:eastAsia="ja-JP"/>
        </w:rPr>
        <w:t>3</w:t>
      </w:r>
      <w:r w:rsidRPr="00A4706A">
        <w:t xml:space="preserve">) contains a set of codecs supported to be used for </w:t>
      </w:r>
      <w:r w:rsidRPr="00A4706A">
        <w:rPr>
          <w:rFonts w:hint="eastAsia"/>
          <w:lang w:eastAsia="ja-JP"/>
        </w:rPr>
        <w:t>the session</w:t>
      </w:r>
      <w:r w:rsidRPr="00A4706A">
        <w:t xml:space="preserve">. The SDP content is based on information received from the </w:t>
      </w:r>
      <w:r w:rsidRPr="00A4706A">
        <w:rPr>
          <w:rFonts w:hint="eastAsia"/>
          <w:lang w:eastAsia="ja-JP"/>
        </w:rPr>
        <w:t>CAT-AS</w:t>
      </w:r>
      <w:r w:rsidRPr="00A4706A">
        <w:rPr>
          <w:lang w:eastAsia="ja-JP"/>
        </w:rPr>
        <w:t xml:space="preserve"> in Step 27</w:t>
      </w:r>
      <w:r w:rsidRPr="00A4706A">
        <w:t>. The remote preconditions are indicated as fulfilled.</w:t>
      </w:r>
    </w:p>
    <w:p w14:paraId="19849531" w14:textId="77777777" w:rsidR="00C762B6" w:rsidRPr="00A4706A" w:rsidRDefault="00C762B6" w:rsidP="00C762B6">
      <w:pPr>
        <w:pStyle w:val="B1"/>
        <w:ind w:left="284" w:firstLine="0"/>
        <w:rPr>
          <w:b/>
          <w:bCs/>
          <w:lang w:eastAsia="ja-JP"/>
        </w:rPr>
      </w:pPr>
      <w:bookmarkStart w:id="994" w:name="_MCCTEMPBM_CRPT84840530___2"/>
      <w:r w:rsidRPr="00A4706A">
        <w:rPr>
          <w:rFonts w:hint="eastAsia"/>
          <w:b/>
          <w:bCs/>
          <w:lang w:eastAsia="ja-JP"/>
        </w:rPr>
        <w:t>3</w:t>
      </w:r>
      <w:r w:rsidRPr="00A4706A">
        <w:rPr>
          <w:b/>
          <w:bCs/>
          <w:lang w:eastAsia="ja-JP"/>
        </w:rPr>
        <w:t>3</w:t>
      </w:r>
      <w:r w:rsidRPr="00A4706A">
        <w:rPr>
          <w:b/>
          <w:bCs/>
        </w:rPr>
        <w:t>-</w:t>
      </w:r>
      <w:r w:rsidRPr="00A4706A">
        <w:rPr>
          <w:rFonts w:hint="eastAsia"/>
          <w:b/>
          <w:bCs/>
          <w:lang w:eastAsia="ja-JP"/>
        </w:rPr>
        <w:t>3</w:t>
      </w:r>
      <w:r w:rsidRPr="00A4706A">
        <w:rPr>
          <w:b/>
          <w:bCs/>
          <w:lang w:eastAsia="ja-JP"/>
        </w:rPr>
        <w:t>4</w:t>
      </w:r>
      <w:r w:rsidRPr="00A4706A">
        <w:rPr>
          <w:b/>
          <w:bCs/>
        </w:rPr>
        <w:tab/>
        <w:t xml:space="preserve">200 (OK) response to UPDATE request (CAT-AS to UE#1) </w:t>
      </w:r>
    </w:p>
    <w:bookmarkEnd w:id="994"/>
    <w:p w14:paraId="0E5C2B4E" w14:textId="77777777" w:rsidR="00C762B6" w:rsidRPr="00A4706A" w:rsidRDefault="00C762B6" w:rsidP="00C762B6">
      <w:pPr>
        <w:pStyle w:val="B1"/>
      </w:pPr>
      <w:r w:rsidRPr="00A4706A">
        <w:tab/>
        <w:t xml:space="preserve">CAT-AS sends a SIP 200 (OK) UPDATE response for the SIP UPDATE request to UE#1. </w:t>
      </w:r>
    </w:p>
    <w:p w14:paraId="00F61326" w14:textId="77777777" w:rsidR="00C762B6" w:rsidRPr="00A4706A" w:rsidRDefault="00C762B6" w:rsidP="00C762B6">
      <w:pPr>
        <w:pStyle w:val="B1"/>
        <w:ind w:left="284" w:firstLine="0"/>
        <w:rPr>
          <w:b/>
          <w:bCs/>
          <w:lang w:eastAsia="ja-JP"/>
        </w:rPr>
      </w:pPr>
      <w:bookmarkStart w:id="995" w:name="_MCCTEMPBM_CRPT84840531___2"/>
      <w:r w:rsidRPr="00A4706A">
        <w:rPr>
          <w:rFonts w:hint="eastAsia"/>
          <w:b/>
          <w:bCs/>
          <w:lang w:eastAsia="ja-JP"/>
        </w:rPr>
        <w:t>3</w:t>
      </w:r>
      <w:r w:rsidRPr="00A4706A">
        <w:rPr>
          <w:b/>
          <w:bCs/>
          <w:lang w:eastAsia="ja-JP"/>
        </w:rPr>
        <w:t>5</w:t>
      </w:r>
      <w:r w:rsidRPr="00A4706A">
        <w:rPr>
          <w:b/>
          <w:bCs/>
        </w:rPr>
        <w:t>-</w:t>
      </w:r>
      <w:r w:rsidRPr="00A4706A">
        <w:rPr>
          <w:rFonts w:hint="eastAsia"/>
          <w:b/>
          <w:bCs/>
          <w:lang w:eastAsia="ja-JP"/>
        </w:rPr>
        <w:t>3</w:t>
      </w:r>
      <w:r w:rsidRPr="00A4706A">
        <w:rPr>
          <w:b/>
          <w:bCs/>
          <w:lang w:eastAsia="ja-JP"/>
        </w:rPr>
        <w:t>6</w:t>
      </w:r>
      <w:r w:rsidRPr="00A4706A">
        <w:rPr>
          <w:b/>
          <w:bCs/>
        </w:rPr>
        <w:tab/>
        <w:t>18</w:t>
      </w:r>
      <w:r w:rsidRPr="00A4706A">
        <w:rPr>
          <w:rFonts w:hint="eastAsia"/>
          <w:b/>
          <w:bCs/>
          <w:lang w:eastAsia="ja-JP"/>
        </w:rPr>
        <w:t>0</w:t>
      </w:r>
      <w:r w:rsidRPr="00A4706A">
        <w:rPr>
          <w:b/>
          <w:bCs/>
        </w:rPr>
        <w:t xml:space="preserve"> (</w:t>
      </w:r>
      <w:r w:rsidRPr="00A4706A">
        <w:rPr>
          <w:rFonts w:hint="eastAsia"/>
          <w:b/>
          <w:bCs/>
          <w:lang w:eastAsia="ja-JP"/>
        </w:rPr>
        <w:t>Ringing</w:t>
      </w:r>
      <w:r w:rsidRPr="00A4706A">
        <w:rPr>
          <w:b/>
          <w:bCs/>
        </w:rPr>
        <w:t>) provisional response (CAT-AS</w:t>
      </w:r>
      <w:r w:rsidRPr="00A4706A">
        <w:rPr>
          <w:rFonts w:hint="eastAsia"/>
          <w:b/>
          <w:bCs/>
          <w:lang w:eastAsia="ja-JP"/>
        </w:rPr>
        <w:t xml:space="preserve"> to UE#1</w:t>
      </w:r>
      <w:r w:rsidRPr="00A4706A">
        <w:rPr>
          <w:b/>
          <w:bCs/>
        </w:rPr>
        <w:t>)</w:t>
      </w:r>
    </w:p>
    <w:bookmarkEnd w:id="995"/>
    <w:p w14:paraId="7B495B0A" w14:textId="77777777" w:rsidR="00C762B6" w:rsidRPr="00A4706A" w:rsidRDefault="00C762B6" w:rsidP="00C762B6">
      <w:pPr>
        <w:pStyle w:val="B1"/>
        <w:rPr>
          <w:lang w:eastAsia="ja-JP"/>
        </w:rPr>
      </w:pPr>
      <w:r w:rsidRPr="00A4706A">
        <w:tab/>
        <w:t>CAT-AS sends a SIP 18</w:t>
      </w:r>
      <w:r w:rsidRPr="00A4706A">
        <w:rPr>
          <w:rFonts w:hint="eastAsia"/>
          <w:lang w:eastAsia="ja-JP"/>
        </w:rPr>
        <w:t>0</w:t>
      </w:r>
      <w:r w:rsidRPr="00A4706A">
        <w:t xml:space="preserve"> (</w:t>
      </w:r>
      <w:r w:rsidRPr="00A4706A">
        <w:rPr>
          <w:rFonts w:hint="eastAsia"/>
          <w:lang w:eastAsia="ja-JP"/>
        </w:rPr>
        <w:t>Ringing</w:t>
      </w:r>
      <w:r w:rsidRPr="00A4706A">
        <w:t>) provisional response for the INVITE request to the UE#</w:t>
      </w:r>
      <w:r w:rsidRPr="00A4706A">
        <w:rPr>
          <w:rFonts w:hint="eastAsia"/>
          <w:lang w:eastAsia="ja-JP"/>
        </w:rPr>
        <w:t>1</w:t>
      </w:r>
      <w:r w:rsidRPr="00A4706A">
        <w:t>.</w:t>
      </w:r>
    </w:p>
    <w:p w14:paraId="48367E5A" w14:textId="77777777" w:rsidR="00C762B6" w:rsidRPr="00A4706A" w:rsidRDefault="00C762B6" w:rsidP="00C762B6">
      <w:pPr>
        <w:pStyle w:val="B1"/>
        <w:ind w:left="284" w:firstLine="0"/>
        <w:rPr>
          <w:b/>
          <w:bCs/>
          <w:lang w:eastAsia="ja-JP"/>
        </w:rPr>
      </w:pPr>
      <w:bookmarkStart w:id="996" w:name="_MCCTEMPBM_CRPT84840532___2"/>
      <w:r w:rsidRPr="00A4706A">
        <w:rPr>
          <w:rFonts w:hint="eastAsia"/>
          <w:b/>
          <w:bCs/>
          <w:lang w:eastAsia="ja-JP"/>
        </w:rPr>
        <w:t>3</w:t>
      </w:r>
      <w:r w:rsidRPr="00A4706A">
        <w:rPr>
          <w:b/>
          <w:bCs/>
          <w:lang w:eastAsia="ja-JP"/>
        </w:rPr>
        <w:t>7</w:t>
      </w:r>
      <w:r w:rsidRPr="00A4706A">
        <w:rPr>
          <w:b/>
          <w:bCs/>
        </w:rPr>
        <w:t>-</w:t>
      </w:r>
      <w:r w:rsidRPr="00A4706A">
        <w:rPr>
          <w:rFonts w:hint="eastAsia"/>
          <w:b/>
          <w:bCs/>
          <w:lang w:eastAsia="ja-JP"/>
        </w:rPr>
        <w:t>3</w:t>
      </w:r>
      <w:r w:rsidRPr="00A4706A">
        <w:rPr>
          <w:b/>
          <w:bCs/>
          <w:lang w:eastAsia="ja-JP"/>
        </w:rPr>
        <w:t>8</w:t>
      </w:r>
      <w:r w:rsidRPr="00A4706A">
        <w:rPr>
          <w:b/>
          <w:bCs/>
        </w:rPr>
        <w:tab/>
        <w:t xml:space="preserve">200 (OK) response to INVITE request (UE#2 to CAT-AS) </w:t>
      </w:r>
    </w:p>
    <w:bookmarkEnd w:id="996"/>
    <w:p w14:paraId="6D9A217A" w14:textId="77777777" w:rsidR="00C762B6" w:rsidRPr="00A4706A" w:rsidRDefault="00C762B6" w:rsidP="00C762B6">
      <w:pPr>
        <w:pStyle w:val="B1"/>
      </w:pPr>
      <w:r w:rsidRPr="00A4706A">
        <w:tab/>
        <w:t>The called party answers the call. UE#2 sends a SIP 200 (OK) final response for the SIP INVITE request to the CAT-AS.</w:t>
      </w:r>
    </w:p>
    <w:p w14:paraId="4D033CE8" w14:textId="77777777" w:rsidR="00C762B6" w:rsidRPr="00A4706A" w:rsidRDefault="00C762B6" w:rsidP="00C762B6">
      <w:pPr>
        <w:pStyle w:val="B1"/>
      </w:pPr>
      <w:r w:rsidRPr="00A4706A">
        <w:tab/>
        <w:t>The CAT-AS instructs the MRF to stop CAT media.</w:t>
      </w:r>
    </w:p>
    <w:p w14:paraId="1044663A" w14:textId="77777777" w:rsidR="00C762B6" w:rsidRPr="00A4706A" w:rsidRDefault="00C762B6" w:rsidP="00C762B6">
      <w:pPr>
        <w:pStyle w:val="B1"/>
        <w:ind w:left="284" w:firstLine="0"/>
        <w:rPr>
          <w:b/>
          <w:bCs/>
        </w:rPr>
      </w:pPr>
      <w:bookmarkStart w:id="997" w:name="_MCCTEMPBM_CRPT84840533___2"/>
      <w:r w:rsidRPr="00A4706A">
        <w:rPr>
          <w:rFonts w:hint="eastAsia"/>
          <w:b/>
          <w:bCs/>
          <w:lang w:eastAsia="ja-JP"/>
        </w:rPr>
        <w:t>39</w:t>
      </w:r>
      <w:r w:rsidRPr="00A4706A">
        <w:rPr>
          <w:b/>
          <w:bCs/>
        </w:rPr>
        <w:t>-40</w:t>
      </w:r>
      <w:r w:rsidRPr="00A4706A">
        <w:rPr>
          <w:b/>
          <w:bCs/>
        </w:rPr>
        <w:tab/>
      </w:r>
      <w:r w:rsidRPr="00A4706A">
        <w:rPr>
          <w:rFonts w:hint="eastAsia"/>
          <w:b/>
          <w:bCs/>
          <w:lang w:eastAsia="ja-JP"/>
        </w:rPr>
        <w:t>UPDATE request</w:t>
      </w:r>
      <w:r w:rsidRPr="00A4706A">
        <w:rPr>
          <w:b/>
          <w:bCs/>
        </w:rPr>
        <w:t xml:space="preserve"> (CAT-AS to UE#1) see example in table </w:t>
      </w:r>
      <w:r>
        <w:rPr>
          <w:b/>
          <w:bCs/>
        </w:rPr>
        <w:t>A.5.8</w:t>
      </w:r>
      <w:r w:rsidRPr="00A4706A">
        <w:rPr>
          <w:b/>
          <w:bCs/>
        </w:rPr>
        <w:t>-9</w:t>
      </w:r>
    </w:p>
    <w:bookmarkEnd w:id="997"/>
    <w:p w14:paraId="2B127FA9" w14:textId="77777777" w:rsidR="00C762B6" w:rsidRPr="00A4706A" w:rsidRDefault="00C762B6" w:rsidP="00C762B6">
      <w:pPr>
        <w:pStyle w:val="B1"/>
        <w:rPr>
          <w:lang w:eastAsia="ja-JP"/>
        </w:rPr>
      </w:pPr>
      <w:r w:rsidRPr="00A4706A">
        <w:tab/>
        <w:t xml:space="preserve">The CAT-AS </w:t>
      </w:r>
      <w:r w:rsidRPr="00A4706A">
        <w:rPr>
          <w:rFonts w:hint="eastAsia"/>
          <w:lang w:eastAsia="ja-JP"/>
        </w:rPr>
        <w:t>sends</w:t>
      </w:r>
      <w:r w:rsidRPr="00A4706A">
        <w:t xml:space="preserve"> </w:t>
      </w:r>
      <w:r w:rsidRPr="00A4706A">
        <w:rPr>
          <w:rFonts w:hint="eastAsia"/>
          <w:lang w:eastAsia="ja-JP"/>
        </w:rPr>
        <w:t xml:space="preserve">an UPDATE request containing values received in the 200 </w:t>
      </w:r>
      <w:r w:rsidRPr="00A4706A">
        <w:rPr>
          <w:lang w:eastAsia="ja-JP"/>
        </w:rPr>
        <w:t>(</w:t>
      </w:r>
      <w:r w:rsidRPr="00A4706A">
        <w:rPr>
          <w:rFonts w:hint="eastAsia"/>
          <w:lang w:eastAsia="ja-JP"/>
        </w:rPr>
        <w:t>OK</w:t>
      </w:r>
      <w:r w:rsidRPr="00A4706A">
        <w:rPr>
          <w:lang w:eastAsia="ja-JP"/>
        </w:rPr>
        <w:t>)</w:t>
      </w:r>
      <w:r w:rsidRPr="00A4706A">
        <w:rPr>
          <w:rFonts w:hint="eastAsia"/>
          <w:lang w:eastAsia="ja-JP"/>
        </w:rPr>
        <w:t xml:space="preserve"> for UPDATE </w:t>
      </w:r>
      <w:r w:rsidRPr="00A4706A">
        <w:rPr>
          <w:lang w:eastAsia="ja-JP"/>
        </w:rPr>
        <w:t xml:space="preserve">request </w:t>
      </w:r>
      <w:r w:rsidRPr="00A4706A">
        <w:rPr>
          <w:rFonts w:hint="eastAsia"/>
          <w:lang w:eastAsia="ja-JP"/>
        </w:rPr>
        <w:t>from UE#2 in step 22.</w:t>
      </w:r>
    </w:p>
    <w:p w14:paraId="7FB83FE5" w14:textId="77777777" w:rsidR="00C762B6" w:rsidRPr="00A4706A" w:rsidRDefault="00C762B6" w:rsidP="00C762B6">
      <w:pPr>
        <w:pStyle w:val="B1"/>
        <w:rPr>
          <w:lang w:eastAsia="ja-JP"/>
        </w:rPr>
      </w:pPr>
      <w:r w:rsidRPr="00A4706A">
        <w:rPr>
          <w:lang w:eastAsia="ja-JP"/>
        </w:rPr>
        <w:tab/>
      </w:r>
      <w:r w:rsidRPr="00A4706A">
        <w:rPr>
          <w:rFonts w:hint="eastAsia"/>
          <w:lang w:eastAsia="ja-JP"/>
        </w:rPr>
        <w:t>Session between UE#1 and CAT-AS is replaced with session between UE#1 and UE</w:t>
      </w:r>
      <w:r w:rsidRPr="00A4706A">
        <w:rPr>
          <w:lang w:eastAsia="ja-JP"/>
        </w:rPr>
        <w:t>#2.</w:t>
      </w:r>
    </w:p>
    <w:p w14:paraId="5A783BA9" w14:textId="77777777" w:rsidR="00C762B6" w:rsidRPr="00A4706A" w:rsidRDefault="00C762B6" w:rsidP="00C762B6">
      <w:pPr>
        <w:pStyle w:val="NO"/>
        <w:rPr>
          <w:lang w:eastAsia="ja-JP"/>
        </w:rPr>
      </w:pPr>
      <w:r w:rsidRPr="00A4706A">
        <w:rPr>
          <w:rFonts w:hint="eastAsia"/>
          <w:lang w:eastAsia="ja-JP"/>
        </w:rPr>
        <w:t>NOTE</w:t>
      </w:r>
      <w:r w:rsidRPr="00A4706A">
        <w:rPr>
          <w:lang w:eastAsia="ja-JP"/>
        </w:rPr>
        <w:t> 1</w:t>
      </w:r>
      <w:r w:rsidRPr="00A4706A">
        <w:rPr>
          <w:rFonts w:hint="eastAsia"/>
          <w:lang w:eastAsia="ja-JP"/>
        </w:rPr>
        <w:t>:</w:t>
      </w:r>
      <w:r w:rsidRPr="00A4706A">
        <w:rPr>
          <w:rFonts w:hint="eastAsia"/>
          <w:lang w:eastAsia="ja-JP"/>
        </w:rPr>
        <w:tab/>
        <w:t xml:space="preserve">The AS will remain in the </w:t>
      </w:r>
      <w:r w:rsidRPr="00A4706A">
        <w:rPr>
          <w:lang w:eastAsia="ja-JP"/>
        </w:rPr>
        <w:t>signalling</w:t>
      </w:r>
      <w:r w:rsidRPr="00A4706A">
        <w:rPr>
          <w:rFonts w:hint="eastAsia"/>
          <w:lang w:eastAsia="ja-JP"/>
        </w:rPr>
        <w:t xml:space="preserve"> path, i.e. work as a B2BUA, in order to align and maintain information in SDP for further exchanged messages between UE#1 and UE#2.</w:t>
      </w:r>
    </w:p>
    <w:p w14:paraId="5195ABD1" w14:textId="77777777" w:rsidR="00C762B6" w:rsidRPr="00A4706A" w:rsidRDefault="00C762B6" w:rsidP="00C762B6">
      <w:pPr>
        <w:pStyle w:val="TH"/>
        <w:rPr>
          <w:lang w:eastAsia="ja-JP"/>
        </w:rPr>
      </w:pPr>
      <w:r w:rsidRPr="00A4706A">
        <w:t>Table </w:t>
      </w:r>
      <w:r>
        <w:t>A.5.8</w:t>
      </w:r>
      <w:r w:rsidRPr="00A4706A">
        <w:t xml:space="preserve">-9: </w:t>
      </w:r>
      <w:r w:rsidRPr="00A4706A">
        <w:rPr>
          <w:rFonts w:hint="eastAsia"/>
          <w:lang w:eastAsia="ja-JP"/>
        </w:rPr>
        <w:t>UPDATE</w:t>
      </w:r>
      <w:r w:rsidRPr="00A4706A">
        <w:t xml:space="preserve"> re</w:t>
      </w:r>
      <w:r w:rsidRPr="00A4706A">
        <w:rPr>
          <w:rFonts w:hint="eastAsia"/>
          <w:lang w:eastAsia="ja-JP"/>
        </w:rPr>
        <w:t>quest</w:t>
      </w:r>
      <w:r w:rsidRPr="00A4706A">
        <w:t xml:space="preserve"> (CAT-AS to UE#1)</w:t>
      </w:r>
    </w:p>
    <w:p w14:paraId="75ED6091"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nb-NO" w:eastAsia="ja-JP"/>
        </w:rPr>
      </w:pPr>
      <w:bookmarkStart w:id="998" w:name="_MCCTEMPBM_CRPT84840534___2"/>
      <w:r w:rsidRPr="00A4706A">
        <w:rPr>
          <w:rFonts w:hint="eastAsia"/>
          <w:lang w:val="nb-NO" w:eastAsia="ja-JP"/>
        </w:rPr>
        <w:t xml:space="preserve">UPDATE </w:t>
      </w:r>
      <w:r w:rsidRPr="00A4706A">
        <w:rPr>
          <w:lang w:val="nb-NO"/>
        </w:rPr>
        <w:t>sip:</w:t>
      </w:r>
      <w:r w:rsidRPr="00A4706A" w:rsidDel="00012B2B">
        <w:rPr>
          <w:lang w:val="nb-NO"/>
        </w:rPr>
        <w:t>user1_public1@home1.net</w:t>
      </w:r>
      <w:r w:rsidRPr="00A4706A">
        <w:rPr>
          <w:rFonts w:cs="Courier New"/>
          <w:snapToGrid w:val="0"/>
          <w:szCs w:val="16"/>
          <w:lang w:val="nb-NO"/>
        </w:rPr>
        <w:t>;</w:t>
      </w:r>
      <w:r w:rsidRPr="00A4706A">
        <w:rPr>
          <w:rFonts w:eastAsia="PMingLiU" w:cs="Courier New"/>
          <w:szCs w:val="16"/>
          <w:lang w:val="nb-NO" w:eastAsia="zh-TW"/>
        </w:rPr>
        <w:t>gr=urn:uuid:f81d4fae-7dec-11d0-a765-00a0c91e6bf6</w:t>
      </w:r>
      <w:r w:rsidRPr="00A4706A">
        <w:rPr>
          <w:lang w:val="nb-NO"/>
        </w:rPr>
        <w:t xml:space="preserve"> </w:t>
      </w:r>
      <w:r w:rsidRPr="00A4706A">
        <w:rPr>
          <w:rFonts w:hint="eastAsia"/>
          <w:lang w:val="nb-NO" w:eastAsia="ja-JP"/>
        </w:rPr>
        <w:t>SIP/2.0</w:t>
      </w:r>
    </w:p>
    <w:p w14:paraId="2E9E8D3E"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nb-NO" w:eastAsia="ja-JP"/>
        </w:rPr>
      </w:pPr>
      <w:r w:rsidRPr="00A4706A">
        <w:rPr>
          <w:lang w:val="nb-NO"/>
        </w:rPr>
        <w:t>Via: SIP/2.0/UDP [5555::ccc:aaa:</w:t>
      </w:r>
      <w:r w:rsidRPr="00A4706A">
        <w:rPr>
          <w:rFonts w:hint="eastAsia"/>
          <w:lang w:val="nb-NO" w:eastAsia="ja-JP"/>
        </w:rPr>
        <w:t>abc</w:t>
      </w:r>
      <w:r w:rsidRPr="00A4706A">
        <w:rPr>
          <w:lang w:val="nb-NO"/>
        </w:rPr>
        <w:t>:</w:t>
      </w:r>
      <w:r w:rsidRPr="00A4706A">
        <w:rPr>
          <w:rFonts w:hint="eastAsia"/>
          <w:lang w:val="nb-NO" w:eastAsia="ja-JP"/>
        </w:rPr>
        <w:t>abc</w:t>
      </w:r>
      <w:r w:rsidRPr="00A4706A">
        <w:rPr>
          <w:lang w:val="nb-NO"/>
        </w:rPr>
        <w:t>]:8805;branch=z9hG4bK</w:t>
      </w:r>
      <w:r w:rsidRPr="00A4706A">
        <w:rPr>
          <w:rFonts w:hint="eastAsia"/>
          <w:lang w:val="nb-NO" w:eastAsia="ja-JP"/>
        </w:rPr>
        <w:t>182D87</w:t>
      </w:r>
      <w:r w:rsidRPr="00A4706A">
        <w:rPr>
          <w:lang w:val="nb-NO"/>
        </w:rPr>
        <w:t>.1</w:t>
      </w:r>
    </w:p>
    <w:p w14:paraId="139D5307"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A4706A">
        <w:rPr>
          <w:rFonts w:hint="eastAsia"/>
          <w:lang w:eastAsia="ja-JP"/>
        </w:rPr>
        <w:t>Max-Forwards: 70</w:t>
      </w:r>
    </w:p>
    <w:p w14:paraId="1586DC4F"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A4706A">
        <w:t>Route: &lt;sip:scscf1.home1.net;lr&gt;,</w:t>
      </w:r>
      <w:r w:rsidRPr="00A4706A">
        <w:rPr>
          <w:rFonts w:hint="eastAsia"/>
          <w:lang w:eastAsia="ja-JP"/>
        </w:rPr>
        <w:t xml:space="preserve"> </w:t>
      </w:r>
      <w:r w:rsidRPr="00A4706A">
        <w:t>&lt;sip:pcscf1.visited1.net;lr&gt;</w:t>
      </w:r>
    </w:p>
    <w:p w14:paraId="71BE6EFB"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A4706A">
        <w:t>From: &lt;tel:+1-212-555-2222&gt;;tag=2236</w:t>
      </w:r>
    </w:p>
    <w:p w14:paraId="31B47A70"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A4706A">
        <w:t>To: &lt;sip:user1_public1@home1.net&gt;;tag=171828</w:t>
      </w:r>
    </w:p>
    <w:p w14:paraId="73C9D9D9"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A4706A">
        <w:t>Call-ID:</w:t>
      </w:r>
    </w:p>
    <w:p w14:paraId="21B75EC2"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A4706A">
        <w:t>Cseq:</w:t>
      </w:r>
      <w:r w:rsidRPr="00A4706A">
        <w:rPr>
          <w:rFonts w:hint="eastAsia"/>
          <w:lang w:eastAsia="ja-JP"/>
        </w:rPr>
        <w:t xml:space="preserve"> </w:t>
      </w:r>
      <w:r w:rsidRPr="00A4706A" w:rsidDel="0065434B">
        <w:rPr>
          <w:rFonts w:hint="eastAsia"/>
          <w:lang w:eastAsia="ja-JP"/>
        </w:rPr>
        <w:t>128</w:t>
      </w:r>
      <w:r w:rsidRPr="00A4706A">
        <w:rPr>
          <w:rFonts w:hint="eastAsia"/>
          <w:lang w:eastAsia="ja-JP"/>
        </w:rPr>
        <w:t>14111 UPDATE</w:t>
      </w:r>
    </w:p>
    <w:p w14:paraId="12BAF4F2"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eastAsia="ja-JP"/>
        </w:rPr>
      </w:pPr>
      <w:r w:rsidRPr="00A4706A">
        <w:t xml:space="preserve">Require: </w:t>
      </w:r>
    </w:p>
    <w:p w14:paraId="2953B1CC"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pPr>
      <w:r w:rsidRPr="00A4706A">
        <w:t xml:space="preserve">Contact: </w:t>
      </w:r>
      <w:r w:rsidRPr="00A4706A" w:rsidDel="0092288D">
        <w:t>&lt;sip:</w:t>
      </w:r>
      <w:r w:rsidRPr="00A4706A">
        <w:rPr>
          <w:rFonts w:cs="Courier New"/>
          <w:szCs w:val="16"/>
        </w:rPr>
        <w:t>user2_public1@home2.net;gr=urn:uuid:2ad8950e-48a5-4a74-8d99-ad76cc7fc74</w:t>
      </w:r>
      <w:r w:rsidRPr="00A4706A">
        <w:t>&gt;+g.3gpp.icsi-ref="urn%3Aurn-7%3gpp-service.ims.icsi.mmtel"</w:t>
      </w:r>
      <w:r w:rsidRPr="00A4706A" w:rsidDel="0092288D">
        <w:t xml:space="preserve"> </w:t>
      </w:r>
    </w:p>
    <w:p w14:paraId="0AD89656"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A4706A">
        <w:rPr>
          <w:snapToGrid w:val="0"/>
        </w:rPr>
        <w:t xml:space="preserve">Content-Type: application/sdp </w:t>
      </w:r>
    </w:p>
    <w:p w14:paraId="320C0FB3"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r w:rsidRPr="00A4706A">
        <w:rPr>
          <w:snapToGrid w:val="0"/>
        </w:rPr>
        <w:t>Content-Length: (…)</w:t>
      </w:r>
    </w:p>
    <w:p w14:paraId="13C3112F"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snapToGrid w:val="0"/>
        </w:rPr>
      </w:pPr>
    </w:p>
    <w:p w14:paraId="3D76F2AB"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A4706A">
        <w:rPr>
          <w:lang w:val="it-IT"/>
        </w:rPr>
        <w:t>v=0</w:t>
      </w:r>
    </w:p>
    <w:p w14:paraId="1748659D"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it-IT"/>
        </w:rPr>
      </w:pPr>
      <w:r w:rsidRPr="00A4706A">
        <w:rPr>
          <w:lang w:val="it-IT"/>
        </w:rPr>
        <w:t>o=- 298793361</w:t>
      </w:r>
      <w:r w:rsidRPr="00A4706A" w:rsidDel="000915DC">
        <w:rPr>
          <w:lang w:val="it-IT"/>
        </w:rPr>
        <w:t>5</w:t>
      </w:r>
      <w:r w:rsidRPr="00A4706A">
        <w:rPr>
          <w:rFonts w:hint="eastAsia"/>
          <w:lang w:val="it-IT" w:eastAsia="ja-JP"/>
        </w:rPr>
        <w:t>6</w:t>
      </w:r>
      <w:r w:rsidRPr="00A4706A">
        <w:rPr>
          <w:lang w:val="it-IT"/>
        </w:rPr>
        <w:t xml:space="preserve"> 298793361</w:t>
      </w:r>
      <w:r w:rsidRPr="00A4706A" w:rsidDel="000915DC">
        <w:rPr>
          <w:lang w:val="it-IT"/>
        </w:rPr>
        <w:t>5</w:t>
      </w:r>
      <w:r w:rsidRPr="00A4706A">
        <w:rPr>
          <w:rFonts w:hint="eastAsia"/>
          <w:lang w:val="it-IT" w:eastAsia="ja-JP"/>
        </w:rPr>
        <w:t>8</w:t>
      </w:r>
      <w:r w:rsidRPr="00A4706A">
        <w:rPr>
          <w:lang w:val="it-IT"/>
        </w:rPr>
        <w:t xml:space="preserve"> IN IP6 5555::</w:t>
      </w:r>
      <w:r w:rsidRPr="00A4706A">
        <w:rPr>
          <w:rFonts w:hint="eastAsia"/>
          <w:lang w:val="it-IT" w:eastAsia="ja-JP"/>
        </w:rPr>
        <w:t>ccc</w:t>
      </w:r>
      <w:r w:rsidRPr="00A4706A">
        <w:rPr>
          <w:lang w:val="it-IT"/>
        </w:rPr>
        <w:t>:</w:t>
      </w:r>
      <w:r w:rsidRPr="00A4706A">
        <w:rPr>
          <w:rFonts w:hint="eastAsia"/>
          <w:lang w:val="it-IT" w:eastAsia="ja-JP"/>
        </w:rPr>
        <w:t>aaa</w:t>
      </w:r>
      <w:r w:rsidRPr="00A4706A">
        <w:rPr>
          <w:lang w:val="it-IT"/>
        </w:rPr>
        <w:t>:</w:t>
      </w:r>
      <w:r w:rsidRPr="00A4706A">
        <w:rPr>
          <w:rFonts w:hint="eastAsia"/>
          <w:lang w:val="it-IT" w:eastAsia="ja-JP"/>
        </w:rPr>
        <w:t>abc</w:t>
      </w:r>
      <w:r w:rsidRPr="00A4706A">
        <w:rPr>
          <w:lang w:val="it-IT"/>
        </w:rPr>
        <w:t>:</w:t>
      </w:r>
      <w:r w:rsidRPr="00A4706A">
        <w:rPr>
          <w:rFonts w:hint="eastAsia"/>
          <w:lang w:val="it-IT" w:eastAsia="ja-JP"/>
        </w:rPr>
        <w:t>abc</w:t>
      </w:r>
    </w:p>
    <w:p w14:paraId="4F6EE331"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en-US"/>
        </w:rPr>
      </w:pPr>
      <w:r w:rsidRPr="00A4706A">
        <w:rPr>
          <w:lang w:val="en-US"/>
        </w:rPr>
        <w:t>s=-</w:t>
      </w:r>
    </w:p>
    <w:p w14:paraId="6C0EC09D"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en-US" w:eastAsia="ja-JP"/>
        </w:rPr>
      </w:pPr>
      <w:r w:rsidRPr="00A4706A">
        <w:rPr>
          <w:lang w:val="en-US"/>
        </w:rPr>
        <w:t>c=IN IP6 6666::eee:fff:aaa:bbb</w:t>
      </w:r>
    </w:p>
    <w:p w14:paraId="0D0043DE"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nb-NO"/>
        </w:rPr>
      </w:pPr>
      <w:r w:rsidRPr="00A4706A">
        <w:rPr>
          <w:lang w:val="nb-NO"/>
        </w:rPr>
        <w:t>t=0 0</w:t>
      </w:r>
    </w:p>
    <w:p w14:paraId="5E3866CD"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 xml:space="preserve">m=audio </w:t>
      </w:r>
      <w:r w:rsidRPr="00A4706A">
        <w:rPr>
          <w:rFonts w:hint="eastAsia"/>
          <w:lang w:val="pt-BR" w:eastAsia="ja-JP"/>
        </w:rPr>
        <w:t>8386</w:t>
      </w:r>
      <w:r w:rsidRPr="00A4706A">
        <w:rPr>
          <w:lang w:val="pt-BR"/>
        </w:rPr>
        <w:t xml:space="preserve"> RTP/AVPF 97 96</w:t>
      </w:r>
    </w:p>
    <w:p w14:paraId="34CCA76E"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b=AS:25.4</w:t>
      </w:r>
    </w:p>
    <w:p w14:paraId="2A400273"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A4706A">
        <w:rPr>
          <w:lang w:val="pt-BR"/>
        </w:rPr>
        <w:t>a=curr:qos local sendrecv</w:t>
      </w:r>
    </w:p>
    <w:p w14:paraId="74AAC74C"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a=curr:qos remote sendrecv</w:t>
      </w:r>
    </w:p>
    <w:p w14:paraId="56ACA06D"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a=des:qos mandatory local sendrecv</w:t>
      </w:r>
    </w:p>
    <w:p w14:paraId="37934C24"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a=des:qos mandatory remote sendrecv</w:t>
      </w:r>
    </w:p>
    <w:p w14:paraId="28DCD30D"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 xml:space="preserve">a=rtpmap:97 AMR </w:t>
      </w:r>
    </w:p>
    <w:p w14:paraId="3A99689F"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eastAsia="ja-JP"/>
        </w:rPr>
      </w:pPr>
      <w:r w:rsidRPr="00A4706A">
        <w:rPr>
          <w:lang w:val="pt-BR"/>
        </w:rPr>
        <w:t>a=fmtp:97 mode-set=0,2,5,7; maxframes</w:t>
      </w:r>
    </w:p>
    <w:p w14:paraId="2A4F7FDE" w14:textId="77777777" w:rsidR="00C762B6" w:rsidRPr="00A4706A" w:rsidRDefault="00C762B6" w:rsidP="00C762B6">
      <w:pPr>
        <w:pStyle w:val="PL"/>
        <w:pBdr>
          <w:top w:val="single" w:sz="4" w:space="1" w:color="auto"/>
          <w:left w:val="single" w:sz="4" w:space="4" w:color="auto"/>
          <w:bottom w:val="single" w:sz="4" w:space="1" w:color="auto"/>
          <w:right w:val="single" w:sz="4" w:space="4" w:color="auto"/>
        </w:pBdr>
        <w:ind w:left="850" w:right="284" w:hanging="283"/>
        <w:rPr>
          <w:lang w:val="pt-BR"/>
        </w:rPr>
      </w:pPr>
      <w:r w:rsidRPr="00A4706A">
        <w:rPr>
          <w:lang w:val="pt-BR"/>
        </w:rPr>
        <w:t>a=rtpmap:96 telephone-event</w:t>
      </w:r>
    </w:p>
    <w:bookmarkEnd w:id="998"/>
    <w:p w14:paraId="46E934E6" w14:textId="77777777" w:rsidR="00C762B6" w:rsidRPr="00A4706A" w:rsidRDefault="00C762B6" w:rsidP="00C762B6">
      <w:pPr>
        <w:rPr>
          <w:lang w:val="pt-BR"/>
        </w:rPr>
      </w:pPr>
    </w:p>
    <w:p w14:paraId="7B9F3FCE" w14:textId="77777777" w:rsidR="00C762B6" w:rsidRPr="00A4706A" w:rsidRDefault="00C762B6" w:rsidP="00C762B6">
      <w:pPr>
        <w:pStyle w:val="EX"/>
      </w:pPr>
      <w:r w:rsidRPr="00A4706A">
        <w:rPr>
          <w:b/>
        </w:rPr>
        <w:t>SDP:</w:t>
      </w:r>
      <w:r w:rsidRPr="00A4706A">
        <w:tab/>
        <w:t>The SDP offer (SDP_</w:t>
      </w:r>
      <w:r w:rsidRPr="00A4706A">
        <w:rPr>
          <w:rFonts w:hint="eastAsia"/>
          <w:lang w:eastAsia="ja-JP"/>
        </w:rPr>
        <w:t>O_regular2</w:t>
      </w:r>
      <w:r w:rsidRPr="00A4706A">
        <w:t xml:space="preserve">) contains a set of codecs to be used for </w:t>
      </w:r>
      <w:r w:rsidRPr="00A4706A">
        <w:rPr>
          <w:rFonts w:hint="eastAsia"/>
          <w:lang w:eastAsia="ja-JP"/>
        </w:rPr>
        <w:t>the session</w:t>
      </w:r>
      <w:r w:rsidRPr="00A4706A">
        <w:t xml:space="preserve">. The SDP content is based on information received from </w:t>
      </w:r>
      <w:r w:rsidRPr="00A4706A">
        <w:rPr>
          <w:rFonts w:hint="eastAsia"/>
          <w:lang w:eastAsia="ja-JP"/>
        </w:rPr>
        <w:t>previous 200 (OK) response</w:t>
      </w:r>
      <w:r w:rsidRPr="00A4706A">
        <w:t>.</w:t>
      </w:r>
    </w:p>
    <w:p w14:paraId="275FC364" w14:textId="77777777" w:rsidR="00C762B6" w:rsidRPr="00A4706A" w:rsidRDefault="00C762B6" w:rsidP="00C762B6">
      <w:pPr>
        <w:pStyle w:val="B1"/>
        <w:ind w:left="284" w:firstLine="0"/>
        <w:rPr>
          <w:b/>
          <w:bCs/>
        </w:rPr>
      </w:pPr>
      <w:bookmarkStart w:id="999" w:name="_MCCTEMPBM_CRPT84840535___2"/>
      <w:r w:rsidRPr="00A4706A">
        <w:rPr>
          <w:rFonts w:hint="eastAsia"/>
          <w:b/>
          <w:bCs/>
          <w:lang w:eastAsia="ja-JP"/>
        </w:rPr>
        <w:t>41</w:t>
      </w:r>
      <w:r w:rsidRPr="00A4706A">
        <w:rPr>
          <w:b/>
          <w:bCs/>
        </w:rPr>
        <w:t>-42</w:t>
      </w:r>
      <w:r w:rsidRPr="00A4706A">
        <w:rPr>
          <w:b/>
          <w:bCs/>
        </w:rPr>
        <w:tab/>
      </w:r>
      <w:r w:rsidRPr="00A4706A">
        <w:rPr>
          <w:rFonts w:hint="eastAsia"/>
          <w:b/>
          <w:bCs/>
          <w:lang w:eastAsia="ja-JP"/>
        </w:rPr>
        <w:t>200 (OK) response</w:t>
      </w:r>
      <w:r w:rsidRPr="00A4706A">
        <w:rPr>
          <w:b/>
          <w:bCs/>
        </w:rPr>
        <w:t xml:space="preserve"> (UE#1</w:t>
      </w:r>
      <w:r w:rsidRPr="00A4706A">
        <w:rPr>
          <w:rFonts w:hint="eastAsia"/>
          <w:b/>
          <w:bCs/>
          <w:lang w:eastAsia="ja-JP"/>
        </w:rPr>
        <w:t xml:space="preserve"> to CAT-AS</w:t>
      </w:r>
      <w:r w:rsidRPr="00A4706A">
        <w:rPr>
          <w:b/>
          <w:bCs/>
        </w:rPr>
        <w:t>)</w:t>
      </w:r>
    </w:p>
    <w:bookmarkEnd w:id="999"/>
    <w:p w14:paraId="1FD7890E" w14:textId="77777777" w:rsidR="00C762B6" w:rsidRPr="00A4706A" w:rsidRDefault="00C762B6" w:rsidP="00C762B6">
      <w:pPr>
        <w:pStyle w:val="B1"/>
      </w:pPr>
      <w:r w:rsidRPr="00A4706A">
        <w:rPr>
          <w:lang w:eastAsia="ja-JP"/>
        </w:rPr>
        <w:tab/>
      </w:r>
      <w:r w:rsidRPr="00A4706A">
        <w:rPr>
          <w:rFonts w:hint="eastAsia"/>
          <w:lang w:eastAsia="ja-JP"/>
        </w:rPr>
        <w:t>UE#1</w:t>
      </w:r>
      <w:r w:rsidRPr="00A4706A">
        <w:t xml:space="preserve"> sends a SIP 200 (OK) response for the SIP </w:t>
      </w:r>
      <w:r w:rsidRPr="00A4706A">
        <w:rPr>
          <w:rFonts w:hint="eastAsia"/>
          <w:lang w:eastAsia="ja-JP"/>
        </w:rPr>
        <w:t xml:space="preserve">UPDATE </w:t>
      </w:r>
      <w:r w:rsidRPr="00A4706A">
        <w:t xml:space="preserve">request to </w:t>
      </w:r>
      <w:r w:rsidRPr="00A4706A">
        <w:rPr>
          <w:rFonts w:hint="eastAsia"/>
          <w:lang w:eastAsia="ja-JP"/>
        </w:rPr>
        <w:t>CAT-AS</w:t>
      </w:r>
      <w:r w:rsidRPr="00A4706A">
        <w:t>.</w:t>
      </w:r>
      <w:r w:rsidRPr="00A4706A" w:rsidDel="002F6DB4">
        <w:rPr>
          <w:b/>
          <w:bCs/>
        </w:rPr>
        <w:t xml:space="preserve"> </w:t>
      </w:r>
      <w:r w:rsidRPr="00A4706A">
        <w:rPr>
          <w:rFonts w:hint="eastAsia"/>
          <w:lang w:eastAsia="ja-JP"/>
        </w:rPr>
        <w:t xml:space="preserve">If the resources indicated for the media </w:t>
      </w:r>
      <w:r w:rsidRPr="00A4706A">
        <w:rPr>
          <w:lang w:eastAsia="ja-JP"/>
        </w:rPr>
        <w:t>cannot</w:t>
      </w:r>
      <w:r w:rsidRPr="00A4706A">
        <w:rPr>
          <w:rFonts w:hint="eastAsia"/>
          <w:lang w:eastAsia="ja-JP"/>
        </w:rPr>
        <w:t xml:space="preserve"> be reused by the one reserved for the CAT media, UE#1 shall reserve </w:t>
      </w:r>
      <w:r w:rsidRPr="00A4706A">
        <w:rPr>
          <w:lang w:eastAsia="ja-JP"/>
        </w:rPr>
        <w:t>necessary</w:t>
      </w:r>
      <w:r w:rsidRPr="00A4706A">
        <w:rPr>
          <w:rFonts w:hint="eastAsia"/>
          <w:lang w:eastAsia="ja-JP"/>
        </w:rPr>
        <w:t xml:space="preserve"> resources prior to </w:t>
      </w:r>
      <w:r w:rsidRPr="00A4706A">
        <w:rPr>
          <w:rFonts w:hint="eastAsia"/>
          <w:lang w:eastAsia="ja-JP"/>
        </w:rPr>
        <w:lastRenderedPageBreak/>
        <w:t>sending the response.UE#1 include</w:t>
      </w:r>
      <w:r w:rsidRPr="00A4706A">
        <w:rPr>
          <w:lang w:eastAsia="ja-JP"/>
        </w:rPr>
        <w:t>s</w:t>
      </w:r>
      <w:r w:rsidRPr="00A4706A">
        <w:rPr>
          <w:rFonts w:hint="eastAsia"/>
          <w:lang w:eastAsia="ja-JP"/>
        </w:rPr>
        <w:t xml:space="preserve"> a SDP answer (SDP_A3) in the 200 (OK) response to the corresponding SIP UPDATE request</w:t>
      </w:r>
      <w:r w:rsidRPr="00A4706A">
        <w:t>.</w:t>
      </w:r>
    </w:p>
    <w:p w14:paraId="2AB19AA1" w14:textId="77777777" w:rsidR="00C762B6" w:rsidRPr="00A4706A" w:rsidRDefault="00C762B6" w:rsidP="00C762B6">
      <w:pPr>
        <w:pStyle w:val="B1"/>
        <w:ind w:left="284" w:firstLine="0"/>
        <w:rPr>
          <w:b/>
          <w:bCs/>
        </w:rPr>
      </w:pPr>
      <w:bookmarkStart w:id="1000" w:name="_MCCTEMPBM_CRPT84840536___2"/>
      <w:r w:rsidRPr="00A4706A">
        <w:rPr>
          <w:rFonts w:hint="eastAsia"/>
          <w:b/>
          <w:bCs/>
          <w:lang w:eastAsia="ja-JP"/>
        </w:rPr>
        <w:t>43</w:t>
      </w:r>
      <w:r w:rsidRPr="00A4706A">
        <w:rPr>
          <w:b/>
          <w:bCs/>
        </w:rPr>
        <w:t>-</w:t>
      </w:r>
      <w:r w:rsidRPr="00A4706A">
        <w:rPr>
          <w:rFonts w:hint="eastAsia"/>
          <w:b/>
          <w:bCs/>
          <w:lang w:eastAsia="ja-JP"/>
        </w:rPr>
        <w:t>4</w:t>
      </w:r>
      <w:r w:rsidRPr="00A4706A">
        <w:rPr>
          <w:b/>
          <w:bCs/>
          <w:lang w:eastAsia="ja-JP"/>
        </w:rPr>
        <w:t>4</w:t>
      </w:r>
      <w:r w:rsidRPr="00A4706A">
        <w:rPr>
          <w:b/>
          <w:bCs/>
        </w:rPr>
        <w:tab/>
        <w:t>200 (OK) response to INVITE request (CAT-AS to UE#1)</w:t>
      </w:r>
    </w:p>
    <w:bookmarkEnd w:id="1000"/>
    <w:p w14:paraId="7A85E355" w14:textId="77777777" w:rsidR="00C762B6" w:rsidRPr="00A4706A" w:rsidRDefault="00C762B6" w:rsidP="00C762B6">
      <w:pPr>
        <w:pStyle w:val="B1"/>
      </w:pPr>
      <w:r w:rsidRPr="00A4706A">
        <w:tab/>
        <w:t xml:space="preserve">The CAT-AS </w:t>
      </w:r>
      <w:r w:rsidRPr="00A4706A">
        <w:rPr>
          <w:rFonts w:hint="eastAsia"/>
          <w:lang w:eastAsia="ja-JP"/>
        </w:rPr>
        <w:t>sends</w:t>
      </w:r>
      <w:r w:rsidRPr="00A4706A">
        <w:t xml:space="preserve"> the SIP 200 (OK) response </w:t>
      </w:r>
      <w:r w:rsidRPr="00A4706A">
        <w:rPr>
          <w:rFonts w:hint="eastAsia"/>
          <w:lang w:eastAsia="ja-JP"/>
        </w:rPr>
        <w:t xml:space="preserve">for the (initial) SIP INVITE request </w:t>
      </w:r>
      <w:r w:rsidRPr="00A4706A">
        <w:t>to UE#1.</w:t>
      </w:r>
    </w:p>
    <w:p w14:paraId="7D6F33B4" w14:textId="77777777" w:rsidR="00C762B6" w:rsidRPr="00A4706A" w:rsidRDefault="00C762B6" w:rsidP="00C762B6">
      <w:pPr>
        <w:pStyle w:val="B1"/>
        <w:ind w:left="284" w:firstLine="0"/>
        <w:rPr>
          <w:b/>
          <w:bCs/>
        </w:rPr>
      </w:pPr>
      <w:bookmarkStart w:id="1001" w:name="_MCCTEMPBM_CRPT84840537___2"/>
      <w:r w:rsidRPr="00A4706A">
        <w:rPr>
          <w:rFonts w:hint="eastAsia"/>
          <w:b/>
          <w:bCs/>
          <w:lang w:eastAsia="ja-JP"/>
        </w:rPr>
        <w:t>4</w:t>
      </w:r>
      <w:r w:rsidRPr="00A4706A">
        <w:rPr>
          <w:b/>
          <w:bCs/>
          <w:lang w:eastAsia="ja-JP"/>
        </w:rPr>
        <w:t>5</w:t>
      </w:r>
      <w:r w:rsidRPr="00A4706A">
        <w:rPr>
          <w:b/>
          <w:bCs/>
        </w:rPr>
        <w:t>-</w:t>
      </w:r>
      <w:r w:rsidRPr="00A4706A">
        <w:rPr>
          <w:rFonts w:hint="eastAsia"/>
          <w:b/>
          <w:bCs/>
          <w:lang w:eastAsia="ja-JP"/>
        </w:rPr>
        <w:t>4</w:t>
      </w:r>
      <w:r w:rsidRPr="00A4706A">
        <w:rPr>
          <w:b/>
          <w:bCs/>
          <w:lang w:eastAsia="ja-JP"/>
        </w:rPr>
        <w:t>6</w:t>
      </w:r>
      <w:r w:rsidRPr="00A4706A">
        <w:rPr>
          <w:rFonts w:hint="eastAsia"/>
          <w:b/>
          <w:bCs/>
          <w:lang w:eastAsia="ja-JP"/>
        </w:rPr>
        <w:t xml:space="preserve"> </w:t>
      </w:r>
      <w:r w:rsidRPr="00A4706A">
        <w:rPr>
          <w:b/>
          <w:bCs/>
        </w:rPr>
        <w:t xml:space="preserve">ACK request (UE#1 to </w:t>
      </w:r>
      <w:r w:rsidRPr="00A4706A">
        <w:rPr>
          <w:rFonts w:hint="eastAsia"/>
          <w:b/>
          <w:bCs/>
          <w:lang w:eastAsia="ja-JP"/>
        </w:rPr>
        <w:t>CAT-AS</w:t>
      </w:r>
      <w:r w:rsidRPr="00A4706A">
        <w:rPr>
          <w:b/>
          <w:bCs/>
        </w:rPr>
        <w:t>)</w:t>
      </w:r>
    </w:p>
    <w:bookmarkEnd w:id="1001"/>
    <w:p w14:paraId="2E1F7C19" w14:textId="77777777" w:rsidR="00C762B6" w:rsidRPr="00A4706A" w:rsidRDefault="00C762B6" w:rsidP="00C762B6">
      <w:pPr>
        <w:pStyle w:val="B1"/>
      </w:pPr>
      <w:r w:rsidRPr="00A4706A">
        <w:tab/>
        <w:t xml:space="preserve">UE#1 sends a SIP ACK request, which acknowledges the SIP 200 (OK) final response, to </w:t>
      </w:r>
      <w:r w:rsidRPr="00A4706A">
        <w:rPr>
          <w:rFonts w:hint="eastAsia"/>
          <w:lang w:eastAsia="ja-JP"/>
        </w:rPr>
        <w:t>CAT-AS</w:t>
      </w:r>
      <w:r w:rsidRPr="00A4706A">
        <w:t>.</w:t>
      </w:r>
    </w:p>
    <w:p w14:paraId="08E8A0BB" w14:textId="77777777" w:rsidR="00C762B6" w:rsidRPr="00A4706A" w:rsidRDefault="00C762B6" w:rsidP="00C762B6">
      <w:pPr>
        <w:pStyle w:val="B1"/>
        <w:ind w:left="284" w:firstLine="0"/>
        <w:rPr>
          <w:b/>
          <w:bCs/>
        </w:rPr>
      </w:pPr>
      <w:bookmarkStart w:id="1002" w:name="_MCCTEMPBM_CRPT84840538___2"/>
      <w:r w:rsidRPr="00A4706A">
        <w:rPr>
          <w:rFonts w:hint="eastAsia"/>
          <w:b/>
          <w:bCs/>
          <w:lang w:eastAsia="ja-JP"/>
        </w:rPr>
        <w:t>4</w:t>
      </w:r>
      <w:r w:rsidRPr="00A4706A">
        <w:rPr>
          <w:b/>
          <w:bCs/>
          <w:lang w:eastAsia="ja-JP"/>
        </w:rPr>
        <w:t>7</w:t>
      </w:r>
      <w:r w:rsidRPr="00A4706A">
        <w:rPr>
          <w:b/>
          <w:bCs/>
        </w:rPr>
        <w:t>-</w:t>
      </w:r>
      <w:r w:rsidRPr="00A4706A">
        <w:rPr>
          <w:rFonts w:hint="eastAsia"/>
          <w:b/>
          <w:bCs/>
          <w:lang w:eastAsia="ja-JP"/>
        </w:rPr>
        <w:t>4</w:t>
      </w:r>
      <w:r w:rsidRPr="00A4706A">
        <w:rPr>
          <w:b/>
          <w:bCs/>
          <w:lang w:eastAsia="ja-JP"/>
        </w:rPr>
        <w:t xml:space="preserve">8 </w:t>
      </w:r>
      <w:r w:rsidRPr="00A4706A">
        <w:rPr>
          <w:b/>
          <w:bCs/>
        </w:rPr>
        <w:t>ACK request (</w:t>
      </w:r>
      <w:r w:rsidRPr="00A4706A">
        <w:rPr>
          <w:rFonts w:hint="eastAsia"/>
          <w:b/>
          <w:bCs/>
          <w:lang w:eastAsia="ja-JP"/>
        </w:rPr>
        <w:t>CAT-AS to UE#2</w:t>
      </w:r>
      <w:r w:rsidRPr="00A4706A">
        <w:rPr>
          <w:b/>
          <w:bCs/>
        </w:rPr>
        <w:t>)</w:t>
      </w:r>
    </w:p>
    <w:bookmarkEnd w:id="1002"/>
    <w:p w14:paraId="5F6ACAA6" w14:textId="77777777" w:rsidR="00C762B6" w:rsidRPr="00A4706A" w:rsidRDefault="00C762B6" w:rsidP="00C762B6">
      <w:pPr>
        <w:pStyle w:val="B1"/>
        <w:rPr>
          <w:lang w:eastAsia="ja-JP"/>
        </w:rPr>
      </w:pPr>
      <w:r w:rsidRPr="00A4706A">
        <w:rPr>
          <w:lang w:eastAsia="ja-JP"/>
        </w:rPr>
        <w:tab/>
      </w:r>
      <w:r w:rsidRPr="00A4706A">
        <w:rPr>
          <w:rFonts w:hint="eastAsia"/>
          <w:lang w:eastAsia="ja-JP"/>
        </w:rPr>
        <w:t>CAT-AS</w:t>
      </w:r>
      <w:r w:rsidRPr="00A4706A">
        <w:t xml:space="preserve"> sends a SIP ACK request, which acknowledges the SIP 200 (OK) final response, to </w:t>
      </w:r>
      <w:r w:rsidRPr="00A4706A">
        <w:rPr>
          <w:rFonts w:hint="eastAsia"/>
          <w:lang w:eastAsia="ja-JP"/>
        </w:rPr>
        <w:t>UE#2</w:t>
      </w:r>
      <w:r w:rsidRPr="00A4706A">
        <w:t>.</w:t>
      </w:r>
    </w:p>
    <w:p w14:paraId="1EED1C4C" w14:textId="77777777" w:rsidR="00C762B6" w:rsidRDefault="00C762B6" w:rsidP="00C762B6">
      <w:pPr>
        <w:pStyle w:val="NO"/>
        <w:rPr>
          <w:noProof/>
        </w:rPr>
      </w:pPr>
      <w:r w:rsidRPr="00A4706A">
        <w:t>NOTE 3:</w:t>
      </w:r>
      <w:r w:rsidRPr="00A4706A">
        <w:tab/>
      </w:r>
      <w:r w:rsidRPr="00A4706A">
        <w:rPr>
          <w:rFonts w:hint="eastAsia"/>
          <w:lang w:eastAsia="ja-JP"/>
        </w:rPr>
        <w:t xml:space="preserve">The ACK request from CAT-AS towards UE#2 may be sent after receiving 200 </w:t>
      </w:r>
      <w:r w:rsidRPr="00A4706A">
        <w:rPr>
          <w:lang w:eastAsia="ja-JP"/>
        </w:rPr>
        <w:t>(</w:t>
      </w:r>
      <w:r w:rsidRPr="00A4706A">
        <w:rPr>
          <w:rFonts w:hint="eastAsia"/>
          <w:lang w:eastAsia="ja-JP"/>
        </w:rPr>
        <w:t>OK</w:t>
      </w:r>
      <w:r w:rsidRPr="00A4706A">
        <w:rPr>
          <w:lang w:eastAsia="ja-JP"/>
        </w:rPr>
        <w:t>)</w:t>
      </w:r>
      <w:r w:rsidRPr="00A4706A">
        <w:rPr>
          <w:rFonts w:hint="eastAsia"/>
          <w:lang w:eastAsia="ja-JP"/>
        </w:rPr>
        <w:t xml:space="preserve"> from UE#2 in step 18</w:t>
      </w:r>
      <w:r w:rsidRPr="00A4706A">
        <w:t>.</w:t>
      </w:r>
    </w:p>
    <w:p w14:paraId="096348DC" w14:textId="77777777" w:rsidR="00CB4F50" w:rsidRDefault="00CB4F50" w:rsidP="00E41302">
      <w:pPr>
        <w:pStyle w:val="Heading1"/>
      </w:pPr>
      <w:bookmarkStart w:id="1003" w:name="_Toc20131452"/>
      <w:bookmarkStart w:id="1004" w:name="_Toc36122579"/>
      <w:bookmarkStart w:id="1005" w:name="_Toc45183278"/>
      <w:bookmarkStart w:id="1006" w:name="_Toc45696719"/>
      <w:bookmarkStart w:id="1007" w:name="_Toc163140043"/>
      <w:r>
        <w:t>A.6</w:t>
      </w:r>
      <w:r>
        <w:tab/>
        <w:t>Interworking with CS domain</w:t>
      </w:r>
      <w:bookmarkEnd w:id="1003"/>
      <w:bookmarkEnd w:id="1004"/>
      <w:bookmarkEnd w:id="1005"/>
      <w:bookmarkEnd w:id="1006"/>
      <w:bookmarkEnd w:id="1007"/>
    </w:p>
    <w:p w14:paraId="40EECAB5" w14:textId="77777777" w:rsidR="00CB4F50" w:rsidRPr="00E41302" w:rsidRDefault="00CB4F50" w:rsidP="00E41302">
      <w:pPr>
        <w:pStyle w:val="Heading2"/>
      </w:pPr>
      <w:bookmarkStart w:id="1008" w:name="_Toc20131453"/>
      <w:bookmarkStart w:id="1009" w:name="_Toc36122580"/>
      <w:bookmarkStart w:id="1010" w:name="_Toc45183279"/>
      <w:bookmarkStart w:id="1011" w:name="_Toc45696720"/>
      <w:bookmarkStart w:id="1012" w:name="_Toc163140044"/>
      <w:r w:rsidRPr="00E41302">
        <w:t>A.6.1</w:t>
      </w:r>
      <w:r w:rsidRPr="00E41302">
        <w:tab/>
        <w:t>Introduction</w:t>
      </w:r>
      <w:bookmarkEnd w:id="1008"/>
      <w:bookmarkEnd w:id="1009"/>
      <w:bookmarkEnd w:id="1010"/>
      <w:bookmarkEnd w:id="1011"/>
      <w:bookmarkEnd w:id="1012"/>
    </w:p>
    <w:p w14:paraId="23E350BB" w14:textId="77777777" w:rsidR="00CB4F50" w:rsidRDefault="00CB4F50" w:rsidP="00CB4F50">
      <w:r>
        <w:t>The following signalling flows show interworking with the CS domain, when CAT is provided by the terminating CS domain to the IMS, and when CAT is provided to the originating CS domain from the IMS. The following flows are included:</w:t>
      </w:r>
    </w:p>
    <w:p w14:paraId="629CDAA4" w14:textId="77777777" w:rsidR="00CB4F50" w:rsidRDefault="00CB4F50" w:rsidP="00CB4F50">
      <w:pPr>
        <w:pStyle w:val="B1"/>
      </w:pPr>
      <w:r>
        <w:t>-</w:t>
      </w:r>
      <w:r>
        <w:tab/>
      </w:r>
      <w:bookmarkStart w:id="1013" w:name="DDE_LINK111"/>
      <w:r w:rsidR="0002631C">
        <w:t>clause</w:t>
      </w:r>
      <w:r w:rsidR="00D11565">
        <w:t> </w:t>
      </w:r>
      <w:r>
        <w:t>A.6.2 shows CAT when CAT is provided by the terminating CS domain;</w:t>
      </w:r>
      <w:bookmarkEnd w:id="1013"/>
    </w:p>
    <w:p w14:paraId="367CB513" w14:textId="77777777" w:rsidR="00CB4F50" w:rsidRDefault="00CB4F50" w:rsidP="009654FB">
      <w:pPr>
        <w:pStyle w:val="B1"/>
      </w:pPr>
      <w:bookmarkStart w:id="1014" w:name="DDE_LINK41"/>
      <w:bookmarkEnd w:id="1014"/>
      <w:r>
        <w:t>-</w:t>
      </w:r>
      <w:r>
        <w:tab/>
      </w:r>
      <w:r w:rsidR="0002631C">
        <w:t>clause</w:t>
      </w:r>
      <w:r w:rsidR="00D11565">
        <w:t> </w:t>
      </w:r>
      <w:r>
        <w:t>A.6.3 shows CAT, using the forking</w:t>
      </w:r>
      <w:r w:rsidR="009654FB">
        <w:t xml:space="preserve"> </w:t>
      </w:r>
      <w:r>
        <w:t>model, when CAT is provided to the originating CS domain;</w:t>
      </w:r>
    </w:p>
    <w:p w14:paraId="693B582A" w14:textId="77777777" w:rsidR="00CB4F50" w:rsidRDefault="00CB4F50" w:rsidP="00CB4F50">
      <w:pPr>
        <w:pStyle w:val="B1"/>
      </w:pPr>
      <w:r>
        <w:t>-</w:t>
      </w:r>
      <w:r>
        <w:tab/>
      </w:r>
      <w:r w:rsidR="0002631C">
        <w:t>clause</w:t>
      </w:r>
      <w:r w:rsidR="00D11565">
        <w:t> </w:t>
      </w:r>
      <w:r>
        <w:t>A.6.4 shows CAT, using the early session, model, when CAT is provided to the originating CS domain;</w:t>
      </w:r>
    </w:p>
    <w:p w14:paraId="24B2414A" w14:textId="77777777" w:rsidR="00CB4F50" w:rsidRDefault="00CB4F50" w:rsidP="00CB4F50">
      <w:r>
        <w:t xml:space="preserve">The signalling flow in </w:t>
      </w:r>
      <w:r w:rsidR="0002631C">
        <w:t>clause</w:t>
      </w:r>
      <w:r w:rsidR="00D11565">
        <w:t> </w:t>
      </w:r>
      <w:r>
        <w:t>A.6.2 is not dependent on which CAT model is used.</w:t>
      </w:r>
    </w:p>
    <w:p w14:paraId="657F7B4A" w14:textId="77777777" w:rsidR="00CB4F50" w:rsidRDefault="00CB4F50" w:rsidP="00E41302">
      <w:pPr>
        <w:pStyle w:val="Heading2"/>
      </w:pPr>
      <w:bookmarkStart w:id="1015" w:name="_Toc20131454"/>
      <w:bookmarkStart w:id="1016" w:name="_Toc36122581"/>
      <w:bookmarkStart w:id="1017" w:name="_Toc45183280"/>
      <w:bookmarkStart w:id="1018" w:name="_Toc45696721"/>
      <w:bookmarkStart w:id="1019" w:name="_Toc163140045"/>
      <w:r>
        <w:t>A.6.2</w:t>
      </w:r>
      <w:r>
        <w:tab/>
        <w:t>CAT provided by the terminating CS domain</w:t>
      </w:r>
      <w:bookmarkEnd w:id="1015"/>
      <w:bookmarkEnd w:id="1016"/>
      <w:bookmarkEnd w:id="1017"/>
      <w:bookmarkEnd w:id="1018"/>
      <w:bookmarkEnd w:id="1019"/>
    </w:p>
    <w:p w14:paraId="66A9A3B1" w14:textId="77777777" w:rsidR="0056455B" w:rsidRPr="00FA21F8" w:rsidRDefault="0056455B" w:rsidP="0056455B"/>
    <w:bookmarkStart w:id="1020" w:name="_MCCTEMPBM_CRPT84840539___7"/>
    <w:p w14:paraId="14F9A707" w14:textId="77777777" w:rsidR="0056455B" w:rsidRDefault="00B068FE" w:rsidP="0056455B">
      <w:pPr>
        <w:pStyle w:val="TH"/>
      </w:pPr>
      <w:r>
        <w:object w:dxaOrig="12393" w:dyaOrig="7816" w14:anchorId="7CECB1EC">
          <v:shape id="_x0000_i1044" type="#_x0000_t75" style="width:481.5pt;height:303.75pt" o:ole="">
            <v:imagedata r:id="rId47" o:title=""/>
          </v:shape>
          <o:OLEObject Type="Embed" ProgID="Visio.Drawing.11" ShapeID="_x0000_i1044" DrawAspect="Content" ObjectID="_1781410680" r:id="rId48"/>
        </w:object>
      </w:r>
    </w:p>
    <w:bookmarkEnd w:id="1020"/>
    <w:p w14:paraId="48897655" w14:textId="77777777" w:rsidR="0056455B" w:rsidRPr="002D639B" w:rsidRDefault="0056455B" w:rsidP="0056455B">
      <w:pPr>
        <w:pStyle w:val="TF"/>
      </w:pPr>
      <w:r w:rsidRPr="002D639B">
        <w:t>Figure</w:t>
      </w:r>
      <w:r w:rsidR="00D11565">
        <w:t> </w:t>
      </w:r>
      <w:r>
        <w:t>A.6.2-1: CAT provided by terminating CS system</w:t>
      </w:r>
    </w:p>
    <w:p w14:paraId="5C8D7CF5" w14:textId="77777777" w:rsidR="0056455B" w:rsidRDefault="0056455B" w:rsidP="0056455B">
      <w:pPr>
        <w:pStyle w:val="B1"/>
        <w:ind w:left="285" w:firstLine="0"/>
        <w:rPr>
          <w:b/>
          <w:bCs/>
        </w:rPr>
      </w:pPr>
      <w:bookmarkStart w:id="1021" w:name="_MCCTEMPBM_CRPT84840540___2"/>
      <w:r>
        <w:rPr>
          <w:b/>
        </w:rPr>
        <w:t>1-2</w:t>
      </w:r>
      <w:r>
        <w:rPr>
          <w:b/>
        </w:rPr>
        <w:tab/>
      </w:r>
      <w:r>
        <w:rPr>
          <w:b/>
        </w:rPr>
        <w:tab/>
        <w:t>INVITE request (UE#1 to MGCF) see example in table</w:t>
      </w:r>
      <w:r w:rsidR="00D11565">
        <w:rPr>
          <w:b/>
        </w:rPr>
        <w:t> </w:t>
      </w:r>
      <w:r>
        <w:rPr>
          <w:b/>
        </w:rPr>
        <w:t>A.6.2-1</w:t>
      </w:r>
    </w:p>
    <w:bookmarkEnd w:id="1021"/>
    <w:p w14:paraId="3AFFBA4A" w14:textId="77777777" w:rsidR="0056455B" w:rsidRDefault="0056455B" w:rsidP="0056455B">
      <w:pPr>
        <w:pStyle w:val="B1"/>
      </w:pPr>
      <w:r>
        <w:tab/>
        <w:t>UE#1 sends a SIP INVITE request to the MGCF.</w:t>
      </w:r>
    </w:p>
    <w:p w14:paraId="7F9A8950" w14:textId="77777777" w:rsidR="0056455B" w:rsidRDefault="0056455B" w:rsidP="0056455B">
      <w:pPr>
        <w:pStyle w:val="B1"/>
      </w:pPr>
      <w:r>
        <w:tab/>
        <w:t>The MGCF sends an ISUP IAM message to CS.</w:t>
      </w:r>
    </w:p>
    <w:p w14:paraId="6692B97F" w14:textId="77777777" w:rsidR="0056455B" w:rsidRPr="002D639B" w:rsidRDefault="0056455B" w:rsidP="0056455B">
      <w:pPr>
        <w:pStyle w:val="TH"/>
      </w:pPr>
      <w:r>
        <w:lastRenderedPageBreak/>
        <w:t>Table</w:t>
      </w:r>
      <w:r w:rsidR="00D11565">
        <w:t> </w:t>
      </w:r>
      <w:r>
        <w:t>A.6.2-1: INVITE request (UE#1 to MGCF</w:t>
      </w:r>
      <w:r w:rsidRPr="002D639B">
        <w:t>)</w:t>
      </w:r>
    </w:p>
    <w:p w14:paraId="25E32BA8"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bookmarkStart w:id="1022" w:name="_MCCTEMPBM_CRPT84840541___2"/>
      <w:r w:rsidRPr="002D639B">
        <w:t>INVITE tel:+1-212-555-2222 SIP/2.0</w:t>
      </w:r>
    </w:p>
    <w:p w14:paraId="170EA2CD"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Via: SIP/2.0/UDP [5555::aaa:bbb:ccc:ddd]:1357;comp=sigcomp;branch=z9hG4bKnashds7</w:t>
      </w:r>
    </w:p>
    <w:p w14:paraId="278852FD"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Max-Forwards: 70</w:t>
      </w:r>
    </w:p>
    <w:p w14:paraId="33E47673"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Route: &lt;sip:pcscf1.visited1.net:7531;lr;comp=sigcomp&gt;, &lt;sip:scscf1.home1.net;lr&gt;</w:t>
      </w:r>
    </w:p>
    <w:p w14:paraId="5EA0D8A4"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P-Preferred-Identity: "John Doe" &lt;sip:user1_public1@home1.net&gt;</w:t>
      </w:r>
    </w:p>
    <w:p w14:paraId="5BA3F4A0" w14:textId="77777777" w:rsidR="0056455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 xml:space="preserve">P-Access-Network-Info: </w:t>
      </w:r>
      <w:r>
        <w:t>IEEE-802.11a</w:t>
      </w:r>
    </w:p>
    <w:p w14:paraId="3BEC914A" w14:textId="77777777" w:rsidR="0056455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t>P-Preferred-Service</w:t>
      </w:r>
      <w:r w:rsidRPr="00C30487">
        <w:rPr>
          <w:rFonts w:cs="CG Times (WN)"/>
        </w:rPr>
        <w:t xml:space="preserve">: </w:t>
      </w:r>
      <w:r w:rsidRPr="00C30487">
        <w:t>urn:urn-</w:t>
      </w:r>
      <w:r w:rsidR="00137402">
        <w:t>7</w:t>
      </w:r>
      <w:r w:rsidRPr="00C30487">
        <w:t>:3gpp-service.ims.icsi.mmtel</w:t>
      </w:r>
    </w:p>
    <w:p w14:paraId="7D8EA4B0"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t>Accept-Contact: *;+g.3gpp.icsi_ref="urn%3Aurn-</w:t>
      </w:r>
      <w:r w:rsidR="00137402">
        <w:t>7</w:t>
      </w:r>
      <w:r>
        <w:t>%3gpp-service.ims.icsi.mmtel"</w:t>
      </w:r>
    </w:p>
    <w:p w14:paraId="6450E7DA"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Privacy: none</w:t>
      </w:r>
    </w:p>
    <w:p w14:paraId="0EDB700A"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From: &lt;sip:user1_public1@home1.net&gt;;tag=171828</w:t>
      </w:r>
    </w:p>
    <w:p w14:paraId="1365DAF2"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To: &lt;tel:+1-212-555-2222&gt;</w:t>
      </w:r>
    </w:p>
    <w:p w14:paraId="458D28F1"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 xml:space="preserve">Call-ID: cb03a0s09a2sdfglkj490333 </w:t>
      </w:r>
    </w:p>
    <w:p w14:paraId="536873C6"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Cseq: 127 INVITE</w:t>
      </w:r>
    </w:p>
    <w:p w14:paraId="692E650B" w14:textId="77777777" w:rsidR="0056455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Require: sec-agree</w:t>
      </w:r>
    </w:p>
    <w:p w14:paraId="33E74956" w14:textId="77777777" w:rsidR="0056455B" w:rsidRPr="002D639B" w:rsidRDefault="00904A56" w:rsidP="0056455B">
      <w:pPr>
        <w:pStyle w:val="PL"/>
        <w:keepNext/>
        <w:pBdr>
          <w:top w:val="single" w:sz="4" w:space="1" w:color="auto"/>
          <w:left w:val="single" w:sz="4" w:space="4" w:color="auto"/>
          <w:bottom w:val="single" w:sz="4" w:space="1" w:color="auto"/>
          <w:right w:val="single" w:sz="4" w:space="4" w:color="auto"/>
        </w:pBdr>
        <w:ind w:left="850" w:right="284" w:hanging="283"/>
      </w:pPr>
      <w:r>
        <w:t>Recv-Info: infoDtmf</w:t>
      </w:r>
    </w:p>
    <w:p w14:paraId="4AF54920"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1" w:right="284" w:hanging="284"/>
        <w:rPr>
          <w:snapToGrid w:val="0"/>
        </w:rPr>
      </w:pPr>
      <w:bookmarkStart w:id="1023" w:name="_MCCTEMPBM_CRPT84840542___2"/>
      <w:bookmarkEnd w:id="1022"/>
      <w:r w:rsidRPr="002D639B">
        <w:rPr>
          <w:snapToGrid w:val="0"/>
        </w:rPr>
        <w:t>Supported: precondition, 100rel</w:t>
      </w:r>
      <w:r>
        <w:rPr>
          <w:snapToGrid w:val="0"/>
        </w:rPr>
        <w:t>, gruu, 199</w:t>
      </w:r>
      <w:r w:rsidRPr="002D639B">
        <w:rPr>
          <w:snapToGrid w:val="0"/>
        </w:rPr>
        <w:t xml:space="preserve"> </w:t>
      </w:r>
    </w:p>
    <w:p w14:paraId="3F032525"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bookmarkStart w:id="1024" w:name="_MCCTEMPBM_CRPT84840543___2"/>
      <w:bookmarkEnd w:id="1023"/>
      <w:r w:rsidRPr="002D639B">
        <w:t>Proxy-Require: sec-agree</w:t>
      </w:r>
    </w:p>
    <w:p w14:paraId="76B4D215"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Security-Verify: ipsec-3gpp; q=0.1; alg=hmac-sha-1-96; spi-c=98765432; spi-s=87654321; port-c=8642; port-s=7531</w:t>
      </w:r>
    </w:p>
    <w:p w14:paraId="11EC6113" w14:textId="77777777" w:rsidR="0056455B" w:rsidRPr="005D6FF6"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5D6FF6">
        <w:t>Contact: &lt;sip:</w:t>
      </w:r>
      <w:r w:rsidR="00137402" w:rsidRPr="005D6FF6">
        <w:t>user1_public1@home1.net;</w:t>
      </w:r>
      <w:r w:rsidRPr="005D6FF6">
        <w:t>;</w:t>
      </w:r>
      <w:r w:rsidRPr="005D6FF6">
        <w:rPr>
          <w:rFonts w:eastAsia="PMingLiU" w:cs="Courier New"/>
          <w:lang w:eastAsia="zh-TW"/>
        </w:rPr>
        <w:t>gr=urn:uuid:f81d4fae-7dec-11d0-a765-00a0c91e6bf6&gt;;</w:t>
      </w:r>
      <w:r w:rsidRPr="005D6FF6">
        <w:t>+g.3gpp.icsi_ref="urn%3Aurn-</w:t>
      </w:r>
      <w:r w:rsidR="00137402" w:rsidRPr="005D6FF6">
        <w:t>7</w:t>
      </w:r>
      <w:r w:rsidRPr="005D6FF6">
        <w:t>%3gpp-service.ims.icsi.mmtel"</w:t>
      </w:r>
    </w:p>
    <w:p w14:paraId="3454C9AE"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rFonts w:eastAsia="MS Mincho"/>
        </w:rPr>
      </w:pPr>
      <w:r w:rsidRPr="002D639B">
        <w:rPr>
          <w:rFonts w:eastAsia="MS Mincho"/>
        </w:rPr>
        <w:t>Allow: INVITE, ACK, CANCEL, BYE, PRACK, UPDATE, REFER, MESSAGE</w:t>
      </w:r>
    </w:p>
    <w:p w14:paraId="33C9DF65" w14:textId="77777777" w:rsidR="00137402" w:rsidRDefault="00137402" w:rsidP="00137402">
      <w:pPr>
        <w:pStyle w:val="PL"/>
        <w:keepNext/>
        <w:pBdr>
          <w:top w:val="single" w:sz="4" w:space="1" w:color="auto"/>
          <w:left w:val="single" w:sz="4" w:space="4" w:color="auto"/>
          <w:bottom w:val="single" w:sz="4" w:space="1" w:color="auto"/>
          <w:right w:val="single" w:sz="4" w:space="4" w:color="auto"/>
        </w:pBdr>
        <w:ind w:left="850" w:right="284" w:hanging="283"/>
        <w:rPr>
          <w:rFonts w:eastAsia="MS Mincho"/>
        </w:rPr>
      </w:pPr>
      <w:r>
        <w:rPr>
          <w:rFonts w:eastAsia="MS Mincho"/>
        </w:rPr>
        <w:t xml:space="preserve">Accept:application/sdp, </w:t>
      </w:r>
      <w:r w:rsidRPr="00732BA0">
        <w:t>application/3gpp-ims+xml</w:t>
      </w:r>
    </w:p>
    <w:p w14:paraId="628BEE98" w14:textId="77777777" w:rsidR="0056455B" w:rsidRPr="00FF0058"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FF0058">
        <w:t xml:space="preserve">Content-Type: application/sdp </w:t>
      </w:r>
    </w:p>
    <w:p w14:paraId="2D4D334F" w14:textId="77777777" w:rsidR="0056455B" w:rsidRPr="00FF0058"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FF0058">
        <w:t>Content-Length: (…)</w:t>
      </w:r>
    </w:p>
    <w:p w14:paraId="05B61B5E" w14:textId="77777777" w:rsidR="0056455B" w:rsidRPr="00FF0058"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p>
    <w:p w14:paraId="3644AB6F" w14:textId="77777777" w:rsidR="0056455B" w:rsidRPr="0056455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it-IT"/>
        </w:rPr>
      </w:pPr>
      <w:r w:rsidRPr="0056455B">
        <w:rPr>
          <w:lang w:val="it-IT"/>
        </w:rPr>
        <w:t>v=0</w:t>
      </w:r>
    </w:p>
    <w:p w14:paraId="03718357" w14:textId="77777777" w:rsidR="0056455B" w:rsidRPr="0056455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it-IT"/>
        </w:rPr>
      </w:pPr>
      <w:r w:rsidRPr="0056455B">
        <w:rPr>
          <w:lang w:val="it-IT"/>
        </w:rPr>
        <w:t>o=- 2987933615 2987933615 IN IP6 6666::aaa:bbb:ccc:ddd</w:t>
      </w:r>
    </w:p>
    <w:p w14:paraId="34C8550E"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s=-</w:t>
      </w:r>
    </w:p>
    <w:p w14:paraId="0473D9A0" w14:textId="77777777" w:rsidR="0056455B" w:rsidRPr="0056455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56455B">
        <w:rPr>
          <w:lang w:val="en-US"/>
        </w:rPr>
        <w:t xml:space="preserve">c=IN IP6 6666::aaa:bbb:ccc:ddd </w:t>
      </w:r>
    </w:p>
    <w:p w14:paraId="6B7072F0" w14:textId="77777777" w:rsidR="0056455B" w:rsidRPr="00143662"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53F65AA5" w14:textId="77777777" w:rsidR="0056455B" w:rsidRPr="00143662"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w:t>
      </w:r>
    </w:p>
    <w:p w14:paraId="2D0056B7" w14:textId="77777777" w:rsidR="0056455B" w:rsidRPr="00895344"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b=AS:75</w:t>
      </w:r>
    </w:p>
    <w:p w14:paraId="010B7E1B" w14:textId="77777777" w:rsidR="0056455B" w:rsidRPr="00895344"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sendrecv</w:t>
      </w:r>
    </w:p>
    <w:p w14:paraId="30F17A32" w14:textId="77777777" w:rsidR="0056455B" w:rsidRPr="00895344"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remote none</w:t>
      </w:r>
    </w:p>
    <w:p w14:paraId="3AE9A655" w14:textId="77777777" w:rsidR="0056455B" w:rsidRPr="00895344"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309EEBE0" w14:textId="77777777" w:rsidR="0056455B" w:rsidRPr="00895344"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none remote sendrecv</w:t>
      </w:r>
    </w:p>
    <w:p w14:paraId="5BCBBC33" w14:textId="77777777" w:rsidR="0056455B" w:rsidRPr="00895344"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a=rtpmap:98 H263</w:t>
      </w:r>
    </w:p>
    <w:p w14:paraId="31FFE9D6" w14:textId="77777777" w:rsidR="0056455B" w:rsidRPr="00895344"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41BA9381" w14:textId="77777777" w:rsidR="0056455B" w:rsidRPr="00895344"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m=audio 3456 RTP/AVP 97 96</w:t>
      </w:r>
    </w:p>
    <w:p w14:paraId="2DB990C2" w14:textId="77777777" w:rsidR="0056455B" w:rsidRPr="00895344"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b=AS:25.4</w:t>
      </w:r>
    </w:p>
    <w:p w14:paraId="42F33499" w14:textId="77777777" w:rsidR="0056455B" w:rsidRPr="00895344"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sendrecv</w:t>
      </w:r>
    </w:p>
    <w:p w14:paraId="0735AE6C" w14:textId="77777777" w:rsidR="0056455B" w:rsidRPr="00895344"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remote none</w:t>
      </w:r>
    </w:p>
    <w:p w14:paraId="31711ABC" w14:textId="77777777" w:rsidR="0056455B" w:rsidRPr="00895344"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5B1B6C4C" w14:textId="77777777" w:rsidR="0056455B" w:rsidRPr="00895344"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none remote sendrecv</w:t>
      </w:r>
    </w:p>
    <w:p w14:paraId="46167CD2" w14:textId="77777777" w:rsidR="0056455B" w:rsidRPr="00895344"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 xml:space="preserve">a=rtpmap:97 AMR </w:t>
      </w:r>
    </w:p>
    <w:p w14:paraId="67BF5CA1" w14:textId="77777777" w:rsidR="0056455B" w:rsidRPr="00895344"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a=fmtp:97 mode-set=0,2,5,7; maxframes=2</w:t>
      </w:r>
    </w:p>
    <w:p w14:paraId="33516C3F"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a=rtpmap:96 telephone-event</w:t>
      </w:r>
    </w:p>
    <w:bookmarkEnd w:id="1024"/>
    <w:p w14:paraId="55B28BF8" w14:textId="77777777" w:rsidR="0056455B" w:rsidRPr="002D639B" w:rsidRDefault="0056455B" w:rsidP="0056455B"/>
    <w:p w14:paraId="3DB09631" w14:textId="77777777" w:rsidR="0056455B" w:rsidRDefault="0056455B" w:rsidP="0056455B">
      <w:pPr>
        <w:pStyle w:val="EX"/>
        <w:keepLines w:val="0"/>
      </w:pPr>
      <w:r w:rsidRPr="002D639B">
        <w:rPr>
          <w:b/>
        </w:rPr>
        <w:t>Supported:</w:t>
      </w:r>
      <w:r>
        <w:tab/>
        <w:t xml:space="preserve">The UE indicates support </w:t>
      </w:r>
      <w:r w:rsidRPr="002D639B">
        <w:t xml:space="preserve">for </w:t>
      </w:r>
      <w:r>
        <w:t xml:space="preserve">preconditions, </w:t>
      </w:r>
      <w:r w:rsidRPr="002D639B">
        <w:t>reliable provisional responses</w:t>
      </w:r>
      <w:r>
        <w:t>, gruu and the 199 provisional response.</w:t>
      </w:r>
    </w:p>
    <w:p w14:paraId="3A7E9B43" w14:textId="77777777" w:rsidR="0056455B" w:rsidRDefault="00904A56" w:rsidP="0056455B">
      <w:pPr>
        <w:pStyle w:val="EX"/>
        <w:keepLines w:val="0"/>
      </w:pPr>
      <w:r>
        <w:rPr>
          <w:b/>
        </w:rPr>
        <w:t>Recv-Info</w:t>
      </w:r>
      <w:r w:rsidRPr="002D639B">
        <w:rPr>
          <w:b/>
        </w:rPr>
        <w:t>:</w:t>
      </w:r>
      <w:r>
        <w:tab/>
        <w:t>The UE indicates willingness to receive DTMF Info Packages in INFO requests.</w:t>
      </w:r>
    </w:p>
    <w:p w14:paraId="26171B6E" w14:textId="77777777" w:rsidR="0056455B" w:rsidRDefault="0056455B" w:rsidP="0056455B">
      <w:pPr>
        <w:pStyle w:val="EX"/>
        <w:keepLines w:val="0"/>
      </w:pPr>
      <w:r w:rsidRPr="002D639B">
        <w:rPr>
          <w:b/>
        </w:rPr>
        <w:t>SDP</w:t>
      </w:r>
      <w:r>
        <w:rPr>
          <w:b/>
        </w:rPr>
        <w:t>:</w:t>
      </w:r>
      <w:r w:rsidRPr="002D639B">
        <w:tab/>
        <w:t xml:space="preserve">The SDP </w:t>
      </w:r>
      <w:r>
        <w:t xml:space="preserve">offer (SDP_O) </w:t>
      </w:r>
      <w:r w:rsidRPr="002D639B">
        <w:t xml:space="preserve">contains a set of codecs supported by UE#1 and desired by the </w:t>
      </w:r>
      <w:r>
        <w:t xml:space="preserve">calling user </w:t>
      </w:r>
      <w:r w:rsidRPr="002D639B">
        <w:t>for this session.</w:t>
      </w:r>
      <w:r>
        <w:t xml:space="preserve"> The local preconditions are indicated as fulfilled.</w:t>
      </w:r>
    </w:p>
    <w:p w14:paraId="5F840661" w14:textId="77777777" w:rsidR="0056455B" w:rsidRDefault="0056455B" w:rsidP="0056455B">
      <w:pPr>
        <w:pStyle w:val="B1"/>
        <w:ind w:left="284" w:firstLine="0"/>
        <w:rPr>
          <w:b/>
          <w:bCs/>
        </w:rPr>
      </w:pPr>
      <w:bookmarkStart w:id="1025" w:name="_MCCTEMPBM_CRPT84840544___2"/>
      <w:r>
        <w:rPr>
          <w:b/>
          <w:bCs/>
        </w:rPr>
        <w:t>3</w:t>
      </w:r>
      <w:r>
        <w:rPr>
          <w:b/>
          <w:bCs/>
        </w:rPr>
        <w:tab/>
      </w:r>
      <w:r>
        <w:rPr>
          <w:b/>
          <w:bCs/>
        </w:rPr>
        <w:tab/>
        <w:t>183 (Session Progress) provisional response (MGCF to UE#1) see example in table</w:t>
      </w:r>
      <w:r w:rsidR="00D11565">
        <w:rPr>
          <w:b/>
          <w:bCs/>
        </w:rPr>
        <w:t> </w:t>
      </w:r>
      <w:r>
        <w:rPr>
          <w:b/>
          <w:bCs/>
        </w:rPr>
        <w:t>A.6.2-2</w:t>
      </w:r>
    </w:p>
    <w:bookmarkEnd w:id="1025"/>
    <w:p w14:paraId="66F592A6" w14:textId="77777777" w:rsidR="0056455B" w:rsidRPr="0056455B" w:rsidRDefault="0056455B" w:rsidP="0056455B">
      <w:pPr>
        <w:pStyle w:val="B1"/>
      </w:pPr>
      <w:r>
        <w:tab/>
      </w:r>
      <w:r w:rsidRPr="0056455B">
        <w:t>The MGCF sends a reliable SIP 183 (Session Progress) provisional response to UE#1.</w:t>
      </w:r>
    </w:p>
    <w:p w14:paraId="7607DB38" w14:textId="77777777" w:rsidR="0056455B" w:rsidRPr="0056455B" w:rsidRDefault="0056455B" w:rsidP="0056455B">
      <w:pPr>
        <w:pStyle w:val="B1"/>
      </w:pPr>
      <w:r>
        <w:tab/>
      </w:r>
      <w:r w:rsidRPr="0056455B">
        <w:t>An early dialog is established between UE#1 and the MGCF.</w:t>
      </w:r>
    </w:p>
    <w:p w14:paraId="2671E948" w14:textId="77777777" w:rsidR="0056455B" w:rsidRPr="0056455B" w:rsidRDefault="0056455B" w:rsidP="0056455B">
      <w:pPr>
        <w:pStyle w:val="B1"/>
      </w:pPr>
      <w:r>
        <w:tab/>
      </w:r>
      <w:r w:rsidRPr="0056455B">
        <w:t>CAT media is received from CS.</w:t>
      </w:r>
    </w:p>
    <w:p w14:paraId="7B0F4565" w14:textId="77777777" w:rsidR="0056455B" w:rsidRPr="002D639B" w:rsidRDefault="0056455B" w:rsidP="0056455B">
      <w:pPr>
        <w:pStyle w:val="TH"/>
      </w:pPr>
      <w:r w:rsidRPr="002D639B">
        <w:t>Table</w:t>
      </w:r>
      <w:r w:rsidR="00D11565">
        <w:t> </w:t>
      </w:r>
      <w:r>
        <w:t>A.6.2</w:t>
      </w:r>
      <w:r w:rsidRPr="002D639B">
        <w:t>-</w:t>
      </w:r>
      <w:r>
        <w:t>2: 183 (Session Progress) response (MGCF to UE#1</w:t>
      </w:r>
      <w:r w:rsidRPr="002D639B">
        <w:t>)</w:t>
      </w:r>
    </w:p>
    <w:p w14:paraId="13E63685"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1" w:right="284" w:hanging="284"/>
      </w:pPr>
      <w:bookmarkStart w:id="1026" w:name="_MCCTEMPBM_CRPT84840545___2"/>
      <w:r>
        <w:t>SIP/2.0 183 Session Progress</w:t>
      </w:r>
    </w:p>
    <w:p w14:paraId="01C6457E"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1" w:right="284" w:hanging="284"/>
      </w:pPr>
      <w:r w:rsidRPr="002D639B">
        <w:t>Via</w:t>
      </w:r>
      <w:r>
        <w:t xml:space="preserve">: </w:t>
      </w:r>
      <w:r w:rsidRPr="002D639B">
        <w:t>SIP/2.0/UDP scscf2.home2.net;branch=z9hG4bK764z87.1, SIP/2.0/UDP icscf2_s.home2.net;branch=z9hG4bK871y12.1, SIP/2.0/UDP scscf1.home1.net;branch=z9hG4bK332b23.1pcscf1.visited1.net;branch=z9hG4bK240f34.1</w:t>
      </w:r>
      <w:r>
        <w:t xml:space="preserve">, </w:t>
      </w:r>
      <w:r w:rsidRPr="002D639B">
        <w:lastRenderedPageBreak/>
        <w:t>SIP/2.0/UDP pcscf1.visited1.net;branch=z9hG4bK240f3</w:t>
      </w:r>
      <w:r>
        <w:t>4.1,</w:t>
      </w:r>
      <w:r w:rsidRPr="00E67661">
        <w:t xml:space="preserve"> </w:t>
      </w:r>
      <w:r w:rsidRPr="002D639B">
        <w:t>SIP/2.0/UDP [5555::aaa:bbb:ccc:ddd]:1357;comp=sigcomp;branch=z9hG4bKnashds7</w:t>
      </w:r>
    </w:p>
    <w:p w14:paraId="2E649697"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1" w:right="284" w:hanging="284"/>
      </w:pPr>
      <w:r w:rsidRPr="002D639B">
        <w:t>Record-Route: &lt;sip:pcscf2.visited2.net:5088;lr;c</w:t>
      </w:r>
      <w:r>
        <w:t>omp=sigcomp&gt;</w:t>
      </w:r>
    </w:p>
    <w:p w14:paraId="63F1F1F4"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bookmarkStart w:id="1027" w:name="_MCCTEMPBM_CRPT84840546___2"/>
      <w:bookmarkEnd w:id="1026"/>
      <w:r w:rsidRPr="002D639B">
        <w:t>From:</w:t>
      </w:r>
    </w:p>
    <w:p w14:paraId="53DBF8FA"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To: &lt;tel:+1-212-555-2222&gt;;tag=2236</w:t>
      </w:r>
    </w:p>
    <w:p w14:paraId="38EB78C5"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3C84F143"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53286D0F" w14:textId="77777777" w:rsidR="0056455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Require: 100rel</w:t>
      </w:r>
    </w:p>
    <w:p w14:paraId="50ECAA7F" w14:textId="77777777" w:rsidR="0056455B" w:rsidRPr="002D639B" w:rsidRDefault="00904A56" w:rsidP="0056455B">
      <w:pPr>
        <w:pStyle w:val="PL"/>
        <w:keepNext/>
        <w:pBdr>
          <w:top w:val="single" w:sz="4" w:space="1" w:color="auto"/>
          <w:left w:val="single" w:sz="4" w:space="4" w:color="auto"/>
          <w:bottom w:val="single" w:sz="4" w:space="1" w:color="auto"/>
          <w:right w:val="single" w:sz="4" w:space="4" w:color="auto"/>
        </w:pBdr>
        <w:ind w:left="850" w:right="284" w:hanging="283"/>
      </w:pPr>
      <w:r>
        <w:t>Recv-Info: infoDtmf</w:t>
      </w:r>
    </w:p>
    <w:p w14:paraId="2255A002"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Allow: INVITE, ACK, CANCEL, BYE, PRACK, UPDATE, REFER, MESSAGE</w:t>
      </w:r>
    </w:p>
    <w:p w14:paraId="49E82659" w14:textId="77777777" w:rsidR="0056455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rsidRPr="002D639B">
        <w:t>RSeq: 9022</w:t>
      </w:r>
    </w:p>
    <w:p w14:paraId="6A13F1F5" w14:textId="77777777" w:rsidR="0056455B" w:rsidRDefault="0056455B" w:rsidP="0056455B">
      <w:pPr>
        <w:pStyle w:val="PL"/>
        <w:keepNext/>
        <w:pBdr>
          <w:top w:val="single" w:sz="4" w:space="1" w:color="auto"/>
          <w:left w:val="single" w:sz="4" w:space="4" w:color="auto"/>
          <w:bottom w:val="single" w:sz="4" w:space="1" w:color="auto"/>
          <w:right w:val="single" w:sz="4" w:space="4" w:color="auto"/>
        </w:pBdr>
        <w:ind w:left="850" w:right="284" w:hanging="283"/>
      </w:pPr>
      <w:r>
        <w:t>P-Early-Media: sendonly</w:t>
      </w:r>
    </w:p>
    <w:p w14:paraId="1A3624BD" w14:textId="77777777" w:rsidR="0056455B" w:rsidRPr="002D639B" w:rsidRDefault="0056455B" w:rsidP="0056455B">
      <w:pPr>
        <w:pStyle w:val="PL"/>
        <w:keepNext/>
        <w:pBdr>
          <w:top w:val="single" w:sz="4" w:space="1" w:color="auto"/>
          <w:left w:val="single" w:sz="4" w:space="4" w:color="auto"/>
          <w:bottom w:val="single" w:sz="4" w:space="1" w:color="auto"/>
          <w:right w:val="single" w:sz="4" w:space="4" w:color="auto"/>
        </w:pBdr>
        <w:ind w:left="851" w:right="284" w:hanging="284"/>
      </w:pPr>
      <w:bookmarkStart w:id="1028" w:name="_MCCTEMPBM_CRPT84840547___2"/>
      <w:bookmarkEnd w:id="1027"/>
      <w:r>
        <w:t>Contact: &lt;sip:</w:t>
      </w:r>
      <w:r w:rsidR="00137402" w:rsidRPr="0045458C">
        <w:t>mgcf1.home1.net</w:t>
      </w:r>
      <w:r>
        <w:t>;</w:t>
      </w:r>
      <w:r w:rsidRPr="0056455B">
        <w:rPr>
          <w:rFonts w:eastAsia="PMingLiU" w:cs="Courier New"/>
          <w:lang w:eastAsia="zh-TW"/>
        </w:rPr>
        <w:t>gr</w:t>
      </w:r>
      <w:r w:rsidRPr="002D639B">
        <w:t>&gt;</w:t>
      </w:r>
      <w:r w:rsidR="00137402" w:rsidRPr="003D793E">
        <w:rPr>
          <w:rFonts w:eastAsia="PMingLiU" w:cs="Courier New"/>
          <w:lang w:eastAsia="zh-TW"/>
        </w:rPr>
        <w:t>;</w:t>
      </w:r>
      <w:r w:rsidR="00137402">
        <w:t>+g.3gpp.icsi_ref="urn%3Aurn-7%3gpp-service.ims.icsi.mmtel"</w:t>
      </w:r>
    </w:p>
    <w:p w14:paraId="2A2C2D3F" w14:textId="77777777" w:rsidR="0056455B" w:rsidRPr="00FF0058" w:rsidRDefault="0056455B" w:rsidP="0056455B">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1029" w:name="_MCCTEMPBM_CRPT84840548___2"/>
      <w:bookmarkEnd w:id="1028"/>
      <w:r w:rsidRPr="00FF0058">
        <w:rPr>
          <w:snapToGrid w:val="0"/>
        </w:rPr>
        <w:t xml:space="preserve">Content-Type: application/sdp </w:t>
      </w:r>
    </w:p>
    <w:p w14:paraId="7BD08168" w14:textId="77777777" w:rsidR="0056455B" w:rsidRPr="00FF0058" w:rsidRDefault="0056455B" w:rsidP="0056455B">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0901637A" w14:textId="77777777" w:rsidR="0056455B" w:rsidRPr="00FF0058" w:rsidRDefault="0056455B" w:rsidP="0056455B">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1551F9FE" w14:textId="77777777" w:rsidR="0056455B" w:rsidRPr="0056455B" w:rsidRDefault="0056455B" w:rsidP="0056455B">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56455B">
        <w:rPr>
          <w:lang w:val="it-IT"/>
        </w:rPr>
        <w:t>v=0</w:t>
      </w:r>
    </w:p>
    <w:p w14:paraId="04F0415F" w14:textId="77777777" w:rsidR="0056455B" w:rsidRPr="0056455B" w:rsidRDefault="0056455B" w:rsidP="0056455B">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56455B">
        <w:rPr>
          <w:lang w:val="it-IT"/>
        </w:rPr>
        <w:t>o=- 2987933615 2987933615 IN IP6 6666::eee:fff:aaa:bbb</w:t>
      </w:r>
    </w:p>
    <w:p w14:paraId="1008808D" w14:textId="77777777" w:rsidR="0056455B" w:rsidRPr="0056455B" w:rsidRDefault="0056455B" w:rsidP="0056455B">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56455B">
        <w:rPr>
          <w:lang w:val="it-IT"/>
        </w:rPr>
        <w:t>s=-</w:t>
      </w:r>
    </w:p>
    <w:p w14:paraId="31386D0D" w14:textId="77777777" w:rsidR="0056455B" w:rsidRPr="0056455B" w:rsidRDefault="0056455B" w:rsidP="0056455B">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56455B">
        <w:rPr>
          <w:lang w:val="it-IT"/>
        </w:rPr>
        <w:t>c=IN IP6 6666::eee:fff:aaa:bbb</w:t>
      </w:r>
    </w:p>
    <w:p w14:paraId="5CBC5EAB" w14:textId="77777777" w:rsidR="0056455B" w:rsidRPr="0056455B" w:rsidRDefault="0056455B" w:rsidP="0056455B">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56455B">
        <w:rPr>
          <w:lang w:val="it-IT"/>
        </w:rPr>
        <w:t>t=0 0</w:t>
      </w:r>
    </w:p>
    <w:p w14:paraId="4188A2E2" w14:textId="77777777" w:rsidR="0056455B" w:rsidRPr="0056455B" w:rsidRDefault="0056455B" w:rsidP="0056455B">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56455B">
        <w:rPr>
          <w:lang w:val="it-IT"/>
        </w:rPr>
        <w:t>m=video 0 RTP/AVP 98</w:t>
      </w:r>
    </w:p>
    <w:p w14:paraId="31DD8CFF" w14:textId="77777777" w:rsidR="0056455B" w:rsidRPr="0056455B" w:rsidRDefault="0056455B" w:rsidP="0056455B">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56455B">
        <w:rPr>
          <w:lang w:val="pt-BR"/>
        </w:rPr>
        <w:t>m=audio 3456 RTP/AVP 97 96</w:t>
      </w:r>
    </w:p>
    <w:p w14:paraId="1B76E4C3" w14:textId="77777777" w:rsidR="0056455B" w:rsidRPr="0056455B" w:rsidRDefault="0056455B" w:rsidP="0056455B">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56455B">
        <w:rPr>
          <w:lang w:val="pt-BR"/>
        </w:rPr>
        <w:t>b=AS:25.4</w:t>
      </w:r>
    </w:p>
    <w:p w14:paraId="3B32C350" w14:textId="77777777" w:rsidR="0056455B" w:rsidRPr="0056455B" w:rsidRDefault="0056455B" w:rsidP="0056455B">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56455B">
        <w:rPr>
          <w:lang w:val="pt-BR"/>
        </w:rPr>
        <w:t>a=curr:qos local sendrecv</w:t>
      </w:r>
    </w:p>
    <w:p w14:paraId="257BAFED" w14:textId="77777777" w:rsidR="0056455B" w:rsidRPr="0056455B" w:rsidRDefault="0056455B" w:rsidP="0056455B">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56455B">
        <w:rPr>
          <w:lang w:val="pt-BR"/>
        </w:rPr>
        <w:t>a=curr:qos remote sendrecv</w:t>
      </w:r>
    </w:p>
    <w:p w14:paraId="1518E51A" w14:textId="77777777" w:rsidR="0056455B" w:rsidRPr="0056455B" w:rsidRDefault="0056455B" w:rsidP="0056455B">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56455B">
        <w:rPr>
          <w:lang w:val="pt-BR"/>
        </w:rPr>
        <w:t>a=des:qos mandatory local sendrecv</w:t>
      </w:r>
    </w:p>
    <w:p w14:paraId="7719CD4A" w14:textId="77777777" w:rsidR="0056455B" w:rsidRPr="0056455B" w:rsidRDefault="0056455B" w:rsidP="0056455B">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56455B">
        <w:rPr>
          <w:lang w:val="pt-BR"/>
        </w:rPr>
        <w:t>a=des:qos mandatory remote sendrecv</w:t>
      </w:r>
    </w:p>
    <w:p w14:paraId="33E58E96" w14:textId="77777777" w:rsidR="0056455B" w:rsidRPr="0056455B" w:rsidRDefault="0056455B" w:rsidP="0056455B">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56455B">
        <w:rPr>
          <w:lang w:val="pt-BR"/>
        </w:rPr>
        <w:t xml:space="preserve">a=rtpmap:97 AMR </w:t>
      </w:r>
    </w:p>
    <w:p w14:paraId="089BF054" w14:textId="77777777" w:rsidR="0056455B" w:rsidRPr="0056455B" w:rsidRDefault="0056455B" w:rsidP="0056455B">
      <w:pPr>
        <w:pStyle w:val="PL"/>
        <w:keepNext/>
        <w:pBdr>
          <w:top w:val="single" w:sz="4" w:space="1" w:color="auto"/>
          <w:left w:val="single" w:sz="4" w:space="4" w:color="auto"/>
          <w:bottom w:val="single" w:sz="4" w:space="1" w:color="auto"/>
          <w:right w:val="single" w:sz="4" w:space="4" w:color="auto"/>
        </w:pBdr>
        <w:ind w:left="851" w:right="284" w:hanging="284"/>
        <w:rPr>
          <w:lang w:val="pt-BR"/>
        </w:rPr>
      </w:pPr>
      <w:bookmarkStart w:id="1030" w:name="_MCCTEMPBM_CRPT84840549___2"/>
      <w:bookmarkEnd w:id="1029"/>
      <w:r w:rsidRPr="0056455B">
        <w:rPr>
          <w:lang w:val="pt-BR"/>
        </w:rPr>
        <w:t>a=fmtp:97 mode-set=0,2,5,7; maxframes</w:t>
      </w:r>
    </w:p>
    <w:bookmarkEnd w:id="1030"/>
    <w:p w14:paraId="615F8634" w14:textId="77777777" w:rsidR="0056455B" w:rsidRPr="0056455B" w:rsidRDefault="0056455B" w:rsidP="0056455B">
      <w:pPr>
        <w:rPr>
          <w:lang w:val="pt-BR"/>
        </w:rPr>
      </w:pPr>
    </w:p>
    <w:p w14:paraId="28AC61DE" w14:textId="77777777" w:rsidR="0056455B" w:rsidRDefault="0056455B" w:rsidP="0056455B">
      <w:pPr>
        <w:pStyle w:val="EX"/>
        <w:keepLines w:val="0"/>
      </w:pPr>
      <w:r>
        <w:rPr>
          <w:b/>
        </w:rPr>
        <w:t>P-Early-Media</w:t>
      </w:r>
      <w:r w:rsidRPr="002D639B">
        <w:rPr>
          <w:b/>
        </w:rPr>
        <w:t>:</w:t>
      </w:r>
      <w:r>
        <w:tab/>
        <w:t>The MGCF requests authorization for early media.</w:t>
      </w:r>
    </w:p>
    <w:p w14:paraId="7833477A" w14:textId="77777777" w:rsidR="0056455B" w:rsidRDefault="00904A56" w:rsidP="0056455B">
      <w:pPr>
        <w:pStyle w:val="EX"/>
        <w:keepLines w:val="0"/>
        <w:rPr>
          <w:b/>
        </w:rPr>
      </w:pPr>
      <w:r>
        <w:rPr>
          <w:b/>
        </w:rPr>
        <w:t>Recv-Info</w:t>
      </w:r>
      <w:r w:rsidRPr="002D639B">
        <w:rPr>
          <w:b/>
        </w:rPr>
        <w:t>:</w:t>
      </w:r>
      <w:r>
        <w:tab/>
        <w:t>The MGCF indicates willingness to receive DTMF Info Packages in INFO requests.</w:t>
      </w:r>
    </w:p>
    <w:p w14:paraId="624A1E9C" w14:textId="77777777" w:rsidR="0056455B" w:rsidRPr="00311E5C" w:rsidRDefault="0056455B" w:rsidP="0056455B">
      <w:pPr>
        <w:pStyle w:val="EX"/>
        <w:keepLines w:val="0"/>
      </w:pPr>
      <w:r w:rsidRPr="002D639B">
        <w:rPr>
          <w:b/>
        </w:rPr>
        <w:t>SDP</w:t>
      </w:r>
      <w:r>
        <w:rPr>
          <w:b/>
        </w:rPr>
        <w:t>:</w:t>
      </w:r>
      <w:r w:rsidRPr="002D639B">
        <w:tab/>
        <w:t xml:space="preserve">The SDP </w:t>
      </w:r>
      <w:r>
        <w:t>answer (SDP_A) contains a set of codecs to be used for the session. The video stream is rejected. The local preconditions are indicated as fulfilled.</w:t>
      </w:r>
    </w:p>
    <w:p w14:paraId="50853A49" w14:textId="77777777" w:rsidR="0056455B" w:rsidRDefault="0056455B" w:rsidP="0056455B">
      <w:pPr>
        <w:pStyle w:val="B1"/>
        <w:ind w:left="284" w:firstLine="0"/>
        <w:rPr>
          <w:b/>
          <w:bCs/>
        </w:rPr>
      </w:pPr>
      <w:bookmarkStart w:id="1031" w:name="_MCCTEMPBM_CRPT84840550___2"/>
      <w:r>
        <w:rPr>
          <w:b/>
          <w:bCs/>
        </w:rPr>
        <w:t>4</w:t>
      </w:r>
      <w:r>
        <w:rPr>
          <w:b/>
          <w:bCs/>
        </w:rPr>
        <w:tab/>
      </w:r>
      <w:r>
        <w:rPr>
          <w:b/>
          <w:bCs/>
        </w:rPr>
        <w:tab/>
        <w:t>PRACK request (UE#1 to MGCF)</w:t>
      </w:r>
    </w:p>
    <w:bookmarkEnd w:id="1031"/>
    <w:p w14:paraId="2219E6C7" w14:textId="77777777" w:rsidR="0056455B" w:rsidRDefault="0056455B" w:rsidP="0056455B">
      <w:pPr>
        <w:pStyle w:val="B1"/>
      </w:pPr>
      <w:r>
        <w:tab/>
        <w:t>UE#1 sends a SIP PRACK request, which acknowledges the SIP 183 (Session Progress) provisional response, to the MGCF.</w:t>
      </w:r>
    </w:p>
    <w:p w14:paraId="56B7151E" w14:textId="77777777" w:rsidR="0056455B" w:rsidRDefault="0056455B" w:rsidP="0056455B">
      <w:pPr>
        <w:pStyle w:val="B1"/>
        <w:ind w:left="284" w:firstLine="0"/>
        <w:rPr>
          <w:b/>
          <w:bCs/>
        </w:rPr>
      </w:pPr>
      <w:bookmarkStart w:id="1032" w:name="_MCCTEMPBM_CRPT84840551___2"/>
      <w:r>
        <w:rPr>
          <w:b/>
          <w:bCs/>
        </w:rPr>
        <w:t>5</w:t>
      </w:r>
      <w:r w:rsidRPr="00CD2C42">
        <w:rPr>
          <w:b/>
          <w:bCs/>
        </w:rPr>
        <w:tab/>
      </w:r>
      <w:r w:rsidRPr="00CD2C42">
        <w:rPr>
          <w:b/>
          <w:bCs/>
        </w:rPr>
        <w:tab/>
        <w:t xml:space="preserve">200 (OK) response to PRACK </w:t>
      </w:r>
      <w:r w:rsidR="00B068FE">
        <w:rPr>
          <w:b/>
          <w:bCs/>
        </w:rPr>
        <w:t xml:space="preserve">request </w:t>
      </w:r>
      <w:r w:rsidRPr="00CD2C42">
        <w:rPr>
          <w:b/>
          <w:bCs/>
        </w:rPr>
        <w:t>(MGCF to UE#1)</w:t>
      </w:r>
    </w:p>
    <w:bookmarkEnd w:id="1032"/>
    <w:p w14:paraId="48B1FBE9" w14:textId="77777777" w:rsidR="0056455B" w:rsidRDefault="0056455B" w:rsidP="0056455B">
      <w:pPr>
        <w:pStyle w:val="B1"/>
      </w:pPr>
      <w:r>
        <w:tab/>
        <w:t>The MGCF sends a SIP 200 (OK) response for the SIP PRACK request to UE#1.</w:t>
      </w:r>
    </w:p>
    <w:p w14:paraId="6F19F594" w14:textId="77777777" w:rsidR="0056455B" w:rsidRPr="00112A24" w:rsidRDefault="0056455B" w:rsidP="0056455B">
      <w:pPr>
        <w:pStyle w:val="B1"/>
        <w:rPr>
          <w:b/>
          <w:bCs/>
        </w:rPr>
      </w:pPr>
      <w:r>
        <w:rPr>
          <w:b/>
          <w:bCs/>
        </w:rPr>
        <w:t>6</w:t>
      </w:r>
      <w:r w:rsidRPr="00112A24">
        <w:rPr>
          <w:b/>
          <w:bCs/>
        </w:rPr>
        <w:tab/>
      </w:r>
      <w:r w:rsidRPr="00112A24">
        <w:rPr>
          <w:b/>
          <w:bCs/>
        </w:rPr>
        <w:tab/>
      </w:r>
      <w:r>
        <w:rPr>
          <w:b/>
          <w:bCs/>
        </w:rPr>
        <w:t>ACM message (CS to MGCF)</w:t>
      </w:r>
    </w:p>
    <w:p w14:paraId="51EF2A19" w14:textId="77777777" w:rsidR="0056455B" w:rsidRDefault="0056455B" w:rsidP="0056455B">
      <w:pPr>
        <w:pStyle w:val="B1"/>
      </w:pPr>
      <w:r>
        <w:tab/>
        <w:t>The MGCF receives an ISUP ACM message from CS.</w:t>
      </w:r>
    </w:p>
    <w:p w14:paraId="5F2EDA52" w14:textId="77777777" w:rsidR="0056455B" w:rsidRDefault="0056455B" w:rsidP="0056455B">
      <w:pPr>
        <w:pStyle w:val="B1"/>
        <w:ind w:left="284" w:firstLine="0"/>
        <w:rPr>
          <w:b/>
          <w:bCs/>
        </w:rPr>
      </w:pPr>
      <w:bookmarkStart w:id="1033" w:name="_MCCTEMPBM_CRPT84840552___2"/>
      <w:r>
        <w:rPr>
          <w:b/>
          <w:bCs/>
        </w:rPr>
        <w:t>7-8</w:t>
      </w:r>
      <w:r>
        <w:rPr>
          <w:b/>
          <w:bCs/>
        </w:rPr>
        <w:tab/>
      </w:r>
      <w:r>
        <w:rPr>
          <w:b/>
          <w:bCs/>
        </w:rPr>
        <w:tab/>
        <w:t xml:space="preserve">200 (OK) response to INVITE </w:t>
      </w:r>
      <w:r w:rsidR="00B068FE">
        <w:rPr>
          <w:b/>
          <w:bCs/>
        </w:rPr>
        <w:t xml:space="preserve">request </w:t>
      </w:r>
      <w:r>
        <w:rPr>
          <w:b/>
          <w:bCs/>
        </w:rPr>
        <w:t>(MGCF to UE#1)</w:t>
      </w:r>
    </w:p>
    <w:bookmarkEnd w:id="1033"/>
    <w:p w14:paraId="237A6271" w14:textId="77777777" w:rsidR="0056455B" w:rsidRDefault="0056455B" w:rsidP="0056455B">
      <w:pPr>
        <w:pStyle w:val="B1"/>
      </w:pPr>
      <w:r>
        <w:tab/>
        <w:t>The MGCF receives an ISUP ANM message from CS.</w:t>
      </w:r>
    </w:p>
    <w:p w14:paraId="291F5D0C" w14:textId="77777777" w:rsidR="0056455B" w:rsidRDefault="0056455B" w:rsidP="0056455B">
      <w:pPr>
        <w:pStyle w:val="B1"/>
      </w:pPr>
      <w:r>
        <w:tab/>
        <w:t>The MGCF sends a SIP 200 (OK) response for the SIP INVITE request to UE#1.</w:t>
      </w:r>
    </w:p>
    <w:p w14:paraId="33416097" w14:textId="77777777" w:rsidR="0056455B" w:rsidRDefault="0056455B" w:rsidP="0056455B">
      <w:pPr>
        <w:pStyle w:val="B1"/>
        <w:ind w:left="284" w:firstLine="0"/>
        <w:rPr>
          <w:b/>
          <w:bCs/>
        </w:rPr>
      </w:pPr>
      <w:bookmarkStart w:id="1034" w:name="_MCCTEMPBM_CRPT84840553___2"/>
      <w:r>
        <w:rPr>
          <w:b/>
          <w:bCs/>
        </w:rPr>
        <w:t>9</w:t>
      </w:r>
      <w:r>
        <w:rPr>
          <w:b/>
          <w:bCs/>
        </w:rPr>
        <w:tab/>
      </w:r>
      <w:r>
        <w:rPr>
          <w:b/>
          <w:bCs/>
        </w:rPr>
        <w:tab/>
        <w:t>ACK request (UE#1 to MGCF)</w:t>
      </w:r>
    </w:p>
    <w:bookmarkEnd w:id="1034"/>
    <w:p w14:paraId="6E23426A" w14:textId="77777777" w:rsidR="0056455B" w:rsidRDefault="0056455B" w:rsidP="0056455B">
      <w:pPr>
        <w:pStyle w:val="B1"/>
      </w:pPr>
      <w:r>
        <w:tab/>
        <w:t>UE#1 sends a SIP ACK request,</w:t>
      </w:r>
      <w:r w:rsidRPr="00CD2C42">
        <w:t xml:space="preserve"> </w:t>
      </w:r>
      <w:r>
        <w:t>which acknowledges the SIP 200 (OK) final response, to the MGCF.</w:t>
      </w:r>
    </w:p>
    <w:p w14:paraId="59B7DA3C" w14:textId="77777777" w:rsidR="0056455B" w:rsidRPr="0056455B" w:rsidRDefault="0056455B" w:rsidP="0056455B">
      <w:pPr>
        <w:pStyle w:val="B1"/>
      </w:pPr>
    </w:p>
    <w:p w14:paraId="7D3C2834" w14:textId="77777777" w:rsidR="00CB4F50" w:rsidRDefault="00CB4F50" w:rsidP="00E41302">
      <w:pPr>
        <w:pStyle w:val="Heading2"/>
      </w:pPr>
      <w:bookmarkStart w:id="1035" w:name="_Toc20131455"/>
      <w:bookmarkStart w:id="1036" w:name="_Toc36122582"/>
      <w:bookmarkStart w:id="1037" w:name="_Toc45183281"/>
      <w:bookmarkStart w:id="1038" w:name="_Toc45696722"/>
      <w:bookmarkStart w:id="1039" w:name="_Toc163140046"/>
      <w:r>
        <w:t>A.6.3</w:t>
      </w:r>
      <w:r>
        <w:tab/>
        <w:t xml:space="preserve">CAT provided to the originating CS </w:t>
      </w:r>
      <w:r w:rsidRPr="00E41302">
        <w:t>domain</w:t>
      </w:r>
      <w:r>
        <w:t xml:space="preserve"> with the CAT forking model</w:t>
      </w:r>
      <w:bookmarkEnd w:id="1035"/>
      <w:bookmarkEnd w:id="1036"/>
      <w:bookmarkEnd w:id="1037"/>
      <w:bookmarkEnd w:id="1038"/>
      <w:bookmarkEnd w:id="1039"/>
    </w:p>
    <w:p w14:paraId="07DF4F20" w14:textId="77777777" w:rsidR="009A06CF" w:rsidRPr="00FA21F8" w:rsidRDefault="009A06CF" w:rsidP="009A06CF"/>
    <w:bookmarkStart w:id="1040" w:name="_MCCTEMPBM_CRPT84840554___7"/>
    <w:p w14:paraId="1CEB3866" w14:textId="77777777" w:rsidR="009A06CF" w:rsidRDefault="00B068FE" w:rsidP="009A06CF">
      <w:pPr>
        <w:pStyle w:val="TH"/>
      </w:pPr>
      <w:r>
        <w:object w:dxaOrig="11715" w:dyaOrig="10298" w14:anchorId="1F729403">
          <v:shape id="_x0000_i1045" type="#_x0000_t75" style="width:481.5pt;height:423.4pt" o:ole="">
            <v:imagedata r:id="rId49" o:title=""/>
          </v:shape>
          <o:OLEObject Type="Embed" ProgID="Visio.Drawing.11" ShapeID="_x0000_i1045" DrawAspect="Content" ObjectID="_1781410681" r:id="rId50"/>
        </w:object>
      </w:r>
    </w:p>
    <w:bookmarkEnd w:id="1040"/>
    <w:p w14:paraId="06DF5642" w14:textId="77777777" w:rsidR="009A06CF" w:rsidRPr="002D639B" w:rsidRDefault="009A06CF" w:rsidP="009A06CF">
      <w:pPr>
        <w:pStyle w:val="TF"/>
      </w:pPr>
      <w:r w:rsidRPr="002D639B">
        <w:t>Figure</w:t>
      </w:r>
      <w:r w:rsidR="00D11565">
        <w:t> </w:t>
      </w:r>
      <w:r>
        <w:t>A.6.3-1: CAT provided to originating CS system</w:t>
      </w:r>
    </w:p>
    <w:p w14:paraId="40FCD41B" w14:textId="77777777" w:rsidR="009A06CF" w:rsidRDefault="009A06CF" w:rsidP="009A06CF">
      <w:pPr>
        <w:pStyle w:val="B1"/>
        <w:ind w:left="285" w:firstLine="0"/>
        <w:rPr>
          <w:b/>
          <w:bCs/>
        </w:rPr>
      </w:pPr>
      <w:bookmarkStart w:id="1041" w:name="_MCCTEMPBM_CRPT84840555___2"/>
      <w:r>
        <w:rPr>
          <w:b/>
        </w:rPr>
        <w:t>1-2</w:t>
      </w:r>
      <w:r>
        <w:rPr>
          <w:b/>
        </w:rPr>
        <w:tab/>
      </w:r>
      <w:r>
        <w:rPr>
          <w:b/>
        </w:rPr>
        <w:tab/>
        <w:t>INVITE request (MGCF to CAT-AS) see example in table</w:t>
      </w:r>
      <w:r w:rsidR="00D11565">
        <w:rPr>
          <w:b/>
        </w:rPr>
        <w:t> </w:t>
      </w:r>
      <w:r>
        <w:rPr>
          <w:b/>
        </w:rPr>
        <w:t>A.6.3-1</w:t>
      </w:r>
    </w:p>
    <w:bookmarkEnd w:id="1041"/>
    <w:p w14:paraId="3E61D724" w14:textId="77777777" w:rsidR="009A06CF" w:rsidRDefault="009A06CF" w:rsidP="009A06CF">
      <w:pPr>
        <w:pStyle w:val="B1"/>
      </w:pPr>
      <w:r>
        <w:tab/>
        <w:t>The MGCF receives an ISUP IAM message from CS.</w:t>
      </w:r>
    </w:p>
    <w:p w14:paraId="4A8756EB" w14:textId="77777777" w:rsidR="009A06CF" w:rsidRDefault="009A06CF" w:rsidP="009A06CF">
      <w:pPr>
        <w:pStyle w:val="B1"/>
      </w:pPr>
      <w:r>
        <w:tab/>
        <w:t>The MGCF sends a SIP INVITE request to the CAT-AS.</w:t>
      </w:r>
    </w:p>
    <w:p w14:paraId="451E6337" w14:textId="77777777" w:rsidR="009A06CF" w:rsidRDefault="009A06CF" w:rsidP="009A06CF">
      <w:pPr>
        <w:pStyle w:val="B1"/>
      </w:pPr>
      <w:r>
        <w:tab/>
        <w:t>The CAT-AS instructs the MRF to reserve CAT resources.</w:t>
      </w:r>
    </w:p>
    <w:p w14:paraId="39D119C2" w14:textId="77777777" w:rsidR="009A06CF" w:rsidRPr="002D639B" w:rsidRDefault="009A06CF" w:rsidP="009A06CF">
      <w:pPr>
        <w:pStyle w:val="TH"/>
      </w:pPr>
      <w:r>
        <w:lastRenderedPageBreak/>
        <w:t>Table</w:t>
      </w:r>
      <w:r w:rsidR="00D11565">
        <w:t> </w:t>
      </w:r>
      <w:r>
        <w:t>A.6.3-1: INVITE request (MGCF to CAT-AS</w:t>
      </w:r>
      <w:r w:rsidRPr="002D639B">
        <w:t>)</w:t>
      </w:r>
    </w:p>
    <w:p w14:paraId="25D60D15"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bookmarkStart w:id="1042" w:name="_MCCTEMPBM_CRPT84840556___2"/>
      <w:r w:rsidRPr="002D639B">
        <w:t>INVITE tel:+1-212-555-2222 SIP/2.0</w:t>
      </w:r>
    </w:p>
    <w:p w14:paraId="1FC09DCC"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2D639B">
        <w:t>Via: SIP/2.0/UDP [5555::aaa:bbb:ccc:ddd]:1357;comp=sigcomp;branch=z9hG4bKnashds7</w:t>
      </w:r>
    </w:p>
    <w:p w14:paraId="3B72534E"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2D639B">
        <w:t>Max-Forwards: 70</w:t>
      </w:r>
    </w:p>
    <w:p w14:paraId="2BF2BA05" w14:textId="77777777" w:rsidR="009A06CF"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2D639B">
        <w:t>Privacy: none</w:t>
      </w:r>
    </w:p>
    <w:p w14:paraId="19D70DC3" w14:textId="77777777" w:rsidR="009A06CF"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t>P-Early-Media: supported</w:t>
      </w:r>
    </w:p>
    <w:p w14:paraId="6A37B14D" w14:textId="77777777" w:rsidR="009A06CF"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6A4116">
        <w:t>P-Asserted-Service</w:t>
      </w:r>
      <w:r w:rsidRPr="006A4116">
        <w:rPr>
          <w:rFonts w:cs="CG Times (WN)"/>
        </w:rPr>
        <w:t xml:space="preserve">: </w:t>
      </w:r>
      <w:r w:rsidRPr="006A4116">
        <w:t>urn:urn-</w:t>
      </w:r>
      <w:r w:rsidR="00137402">
        <w:t>7</w:t>
      </w:r>
      <w:r w:rsidRPr="006A4116">
        <w:t>:3gpp-service.ims.icsi.mmtel</w:t>
      </w:r>
    </w:p>
    <w:p w14:paraId="7599D167"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t>Accept-Contact: *;+g.3gpp.icsi_ref="urn%3Aurn-</w:t>
      </w:r>
      <w:r w:rsidR="00137402">
        <w:t>7</w:t>
      </w:r>
      <w:r>
        <w:t>%3gpp-service.ims.icsi.mmtel"</w:t>
      </w:r>
    </w:p>
    <w:p w14:paraId="290354FB"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2D639B">
        <w:t>From: &lt;sip:user1_public1@home1.net&gt;;tag=171828</w:t>
      </w:r>
    </w:p>
    <w:p w14:paraId="7FDFDEB2"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2D639B">
        <w:t>To: &lt;tel:+1-212-555-2222&gt;</w:t>
      </w:r>
    </w:p>
    <w:p w14:paraId="4A6F57BD"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2D639B">
        <w:t xml:space="preserve">Call-ID: cb03a0s09a2sdfglkj490333 </w:t>
      </w:r>
    </w:p>
    <w:p w14:paraId="2C85B7EA" w14:textId="77777777" w:rsidR="009A06CF"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2D639B">
        <w:t>Cseq: 127 INVITE</w:t>
      </w:r>
    </w:p>
    <w:p w14:paraId="20ED6613" w14:textId="77777777" w:rsidR="009A06CF" w:rsidRPr="002D639B" w:rsidRDefault="00904A56" w:rsidP="009A06CF">
      <w:pPr>
        <w:pStyle w:val="PL"/>
        <w:keepNext/>
        <w:pBdr>
          <w:top w:val="single" w:sz="4" w:space="1" w:color="auto"/>
          <w:left w:val="single" w:sz="4" w:space="4" w:color="auto"/>
          <w:bottom w:val="single" w:sz="4" w:space="1" w:color="auto"/>
          <w:right w:val="single" w:sz="4" w:space="4" w:color="auto"/>
        </w:pBdr>
        <w:ind w:left="850" w:right="284" w:hanging="283"/>
      </w:pPr>
      <w:r>
        <w:t>Recv-Info: infoDtmf</w:t>
      </w:r>
    </w:p>
    <w:p w14:paraId="4E71A71E" w14:textId="77777777" w:rsidR="009A06CF" w:rsidRPr="00B92A92" w:rsidRDefault="009A06CF" w:rsidP="009A06CF">
      <w:pPr>
        <w:pStyle w:val="PL"/>
        <w:keepNext/>
        <w:pBdr>
          <w:top w:val="single" w:sz="4" w:space="1" w:color="auto"/>
          <w:left w:val="single" w:sz="4" w:space="4" w:color="auto"/>
          <w:bottom w:val="single" w:sz="4" w:space="1" w:color="auto"/>
          <w:right w:val="single" w:sz="4" w:space="4" w:color="auto"/>
        </w:pBdr>
        <w:ind w:left="851" w:right="284" w:hanging="284"/>
        <w:rPr>
          <w:snapToGrid w:val="0"/>
        </w:rPr>
      </w:pPr>
      <w:bookmarkStart w:id="1043" w:name="_MCCTEMPBM_CRPT84840557___2"/>
      <w:bookmarkEnd w:id="1042"/>
      <w:r w:rsidRPr="002D639B">
        <w:rPr>
          <w:snapToGrid w:val="0"/>
        </w:rPr>
        <w:t>Supported: precondition, 100rel</w:t>
      </w:r>
      <w:r>
        <w:rPr>
          <w:snapToGrid w:val="0"/>
        </w:rPr>
        <w:t>, gruu, 199</w:t>
      </w:r>
    </w:p>
    <w:p w14:paraId="7924F6EC"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bookmarkStart w:id="1044" w:name="_MCCTEMPBM_CRPT84840558___2"/>
      <w:bookmarkEnd w:id="1043"/>
      <w:r w:rsidRPr="002D639B">
        <w:t>Contact: &lt;sip:</w:t>
      </w:r>
      <w:r w:rsidR="00137402">
        <w:t>mgcf1.home1.net</w:t>
      </w:r>
      <w:r>
        <w:t>;</w:t>
      </w:r>
      <w:r w:rsidRPr="009A06CF">
        <w:rPr>
          <w:rFonts w:eastAsia="PMingLiU" w:cs="Courier New"/>
          <w:lang w:eastAsia="zh-TW"/>
        </w:rPr>
        <w:t>gr&gt;;</w:t>
      </w:r>
      <w:r>
        <w:t>+g.3gpp.icsi_ref="urn%3Aurn-</w:t>
      </w:r>
      <w:r w:rsidR="00137402">
        <w:t>7</w:t>
      </w:r>
      <w:r>
        <w:t>%3gpp-service.ims.icsi.mmtel"</w:t>
      </w:r>
    </w:p>
    <w:p w14:paraId="1A21B173"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rPr>
          <w:rFonts w:eastAsia="MS Mincho"/>
        </w:rPr>
      </w:pPr>
      <w:r w:rsidRPr="002D639B">
        <w:rPr>
          <w:rFonts w:eastAsia="MS Mincho"/>
        </w:rPr>
        <w:t>Allow: INVITE, ACK, CANCEL, BY</w:t>
      </w:r>
      <w:r>
        <w:rPr>
          <w:rFonts w:eastAsia="MS Mincho"/>
        </w:rPr>
        <w:t>E, PRACK, UPDATE</w:t>
      </w:r>
    </w:p>
    <w:p w14:paraId="19A14A0B" w14:textId="77777777" w:rsidR="009A06CF" w:rsidRPr="00FF0058"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FF0058">
        <w:t xml:space="preserve">Content-Type: application/sdp </w:t>
      </w:r>
    </w:p>
    <w:p w14:paraId="5BA2437D" w14:textId="77777777" w:rsidR="009A06CF" w:rsidRPr="00FF0058"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FF0058">
        <w:t>Content-Length: (…)</w:t>
      </w:r>
    </w:p>
    <w:p w14:paraId="7B03F4CA" w14:textId="77777777" w:rsidR="009A06CF" w:rsidRPr="00FF0058"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p>
    <w:p w14:paraId="61D2D62D" w14:textId="77777777" w:rsidR="009A06CF" w:rsidRPr="009A06CF"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rPr>
          <w:lang w:val="it-IT"/>
        </w:rPr>
      </w:pPr>
      <w:r w:rsidRPr="009A06CF">
        <w:rPr>
          <w:lang w:val="it-IT"/>
        </w:rPr>
        <w:t>v=0</w:t>
      </w:r>
    </w:p>
    <w:p w14:paraId="706F72A8" w14:textId="77777777" w:rsidR="009A06CF" w:rsidRPr="009A06CF"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rPr>
          <w:lang w:val="it-IT"/>
        </w:rPr>
      </w:pPr>
      <w:r w:rsidRPr="009A06CF">
        <w:rPr>
          <w:lang w:val="it-IT"/>
        </w:rPr>
        <w:t>o=- 2987933615 2987933615 IN IP6 6666::aaa:bbb:ccc:ddd</w:t>
      </w:r>
    </w:p>
    <w:p w14:paraId="7E8E8FF6"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2D639B">
        <w:t>s=-</w:t>
      </w:r>
    </w:p>
    <w:p w14:paraId="3E35D72A" w14:textId="77777777" w:rsidR="009A06CF" w:rsidRPr="009A06CF"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9A06CF">
        <w:rPr>
          <w:lang w:val="en-US"/>
        </w:rPr>
        <w:t xml:space="preserve">c=IN IP6 6666::aaa:bbb:ccc:ddd </w:t>
      </w:r>
    </w:p>
    <w:p w14:paraId="328C3768" w14:textId="77777777" w:rsidR="009A06CF" w:rsidRPr="00C61269"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C61269">
        <w:rPr>
          <w:lang w:val="fr-FR"/>
        </w:rPr>
        <w:t>t=0 0</w:t>
      </w:r>
    </w:p>
    <w:p w14:paraId="48365FC1" w14:textId="77777777" w:rsidR="009A06CF" w:rsidRPr="00C61269"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C61269">
        <w:rPr>
          <w:lang w:val="fr-FR"/>
        </w:rPr>
        <w:t>m=audio 3456 RTP/AVP 97 96</w:t>
      </w:r>
    </w:p>
    <w:p w14:paraId="69045A2F" w14:textId="77777777" w:rsidR="009A06CF" w:rsidRPr="00895344"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b=AS:25.4</w:t>
      </w:r>
    </w:p>
    <w:p w14:paraId="6704AC91" w14:textId="77777777" w:rsidR="009A06CF" w:rsidRPr="00895344"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sendrecv</w:t>
      </w:r>
    </w:p>
    <w:p w14:paraId="395D1B4E" w14:textId="77777777" w:rsidR="009A06CF" w:rsidRPr="00895344"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remote none</w:t>
      </w:r>
    </w:p>
    <w:p w14:paraId="43ED5701" w14:textId="77777777" w:rsidR="009A06CF" w:rsidRPr="00895344"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032F88C6" w14:textId="77777777" w:rsidR="009A06CF" w:rsidRPr="00895344"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none remote sendrecv</w:t>
      </w:r>
    </w:p>
    <w:p w14:paraId="519ECB60" w14:textId="77777777" w:rsidR="009A06CF" w:rsidRPr="00895344"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 xml:space="preserve">a=rtpmap:97 AMR </w:t>
      </w:r>
    </w:p>
    <w:p w14:paraId="53ED0B9A" w14:textId="77777777" w:rsidR="009A06CF" w:rsidRPr="00895344"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a=fmtp:97 mode-set=0,2,5,7; maxframes=2</w:t>
      </w:r>
    </w:p>
    <w:p w14:paraId="47E2E8BD"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2D639B">
        <w:t>a=rtpmap:96 telephone-event</w:t>
      </w:r>
    </w:p>
    <w:bookmarkEnd w:id="1044"/>
    <w:p w14:paraId="670773AC" w14:textId="77777777" w:rsidR="009A06CF" w:rsidRPr="002D639B" w:rsidRDefault="009A06CF" w:rsidP="009A06CF"/>
    <w:p w14:paraId="23ED8599" w14:textId="77777777" w:rsidR="009A06CF" w:rsidRDefault="009A06CF" w:rsidP="009A06CF">
      <w:pPr>
        <w:pStyle w:val="EX"/>
        <w:keepLines w:val="0"/>
      </w:pPr>
      <w:r w:rsidRPr="002D639B">
        <w:rPr>
          <w:b/>
        </w:rPr>
        <w:t>Supported:</w:t>
      </w:r>
      <w:r>
        <w:tab/>
        <w:t xml:space="preserve">The </w:t>
      </w:r>
      <w:r w:rsidR="00904A56">
        <w:t>MGCF</w:t>
      </w:r>
      <w:r>
        <w:t xml:space="preserve"> indicates support </w:t>
      </w:r>
      <w:r w:rsidRPr="002D639B">
        <w:t xml:space="preserve">for </w:t>
      </w:r>
      <w:r>
        <w:t xml:space="preserve">preconditions, </w:t>
      </w:r>
      <w:r w:rsidRPr="002D639B">
        <w:t>reliable provisional responses</w:t>
      </w:r>
      <w:r>
        <w:t>, gruu and the 199 provisional response.</w:t>
      </w:r>
    </w:p>
    <w:p w14:paraId="6A2AF893" w14:textId="77777777" w:rsidR="009A06CF" w:rsidRDefault="009A06CF" w:rsidP="009A06CF">
      <w:pPr>
        <w:pStyle w:val="EX"/>
        <w:keepLines w:val="0"/>
      </w:pPr>
      <w:r>
        <w:rPr>
          <w:b/>
        </w:rPr>
        <w:t>P-Early-Media</w:t>
      </w:r>
      <w:r w:rsidRPr="002D639B">
        <w:rPr>
          <w:b/>
        </w:rPr>
        <w:t>:</w:t>
      </w:r>
      <w:r>
        <w:tab/>
        <w:t xml:space="preserve">The MGCF indicates support </w:t>
      </w:r>
      <w:r w:rsidRPr="002D639B">
        <w:t>fo</w:t>
      </w:r>
      <w:r>
        <w:t>r the P-Early-Media header.</w:t>
      </w:r>
    </w:p>
    <w:p w14:paraId="0D8F0FE0" w14:textId="77777777" w:rsidR="009A06CF" w:rsidRDefault="00904A56" w:rsidP="009A06CF">
      <w:pPr>
        <w:pStyle w:val="EX"/>
        <w:keepLines w:val="0"/>
      </w:pPr>
      <w:r>
        <w:rPr>
          <w:b/>
        </w:rPr>
        <w:t>Recv-Info</w:t>
      </w:r>
      <w:r w:rsidRPr="002D639B">
        <w:rPr>
          <w:b/>
        </w:rPr>
        <w:t>:</w:t>
      </w:r>
      <w:r>
        <w:tab/>
        <w:t>The MGCF indicates willingness to receive DTMF Info Packages in INFO requests.</w:t>
      </w:r>
    </w:p>
    <w:p w14:paraId="4460AA24" w14:textId="77777777" w:rsidR="009A06CF" w:rsidRDefault="009A06CF" w:rsidP="009A06CF">
      <w:pPr>
        <w:pStyle w:val="EX"/>
        <w:keepLines w:val="0"/>
      </w:pPr>
      <w:r w:rsidRPr="002D639B">
        <w:rPr>
          <w:b/>
        </w:rPr>
        <w:t>Supported:</w:t>
      </w:r>
      <w:r>
        <w:tab/>
        <w:t xml:space="preserve">The MGCF indicates support </w:t>
      </w:r>
      <w:r w:rsidRPr="002D639B">
        <w:t>for reliable provisional responses</w:t>
      </w:r>
      <w:r>
        <w:t>.</w:t>
      </w:r>
    </w:p>
    <w:p w14:paraId="4B6BEF89" w14:textId="77777777" w:rsidR="009A06CF" w:rsidRDefault="009A06CF" w:rsidP="009A06CF">
      <w:pPr>
        <w:pStyle w:val="EX"/>
        <w:keepLines w:val="0"/>
      </w:pPr>
      <w:r w:rsidRPr="002D639B">
        <w:rPr>
          <w:b/>
        </w:rPr>
        <w:t>SDP</w:t>
      </w:r>
      <w:r>
        <w:rPr>
          <w:b/>
        </w:rPr>
        <w:t>:</w:t>
      </w:r>
      <w:r w:rsidRPr="002D639B">
        <w:tab/>
        <w:t xml:space="preserve">The SDP </w:t>
      </w:r>
      <w:r>
        <w:t xml:space="preserve">offer (SDP_O) </w:t>
      </w:r>
      <w:r w:rsidRPr="002D639B">
        <w:t>contains a</w:t>
      </w:r>
      <w:r>
        <w:t xml:space="preserve"> set of codecs supported by the MGCF</w:t>
      </w:r>
      <w:r w:rsidRPr="002D639B">
        <w:t xml:space="preserve"> and desired by the </w:t>
      </w:r>
      <w:r>
        <w:t xml:space="preserve">calling user </w:t>
      </w:r>
      <w:r w:rsidRPr="002D639B">
        <w:t>for this session.</w:t>
      </w:r>
      <w:r>
        <w:t xml:space="preserve"> The local preconditions are indicated as fulfilled.</w:t>
      </w:r>
    </w:p>
    <w:p w14:paraId="06D1270D" w14:textId="77777777" w:rsidR="009A06CF" w:rsidRDefault="00CE28E0" w:rsidP="00CE28E0">
      <w:pPr>
        <w:pStyle w:val="B1"/>
        <w:ind w:left="285" w:firstLine="0"/>
        <w:rPr>
          <w:b/>
        </w:rPr>
      </w:pPr>
      <w:bookmarkStart w:id="1045" w:name="_MCCTEMPBM_CRPT84840559___2"/>
      <w:r>
        <w:rPr>
          <w:b/>
        </w:rPr>
        <w:t>3-4</w:t>
      </w:r>
      <w:r>
        <w:rPr>
          <w:b/>
        </w:rPr>
        <w:tab/>
      </w:r>
      <w:r w:rsidR="009A06CF">
        <w:rPr>
          <w:b/>
        </w:rPr>
        <w:t>INVITE request (CAT-AS to UE#2)</w:t>
      </w:r>
    </w:p>
    <w:bookmarkEnd w:id="1045"/>
    <w:p w14:paraId="20D3CDC1" w14:textId="77777777" w:rsidR="009A06CF" w:rsidRDefault="009A06CF" w:rsidP="009A06CF">
      <w:pPr>
        <w:pStyle w:val="B1"/>
      </w:pPr>
      <w:r>
        <w:tab/>
        <w:t>The CAT-AS forwards the SIP INVITE request to UE#2.</w:t>
      </w:r>
    </w:p>
    <w:p w14:paraId="78892925" w14:textId="77777777" w:rsidR="009A06CF" w:rsidRDefault="00CE28E0" w:rsidP="00CE28E0">
      <w:pPr>
        <w:pStyle w:val="B1"/>
        <w:ind w:left="284" w:firstLine="0"/>
        <w:rPr>
          <w:b/>
          <w:bCs/>
        </w:rPr>
      </w:pPr>
      <w:bookmarkStart w:id="1046" w:name="_MCCTEMPBM_CRPT84840560___2"/>
      <w:r>
        <w:rPr>
          <w:b/>
          <w:bCs/>
        </w:rPr>
        <w:t>5-6</w:t>
      </w:r>
      <w:r w:rsidR="009A06CF">
        <w:rPr>
          <w:b/>
          <w:bCs/>
        </w:rPr>
        <w:tab/>
        <w:t>180 (Ringing) provisional response (UE#2 to CAT-AS)</w:t>
      </w:r>
    </w:p>
    <w:bookmarkEnd w:id="1046"/>
    <w:p w14:paraId="40FC6DF2" w14:textId="77777777" w:rsidR="009A06CF" w:rsidRDefault="009A06CF" w:rsidP="009A06CF">
      <w:pPr>
        <w:pStyle w:val="B1"/>
      </w:pPr>
      <w:r>
        <w:tab/>
        <w:t>The called party is alerted. UE#2 sends a SIP 180 (Ringing) provisional response for the SIP INVITE request to the CAT-AS.</w:t>
      </w:r>
    </w:p>
    <w:p w14:paraId="2F12C058" w14:textId="77777777" w:rsidR="009A06CF" w:rsidRPr="002D639B" w:rsidRDefault="009A06CF" w:rsidP="009A06CF">
      <w:pPr>
        <w:pStyle w:val="B1"/>
      </w:pPr>
      <w:r>
        <w:tab/>
        <w:t>The CAT-AS terminates the SIP 180 (Ringing) provisional response.</w:t>
      </w:r>
    </w:p>
    <w:p w14:paraId="7D69CB3A" w14:textId="77777777" w:rsidR="009A06CF" w:rsidRDefault="009A06CF" w:rsidP="009A06CF">
      <w:pPr>
        <w:pStyle w:val="B1"/>
        <w:ind w:left="284" w:firstLine="0"/>
        <w:rPr>
          <w:b/>
          <w:bCs/>
        </w:rPr>
      </w:pPr>
      <w:bookmarkStart w:id="1047" w:name="_MCCTEMPBM_CRPT84840561___2"/>
      <w:r>
        <w:rPr>
          <w:b/>
          <w:bCs/>
        </w:rPr>
        <w:t>7-8</w:t>
      </w:r>
      <w:r>
        <w:rPr>
          <w:b/>
          <w:bCs/>
        </w:rPr>
        <w:tab/>
      </w:r>
      <w:r>
        <w:rPr>
          <w:b/>
          <w:bCs/>
        </w:rPr>
        <w:tab/>
        <w:t xml:space="preserve">183 (Session Progress) provisional response (CAT-AS to MGCF) </w:t>
      </w:r>
      <w:r>
        <w:rPr>
          <w:b/>
        </w:rPr>
        <w:t>see example in table</w:t>
      </w:r>
      <w:r w:rsidR="00A21D6E">
        <w:rPr>
          <w:b/>
        </w:rPr>
        <w:t> </w:t>
      </w:r>
      <w:r>
        <w:rPr>
          <w:b/>
        </w:rPr>
        <w:t>A.6.3-2</w:t>
      </w:r>
    </w:p>
    <w:bookmarkEnd w:id="1047"/>
    <w:p w14:paraId="5EA6796A" w14:textId="77777777" w:rsidR="009A06CF" w:rsidRDefault="009A06CF" w:rsidP="009A06CF">
      <w:pPr>
        <w:pStyle w:val="B1"/>
      </w:pPr>
      <w:r>
        <w:tab/>
        <w:t>The CAT-AS</w:t>
      </w:r>
      <w:r w:rsidRPr="002D639B">
        <w:t xml:space="preserve"> </w:t>
      </w:r>
      <w:r>
        <w:t>sends a reliable SIP 183 (Session Progress) provisional response to the MGCF.</w:t>
      </w:r>
    </w:p>
    <w:p w14:paraId="338CAF66" w14:textId="77777777" w:rsidR="009A06CF" w:rsidRDefault="009A06CF" w:rsidP="009A06CF">
      <w:pPr>
        <w:pStyle w:val="B1"/>
      </w:pPr>
      <w:r>
        <w:tab/>
        <w:t>An early dialog (D1) is established between the MGCF and the CAT-AS.</w:t>
      </w:r>
    </w:p>
    <w:p w14:paraId="3731B85E" w14:textId="77777777" w:rsidR="009A06CF" w:rsidRDefault="009A06CF" w:rsidP="009A06CF">
      <w:pPr>
        <w:pStyle w:val="B1"/>
      </w:pPr>
      <w:r>
        <w:tab/>
        <w:t>The MGCF sends an ISUP ACM message to CS.</w:t>
      </w:r>
    </w:p>
    <w:p w14:paraId="097ABF99" w14:textId="77777777" w:rsidR="009A06CF" w:rsidRPr="002D639B" w:rsidRDefault="009A06CF" w:rsidP="009A06CF">
      <w:pPr>
        <w:pStyle w:val="TH"/>
      </w:pPr>
      <w:r w:rsidRPr="002D639B">
        <w:lastRenderedPageBreak/>
        <w:t>Table</w:t>
      </w:r>
      <w:r w:rsidR="00D11565">
        <w:t> </w:t>
      </w:r>
      <w:r>
        <w:t>A.6.3</w:t>
      </w:r>
      <w:r w:rsidRPr="002D639B">
        <w:t>-</w:t>
      </w:r>
      <w:r>
        <w:t>2: 183 (Session Progress) response (CAT-AS to MGCF</w:t>
      </w:r>
      <w:r w:rsidRPr="002D639B">
        <w:t>)</w:t>
      </w:r>
    </w:p>
    <w:p w14:paraId="45151511"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1" w:right="284" w:hanging="284"/>
      </w:pPr>
      <w:bookmarkStart w:id="1048" w:name="_MCCTEMPBM_CRPT84840562___2"/>
      <w:r>
        <w:t>SIP/2.0 183 Session Progress</w:t>
      </w:r>
    </w:p>
    <w:p w14:paraId="54D607C3"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1" w:right="284" w:hanging="284"/>
      </w:pPr>
      <w:r w:rsidRPr="002D639B">
        <w:t>Via</w:t>
      </w:r>
      <w:r>
        <w:t xml:space="preserve">: </w:t>
      </w:r>
      <w:r w:rsidRPr="002D639B">
        <w:t>SIP/2.0/UDP scscf2.home2.net;branch=z9hG4bK764z87.1, SIP/2.0/UDP icscf2_s.home2.net;branch=z9hG</w:t>
      </w:r>
      <w:r>
        <w:t xml:space="preserve">4bK871y12.1, </w:t>
      </w:r>
      <w:r w:rsidRPr="002D639B">
        <w:t>SIP/2.0/UDP [5555::aaa:bbb:ccc:ddd]:1357;comp=sigcomp;branch=z9hG4bKnashds7</w:t>
      </w:r>
    </w:p>
    <w:p w14:paraId="31F4B4D5"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1" w:right="284" w:hanging="284"/>
      </w:pPr>
      <w:r w:rsidRPr="002D639B">
        <w:t>Record-Route: &lt;sip:pcscf2.visited2.net:5088;lr;c</w:t>
      </w:r>
      <w:r>
        <w:t>omp=sigcomp&gt;</w:t>
      </w:r>
    </w:p>
    <w:p w14:paraId="13CA25ED"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bookmarkStart w:id="1049" w:name="_MCCTEMPBM_CRPT84840563___2"/>
      <w:bookmarkEnd w:id="1048"/>
      <w:r w:rsidRPr="002D639B">
        <w:t>From:</w:t>
      </w:r>
    </w:p>
    <w:p w14:paraId="4D1DA0B5"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2D639B">
        <w:t>To: &lt;tel:+1-212-555-2222&gt;;tag=2236</w:t>
      </w:r>
    </w:p>
    <w:p w14:paraId="04AB0EA8"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315E00C6"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7E50792D" w14:textId="77777777" w:rsidR="009A06CF"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2D639B">
        <w:t>Require: 100rel</w:t>
      </w:r>
    </w:p>
    <w:p w14:paraId="7045BDF6" w14:textId="77777777" w:rsidR="009A06CF" w:rsidRPr="002D639B" w:rsidRDefault="00904A56" w:rsidP="009A06CF">
      <w:pPr>
        <w:pStyle w:val="PL"/>
        <w:keepNext/>
        <w:pBdr>
          <w:top w:val="single" w:sz="4" w:space="1" w:color="auto"/>
          <w:left w:val="single" w:sz="4" w:space="4" w:color="auto"/>
          <w:bottom w:val="single" w:sz="4" w:space="1" w:color="auto"/>
          <w:right w:val="single" w:sz="4" w:space="4" w:color="auto"/>
        </w:pBdr>
        <w:ind w:left="850" w:right="284" w:hanging="283"/>
      </w:pPr>
      <w:r>
        <w:t>Recv-Info: infoDtmf</w:t>
      </w:r>
    </w:p>
    <w:p w14:paraId="3E958812"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2D639B">
        <w:t>Allow: INVITE, ACK, CANCEL, BYE, PRACK, UPDATE, REFER, MESSAGE</w:t>
      </w:r>
    </w:p>
    <w:p w14:paraId="0991DE34" w14:textId="77777777" w:rsidR="009A06CF"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2D639B">
        <w:t>RSeq: 9022</w:t>
      </w:r>
    </w:p>
    <w:p w14:paraId="3C062531" w14:textId="77777777" w:rsidR="009A06CF"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t>P-Early-Media: sendrecv</w:t>
      </w:r>
    </w:p>
    <w:p w14:paraId="52CD9A66"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1" w:right="284" w:hanging="284"/>
      </w:pPr>
      <w:bookmarkStart w:id="1050" w:name="_MCCTEMPBM_CRPT84840564___2"/>
      <w:bookmarkEnd w:id="1049"/>
      <w:r>
        <w:t>Contact: &lt;sip:</w:t>
      </w:r>
      <w:r w:rsidR="00137402">
        <w:t>cat-as.home1.net</w:t>
      </w:r>
      <w:r w:rsidRPr="002D639B">
        <w:t>&gt;</w:t>
      </w:r>
      <w:r w:rsidR="00137402" w:rsidRPr="003D793E">
        <w:rPr>
          <w:rFonts w:eastAsia="PMingLiU" w:cs="Courier New"/>
          <w:lang w:eastAsia="zh-TW"/>
        </w:rPr>
        <w:t>;</w:t>
      </w:r>
      <w:r w:rsidR="00137402">
        <w:t>+g.3gpp.icsi_ref="urn%3Aurn-7%3gpp-service.ims.icsi.mmtel"</w:t>
      </w:r>
    </w:p>
    <w:p w14:paraId="34A90D7A" w14:textId="77777777" w:rsidR="009A06CF" w:rsidRPr="00FF0058"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1051" w:name="_MCCTEMPBM_CRPT84840565___2"/>
      <w:bookmarkEnd w:id="1050"/>
      <w:r w:rsidRPr="00FF0058">
        <w:rPr>
          <w:snapToGrid w:val="0"/>
        </w:rPr>
        <w:t xml:space="preserve">Content-Type: application/sdp </w:t>
      </w:r>
    </w:p>
    <w:p w14:paraId="5476D3AA" w14:textId="77777777" w:rsidR="009A06CF" w:rsidRPr="00FF0058"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6DA3127F" w14:textId="77777777" w:rsidR="009A06CF" w:rsidRPr="00FF0058"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24098800" w14:textId="77777777" w:rsidR="009A06CF" w:rsidRPr="00C61269"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v=0</w:t>
      </w:r>
    </w:p>
    <w:p w14:paraId="1CB33734" w14:textId="77777777" w:rsidR="009A06CF" w:rsidRPr="00C61269"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o=- 2987933615 2987933615 IN IP6 5555::eee:fff:bbb:aaa</w:t>
      </w:r>
    </w:p>
    <w:p w14:paraId="22597925" w14:textId="77777777" w:rsidR="009A06CF" w:rsidRPr="00C61269"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s=-</w:t>
      </w:r>
    </w:p>
    <w:p w14:paraId="5D893D35" w14:textId="77777777" w:rsidR="009A06CF" w:rsidRPr="00C61269"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pPr>
      <w:r w:rsidRPr="00C61269">
        <w:t>c=IN IP6 5555::eee:fff:bbb:aaa</w:t>
      </w:r>
    </w:p>
    <w:p w14:paraId="74FE0001" w14:textId="77777777" w:rsidR="009A06CF" w:rsidRPr="009A06CF"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9A06CF">
        <w:rPr>
          <w:lang w:val="fr-FR"/>
        </w:rPr>
        <w:t>t=0 0</w:t>
      </w:r>
    </w:p>
    <w:p w14:paraId="4F5319D4" w14:textId="77777777" w:rsidR="009A06CF" w:rsidRPr="009A06CF"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9A06CF">
        <w:rPr>
          <w:lang w:val="fr-FR"/>
        </w:rPr>
        <w:t>m=audio 3456 RTP/AVP 97 96</w:t>
      </w:r>
    </w:p>
    <w:p w14:paraId="4212B068" w14:textId="77777777" w:rsidR="009A06CF" w:rsidRPr="009A06CF"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A06CF">
        <w:rPr>
          <w:lang w:val="pt-BR"/>
        </w:rPr>
        <w:t>b=AS:25.4</w:t>
      </w:r>
    </w:p>
    <w:p w14:paraId="6206702D" w14:textId="77777777" w:rsidR="009A06CF" w:rsidRPr="009A06CF"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A06CF">
        <w:rPr>
          <w:lang w:val="pt-BR"/>
        </w:rPr>
        <w:t>a=curr:qos local sendrecv</w:t>
      </w:r>
    </w:p>
    <w:p w14:paraId="2C0A6BDB" w14:textId="77777777" w:rsidR="009A06CF" w:rsidRPr="009A06CF"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A06CF">
        <w:rPr>
          <w:lang w:val="pt-BR"/>
        </w:rPr>
        <w:t>a=curr:qos remote sendrecv</w:t>
      </w:r>
    </w:p>
    <w:p w14:paraId="26D86D8D" w14:textId="77777777" w:rsidR="009A06CF" w:rsidRPr="009A06CF"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A06CF">
        <w:rPr>
          <w:lang w:val="pt-BR"/>
        </w:rPr>
        <w:t>a=des:qos mandatory local sendrecv</w:t>
      </w:r>
    </w:p>
    <w:p w14:paraId="57EF8E84" w14:textId="77777777" w:rsidR="009A06CF" w:rsidRPr="009A06CF"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A06CF">
        <w:rPr>
          <w:lang w:val="pt-BR"/>
        </w:rPr>
        <w:t>a=des:qos mandatory remote sendrecv</w:t>
      </w:r>
    </w:p>
    <w:p w14:paraId="1C3B450F" w14:textId="77777777" w:rsidR="009A06CF" w:rsidRPr="009A06CF"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A06CF">
        <w:rPr>
          <w:lang w:val="pt-BR"/>
        </w:rPr>
        <w:t xml:space="preserve">a=rtpmap:97 AMR </w:t>
      </w:r>
    </w:p>
    <w:p w14:paraId="28D50187" w14:textId="77777777" w:rsidR="00AE4DF0" w:rsidRDefault="009A06CF" w:rsidP="00AE4DF0">
      <w:pPr>
        <w:pStyle w:val="PL"/>
        <w:keepNext/>
        <w:pBdr>
          <w:top w:val="single" w:sz="4" w:space="1" w:color="auto"/>
          <w:left w:val="single" w:sz="4" w:space="4" w:color="auto"/>
          <w:bottom w:val="single" w:sz="4" w:space="1" w:color="auto"/>
          <w:right w:val="single" w:sz="4" w:space="4" w:color="auto"/>
        </w:pBdr>
        <w:ind w:left="851" w:right="284" w:hanging="284"/>
        <w:rPr>
          <w:lang w:val="pt-BR" w:eastAsia="ja-JP"/>
        </w:rPr>
      </w:pPr>
      <w:bookmarkStart w:id="1052" w:name="_MCCTEMPBM_CRPT84840566___2"/>
      <w:bookmarkEnd w:id="1051"/>
      <w:r w:rsidRPr="009A06CF">
        <w:rPr>
          <w:lang w:val="pt-BR"/>
        </w:rPr>
        <w:t>a=fmtp:97 mode-set=0,2,5,7; maxframes</w:t>
      </w:r>
    </w:p>
    <w:p w14:paraId="0EA870E9" w14:textId="77777777" w:rsidR="009A06CF" w:rsidRPr="009A06CF" w:rsidRDefault="00AE4DF0" w:rsidP="00AE4DF0">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B37A2D">
        <w:rPr>
          <w:rFonts w:hint="eastAsia"/>
        </w:rPr>
        <w:t>a=content:g.3gpp.</w:t>
      </w:r>
      <w:r>
        <w:rPr>
          <w:rFonts w:hint="eastAsia"/>
          <w:lang w:eastAsia="ja-JP"/>
        </w:rPr>
        <w:t>cat</w:t>
      </w:r>
    </w:p>
    <w:bookmarkEnd w:id="1052"/>
    <w:p w14:paraId="6F005E74" w14:textId="77777777" w:rsidR="009A06CF" w:rsidRPr="009A06CF" w:rsidRDefault="009A06CF" w:rsidP="009A06CF">
      <w:pPr>
        <w:rPr>
          <w:lang w:val="pt-BR"/>
        </w:rPr>
      </w:pPr>
    </w:p>
    <w:p w14:paraId="7C3470BD" w14:textId="77777777" w:rsidR="009A06CF" w:rsidRDefault="009A06CF" w:rsidP="009A06CF">
      <w:pPr>
        <w:pStyle w:val="EX"/>
        <w:keepLines w:val="0"/>
      </w:pPr>
      <w:r>
        <w:rPr>
          <w:b/>
        </w:rPr>
        <w:t>P-Early-Media</w:t>
      </w:r>
      <w:r w:rsidRPr="002D639B">
        <w:rPr>
          <w:b/>
        </w:rPr>
        <w:t>:</w:t>
      </w:r>
      <w:r>
        <w:tab/>
        <w:t>The CAT-AS requests authorization for early media.</w:t>
      </w:r>
    </w:p>
    <w:p w14:paraId="02D5F262" w14:textId="77777777" w:rsidR="009A06CF" w:rsidRDefault="00904A56" w:rsidP="009A06CF">
      <w:pPr>
        <w:pStyle w:val="EX"/>
        <w:keepLines w:val="0"/>
      </w:pPr>
      <w:r>
        <w:rPr>
          <w:b/>
        </w:rPr>
        <w:t>Recv-Info</w:t>
      </w:r>
      <w:r w:rsidRPr="002D639B">
        <w:rPr>
          <w:b/>
        </w:rPr>
        <w:t>:</w:t>
      </w:r>
      <w:r>
        <w:tab/>
        <w:t>The CAT-AS indicates willingness to receive DTMF Info Packages in INFO requests.</w:t>
      </w:r>
    </w:p>
    <w:p w14:paraId="64C0467B" w14:textId="77777777" w:rsidR="009A06CF" w:rsidRDefault="009A06CF" w:rsidP="009A06CF">
      <w:pPr>
        <w:pStyle w:val="EX"/>
        <w:keepLines w:val="0"/>
      </w:pPr>
      <w:r w:rsidRPr="002D639B">
        <w:rPr>
          <w:b/>
        </w:rPr>
        <w:t>SDP</w:t>
      </w:r>
      <w:r>
        <w:rPr>
          <w:b/>
        </w:rPr>
        <w:t>:</w:t>
      </w:r>
      <w:r w:rsidRPr="002D639B">
        <w:tab/>
        <w:t xml:space="preserve">The SDP </w:t>
      </w:r>
      <w:r>
        <w:t xml:space="preserve">answer (SDP_A) </w:t>
      </w:r>
      <w:r w:rsidRPr="002D639B">
        <w:t>contains a</w:t>
      </w:r>
      <w:r>
        <w:t xml:space="preserve"> set of codecs supported to be used for CAT</w:t>
      </w:r>
      <w:r w:rsidR="00AE4DF0">
        <w:rPr>
          <w:rFonts w:hint="eastAsia"/>
          <w:lang w:eastAsia="ja-JP"/>
        </w:rPr>
        <w:t xml:space="preserve"> and</w:t>
      </w:r>
      <w:r w:rsidR="00AE4DF0" w:rsidRPr="00601DFE">
        <w:rPr>
          <w:lang w:eastAsia="ja-JP"/>
        </w:rPr>
        <w:t>, in this example,</w:t>
      </w:r>
      <w:r w:rsidR="00AE4DF0">
        <w:rPr>
          <w:rFonts w:hint="eastAsia"/>
          <w:lang w:eastAsia="ja-JP"/>
        </w:rPr>
        <w:t xml:space="preserve"> includes a SDP </w:t>
      </w:r>
      <w:r w:rsidR="00AE4DF0">
        <w:rPr>
          <w:lang w:eastAsia="ja-JP"/>
        </w:rPr>
        <w:t>"</w:t>
      </w:r>
      <w:r w:rsidR="00AE4DF0">
        <w:rPr>
          <w:rFonts w:hint="eastAsia"/>
          <w:lang w:eastAsia="ja-JP"/>
        </w:rPr>
        <w:t>a=content</w:t>
      </w:r>
      <w:r w:rsidR="00AE4DF0">
        <w:rPr>
          <w:lang w:eastAsia="ja-JP"/>
        </w:rPr>
        <w:t>"</w:t>
      </w:r>
      <w:r w:rsidR="00AE4DF0">
        <w:rPr>
          <w:rFonts w:hint="eastAsia"/>
          <w:lang w:eastAsia="ja-JP"/>
        </w:rPr>
        <w:t xml:space="preserve"> attribute with a "g.3gpp.cat" value</w:t>
      </w:r>
      <w:r>
        <w:t>. The SDP content is based on information received from the MRF. The local preconditions are indicated as fulfilled.</w:t>
      </w:r>
    </w:p>
    <w:p w14:paraId="3F5CD552" w14:textId="77777777" w:rsidR="009A06CF" w:rsidRDefault="009A06CF" w:rsidP="009A06CF">
      <w:pPr>
        <w:pStyle w:val="B1"/>
        <w:ind w:left="284" w:firstLine="0"/>
        <w:rPr>
          <w:b/>
          <w:bCs/>
        </w:rPr>
      </w:pPr>
      <w:bookmarkStart w:id="1053" w:name="_MCCTEMPBM_CRPT84840567___2"/>
      <w:r>
        <w:rPr>
          <w:b/>
          <w:bCs/>
        </w:rPr>
        <w:t>9</w:t>
      </w:r>
      <w:r>
        <w:rPr>
          <w:b/>
          <w:bCs/>
        </w:rPr>
        <w:tab/>
      </w:r>
      <w:r>
        <w:rPr>
          <w:b/>
          <w:bCs/>
        </w:rPr>
        <w:tab/>
        <w:t>PRACK request (MGCF to CAT-AS)</w:t>
      </w:r>
    </w:p>
    <w:bookmarkEnd w:id="1053"/>
    <w:p w14:paraId="67708633" w14:textId="77777777" w:rsidR="009A06CF" w:rsidRDefault="009A06CF" w:rsidP="009A06CF">
      <w:pPr>
        <w:pStyle w:val="B1"/>
      </w:pPr>
      <w:r>
        <w:tab/>
        <w:t>The MGCF sends a SIP PRACK request, which acknowledges the SIP 183 (Session Progress) provisional response, to the CAT-AS.</w:t>
      </w:r>
    </w:p>
    <w:p w14:paraId="62D94371" w14:textId="77777777" w:rsidR="009A06CF" w:rsidRDefault="009A06CF" w:rsidP="009A06CF">
      <w:pPr>
        <w:pStyle w:val="B1"/>
      </w:pPr>
      <w:r>
        <w:tab/>
        <w:t>The CAT-AS instructs the MRF to play CAT media.</w:t>
      </w:r>
    </w:p>
    <w:p w14:paraId="43FD3BFD" w14:textId="77777777" w:rsidR="009A06CF" w:rsidRDefault="009A06CF" w:rsidP="009A06CF">
      <w:pPr>
        <w:pStyle w:val="B1"/>
        <w:ind w:left="284" w:firstLine="0"/>
        <w:rPr>
          <w:b/>
          <w:bCs/>
        </w:rPr>
      </w:pPr>
      <w:bookmarkStart w:id="1054" w:name="_MCCTEMPBM_CRPT84840568___2"/>
      <w:r>
        <w:rPr>
          <w:b/>
          <w:bCs/>
        </w:rPr>
        <w:t>10</w:t>
      </w:r>
      <w:r>
        <w:rPr>
          <w:b/>
          <w:bCs/>
        </w:rPr>
        <w:tab/>
      </w:r>
      <w:r>
        <w:rPr>
          <w:b/>
          <w:bCs/>
        </w:rPr>
        <w:tab/>
        <w:t xml:space="preserve">200 (OK) response to PRACK </w:t>
      </w:r>
      <w:r w:rsidR="00B068FE">
        <w:rPr>
          <w:b/>
          <w:bCs/>
        </w:rPr>
        <w:t xml:space="preserve">request </w:t>
      </w:r>
      <w:r>
        <w:rPr>
          <w:b/>
          <w:bCs/>
        </w:rPr>
        <w:t>(CAT-AS to MGCF)</w:t>
      </w:r>
    </w:p>
    <w:bookmarkEnd w:id="1054"/>
    <w:p w14:paraId="64F32F00" w14:textId="77777777" w:rsidR="009A06CF" w:rsidRDefault="009A06CF" w:rsidP="009A06CF">
      <w:pPr>
        <w:pStyle w:val="B1"/>
        <w:rPr>
          <w:b/>
          <w:bCs/>
        </w:rPr>
      </w:pPr>
      <w:r>
        <w:tab/>
        <w:t>The CAT-AS sends a SIP 200 (OK) response for the SIP PRACK request to the MGCF.</w:t>
      </w:r>
    </w:p>
    <w:p w14:paraId="605F07E3" w14:textId="77777777" w:rsidR="009A06CF" w:rsidRDefault="009A06CF" w:rsidP="009A06CF">
      <w:pPr>
        <w:pStyle w:val="B1"/>
        <w:ind w:left="284" w:firstLine="0"/>
        <w:rPr>
          <w:b/>
          <w:bCs/>
        </w:rPr>
      </w:pPr>
      <w:bookmarkStart w:id="1055" w:name="_MCCTEMPBM_CRPT84840569___2"/>
      <w:r>
        <w:rPr>
          <w:b/>
          <w:bCs/>
        </w:rPr>
        <w:t>11-12</w:t>
      </w:r>
      <w:r>
        <w:rPr>
          <w:b/>
          <w:bCs/>
        </w:rPr>
        <w:tab/>
        <w:t xml:space="preserve">200 (OK) response to INVITE </w:t>
      </w:r>
      <w:r w:rsidR="00B068FE">
        <w:rPr>
          <w:b/>
          <w:bCs/>
        </w:rPr>
        <w:t xml:space="preserve">request </w:t>
      </w:r>
      <w:r>
        <w:rPr>
          <w:b/>
          <w:bCs/>
        </w:rPr>
        <w:t xml:space="preserve">(UE#2 to CAT-AS) </w:t>
      </w:r>
      <w:r>
        <w:rPr>
          <w:b/>
        </w:rPr>
        <w:t>see example in table</w:t>
      </w:r>
      <w:r w:rsidR="00D11565">
        <w:rPr>
          <w:b/>
        </w:rPr>
        <w:t> </w:t>
      </w:r>
      <w:r>
        <w:rPr>
          <w:b/>
        </w:rPr>
        <w:t>A.6.3-3</w:t>
      </w:r>
    </w:p>
    <w:bookmarkEnd w:id="1055"/>
    <w:p w14:paraId="38BE7717" w14:textId="77777777" w:rsidR="009A06CF" w:rsidRDefault="009A06CF" w:rsidP="009A06CF">
      <w:pPr>
        <w:pStyle w:val="B1"/>
      </w:pPr>
      <w:r>
        <w:tab/>
        <w:t>The called party answers the call. UE#2 sends a SIP 200 (OK) final response for the SIP INVITE request to the CAT-AS.</w:t>
      </w:r>
    </w:p>
    <w:p w14:paraId="7DEB8F35" w14:textId="77777777" w:rsidR="009A06CF" w:rsidRDefault="009A06CF" w:rsidP="009A06CF">
      <w:pPr>
        <w:pStyle w:val="B1"/>
      </w:pPr>
      <w:r>
        <w:tab/>
        <w:t>The CAT-AS instructs the MRF to stop CAT media.</w:t>
      </w:r>
    </w:p>
    <w:p w14:paraId="50E1ECFF" w14:textId="77777777" w:rsidR="009A06CF" w:rsidRPr="002D639B" w:rsidRDefault="009A06CF" w:rsidP="009A06CF">
      <w:pPr>
        <w:pStyle w:val="TH"/>
      </w:pPr>
      <w:r>
        <w:lastRenderedPageBreak/>
        <w:t>Table</w:t>
      </w:r>
      <w:r w:rsidR="00D11565">
        <w:t> </w:t>
      </w:r>
      <w:r>
        <w:t>A.6.3-3: 200 (OK) response (UE#2 to CAT-AS</w:t>
      </w:r>
      <w:r w:rsidRPr="002D639B">
        <w:t>)</w:t>
      </w:r>
    </w:p>
    <w:p w14:paraId="064DDF83"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1" w:right="284" w:hanging="284"/>
      </w:pPr>
      <w:bookmarkStart w:id="1056" w:name="_MCCTEMPBM_CRPT84840570___2"/>
      <w:r>
        <w:t>SIP/2.0 200 OK</w:t>
      </w:r>
    </w:p>
    <w:p w14:paraId="74845524"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1" w:right="284" w:hanging="284"/>
      </w:pPr>
      <w:r w:rsidRPr="002D639B">
        <w:t>Via: SIP/2.0/UDP pcscf2.visited2.net:5088;comp=sigcomp;branch=z9hG4bK361k21.1, SIP/2.0/UDP scscf</w:t>
      </w:r>
      <w:r>
        <w:t>2.home2.net;branch=z9hG4bK764XC12</w:t>
      </w:r>
      <w:r w:rsidRPr="002D639B">
        <w:t>.1,</w:t>
      </w:r>
      <w:r>
        <w:t xml:space="preserve"> SIP/2.0/UDP catas.home2.net;branch=z9hG4bK764Q32</w:t>
      </w:r>
      <w:r w:rsidRPr="002D639B">
        <w:t>.1, SIP/2.0/UDP scscf2.home2.net;branch=z9hG4bK764z87.1,</w:t>
      </w:r>
      <w:r>
        <w:t xml:space="preserve"> </w:t>
      </w:r>
      <w:r w:rsidRPr="002D639B">
        <w:t>SIP/2.0/UDP icscf2_s.home2.net;br</w:t>
      </w:r>
      <w:r>
        <w:t xml:space="preserve">anch=z9hG4bK871y12.1, </w:t>
      </w:r>
      <w:r w:rsidRPr="002D639B">
        <w:t>SIP/2.0/UDP [5555::aaa:bbb:ccc:ddd]:1357;comp=sigcomp;branch=z9hG4bKnashds7</w:t>
      </w:r>
    </w:p>
    <w:p w14:paraId="13C33AE5"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1" w:right="284" w:hanging="284"/>
      </w:pPr>
      <w:r w:rsidRPr="002D639B">
        <w:t>Record-Route: &lt;sip:pcscf2.visited2.net:5088;lr;comp=sigcomp&gt;, &lt;sip:scscf2.home2.net;lr&gt;, &lt;sip:scscf1.home1.net;lr&gt;, &lt;sip:pcscf1.visited1.net;lr&gt;</w:t>
      </w:r>
    </w:p>
    <w:p w14:paraId="43B71D90"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bookmarkStart w:id="1057" w:name="_MCCTEMPBM_CRPT84840571___2"/>
      <w:bookmarkEnd w:id="1056"/>
      <w:r w:rsidRPr="002D639B">
        <w:t>From:</w:t>
      </w:r>
    </w:p>
    <w:p w14:paraId="62F5E3E5"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r>
        <w:t>: &lt;tel:+1-212-555-2222&gt;;tag=6322</w:t>
      </w:r>
    </w:p>
    <w:p w14:paraId="0E34A614"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14D41799" w14:textId="77777777" w:rsidR="009A06CF" w:rsidRPr="002D639B"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279A0341" w14:textId="77777777" w:rsidR="009A06CF" w:rsidRDefault="009A06CF" w:rsidP="009A06CF">
      <w:pPr>
        <w:pStyle w:val="PL"/>
        <w:keepNext/>
        <w:pBdr>
          <w:top w:val="single" w:sz="4" w:space="1" w:color="auto"/>
          <w:left w:val="single" w:sz="4" w:space="4" w:color="auto"/>
          <w:bottom w:val="single" w:sz="4" w:space="1" w:color="auto"/>
          <w:right w:val="single" w:sz="4" w:space="4" w:color="auto"/>
        </w:pBdr>
        <w:ind w:left="850" w:right="284" w:hanging="283"/>
      </w:pPr>
      <w:r w:rsidRPr="002D639B">
        <w:t>Allow: INVITE, ACK, CANCEL, BYE, PRACK, UPDATE, REFER, MESSAGE</w:t>
      </w:r>
    </w:p>
    <w:p w14:paraId="5A7B90B4" w14:textId="77777777" w:rsidR="009A06CF" w:rsidRPr="005D6FF6" w:rsidRDefault="009A06CF" w:rsidP="009A06CF">
      <w:pPr>
        <w:pStyle w:val="PL"/>
        <w:keepNext/>
        <w:pBdr>
          <w:top w:val="single" w:sz="4" w:space="1" w:color="auto"/>
          <w:left w:val="single" w:sz="4" w:space="4" w:color="auto"/>
          <w:bottom w:val="single" w:sz="4" w:space="1" w:color="auto"/>
          <w:right w:val="single" w:sz="4" w:space="4" w:color="auto"/>
        </w:pBdr>
        <w:ind w:left="851" w:right="284" w:hanging="284"/>
      </w:pPr>
      <w:bookmarkStart w:id="1058" w:name="_MCCTEMPBM_CRPT84840572___2"/>
      <w:bookmarkEnd w:id="1057"/>
      <w:r w:rsidRPr="005D6FF6">
        <w:t>Contact: &lt;sip:</w:t>
      </w:r>
      <w:r w:rsidR="00137402" w:rsidRPr="005D6FF6">
        <w:rPr>
          <w:rFonts w:cs="Courier New"/>
          <w:szCs w:val="16"/>
        </w:rPr>
        <w:t>user2_public1@home2.net;gr=urn:uuid:2ad8950e-48a5-4a74-8d99-ad76cc7fc74</w:t>
      </w:r>
      <w:r w:rsidRPr="005D6FF6">
        <w:t>&gt;</w:t>
      </w:r>
      <w:r w:rsidR="00137402" w:rsidRPr="005D6FF6">
        <w:rPr>
          <w:rFonts w:eastAsia="PMingLiU" w:cs="Courier New"/>
          <w:lang w:eastAsia="zh-TW"/>
        </w:rPr>
        <w:t>;</w:t>
      </w:r>
      <w:r w:rsidR="00137402" w:rsidRPr="005D6FF6">
        <w:t>+g.3gpp.icsi_ref="urn%3Aurn-7%3gpp-service.ims.icsi.mmtel"</w:t>
      </w:r>
    </w:p>
    <w:p w14:paraId="516B3D27" w14:textId="77777777" w:rsidR="009A06CF" w:rsidRPr="00FF0058"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1059" w:name="_MCCTEMPBM_CRPT84840573___2"/>
      <w:bookmarkEnd w:id="1058"/>
      <w:r w:rsidRPr="00FF0058">
        <w:rPr>
          <w:snapToGrid w:val="0"/>
        </w:rPr>
        <w:t xml:space="preserve">Content-Type: application/sdp </w:t>
      </w:r>
    </w:p>
    <w:p w14:paraId="1A15F35C" w14:textId="77777777" w:rsidR="009A06CF" w:rsidRPr="00FF0058"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5725E35E" w14:textId="77777777" w:rsidR="009A06CF" w:rsidRPr="00FF0058"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639069E8" w14:textId="77777777" w:rsidR="009A06CF" w:rsidRPr="009A06CF"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9A06CF">
        <w:rPr>
          <w:lang w:val="it-IT"/>
        </w:rPr>
        <w:t>v=0</w:t>
      </w:r>
    </w:p>
    <w:p w14:paraId="363BE48A" w14:textId="77777777" w:rsidR="009A06CF" w:rsidRPr="009A06CF"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lang w:val="it-IT"/>
        </w:rPr>
      </w:pPr>
      <w:r w:rsidRPr="009A06CF">
        <w:rPr>
          <w:lang w:val="it-IT"/>
        </w:rPr>
        <w:t>o=- 2987933615 2987933615 IN IP6 6666::eee:fff:aaa:bbb</w:t>
      </w:r>
    </w:p>
    <w:p w14:paraId="32BB5441" w14:textId="77777777" w:rsidR="009A06CF" w:rsidRPr="002D639B"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pPr>
      <w:r w:rsidRPr="002D639B">
        <w:t>s=-</w:t>
      </w:r>
    </w:p>
    <w:p w14:paraId="579C1E73" w14:textId="77777777" w:rsidR="009A06CF" w:rsidRPr="002D639B"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pPr>
      <w:r>
        <w:t>c=IN IP6 6666::eee:fff:aaa:bbb</w:t>
      </w:r>
    </w:p>
    <w:p w14:paraId="1B48FDA4" w14:textId="77777777" w:rsidR="009A06CF" w:rsidRPr="00C61269"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C61269">
        <w:rPr>
          <w:lang w:val="fr-FR"/>
        </w:rPr>
        <w:t>t=0 0</w:t>
      </w:r>
    </w:p>
    <w:p w14:paraId="5A374A94" w14:textId="77777777" w:rsidR="009A06CF" w:rsidRPr="00C61269"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lang w:val="fr-FR"/>
        </w:rPr>
      </w:pPr>
      <w:r w:rsidRPr="00C61269">
        <w:rPr>
          <w:lang w:val="fr-FR"/>
        </w:rPr>
        <w:t>m=audio 3456 RTP/AVP 97 96</w:t>
      </w:r>
    </w:p>
    <w:p w14:paraId="1634ECFB" w14:textId="77777777" w:rsidR="009A06CF" w:rsidRPr="009A06CF"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A06CF">
        <w:rPr>
          <w:lang w:val="pt-BR"/>
        </w:rPr>
        <w:t>b=AS:25.4</w:t>
      </w:r>
    </w:p>
    <w:p w14:paraId="07740B2A" w14:textId="77777777" w:rsidR="009A06CF" w:rsidRPr="009A06CF"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A06CF">
        <w:rPr>
          <w:lang w:val="pt-BR"/>
        </w:rPr>
        <w:t>a=curr:qos local sendrecv</w:t>
      </w:r>
    </w:p>
    <w:p w14:paraId="09DD03A8" w14:textId="77777777" w:rsidR="009A06CF" w:rsidRPr="009A06CF"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A06CF">
        <w:rPr>
          <w:lang w:val="pt-BR"/>
        </w:rPr>
        <w:t>a=curr:qos remote sendrecv</w:t>
      </w:r>
    </w:p>
    <w:p w14:paraId="7EE1FCC0" w14:textId="77777777" w:rsidR="009A06CF" w:rsidRPr="009A06CF"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A06CF">
        <w:rPr>
          <w:lang w:val="pt-BR"/>
        </w:rPr>
        <w:t>a=des:qos mandatory local sendrecv</w:t>
      </w:r>
    </w:p>
    <w:p w14:paraId="3EAA3ED9" w14:textId="77777777" w:rsidR="009A06CF" w:rsidRPr="009A06CF"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A06CF">
        <w:rPr>
          <w:lang w:val="pt-BR"/>
        </w:rPr>
        <w:t>a=des:qos mandatory remote sendrecv</w:t>
      </w:r>
    </w:p>
    <w:p w14:paraId="2439D04B" w14:textId="77777777" w:rsidR="009A06CF" w:rsidRPr="009A06CF" w:rsidRDefault="009A06CF" w:rsidP="009A06CF">
      <w:pPr>
        <w:pStyle w:val="PL"/>
        <w:keepNext/>
        <w:keepLines/>
        <w:pBdr>
          <w:top w:val="single" w:sz="4" w:space="1" w:color="auto"/>
          <w:left w:val="single" w:sz="4" w:space="4" w:color="auto"/>
          <w:bottom w:val="single" w:sz="4" w:space="1" w:color="auto"/>
          <w:right w:val="single" w:sz="4" w:space="4" w:color="auto"/>
        </w:pBdr>
        <w:ind w:left="850" w:right="284" w:hanging="283"/>
        <w:rPr>
          <w:lang w:val="pt-BR"/>
        </w:rPr>
      </w:pPr>
      <w:r w:rsidRPr="009A06CF">
        <w:rPr>
          <w:lang w:val="pt-BR"/>
        </w:rPr>
        <w:t xml:space="preserve">a=rtpmap:97 AMR </w:t>
      </w:r>
    </w:p>
    <w:p w14:paraId="58F88F55" w14:textId="77777777" w:rsidR="009A06CF" w:rsidRPr="009A06CF" w:rsidRDefault="009A06CF" w:rsidP="009A06CF">
      <w:pPr>
        <w:pStyle w:val="PL"/>
        <w:keepNext/>
        <w:pBdr>
          <w:top w:val="single" w:sz="4" w:space="1" w:color="auto"/>
          <w:left w:val="single" w:sz="4" w:space="4" w:color="auto"/>
          <w:bottom w:val="single" w:sz="4" w:space="1" w:color="auto"/>
          <w:right w:val="single" w:sz="4" w:space="4" w:color="auto"/>
        </w:pBdr>
        <w:ind w:left="851" w:right="284" w:hanging="284"/>
        <w:rPr>
          <w:lang w:val="pt-BR"/>
        </w:rPr>
      </w:pPr>
      <w:bookmarkStart w:id="1060" w:name="_MCCTEMPBM_CRPT84840574___2"/>
      <w:bookmarkEnd w:id="1059"/>
      <w:r w:rsidRPr="009A06CF">
        <w:rPr>
          <w:lang w:val="pt-BR"/>
        </w:rPr>
        <w:t>a=fmtp:97 mode-set=0,2,5,7; maxframes</w:t>
      </w:r>
    </w:p>
    <w:bookmarkEnd w:id="1060"/>
    <w:p w14:paraId="529F91A9" w14:textId="77777777" w:rsidR="009A06CF" w:rsidRPr="009A06CF" w:rsidRDefault="009A06CF" w:rsidP="009A06CF">
      <w:pPr>
        <w:rPr>
          <w:lang w:val="pt-BR"/>
        </w:rPr>
      </w:pPr>
    </w:p>
    <w:p w14:paraId="4EA3DBCE" w14:textId="77777777" w:rsidR="009A06CF" w:rsidRPr="00311E5C" w:rsidRDefault="009A06CF" w:rsidP="009A06CF">
      <w:pPr>
        <w:pStyle w:val="EX"/>
        <w:keepLines w:val="0"/>
      </w:pPr>
      <w:r w:rsidRPr="002D639B">
        <w:rPr>
          <w:b/>
        </w:rPr>
        <w:t>SDP</w:t>
      </w:r>
      <w:r>
        <w:rPr>
          <w:b/>
        </w:rPr>
        <w:t>:</w:t>
      </w:r>
      <w:r w:rsidRPr="002D639B">
        <w:tab/>
        <w:t xml:space="preserve">The SDP </w:t>
      </w:r>
      <w:r>
        <w:t>answer (SDP_A) contains a set of codecs to be used for the session. If preconditions are used, they are indicated as fulfilled.</w:t>
      </w:r>
    </w:p>
    <w:p w14:paraId="7F345EC0" w14:textId="77777777" w:rsidR="009A06CF" w:rsidRDefault="009A06CF" w:rsidP="009A06CF">
      <w:pPr>
        <w:pStyle w:val="B1"/>
        <w:ind w:left="284" w:firstLine="0"/>
        <w:rPr>
          <w:b/>
          <w:bCs/>
        </w:rPr>
      </w:pPr>
      <w:bookmarkStart w:id="1061" w:name="_MCCTEMPBM_CRPT84840575___2"/>
      <w:r>
        <w:rPr>
          <w:b/>
          <w:bCs/>
        </w:rPr>
        <w:t>13-14</w:t>
      </w:r>
      <w:r>
        <w:rPr>
          <w:b/>
          <w:bCs/>
        </w:rPr>
        <w:tab/>
        <w:t xml:space="preserve">200 (OK) response to INVITE </w:t>
      </w:r>
      <w:r w:rsidR="00B068FE">
        <w:rPr>
          <w:b/>
          <w:bCs/>
        </w:rPr>
        <w:t xml:space="preserve">request </w:t>
      </w:r>
      <w:r>
        <w:rPr>
          <w:b/>
          <w:bCs/>
        </w:rPr>
        <w:t>(CAT-AS to MGCF)</w:t>
      </w:r>
    </w:p>
    <w:bookmarkEnd w:id="1061"/>
    <w:p w14:paraId="1723E1B1" w14:textId="77777777" w:rsidR="009A06CF" w:rsidRDefault="009A06CF" w:rsidP="009A06CF">
      <w:pPr>
        <w:pStyle w:val="B1"/>
      </w:pPr>
      <w:r>
        <w:tab/>
        <w:t>The CAT-AS forwards the SIP 200 (OK) response to the MGCF.</w:t>
      </w:r>
    </w:p>
    <w:p w14:paraId="5695F32E" w14:textId="77777777" w:rsidR="009A06CF" w:rsidRDefault="009A06CF" w:rsidP="009A06CF">
      <w:pPr>
        <w:pStyle w:val="B1"/>
      </w:pPr>
      <w:r>
        <w:tab/>
        <w:t>A dialog (D2) is established between the MGCF and UE#2.</w:t>
      </w:r>
    </w:p>
    <w:p w14:paraId="519F082C" w14:textId="77777777" w:rsidR="009A06CF" w:rsidRDefault="009A06CF" w:rsidP="009A06CF">
      <w:pPr>
        <w:pStyle w:val="B1"/>
      </w:pPr>
      <w:r>
        <w:tab/>
        <w:t>The early dialog (D1) between the MGCF and the CAT-AS is terminated.</w:t>
      </w:r>
    </w:p>
    <w:p w14:paraId="5D095F5E" w14:textId="77777777" w:rsidR="009A06CF" w:rsidRDefault="009A06CF" w:rsidP="009A06CF">
      <w:pPr>
        <w:pStyle w:val="B1"/>
      </w:pPr>
      <w:r>
        <w:tab/>
        <w:t>The MGCF sends an ISUP ANM message to CS.</w:t>
      </w:r>
    </w:p>
    <w:p w14:paraId="4B9C7BC1" w14:textId="77777777" w:rsidR="009A06CF" w:rsidRDefault="009A06CF" w:rsidP="009A06CF">
      <w:pPr>
        <w:pStyle w:val="B1"/>
        <w:ind w:left="284" w:firstLine="0"/>
        <w:rPr>
          <w:b/>
          <w:bCs/>
        </w:rPr>
      </w:pPr>
      <w:bookmarkStart w:id="1062" w:name="_MCCTEMPBM_CRPT84840576___2"/>
      <w:r>
        <w:rPr>
          <w:b/>
          <w:bCs/>
        </w:rPr>
        <w:t>15</w:t>
      </w:r>
      <w:r>
        <w:rPr>
          <w:b/>
          <w:bCs/>
        </w:rPr>
        <w:tab/>
      </w:r>
      <w:r>
        <w:rPr>
          <w:b/>
          <w:bCs/>
        </w:rPr>
        <w:tab/>
        <w:t>ACK request (MGCF to UE#2)</w:t>
      </w:r>
    </w:p>
    <w:bookmarkEnd w:id="1062"/>
    <w:p w14:paraId="4D447673" w14:textId="77777777" w:rsidR="009A06CF" w:rsidRPr="002D639B" w:rsidRDefault="009A06CF" w:rsidP="009A06CF">
      <w:pPr>
        <w:pStyle w:val="B1"/>
      </w:pPr>
      <w:r>
        <w:tab/>
        <w:t>The MGCF sends a SIP ACK request, which acknowledges the SIP 200 (OK) final response, to UE#2.</w:t>
      </w:r>
    </w:p>
    <w:p w14:paraId="568103BA" w14:textId="77777777" w:rsidR="009A06CF" w:rsidRPr="009A06CF" w:rsidRDefault="009A06CF" w:rsidP="009A06CF"/>
    <w:p w14:paraId="2E78CA44" w14:textId="77777777" w:rsidR="00CB4F50" w:rsidRDefault="00CB4F50" w:rsidP="00485D9B">
      <w:pPr>
        <w:pStyle w:val="Heading2"/>
      </w:pPr>
      <w:bookmarkStart w:id="1063" w:name="_Toc20131456"/>
      <w:bookmarkStart w:id="1064" w:name="_Toc36122583"/>
      <w:bookmarkStart w:id="1065" w:name="_Toc45183282"/>
      <w:bookmarkStart w:id="1066" w:name="_Toc45696723"/>
      <w:bookmarkStart w:id="1067" w:name="_Toc163140047"/>
      <w:r>
        <w:t>A.6.4</w:t>
      </w:r>
      <w:r>
        <w:tab/>
        <w:t xml:space="preserve">CAT </w:t>
      </w:r>
      <w:r w:rsidR="00485D9B" w:rsidRPr="00071141">
        <w:t xml:space="preserve">provided </w:t>
      </w:r>
      <w:r w:rsidR="00485D9B">
        <w:t>to</w:t>
      </w:r>
      <w:r w:rsidR="00485D9B" w:rsidRPr="00071141">
        <w:t xml:space="preserve"> the </w:t>
      </w:r>
      <w:r w:rsidR="00485D9B">
        <w:t>originating</w:t>
      </w:r>
      <w:r w:rsidR="00485D9B" w:rsidRPr="00071141">
        <w:t xml:space="preserve"> CS domain</w:t>
      </w:r>
      <w:r w:rsidR="00485D9B">
        <w:t xml:space="preserve"> </w:t>
      </w:r>
      <w:r>
        <w:t>with the CAT early session model</w:t>
      </w:r>
      <w:bookmarkEnd w:id="1063"/>
      <w:bookmarkEnd w:id="1064"/>
      <w:bookmarkEnd w:id="1065"/>
      <w:bookmarkEnd w:id="1066"/>
      <w:bookmarkEnd w:id="1067"/>
    </w:p>
    <w:p w14:paraId="6AF4686B" w14:textId="77777777" w:rsidR="00485D9B" w:rsidRPr="00163479" w:rsidRDefault="00485D9B" w:rsidP="00485D9B"/>
    <w:bookmarkStart w:id="1068" w:name="_MCCTEMPBM_CRPT84840577___7"/>
    <w:p w14:paraId="3D56C948" w14:textId="77777777" w:rsidR="00485D9B" w:rsidRDefault="00B068FE" w:rsidP="00485D9B">
      <w:pPr>
        <w:pStyle w:val="TH"/>
      </w:pPr>
      <w:r>
        <w:object w:dxaOrig="11715" w:dyaOrig="10298" w14:anchorId="09A4F283">
          <v:shape id="_x0000_i1046" type="#_x0000_t75" style="width:481.5pt;height:423.4pt" o:ole="">
            <v:imagedata r:id="rId51" o:title=""/>
          </v:shape>
          <o:OLEObject Type="Embed" ProgID="Visio.Drawing.11" ShapeID="_x0000_i1046" DrawAspect="Content" ObjectID="_1781410682" r:id="rId52"/>
        </w:object>
      </w:r>
    </w:p>
    <w:bookmarkEnd w:id="1068"/>
    <w:p w14:paraId="4574A519" w14:textId="77777777" w:rsidR="00485D9B" w:rsidRPr="002D639B" w:rsidRDefault="00485D9B" w:rsidP="00485D9B">
      <w:pPr>
        <w:pStyle w:val="TF"/>
        <w:rPr>
          <w:lang w:eastAsia="zh-CN"/>
        </w:rPr>
      </w:pPr>
      <w:r w:rsidRPr="002D639B">
        <w:t>Figure</w:t>
      </w:r>
      <w:r w:rsidR="00D11565">
        <w:t> </w:t>
      </w:r>
      <w:r>
        <w:t>A.</w:t>
      </w:r>
      <w:r>
        <w:rPr>
          <w:rFonts w:hint="eastAsia"/>
          <w:lang w:eastAsia="zh-CN"/>
        </w:rPr>
        <w:t>6</w:t>
      </w:r>
      <w:r>
        <w:t>.</w:t>
      </w:r>
      <w:r>
        <w:rPr>
          <w:rFonts w:hint="eastAsia"/>
          <w:lang w:eastAsia="zh-CN"/>
        </w:rPr>
        <w:t>4</w:t>
      </w:r>
      <w:r>
        <w:t xml:space="preserve">-1: CAT provided to originating CS </w:t>
      </w:r>
      <w:r>
        <w:rPr>
          <w:rFonts w:hint="eastAsia"/>
          <w:lang w:eastAsia="zh-CN"/>
        </w:rPr>
        <w:t xml:space="preserve">domain </w:t>
      </w:r>
      <w:r>
        <w:t xml:space="preserve">with the CAT </w:t>
      </w:r>
      <w:r>
        <w:rPr>
          <w:rFonts w:hint="eastAsia"/>
          <w:lang w:eastAsia="zh-CN"/>
        </w:rPr>
        <w:t xml:space="preserve">early-session </w:t>
      </w:r>
      <w:r>
        <w:t>model</w:t>
      </w:r>
    </w:p>
    <w:p w14:paraId="26EE9709" w14:textId="77777777" w:rsidR="00485D9B" w:rsidRDefault="00485D9B" w:rsidP="00485D9B">
      <w:pPr>
        <w:pStyle w:val="B1"/>
        <w:ind w:left="285" w:firstLine="0"/>
        <w:rPr>
          <w:b/>
          <w:bCs/>
          <w:lang w:eastAsia="zh-CN"/>
        </w:rPr>
      </w:pPr>
      <w:bookmarkStart w:id="1069" w:name="_MCCTEMPBM_CRPT84840578___2"/>
      <w:r>
        <w:rPr>
          <w:b/>
        </w:rPr>
        <w:t>1-2</w:t>
      </w:r>
      <w:r>
        <w:rPr>
          <w:rFonts w:hint="eastAsia"/>
          <w:b/>
          <w:lang w:eastAsia="zh-CN"/>
        </w:rPr>
        <w:t>.</w:t>
      </w:r>
      <w:r>
        <w:rPr>
          <w:rFonts w:hint="eastAsia"/>
          <w:b/>
          <w:lang w:eastAsia="zh-CN"/>
        </w:rPr>
        <w:tab/>
      </w:r>
      <w:r>
        <w:rPr>
          <w:b/>
        </w:rPr>
        <w:t>INVITE request (MGCF to CAT-AS) see example in table</w:t>
      </w:r>
      <w:r w:rsidR="00D11565">
        <w:rPr>
          <w:b/>
        </w:rPr>
        <w:t> </w:t>
      </w:r>
      <w:r>
        <w:rPr>
          <w:b/>
        </w:rPr>
        <w:t>A.6.</w:t>
      </w:r>
      <w:r>
        <w:rPr>
          <w:rFonts w:hint="eastAsia"/>
          <w:b/>
          <w:lang w:eastAsia="zh-CN"/>
        </w:rPr>
        <w:t>4</w:t>
      </w:r>
      <w:r>
        <w:rPr>
          <w:b/>
        </w:rPr>
        <w:t>-</w:t>
      </w:r>
      <w:r>
        <w:rPr>
          <w:rFonts w:hint="eastAsia"/>
          <w:b/>
          <w:lang w:eastAsia="zh-CN"/>
        </w:rPr>
        <w:t>2</w:t>
      </w:r>
    </w:p>
    <w:p w14:paraId="2A24FDC7" w14:textId="77777777" w:rsidR="00485D9B" w:rsidRDefault="00485D9B" w:rsidP="00485D9B">
      <w:pPr>
        <w:pStyle w:val="B2"/>
        <w:ind w:left="567" w:firstLine="1"/>
      </w:pPr>
      <w:bookmarkStart w:id="1070" w:name="_MCCTEMPBM_CRPT84840579___2"/>
      <w:bookmarkEnd w:id="1069"/>
      <w:r>
        <w:t>The MGCF receives an ISUP IAM message from CS</w:t>
      </w:r>
      <w:r>
        <w:rPr>
          <w:rFonts w:hint="eastAsia"/>
          <w:lang w:eastAsia="zh-CN"/>
        </w:rPr>
        <w:t xml:space="preserve"> domain</w:t>
      </w:r>
      <w:r>
        <w:t>.</w:t>
      </w:r>
    </w:p>
    <w:p w14:paraId="68287609" w14:textId="77777777" w:rsidR="00485D9B" w:rsidRDefault="00485D9B" w:rsidP="00485D9B">
      <w:pPr>
        <w:pStyle w:val="B2"/>
        <w:ind w:left="567" w:firstLine="1"/>
      </w:pPr>
      <w:r>
        <w:t>The MGCF sends a SIP INVITE request to the CAT-AS.</w:t>
      </w:r>
    </w:p>
    <w:p w14:paraId="734520B1" w14:textId="77777777" w:rsidR="00485D9B" w:rsidRDefault="00485D9B" w:rsidP="00485D9B">
      <w:pPr>
        <w:pStyle w:val="B2"/>
        <w:ind w:left="567" w:firstLine="1"/>
      </w:pPr>
      <w:r>
        <w:t>The CAT-AS instructs the MRF to reserve CAT resources.</w:t>
      </w:r>
    </w:p>
    <w:bookmarkEnd w:id="1070"/>
    <w:p w14:paraId="3E0415F2" w14:textId="77777777" w:rsidR="00485D9B" w:rsidRPr="002D639B" w:rsidRDefault="00485D9B" w:rsidP="00485D9B">
      <w:pPr>
        <w:pStyle w:val="TH"/>
      </w:pPr>
      <w:r>
        <w:lastRenderedPageBreak/>
        <w:t>Table</w:t>
      </w:r>
      <w:r w:rsidR="00D11565">
        <w:t> </w:t>
      </w:r>
      <w:r>
        <w:t>A.</w:t>
      </w:r>
      <w:r>
        <w:rPr>
          <w:rFonts w:hint="eastAsia"/>
          <w:lang w:eastAsia="zh-CN"/>
        </w:rPr>
        <w:t>6</w:t>
      </w:r>
      <w:r>
        <w:t>.</w:t>
      </w:r>
      <w:r>
        <w:rPr>
          <w:rFonts w:hint="eastAsia"/>
          <w:lang w:eastAsia="zh-CN"/>
        </w:rPr>
        <w:t>4</w:t>
      </w:r>
      <w:r>
        <w:t>-</w:t>
      </w:r>
      <w:r>
        <w:rPr>
          <w:rFonts w:hint="eastAsia"/>
          <w:lang w:eastAsia="zh-CN"/>
        </w:rPr>
        <w:t>2</w:t>
      </w:r>
      <w:r>
        <w:t>: INVITE request (MGCF to CAT-AS</w:t>
      </w:r>
      <w:r w:rsidRPr="002D639B">
        <w:t>)</w:t>
      </w:r>
    </w:p>
    <w:p w14:paraId="3DCAB144"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bookmarkStart w:id="1071" w:name="_MCCTEMPBM_CRPT84840580___2"/>
      <w:r w:rsidRPr="002D639B">
        <w:t>INVITE tel:+1-212-555-2222 SIP/2.0</w:t>
      </w:r>
    </w:p>
    <w:p w14:paraId="23FF5B11"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2D639B">
        <w:t>Via: SIP/2.0/UDP [5555::aaa:bbb:ccc:ddd]:1357;comp=sigcomp;branch=z9hG4bKnashds7</w:t>
      </w:r>
    </w:p>
    <w:p w14:paraId="16555B18"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2D639B">
        <w:t>Max-Forwards: 70</w:t>
      </w:r>
    </w:p>
    <w:p w14:paraId="639458DF" w14:textId="77777777" w:rsidR="00485D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2D639B">
        <w:t>Privacy: none</w:t>
      </w:r>
    </w:p>
    <w:p w14:paraId="4D2242D8" w14:textId="77777777" w:rsidR="00485D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6A4116">
        <w:t>P-Asserted-Service</w:t>
      </w:r>
      <w:r w:rsidRPr="006A4116">
        <w:rPr>
          <w:rFonts w:cs="CG Times (WN)"/>
        </w:rPr>
        <w:t xml:space="preserve">: </w:t>
      </w:r>
      <w:r w:rsidRPr="006A4116">
        <w:t>urn:urn-</w:t>
      </w:r>
      <w:r w:rsidR="00137402">
        <w:t>7</w:t>
      </w:r>
      <w:r w:rsidRPr="006A4116">
        <w:t>:3gpp-service.ims.icsi.mmtel</w:t>
      </w:r>
    </w:p>
    <w:p w14:paraId="366B3E86"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t>Accept-Contact: *;+g.3gpp.icsi_ref="urn%3Aurn-</w:t>
      </w:r>
      <w:r w:rsidR="00137402">
        <w:t>7</w:t>
      </w:r>
      <w:r>
        <w:t>%3gpp-service.ims.icsi.mmtel"</w:t>
      </w:r>
    </w:p>
    <w:p w14:paraId="4B4A5D4A"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2D639B">
        <w:t>From: &lt;sip:user1_public1@home1.net&gt;;tag=171828</w:t>
      </w:r>
    </w:p>
    <w:p w14:paraId="7EE9CC13"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2D639B">
        <w:t>To: &lt;tel:+1-212-555-2222&gt;</w:t>
      </w:r>
    </w:p>
    <w:p w14:paraId="6A470031"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2D639B">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2D639B">
          <w:t>03a</w:t>
        </w:r>
      </w:smartTag>
      <w:r w:rsidRPr="002D639B">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2D639B">
          <w:t>09a</w:t>
        </w:r>
      </w:smartTag>
      <w:r w:rsidRPr="002D639B">
        <w:t xml:space="preserve">2sdfglkj490333 </w:t>
      </w:r>
    </w:p>
    <w:p w14:paraId="40DF4B6A" w14:textId="77777777" w:rsidR="00485D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2D639B">
        <w:t>Cseq: 127 INVITE</w:t>
      </w:r>
    </w:p>
    <w:p w14:paraId="515D05C3" w14:textId="77777777" w:rsidR="00485D9B" w:rsidRPr="002D639B" w:rsidRDefault="00904A56" w:rsidP="00485D9B">
      <w:pPr>
        <w:pStyle w:val="PL"/>
        <w:keepNext/>
        <w:pBdr>
          <w:top w:val="single" w:sz="4" w:space="1" w:color="auto"/>
          <w:left w:val="single" w:sz="4" w:space="4" w:color="auto"/>
          <w:bottom w:val="single" w:sz="4" w:space="1" w:color="auto"/>
          <w:right w:val="single" w:sz="4" w:space="4" w:color="auto"/>
        </w:pBdr>
        <w:ind w:left="850" w:right="284" w:hanging="283"/>
      </w:pPr>
      <w:r>
        <w:t>Recv-Info: infoDtmf</w:t>
      </w:r>
    </w:p>
    <w:p w14:paraId="78B2E506" w14:textId="77777777" w:rsidR="00485D9B" w:rsidRPr="00B92A92"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snapToGrid w:val="0"/>
          <w:lang w:eastAsia="zh-CN"/>
        </w:rPr>
      </w:pPr>
      <w:bookmarkStart w:id="1072" w:name="_MCCTEMPBM_CRPT84840581___2"/>
      <w:bookmarkEnd w:id="1071"/>
      <w:r w:rsidRPr="002D639B">
        <w:rPr>
          <w:snapToGrid w:val="0"/>
        </w:rPr>
        <w:t>Supported: precondition, 100rel</w:t>
      </w:r>
      <w:r>
        <w:rPr>
          <w:snapToGrid w:val="0"/>
        </w:rPr>
        <w:t>, gruu,</w:t>
      </w:r>
      <w:r>
        <w:rPr>
          <w:rFonts w:hint="eastAsia"/>
          <w:snapToGrid w:val="0"/>
          <w:lang w:eastAsia="zh-CN"/>
        </w:rPr>
        <w:t xml:space="preserve"> early-session</w:t>
      </w:r>
    </w:p>
    <w:p w14:paraId="0209198F"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bookmarkStart w:id="1073" w:name="_MCCTEMPBM_CRPT84840582___2"/>
      <w:bookmarkEnd w:id="1072"/>
      <w:r w:rsidRPr="002D639B">
        <w:t>Contact: &lt;sip:</w:t>
      </w:r>
      <w:r w:rsidR="00137402">
        <w:t>mgcf1.home1.net</w:t>
      </w:r>
      <w:r>
        <w:t>;</w:t>
      </w:r>
      <w:r w:rsidRPr="009260A5">
        <w:rPr>
          <w:rFonts w:eastAsia="PMingLiU" w:cs="Courier New"/>
          <w:lang w:eastAsia="zh-TW"/>
        </w:rPr>
        <w:t>gr&gt;;</w:t>
      </w:r>
      <w:r>
        <w:t>+g.3gpp.icsi_ref="urn%3Aurn-</w:t>
      </w:r>
      <w:r w:rsidR="00137402">
        <w:t>7</w:t>
      </w:r>
      <w:r>
        <w:t>%3gpp-service.ims.icsi.mmtel"</w:t>
      </w:r>
    </w:p>
    <w:p w14:paraId="32263886"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rFonts w:eastAsia="MS Mincho"/>
        </w:rPr>
      </w:pPr>
      <w:r w:rsidRPr="002D639B">
        <w:rPr>
          <w:rFonts w:eastAsia="MS Mincho"/>
        </w:rPr>
        <w:t>Allow: INVITE, ACK, CANCEL, BY</w:t>
      </w:r>
      <w:r>
        <w:rPr>
          <w:rFonts w:eastAsia="MS Mincho"/>
        </w:rPr>
        <w:t>E, PRACK, UPDATE</w:t>
      </w:r>
    </w:p>
    <w:p w14:paraId="7F5341A6" w14:textId="77777777" w:rsidR="00485D9B" w:rsidRPr="00FF0058"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FF0058">
        <w:t xml:space="preserve">Content-Type: application/sdp </w:t>
      </w:r>
    </w:p>
    <w:p w14:paraId="380A6D66" w14:textId="77777777" w:rsidR="00485D9B" w:rsidRPr="00FF0058"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FF0058">
        <w:t>Content-Length: (…)</w:t>
      </w:r>
    </w:p>
    <w:p w14:paraId="0313B1B5" w14:textId="77777777" w:rsidR="00485D9B" w:rsidRPr="00FF0058"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p>
    <w:p w14:paraId="25952374" w14:textId="77777777" w:rsidR="00485D9B" w:rsidRPr="00485D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lang w:val="it-IT"/>
        </w:rPr>
      </w:pPr>
      <w:r w:rsidRPr="00485D9B">
        <w:rPr>
          <w:lang w:val="it-IT"/>
        </w:rPr>
        <w:t>v=0</w:t>
      </w:r>
    </w:p>
    <w:p w14:paraId="657DE38B" w14:textId="77777777" w:rsidR="00485D9B" w:rsidRPr="00485D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lang w:val="it-IT"/>
        </w:rPr>
      </w:pPr>
      <w:r w:rsidRPr="00485D9B">
        <w:rPr>
          <w:lang w:val="it-IT"/>
        </w:rPr>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485D9B">
          <w:rPr>
            <w:lang w:val="it-IT"/>
          </w:rPr>
          <w:t>2987933615 IN</w:t>
        </w:r>
      </w:smartTag>
      <w:r w:rsidRPr="00485D9B">
        <w:rPr>
          <w:lang w:val="it-IT"/>
        </w:rPr>
        <w:t xml:space="preserve"> IP6 5555::aaa:bbb:ccc:ddd</w:t>
      </w:r>
    </w:p>
    <w:p w14:paraId="298F4A80" w14:textId="77777777" w:rsidR="00485D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t>s=-</w:t>
      </w:r>
    </w:p>
    <w:p w14:paraId="7929E5C4" w14:textId="77777777" w:rsidR="00485D9B" w:rsidRPr="00485D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lang w:val="en-US"/>
        </w:rPr>
      </w:pPr>
      <w:r w:rsidRPr="00485D9B">
        <w:rPr>
          <w:lang w:val="en-US"/>
        </w:rPr>
        <w:t xml:space="preserve">c=IN IP6 5555::aaa:bbb:ccc:ddd </w:t>
      </w:r>
    </w:p>
    <w:p w14:paraId="5760852A" w14:textId="77777777" w:rsidR="00485D9B" w:rsidRPr="00143662"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t=0 0</w:t>
      </w:r>
    </w:p>
    <w:p w14:paraId="2CE18AEE" w14:textId="77777777" w:rsidR="00485D9B" w:rsidRPr="00143662"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lang w:val="fr-FR"/>
        </w:rPr>
      </w:pPr>
      <w:r w:rsidRPr="00143662">
        <w:rPr>
          <w:lang w:val="fr-FR"/>
        </w:rPr>
        <w:t>m=video 3400 RTP/AVP 98 99</w:t>
      </w:r>
    </w:p>
    <w:p w14:paraId="639B8ACD"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b=AS:75</w:t>
      </w:r>
    </w:p>
    <w:p w14:paraId="6128B91B"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local none</w:t>
      </w:r>
    </w:p>
    <w:p w14:paraId="72522A74"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a=curr:qos remote none</w:t>
      </w:r>
    </w:p>
    <w:p w14:paraId="5533A8B0"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mandatory local sendrecv</w:t>
      </w:r>
    </w:p>
    <w:p w14:paraId="39DB4E37"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a=des:qos none remote sendrecv</w:t>
      </w:r>
    </w:p>
    <w:p w14:paraId="2D546B80"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a=rtpmap:98 H263</w:t>
      </w:r>
    </w:p>
    <w:p w14:paraId="1AACC6F9"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895344">
        <w:rPr>
          <w:lang w:val="pt-BR"/>
        </w:rPr>
        <w:t>a=fmtp:98 profile-level-id=0</w:t>
      </w:r>
    </w:p>
    <w:p w14:paraId="7159FE25" w14:textId="77777777" w:rsidR="00485D9B" w:rsidRPr="008876CC"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8876CC">
        <w:t>a=rtpmap:99 MP4V-ES</w:t>
      </w:r>
    </w:p>
    <w:p w14:paraId="2477BA6B" w14:textId="77777777" w:rsidR="00485D9B" w:rsidRPr="008876CC"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8876CC">
        <w:t>m=audio 3456 RTP/AVP 97 96</w:t>
      </w:r>
    </w:p>
    <w:p w14:paraId="203760C8" w14:textId="77777777" w:rsidR="00485D9B" w:rsidRPr="00485D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485D9B">
        <w:rPr>
          <w:lang w:val="pt-BR"/>
        </w:rPr>
        <w:t>b=AS:25.4</w:t>
      </w:r>
    </w:p>
    <w:p w14:paraId="07889E32" w14:textId="77777777" w:rsidR="00485D9B" w:rsidRPr="00485D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485D9B">
        <w:rPr>
          <w:lang w:val="pt-BR"/>
        </w:rPr>
        <w:t>a=curr:qos local none</w:t>
      </w:r>
    </w:p>
    <w:p w14:paraId="1F2986DC" w14:textId="77777777" w:rsidR="00485D9B" w:rsidRPr="00485D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485D9B">
        <w:rPr>
          <w:lang w:val="pt-BR"/>
        </w:rPr>
        <w:t>a=curr:qos remote none</w:t>
      </w:r>
    </w:p>
    <w:p w14:paraId="17275D39" w14:textId="77777777" w:rsidR="00485D9B" w:rsidRPr="00485D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485D9B">
        <w:rPr>
          <w:lang w:val="pt-BR"/>
        </w:rPr>
        <w:t>a=des:qos mandatory local sendrecv</w:t>
      </w:r>
    </w:p>
    <w:p w14:paraId="5C300921" w14:textId="77777777" w:rsidR="00485D9B" w:rsidRPr="00485D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485D9B">
        <w:rPr>
          <w:lang w:val="pt-BR"/>
        </w:rPr>
        <w:t>a=des:qos none remote sendrecv</w:t>
      </w:r>
    </w:p>
    <w:p w14:paraId="39DB2462" w14:textId="77777777" w:rsidR="00485D9B" w:rsidRPr="00485D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485D9B">
        <w:rPr>
          <w:lang w:val="pt-BR"/>
        </w:rPr>
        <w:t xml:space="preserve">a=rtpmap:97 AMR </w:t>
      </w:r>
    </w:p>
    <w:p w14:paraId="270FA4EF" w14:textId="77777777" w:rsidR="00485D9B" w:rsidRPr="00485D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rPr>
          <w:lang w:val="pt-BR"/>
        </w:rPr>
      </w:pPr>
      <w:r w:rsidRPr="00485D9B">
        <w:rPr>
          <w:lang w:val="pt-BR"/>
        </w:rPr>
        <w:t>a=fmtp:97 mode-set=0,2,5,7; mode-change-period=2</w:t>
      </w:r>
    </w:p>
    <w:p w14:paraId="1E373CCB" w14:textId="77777777" w:rsidR="00485D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t>a=rtpmap:96 telephone-event</w:t>
      </w:r>
    </w:p>
    <w:p w14:paraId="4823F4AA"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t>a=maxptime:20</w:t>
      </w:r>
    </w:p>
    <w:bookmarkEnd w:id="1073"/>
    <w:p w14:paraId="266DEB16" w14:textId="77777777" w:rsidR="00485D9B" w:rsidRPr="002D639B" w:rsidRDefault="00485D9B" w:rsidP="00485D9B"/>
    <w:p w14:paraId="61E06FD9" w14:textId="77777777" w:rsidR="00485D9B" w:rsidRDefault="00485D9B" w:rsidP="00485D9B">
      <w:pPr>
        <w:pStyle w:val="EX"/>
        <w:keepLines w:val="0"/>
        <w:rPr>
          <w:lang w:eastAsia="zh-CN"/>
        </w:rPr>
      </w:pPr>
      <w:r w:rsidRPr="002D639B">
        <w:rPr>
          <w:b/>
        </w:rPr>
        <w:t>Supported:</w:t>
      </w:r>
      <w:r>
        <w:tab/>
        <w:t xml:space="preserve">The </w:t>
      </w:r>
      <w:r>
        <w:rPr>
          <w:rFonts w:hint="eastAsia"/>
          <w:lang w:eastAsia="zh-CN"/>
        </w:rPr>
        <w:t>UE</w:t>
      </w:r>
      <w:r>
        <w:t xml:space="preserve"> indicates support </w:t>
      </w:r>
      <w:r w:rsidRPr="002D639B">
        <w:t xml:space="preserve">for </w:t>
      </w:r>
      <w:r>
        <w:t xml:space="preserve">preconditions, </w:t>
      </w:r>
      <w:r w:rsidRPr="002D639B">
        <w:t>reliable provisional responses</w:t>
      </w:r>
      <w:r>
        <w:t xml:space="preserve">, gruu </w:t>
      </w:r>
      <w:r>
        <w:rPr>
          <w:rFonts w:hint="eastAsia"/>
          <w:lang w:eastAsia="zh-CN"/>
        </w:rPr>
        <w:t xml:space="preserve">and </w:t>
      </w:r>
      <w:r w:rsidRPr="00D279EC">
        <w:rPr>
          <w:lang w:eastAsia="zh-CN"/>
        </w:rPr>
        <w:t>early-session disposition type.</w:t>
      </w:r>
    </w:p>
    <w:p w14:paraId="7A2FD542" w14:textId="77777777" w:rsidR="00485D9B" w:rsidRPr="00D279EC" w:rsidRDefault="00904A56" w:rsidP="00485D9B">
      <w:pPr>
        <w:pStyle w:val="EX"/>
        <w:keepLines w:val="0"/>
        <w:rPr>
          <w:lang w:eastAsia="zh-CN"/>
        </w:rPr>
      </w:pPr>
      <w:r>
        <w:rPr>
          <w:b/>
        </w:rPr>
        <w:t>Recv-Info</w:t>
      </w:r>
      <w:r w:rsidRPr="002D639B">
        <w:rPr>
          <w:b/>
        </w:rPr>
        <w:t>:</w:t>
      </w:r>
      <w:r>
        <w:tab/>
        <w:t>The UE indicates willingness to receive DTMF Info Packages in INFO requests.</w:t>
      </w:r>
    </w:p>
    <w:p w14:paraId="181547BB" w14:textId="77777777" w:rsidR="00485D9B" w:rsidRDefault="00485D9B" w:rsidP="00485D9B">
      <w:pPr>
        <w:pStyle w:val="EX"/>
        <w:keepLines w:val="0"/>
      </w:pPr>
      <w:r w:rsidRPr="002D639B">
        <w:rPr>
          <w:b/>
        </w:rPr>
        <w:t>SDP</w:t>
      </w:r>
      <w:r w:rsidRPr="002D639B">
        <w:tab/>
        <w:t xml:space="preserve">The SDP </w:t>
      </w:r>
      <w:r>
        <w:t xml:space="preserve">offer (SDP_O) </w:t>
      </w:r>
      <w:r w:rsidRPr="002D639B">
        <w:t>contains a</w:t>
      </w:r>
      <w:r>
        <w:t xml:space="preserve"> set of codecs supported by the MGCF</w:t>
      </w:r>
      <w:r w:rsidRPr="002D639B">
        <w:t xml:space="preserve"> and desired by the </w:t>
      </w:r>
      <w:r>
        <w:t xml:space="preserve">calling user </w:t>
      </w:r>
      <w:r w:rsidRPr="002D639B">
        <w:t>for this session.</w:t>
      </w:r>
      <w:r>
        <w:t xml:space="preserve"> The local preconditions are indicated as fulfilled.</w:t>
      </w:r>
    </w:p>
    <w:p w14:paraId="036D8311" w14:textId="77777777" w:rsidR="00485D9B" w:rsidRDefault="00485D9B" w:rsidP="00485D9B">
      <w:pPr>
        <w:pStyle w:val="B1"/>
        <w:ind w:left="285" w:firstLine="0"/>
        <w:rPr>
          <w:b/>
        </w:rPr>
      </w:pPr>
      <w:bookmarkStart w:id="1074" w:name="_MCCTEMPBM_CRPT84840583___2"/>
      <w:r>
        <w:rPr>
          <w:rFonts w:hint="eastAsia"/>
          <w:b/>
          <w:lang w:eastAsia="zh-CN"/>
        </w:rPr>
        <w:t>3</w:t>
      </w:r>
      <w:r>
        <w:rPr>
          <w:rFonts w:hint="eastAsia"/>
          <w:b/>
          <w:lang w:eastAsia="zh-CN"/>
        </w:rPr>
        <w:tab/>
      </w:r>
      <w:r>
        <w:rPr>
          <w:b/>
        </w:rPr>
        <w:t>INVITE request (CAT-AS to UE#2)</w:t>
      </w:r>
    </w:p>
    <w:p w14:paraId="1B49C426" w14:textId="77777777" w:rsidR="00485D9B" w:rsidRDefault="00485D9B" w:rsidP="00485D9B">
      <w:pPr>
        <w:pStyle w:val="B2"/>
        <w:ind w:left="567" w:firstLine="1"/>
      </w:pPr>
      <w:bookmarkStart w:id="1075" w:name="_MCCTEMPBM_CRPT84840584___2"/>
      <w:bookmarkEnd w:id="1074"/>
      <w:r>
        <w:t>The CAT-AS forwards the SIP INVITE request to UE#2.</w:t>
      </w:r>
    </w:p>
    <w:p w14:paraId="77F69648" w14:textId="77777777" w:rsidR="00485D9B" w:rsidRDefault="00485D9B" w:rsidP="00485D9B">
      <w:pPr>
        <w:pStyle w:val="B1"/>
        <w:ind w:left="285" w:firstLine="0"/>
        <w:rPr>
          <w:b/>
          <w:bCs/>
        </w:rPr>
      </w:pPr>
      <w:bookmarkStart w:id="1076" w:name="_MCCTEMPBM_CRPT84840585___2"/>
      <w:bookmarkEnd w:id="1075"/>
      <w:r>
        <w:rPr>
          <w:rFonts w:hint="eastAsia"/>
          <w:b/>
          <w:bCs/>
          <w:lang w:eastAsia="zh-CN"/>
        </w:rPr>
        <w:t>4</w:t>
      </w:r>
      <w:r>
        <w:rPr>
          <w:rFonts w:hint="eastAsia"/>
          <w:b/>
          <w:bCs/>
          <w:lang w:eastAsia="zh-CN"/>
        </w:rPr>
        <w:tab/>
      </w:r>
      <w:r>
        <w:rPr>
          <w:b/>
          <w:bCs/>
        </w:rPr>
        <w:t>180 (Ringing) provisional response (UE#2 to CAT-AS)</w:t>
      </w:r>
    </w:p>
    <w:p w14:paraId="49F03600" w14:textId="77777777" w:rsidR="00485D9B" w:rsidRDefault="00485D9B" w:rsidP="00485D9B">
      <w:pPr>
        <w:pStyle w:val="B2"/>
        <w:ind w:left="567" w:firstLine="1"/>
      </w:pPr>
      <w:bookmarkStart w:id="1077" w:name="_MCCTEMPBM_CRPT84840586___2"/>
      <w:bookmarkEnd w:id="1076"/>
      <w:r>
        <w:t>The called party is alerted. UE#2 sends a SIP 180 (Ringing) provisional response for the SIP INVITE request to the CAT-AS.</w:t>
      </w:r>
    </w:p>
    <w:p w14:paraId="1F5482EE" w14:textId="77777777" w:rsidR="00485D9B" w:rsidRDefault="00485D9B" w:rsidP="00485D9B">
      <w:pPr>
        <w:pStyle w:val="B1"/>
        <w:ind w:left="284" w:firstLine="0"/>
        <w:rPr>
          <w:b/>
          <w:bCs/>
          <w:lang w:eastAsia="zh-CN"/>
        </w:rPr>
      </w:pPr>
      <w:bookmarkStart w:id="1078" w:name="_MCCTEMPBM_CRPT84840587___2"/>
      <w:bookmarkEnd w:id="1077"/>
      <w:r>
        <w:rPr>
          <w:rFonts w:hint="eastAsia"/>
          <w:b/>
          <w:lang w:eastAsia="zh-CN"/>
        </w:rPr>
        <w:t>5</w:t>
      </w:r>
      <w:r>
        <w:rPr>
          <w:rFonts w:hint="eastAsia"/>
          <w:b/>
          <w:bCs/>
          <w:lang w:eastAsia="zh-CN"/>
        </w:rPr>
        <w:tab/>
      </w:r>
      <w:r>
        <w:rPr>
          <w:b/>
          <w:bCs/>
        </w:rPr>
        <w:t>18</w:t>
      </w:r>
      <w:r>
        <w:rPr>
          <w:rFonts w:hint="eastAsia"/>
          <w:b/>
          <w:bCs/>
          <w:lang w:eastAsia="zh-CN"/>
        </w:rPr>
        <w:t>0</w:t>
      </w:r>
      <w:r>
        <w:rPr>
          <w:b/>
          <w:bCs/>
        </w:rPr>
        <w:t xml:space="preserve"> (</w:t>
      </w:r>
      <w:r>
        <w:rPr>
          <w:rFonts w:hint="eastAsia"/>
          <w:b/>
          <w:bCs/>
          <w:lang w:eastAsia="zh-CN"/>
        </w:rPr>
        <w:t>Ringing</w:t>
      </w:r>
      <w:r>
        <w:rPr>
          <w:b/>
          <w:bCs/>
        </w:rPr>
        <w:t xml:space="preserve">) provisional response (CAT-AS to MGCF) </w:t>
      </w:r>
      <w:r>
        <w:rPr>
          <w:b/>
        </w:rPr>
        <w:t>see example in table</w:t>
      </w:r>
      <w:r w:rsidR="00D11565">
        <w:t> </w:t>
      </w:r>
      <w:r>
        <w:rPr>
          <w:b/>
        </w:rPr>
        <w:t>A.</w:t>
      </w:r>
      <w:r>
        <w:rPr>
          <w:rFonts w:hint="eastAsia"/>
          <w:b/>
          <w:lang w:eastAsia="zh-CN"/>
        </w:rPr>
        <w:t>6</w:t>
      </w:r>
      <w:r>
        <w:rPr>
          <w:b/>
        </w:rPr>
        <w:t>.</w:t>
      </w:r>
      <w:r>
        <w:rPr>
          <w:rFonts w:hint="eastAsia"/>
          <w:b/>
          <w:lang w:eastAsia="zh-CN"/>
        </w:rPr>
        <w:t>4</w:t>
      </w:r>
      <w:r>
        <w:rPr>
          <w:b/>
        </w:rPr>
        <w:t>-</w:t>
      </w:r>
      <w:r>
        <w:rPr>
          <w:rFonts w:hint="eastAsia"/>
          <w:b/>
          <w:lang w:eastAsia="zh-CN"/>
        </w:rPr>
        <w:t>5</w:t>
      </w:r>
    </w:p>
    <w:p w14:paraId="082FB1A4" w14:textId="77777777" w:rsidR="00485D9B" w:rsidRDefault="00485D9B" w:rsidP="00485D9B">
      <w:pPr>
        <w:pStyle w:val="B2"/>
        <w:ind w:left="567" w:firstLine="1"/>
      </w:pPr>
      <w:bookmarkStart w:id="1079" w:name="_MCCTEMPBM_CRPT84840588___2"/>
      <w:bookmarkEnd w:id="1078"/>
      <w:r>
        <w:t>The CAT-AS</w:t>
      </w:r>
      <w:r w:rsidRPr="002D639B">
        <w:t xml:space="preserve"> </w:t>
      </w:r>
      <w:r>
        <w:rPr>
          <w:rFonts w:hint="eastAsia"/>
          <w:lang w:eastAsia="zh-CN"/>
        </w:rPr>
        <w:t>send</w:t>
      </w:r>
      <w:r>
        <w:t>s a reliable SIP 18</w:t>
      </w:r>
      <w:r>
        <w:rPr>
          <w:rFonts w:hint="eastAsia"/>
          <w:lang w:eastAsia="zh-CN"/>
        </w:rPr>
        <w:t>0</w:t>
      </w:r>
      <w:r>
        <w:t xml:space="preserve"> (</w:t>
      </w:r>
      <w:r>
        <w:rPr>
          <w:rFonts w:hint="eastAsia"/>
          <w:lang w:eastAsia="zh-CN"/>
        </w:rPr>
        <w:t>Ringing</w:t>
      </w:r>
      <w:r>
        <w:t>) provisional response to the MGCF.</w:t>
      </w:r>
    </w:p>
    <w:bookmarkEnd w:id="1079"/>
    <w:p w14:paraId="28BE9781" w14:textId="77777777" w:rsidR="00485D9B" w:rsidRPr="002D639B" w:rsidRDefault="00485D9B" w:rsidP="00485D9B">
      <w:pPr>
        <w:pStyle w:val="TH"/>
      </w:pPr>
      <w:r w:rsidRPr="002D639B">
        <w:lastRenderedPageBreak/>
        <w:t>Table</w:t>
      </w:r>
      <w:r w:rsidR="00D11565">
        <w:t> </w:t>
      </w:r>
      <w:r>
        <w:t>A.</w:t>
      </w:r>
      <w:r>
        <w:rPr>
          <w:rFonts w:hint="eastAsia"/>
          <w:lang w:eastAsia="zh-CN"/>
        </w:rPr>
        <w:t>6</w:t>
      </w:r>
      <w:r>
        <w:t>.</w:t>
      </w:r>
      <w:r>
        <w:rPr>
          <w:rFonts w:hint="eastAsia"/>
          <w:lang w:eastAsia="zh-CN"/>
        </w:rPr>
        <w:t>4</w:t>
      </w:r>
      <w:r w:rsidRPr="002D639B">
        <w:t>-</w:t>
      </w:r>
      <w:r>
        <w:rPr>
          <w:rFonts w:hint="eastAsia"/>
          <w:lang w:eastAsia="zh-CN"/>
        </w:rPr>
        <w:t>5</w:t>
      </w:r>
      <w:r>
        <w:t xml:space="preserve">: </w:t>
      </w:r>
      <w:r>
        <w:rPr>
          <w:rFonts w:hint="eastAsia"/>
          <w:lang w:eastAsia="zh-CN"/>
        </w:rPr>
        <w:t xml:space="preserve">SIP </w:t>
      </w:r>
      <w:r>
        <w:t>18</w:t>
      </w:r>
      <w:r>
        <w:rPr>
          <w:rFonts w:hint="eastAsia"/>
          <w:lang w:eastAsia="zh-CN"/>
        </w:rPr>
        <w:t>0</w:t>
      </w:r>
      <w:r>
        <w:t xml:space="preserve"> (</w:t>
      </w:r>
      <w:r>
        <w:rPr>
          <w:rFonts w:hint="eastAsia"/>
          <w:lang w:eastAsia="zh-CN"/>
        </w:rPr>
        <w:t>Ringing</w:t>
      </w:r>
      <w:r>
        <w:t>) responses (CAT-AS to MGCF</w:t>
      </w:r>
      <w:r w:rsidRPr="002D639B">
        <w:t>)</w:t>
      </w:r>
    </w:p>
    <w:p w14:paraId="32C6E8CF"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bookmarkStart w:id="1080" w:name="_MCCTEMPBM_CRPT84840589___2"/>
      <w:r>
        <w:t>SIP/2.0 18</w:t>
      </w:r>
      <w:r>
        <w:rPr>
          <w:rFonts w:hint="eastAsia"/>
          <w:lang w:eastAsia="zh-CN"/>
        </w:rPr>
        <w:t>0 Ringing</w:t>
      </w:r>
    </w:p>
    <w:p w14:paraId="13DE28D7"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r w:rsidRPr="002D639B">
        <w:t>Via</w:t>
      </w:r>
      <w:r>
        <w:t xml:space="preserve">: </w:t>
      </w:r>
      <w:r w:rsidRPr="002D639B">
        <w:t>SIP/2.0/UDP scscf2.home2.net;branch=z9hG4bK764z87.1, SIP/2.0/UDP icscf2_s.home2.net;branch=z9hG</w:t>
      </w:r>
      <w:r>
        <w:t xml:space="preserve">4bK871y12.1, </w:t>
      </w:r>
      <w:r w:rsidRPr="002D639B">
        <w:t>SIP/2.0/UDP [5555::aaa:bbb:ccc:ddd]:1357;comp=sigcomp;branch=z9hG4bKnashds7</w:t>
      </w:r>
    </w:p>
    <w:p w14:paraId="4CD17933"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r w:rsidRPr="002D639B">
        <w:t>Record-Route: &lt;sip:pcscf2.visited2.net:5088;lr;c</w:t>
      </w:r>
      <w:r>
        <w:t>omp=sigcomp&gt;</w:t>
      </w:r>
    </w:p>
    <w:p w14:paraId="1B23831B"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bookmarkStart w:id="1081" w:name="_MCCTEMPBM_CRPT84840590___2"/>
      <w:bookmarkEnd w:id="1080"/>
      <w:r w:rsidRPr="002D639B">
        <w:t>From:</w:t>
      </w:r>
    </w:p>
    <w:p w14:paraId="3C6953AA"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2D639B">
        <w:t>To: &lt;tel:+1-212-555-2222&gt;;tag=2236</w:t>
      </w:r>
    </w:p>
    <w:p w14:paraId="2FBB64B8"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4313B704"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6660FBED"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2D639B">
        <w:t>Require: 100rel</w:t>
      </w:r>
    </w:p>
    <w:p w14:paraId="31ADAD62"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2D639B">
        <w:t>Allow: INVITE, ACK, CANCEL, BYE, PRACK, UPDATE, REFER, MESSAGE</w:t>
      </w:r>
    </w:p>
    <w:p w14:paraId="6EE14CDC" w14:textId="77777777" w:rsidR="00485D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2D639B">
        <w:t>RSeq: 9022</w:t>
      </w:r>
    </w:p>
    <w:p w14:paraId="544E7FF8"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bookmarkStart w:id="1082" w:name="_MCCTEMPBM_CRPT84840591___2"/>
      <w:bookmarkEnd w:id="1081"/>
      <w:r>
        <w:t>Contact: &lt;sip:</w:t>
      </w:r>
      <w:r w:rsidR="00137402">
        <w:t>cat-as.home1</w:t>
      </w:r>
      <w:r w:rsidRPr="002D639B">
        <w:t>&gt;</w:t>
      </w:r>
      <w:r w:rsidR="00137402" w:rsidRPr="003D793E">
        <w:rPr>
          <w:rFonts w:eastAsia="PMingLiU" w:cs="Courier New"/>
          <w:lang w:eastAsia="zh-TW"/>
        </w:rPr>
        <w:t>;</w:t>
      </w:r>
      <w:r w:rsidR="00137402">
        <w:t>+g.3gpp.icsi_ref="urn%3Aurn-7%3gpp-service.ims.icsi.mmtel"</w:t>
      </w:r>
    </w:p>
    <w:p w14:paraId="6290243C" w14:textId="77777777" w:rsidR="00485D9B" w:rsidRPr="006E57B2" w:rsidRDefault="00485D9B" w:rsidP="00485D9B">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lang w:val="en-US" w:eastAsia="zh-CN"/>
        </w:rPr>
      </w:pPr>
      <w:bookmarkStart w:id="1083" w:name="_MCCTEMPBM_CRPT84840592___2"/>
      <w:bookmarkEnd w:id="1082"/>
      <w:r w:rsidRPr="006E57B2">
        <w:rPr>
          <w:snapToGrid w:val="0"/>
          <w:lang w:val="en-US"/>
        </w:rPr>
        <w:t>Content-Type: application/sdp</w:t>
      </w:r>
    </w:p>
    <w:p w14:paraId="4ECAF527" w14:textId="77777777" w:rsidR="00485D9B" w:rsidRPr="006E57B2" w:rsidRDefault="00485D9B" w:rsidP="00485D9B">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lang w:val="en-US" w:eastAsia="zh-CN"/>
        </w:rPr>
      </w:pPr>
      <w:r w:rsidRPr="006E57B2">
        <w:rPr>
          <w:rFonts w:hint="eastAsia"/>
          <w:snapToGrid w:val="0"/>
          <w:lang w:val="en-US" w:eastAsia="zh-CN"/>
        </w:rPr>
        <w:t>Content-Disposition: early-session</w:t>
      </w:r>
    </w:p>
    <w:p w14:paraId="5B2BAD76" w14:textId="77777777" w:rsidR="00485D9B" w:rsidRPr="002D639B" w:rsidRDefault="00485D9B" w:rsidP="00485D9B">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2D639B">
        <w:rPr>
          <w:snapToGrid w:val="0"/>
        </w:rPr>
        <w:t>Content-Length: (…)</w:t>
      </w:r>
    </w:p>
    <w:p w14:paraId="35AA6EF8" w14:textId="77777777" w:rsidR="00485D9B"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bookmarkStart w:id="1084" w:name="_MCCTEMPBM_CRPT84840593___2"/>
      <w:bookmarkEnd w:id="1083"/>
    </w:p>
    <w:p w14:paraId="666FF788" w14:textId="77777777" w:rsidR="00485D9B"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r>
        <w:t>v=0</w:t>
      </w:r>
    </w:p>
    <w:p w14:paraId="70781BA2" w14:textId="77777777" w:rsidR="00485D9B"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r>
        <w:t>o=- 298793361</w:t>
      </w:r>
      <w:r>
        <w:rPr>
          <w:rFonts w:hint="eastAsia"/>
          <w:lang w:eastAsia="zh-CN"/>
        </w:rPr>
        <w:t>6</w:t>
      </w:r>
      <w:r>
        <w:t xml:space="preserve"> </w:t>
      </w:r>
      <w:smartTag w:uri="urn:schemas-microsoft-com:office:smarttags" w:element="chmetcnv">
        <w:smartTagPr>
          <w:attr w:name="UnitName" w:val="in"/>
          <w:attr w:name="SourceValue" w:val="2987933616"/>
          <w:attr w:name="HasSpace" w:val="True"/>
          <w:attr w:name="Negative" w:val="False"/>
          <w:attr w:name="NumberType" w:val="1"/>
          <w:attr w:name="TCSC" w:val="0"/>
        </w:smartTagPr>
        <w:r>
          <w:t>298793361</w:t>
        </w:r>
        <w:r>
          <w:rPr>
            <w:rFonts w:hint="eastAsia"/>
            <w:lang w:eastAsia="zh-CN"/>
          </w:rPr>
          <w:t>6</w:t>
        </w:r>
        <w:r>
          <w:t xml:space="preserve"> IN</w:t>
        </w:r>
      </w:smartTag>
      <w:r>
        <w:t xml:space="preserve"> IP6 5555::eee:fff:aaa:bbb</w:t>
      </w:r>
    </w:p>
    <w:p w14:paraId="4AC90006" w14:textId="77777777" w:rsidR="00485D9B"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r>
        <w:t>s=-</w:t>
      </w:r>
    </w:p>
    <w:p w14:paraId="1C12CEDB" w14:textId="77777777" w:rsidR="00485D9B" w:rsidRPr="00CE76C9"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de-DE"/>
        </w:rPr>
      </w:pPr>
      <w:r w:rsidRPr="00CE76C9">
        <w:rPr>
          <w:lang w:val="de-DE"/>
        </w:rPr>
        <w:t>c=IN IP6 5555::eee:fff:aaa:bbb</w:t>
      </w:r>
    </w:p>
    <w:p w14:paraId="189677E2" w14:textId="77777777" w:rsidR="00485D9B" w:rsidRPr="006E57B2"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de-DE"/>
        </w:rPr>
      </w:pPr>
      <w:r w:rsidRPr="006E57B2">
        <w:rPr>
          <w:lang w:val="de-DE"/>
        </w:rPr>
        <w:t>t=0 0</w:t>
      </w:r>
    </w:p>
    <w:p w14:paraId="5F81E826" w14:textId="77777777" w:rsidR="00485D9B" w:rsidRPr="00732BA0"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de-DE"/>
        </w:rPr>
      </w:pPr>
      <w:r w:rsidRPr="00732BA0">
        <w:rPr>
          <w:lang w:val="de-DE"/>
        </w:rPr>
        <w:t>m=video 10001 RTP/AVP 98 99</w:t>
      </w:r>
    </w:p>
    <w:p w14:paraId="15B3EBD9" w14:textId="77777777" w:rsidR="00485D9B" w:rsidRPr="00485D9B"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485D9B">
        <w:rPr>
          <w:lang w:val="pt-BR"/>
        </w:rPr>
        <w:t>b=AS:75</w:t>
      </w:r>
    </w:p>
    <w:p w14:paraId="326BA8D8" w14:textId="77777777" w:rsidR="00485D9B" w:rsidRPr="00485D9B"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485D9B">
        <w:rPr>
          <w:lang w:val="pt-BR"/>
        </w:rPr>
        <w:t>a=curr:qos local sendrecv</w:t>
      </w:r>
    </w:p>
    <w:p w14:paraId="6739251B" w14:textId="77777777" w:rsidR="00485D9B" w:rsidRPr="00485D9B"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485D9B">
        <w:rPr>
          <w:lang w:val="pt-BR"/>
        </w:rPr>
        <w:t>a=curr:qos remote none</w:t>
      </w:r>
    </w:p>
    <w:p w14:paraId="16517752" w14:textId="77777777" w:rsidR="00485D9B" w:rsidRPr="00485D9B"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485D9B">
        <w:rPr>
          <w:lang w:val="pt-BR"/>
        </w:rPr>
        <w:t>a=des:qos mandatory local sendrecv</w:t>
      </w:r>
    </w:p>
    <w:p w14:paraId="4E5B3797" w14:textId="77777777" w:rsidR="00485D9B" w:rsidRPr="00485D9B"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485D9B">
        <w:rPr>
          <w:lang w:val="pt-BR"/>
        </w:rPr>
        <w:t>a=des:qos mandatory remote sendrecv</w:t>
      </w:r>
    </w:p>
    <w:p w14:paraId="1C707B8B" w14:textId="77777777" w:rsidR="00485D9B" w:rsidRPr="00312402"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312402">
        <w:rPr>
          <w:lang w:val="pt-BR"/>
        </w:rPr>
        <w:t>a=conf:qos remote sendrecv</w:t>
      </w:r>
    </w:p>
    <w:p w14:paraId="22403540" w14:textId="77777777" w:rsidR="00485D9B" w:rsidRPr="008876CC"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8876CC">
        <w:rPr>
          <w:lang w:val="pt-BR"/>
        </w:rPr>
        <w:t>a=rtpmap:98 H263</w:t>
      </w:r>
    </w:p>
    <w:p w14:paraId="1447A31B" w14:textId="77777777" w:rsidR="00485D9B" w:rsidRPr="008876CC"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8876CC">
        <w:rPr>
          <w:lang w:val="pt-BR"/>
        </w:rPr>
        <w:t>a=rtpmap:99 MP4V-ES</w:t>
      </w:r>
    </w:p>
    <w:p w14:paraId="1B4907E5" w14:textId="77777777" w:rsidR="00485D9B" w:rsidRPr="008876CC"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8876CC">
        <w:rPr>
          <w:lang w:val="pt-BR"/>
        </w:rPr>
        <w:t>a=fmtp:98 profile-level-id=0</w:t>
      </w:r>
    </w:p>
    <w:p w14:paraId="5BC0A1CC" w14:textId="77777777" w:rsidR="00AE4DF0" w:rsidRPr="008876CC" w:rsidRDefault="00AE4DF0" w:rsidP="00AE4DF0">
      <w:pPr>
        <w:pStyle w:val="PL"/>
        <w:keepNext/>
        <w:pBdr>
          <w:top w:val="single" w:sz="4" w:space="1" w:color="auto"/>
          <w:left w:val="single" w:sz="4" w:space="4" w:color="auto"/>
          <w:bottom w:val="single" w:sz="4" w:space="1" w:color="auto"/>
          <w:right w:val="single" w:sz="4" w:space="4" w:color="auto"/>
        </w:pBdr>
        <w:ind w:left="851" w:right="284" w:hanging="284"/>
        <w:rPr>
          <w:lang w:val="pt-BR" w:eastAsia="ja-JP"/>
        </w:rPr>
      </w:pPr>
      <w:r w:rsidRPr="00B37A2D">
        <w:rPr>
          <w:rFonts w:hint="eastAsia"/>
        </w:rPr>
        <w:t>a=content:g.3gpp.</w:t>
      </w:r>
      <w:r>
        <w:rPr>
          <w:rFonts w:hint="eastAsia"/>
          <w:lang w:eastAsia="ja-JP"/>
        </w:rPr>
        <w:t>cat</w:t>
      </w:r>
    </w:p>
    <w:p w14:paraId="080C0580"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r w:rsidRPr="00895344">
        <w:t>m=audio 6544 RTP/AVP 97 96</w:t>
      </w:r>
    </w:p>
    <w:p w14:paraId="503BB2AD"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r w:rsidRPr="00895344">
        <w:t>b=AS:25.4</w:t>
      </w:r>
    </w:p>
    <w:p w14:paraId="1D427303"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r w:rsidRPr="00895344">
        <w:t>a=curr:qos local none</w:t>
      </w:r>
    </w:p>
    <w:p w14:paraId="1942FD9A"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r w:rsidRPr="00895344">
        <w:t>a=curr:qos remote none</w:t>
      </w:r>
    </w:p>
    <w:p w14:paraId="3A07C9AC"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r w:rsidRPr="00895344">
        <w:t>a=des:qos mandatory local sendrecv</w:t>
      </w:r>
    </w:p>
    <w:p w14:paraId="57D0A553"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r w:rsidRPr="00895344">
        <w:t>a=des:qos mandatory remote sendrecv</w:t>
      </w:r>
    </w:p>
    <w:p w14:paraId="7A6332D2"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r w:rsidRPr="00895344">
        <w:t>a=conf:qos remote sendrecv</w:t>
      </w:r>
    </w:p>
    <w:p w14:paraId="4AA1A20B" w14:textId="77777777" w:rsidR="00485D9B" w:rsidRPr="00312402"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r w:rsidRPr="00312402">
        <w:t>a=rtpmap:97 AMR</w:t>
      </w:r>
    </w:p>
    <w:p w14:paraId="35D24E4C" w14:textId="77777777" w:rsidR="00485D9B" w:rsidRPr="008876CC"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r w:rsidRPr="008876CC">
        <w:t>a=fmtp:97 mode-set=0,2,5,7; mode-change-period=2</w:t>
      </w:r>
    </w:p>
    <w:p w14:paraId="60128C54" w14:textId="77777777" w:rsidR="00485D9B"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r>
        <w:t>a=rtpmap:96 telephone-event</w:t>
      </w:r>
    </w:p>
    <w:p w14:paraId="429E60BC" w14:textId="77777777" w:rsidR="00AE4DF0" w:rsidRDefault="00485D9B" w:rsidP="00AE4DF0">
      <w:pPr>
        <w:pStyle w:val="PL"/>
        <w:keepNext/>
        <w:pBdr>
          <w:top w:val="single" w:sz="4" w:space="1" w:color="auto"/>
          <w:left w:val="single" w:sz="4" w:space="4" w:color="auto"/>
          <w:bottom w:val="single" w:sz="4" w:space="1" w:color="auto"/>
          <w:right w:val="single" w:sz="4" w:space="4" w:color="auto"/>
        </w:pBdr>
        <w:ind w:left="851" w:right="284" w:hanging="284"/>
        <w:rPr>
          <w:lang w:eastAsia="ja-JP"/>
        </w:rPr>
      </w:pPr>
      <w:r>
        <w:t>a=maxptime:20</w:t>
      </w:r>
    </w:p>
    <w:p w14:paraId="50F1ED8E" w14:textId="77777777" w:rsidR="00485D9B" w:rsidRPr="002D639B" w:rsidRDefault="00AE4DF0" w:rsidP="00AE4DF0">
      <w:pPr>
        <w:pStyle w:val="PL"/>
        <w:keepNext/>
        <w:pBdr>
          <w:top w:val="single" w:sz="4" w:space="1" w:color="auto"/>
          <w:left w:val="single" w:sz="4" w:space="4" w:color="auto"/>
          <w:bottom w:val="single" w:sz="4" w:space="1" w:color="auto"/>
          <w:right w:val="single" w:sz="4" w:space="4" w:color="auto"/>
        </w:pBdr>
        <w:ind w:left="851" w:right="284" w:hanging="284"/>
      </w:pPr>
      <w:r w:rsidRPr="00B37A2D">
        <w:rPr>
          <w:rFonts w:hint="eastAsia"/>
        </w:rPr>
        <w:t>a=content:g.3gpp.</w:t>
      </w:r>
      <w:r>
        <w:rPr>
          <w:rFonts w:hint="eastAsia"/>
          <w:lang w:eastAsia="ja-JP"/>
        </w:rPr>
        <w:t>cat</w:t>
      </w:r>
    </w:p>
    <w:bookmarkEnd w:id="1084"/>
    <w:p w14:paraId="6C333195" w14:textId="77777777" w:rsidR="00485D9B" w:rsidRPr="002D639B" w:rsidRDefault="00485D9B" w:rsidP="00485D9B"/>
    <w:p w14:paraId="03020889" w14:textId="77777777" w:rsidR="00485D9B" w:rsidRDefault="00485D9B" w:rsidP="00485D9B">
      <w:pPr>
        <w:pStyle w:val="EX"/>
        <w:keepLines w:val="0"/>
      </w:pPr>
      <w:r>
        <w:rPr>
          <w:rFonts w:hint="eastAsia"/>
          <w:b/>
          <w:lang w:eastAsia="zh-CN"/>
        </w:rPr>
        <w:t xml:space="preserve">Early Session </w:t>
      </w:r>
      <w:r w:rsidRPr="002D639B">
        <w:rPr>
          <w:b/>
        </w:rPr>
        <w:t>SDP</w:t>
      </w:r>
      <w:r>
        <w:rPr>
          <w:rFonts w:hint="eastAsia"/>
          <w:lang w:eastAsia="zh-CN"/>
        </w:rPr>
        <w:tab/>
      </w:r>
      <w:r w:rsidRPr="002D639B">
        <w:t xml:space="preserve">The </w:t>
      </w:r>
      <w:r>
        <w:rPr>
          <w:rFonts w:hint="eastAsia"/>
          <w:lang w:eastAsia="zh-CN"/>
        </w:rPr>
        <w:t xml:space="preserve">early session </w:t>
      </w:r>
      <w:r w:rsidRPr="002D639B">
        <w:t xml:space="preserve">SDP </w:t>
      </w:r>
      <w:r>
        <w:rPr>
          <w:rFonts w:hint="eastAsia"/>
          <w:lang w:eastAsia="zh-CN"/>
        </w:rPr>
        <w:t>offer</w:t>
      </w:r>
      <w:r>
        <w:t xml:space="preserve"> (</w:t>
      </w:r>
      <w:r>
        <w:rPr>
          <w:rFonts w:hint="eastAsia"/>
          <w:lang w:eastAsia="zh-CN"/>
        </w:rPr>
        <w:t>early-session SDP_O</w:t>
      </w:r>
      <w:r>
        <w:t xml:space="preserve">) </w:t>
      </w:r>
      <w:r w:rsidRPr="002D639B">
        <w:t>contains a</w:t>
      </w:r>
      <w:r>
        <w:t xml:space="preserve"> set of codecs supported to be used for CAT</w:t>
      </w:r>
      <w:r w:rsidR="00AE4DF0">
        <w:rPr>
          <w:rFonts w:hint="eastAsia"/>
          <w:lang w:eastAsia="ja-JP"/>
        </w:rPr>
        <w:t xml:space="preserve"> and</w:t>
      </w:r>
      <w:r w:rsidR="00AE4DF0" w:rsidRPr="00601DFE">
        <w:rPr>
          <w:lang w:eastAsia="ja-JP"/>
        </w:rPr>
        <w:t>, in this example,</w:t>
      </w:r>
      <w:r w:rsidR="00AE4DF0">
        <w:rPr>
          <w:rFonts w:hint="eastAsia"/>
          <w:lang w:eastAsia="ja-JP"/>
        </w:rPr>
        <w:t xml:space="preserve"> includes a SDP </w:t>
      </w:r>
      <w:r w:rsidR="00AE4DF0">
        <w:rPr>
          <w:lang w:eastAsia="ja-JP"/>
        </w:rPr>
        <w:t>"</w:t>
      </w:r>
      <w:r w:rsidR="00AE4DF0">
        <w:rPr>
          <w:rFonts w:hint="eastAsia"/>
          <w:lang w:eastAsia="ja-JP"/>
        </w:rPr>
        <w:t>a=content</w:t>
      </w:r>
      <w:r w:rsidR="00AE4DF0">
        <w:rPr>
          <w:lang w:eastAsia="ja-JP"/>
        </w:rPr>
        <w:t>"</w:t>
      </w:r>
      <w:r w:rsidR="00AE4DF0">
        <w:rPr>
          <w:rFonts w:hint="eastAsia"/>
          <w:lang w:eastAsia="ja-JP"/>
        </w:rPr>
        <w:t xml:space="preserve"> attribute with a "g.3gpp.cat" value for each media description</w:t>
      </w:r>
      <w:r>
        <w:t>. The SDP content is based on information received from the MRF. The local preconditions are indicated as fulfilled.</w:t>
      </w:r>
    </w:p>
    <w:p w14:paraId="000E165D" w14:textId="77777777" w:rsidR="00485D9B" w:rsidRDefault="00485D9B" w:rsidP="00485D9B">
      <w:pPr>
        <w:pStyle w:val="B1"/>
        <w:ind w:left="284" w:firstLine="0"/>
        <w:rPr>
          <w:b/>
          <w:bCs/>
          <w:lang w:eastAsia="zh-CN"/>
        </w:rPr>
      </w:pPr>
      <w:bookmarkStart w:id="1085" w:name="_MCCTEMPBM_CRPT84840594___2"/>
      <w:r>
        <w:rPr>
          <w:rFonts w:hint="eastAsia"/>
          <w:b/>
          <w:bCs/>
          <w:lang w:eastAsia="zh-CN"/>
        </w:rPr>
        <w:t>6</w:t>
      </w:r>
      <w:r>
        <w:rPr>
          <w:rFonts w:hint="eastAsia"/>
          <w:b/>
          <w:bCs/>
          <w:lang w:eastAsia="zh-CN"/>
        </w:rPr>
        <w:tab/>
        <w:t xml:space="preserve">ACM/CPG message </w:t>
      </w:r>
      <w:r>
        <w:rPr>
          <w:b/>
          <w:bCs/>
        </w:rPr>
        <w:t xml:space="preserve">(MGCF to </w:t>
      </w:r>
      <w:r>
        <w:rPr>
          <w:rFonts w:hint="eastAsia"/>
          <w:b/>
          <w:bCs/>
          <w:lang w:eastAsia="zh-CN"/>
        </w:rPr>
        <w:t>CS domain</w:t>
      </w:r>
      <w:r>
        <w:rPr>
          <w:b/>
          <w:bCs/>
        </w:rPr>
        <w:t>)</w:t>
      </w:r>
    </w:p>
    <w:p w14:paraId="377C8FCE" w14:textId="77777777" w:rsidR="00485D9B" w:rsidRDefault="00485D9B" w:rsidP="00485D9B">
      <w:pPr>
        <w:pStyle w:val="B2"/>
        <w:ind w:left="567" w:firstLine="1"/>
        <w:rPr>
          <w:lang w:eastAsia="zh-CN"/>
        </w:rPr>
      </w:pPr>
      <w:bookmarkStart w:id="1086" w:name="_MCCTEMPBM_CRPT84840595___2"/>
      <w:bookmarkEnd w:id="1085"/>
      <w:r>
        <w:rPr>
          <w:lang w:eastAsia="zh-CN"/>
        </w:rPr>
        <w:t xml:space="preserve">The MGCF sends an ACM </w:t>
      </w:r>
      <w:r>
        <w:rPr>
          <w:rFonts w:hint="eastAsia"/>
          <w:lang w:eastAsia="zh-CN"/>
        </w:rPr>
        <w:t xml:space="preserve">or CPG </w:t>
      </w:r>
      <w:r>
        <w:rPr>
          <w:lang w:eastAsia="zh-CN"/>
        </w:rPr>
        <w:t>message to CS</w:t>
      </w:r>
      <w:r>
        <w:rPr>
          <w:rFonts w:hint="eastAsia"/>
          <w:lang w:eastAsia="zh-CN"/>
        </w:rPr>
        <w:t xml:space="preserve"> domain.</w:t>
      </w:r>
    </w:p>
    <w:p w14:paraId="40A5AE24" w14:textId="77777777" w:rsidR="00485D9B" w:rsidRDefault="00485D9B" w:rsidP="00485D9B">
      <w:pPr>
        <w:pStyle w:val="B2"/>
        <w:ind w:left="567" w:firstLine="1"/>
        <w:rPr>
          <w:lang w:eastAsia="zh-CN"/>
        </w:rPr>
      </w:pPr>
      <w:r>
        <w:rPr>
          <w:rFonts w:hint="eastAsia"/>
          <w:lang w:eastAsia="zh-CN"/>
        </w:rPr>
        <w:t xml:space="preserve">If the IMS CAT is multimedia, the MGCF shall take </w:t>
      </w:r>
      <w:r>
        <w:rPr>
          <w:lang w:eastAsia="zh-CN"/>
        </w:rPr>
        <w:t>an</w:t>
      </w:r>
      <w:r>
        <w:rPr>
          <w:rFonts w:hint="eastAsia"/>
          <w:lang w:eastAsia="zh-CN"/>
        </w:rPr>
        <w:t xml:space="preserve"> indication in ACM or CPG message </w:t>
      </w:r>
      <w:r>
        <w:rPr>
          <w:lang w:eastAsia="zh-CN"/>
        </w:rPr>
        <w:t>which instructs</w:t>
      </w:r>
      <w:r>
        <w:rPr>
          <w:rFonts w:hint="eastAsia"/>
          <w:lang w:eastAsia="zh-CN"/>
        </w:rPr>
        <w:t xml:space="preserve"> originating MSC to initiate H.245 negotiation between CS user and MGCF.</w:t>
      </w:r>
    </w:p>
    <w:bookmarkEnd w:id="1086"/>
    <w:p w14:paraId="2F1681F5" w14:textId="77777777" w:rsidR="00485D9B" w:rsidRPr="002461FC" w:rsidRDefault="00485D9B" w:rsidP="00895344">
      <w:pPr>
        <w:pStyle w:val="NO"/>
        <w:rPr>
          <w:lang w:eastAsia="zh-CN"/>
        </w:rPr>
      </w:pPr>
      <w:r w:rsidRPr="00542812">
        <w:t>N</w:t>
      </w:r>
      <w:r>
        <w:t>OTE:</w:t>
      </w:r>
      <w:r w:rsidR="00895344">
        <w:tab/>
      </w:r>
      <w:r>
        <w:rPr>
          <w:rFonts w:hint="eastAsia"/>
          <w:lang w:eastAsia="zh-CN"/>
        </w:rPr>
        <w:t>How to take the indication in ACM or CPG message is out of scope of this specification.</w:t>
      </w:r>
    </w:p>
    <w:p w14:paraId="0D84568B" w14:textId="77777777" w:rsidR="00485D9B" w:rsidRDefault="00485D9B" w:rsidP="005D6FF6">
      <w:pPr>
        <w:pStyle w:val="B1"/>
        <w:ind w:left="0" w:firstLineChars="150" w:firstLine="301"/>
        <w:rPr>
          <w:b/>
          <w:bCs/>
          <w:lang w:eastAsia="zh-CN"/>
        </w:rPr>
      </w:pPr>
      <w:bookmarkStart w:id="1087" w:name="_MCCTEMPBM_CRPT84840596___2"/>
      <w:r>
        <w:rPr>
          <w:rFonts w:hint="eastAsia"/>
          <w:b/>
          <w:bCs/>
          <w:lang w:eastAsia="zh-CN"/>
        </w:rPr>
        <w:t>7</w:t>
      </w:r>
      <w:r>
        <w:rPr>
          <w:rFonts w:hint="eastAsia"/>
          <w:lang w:eastAsia="zh-CN"/>
        </w:rPr>
        <w:tab/>
      </w:r>
      <w:r>
        <w:rPr>
          <w:rFonts w:hint="eastAsia"/>
          <w:b/>
          <w:bCs/>
          <w:lang w:eastAsia="zh-CN"/>
        </w:rPr>
        <w:t xml:space="preserve">PRACK request </w:t>
      </w:r>
      <w:r>
        <w:rPr>
          <w:b/>
          <w:bCs/>
        </w:rPr>
        <w:t xml:space="preserve">(MGCF to </w:t>
      </w:r>
      <w:r>
        <w:rPr>
          <w:rFonts w:hint="eastAsia"/>
          <w:b/>
          <w:bCs/>
          <w:lang w:eastAsia="zh-CN"/>
        </w:rPr>
        <w:t>CAT AS</w:t>
      </w:r>
      <w:r>
        <w:rPr>
          <w:b/>
          <w:bCs/>
        </w:rPr>
        <w:t>)</w:t>
      </w:r>
      <w:r>
        <w:rPr>
          <w:rFonts w:hint="eastAsia"/>
          <w:b/>
          <w:bCs/>
          <w:lang w:eastAsia="zh-CN"/>
        </w:rPr>
        <w:t xml:space="preserve"> see example in table</w:t>
      </w:r>
      <w:r w:rsidR="00D11565">
        <w:rPr>
          <w:b/>
          <w:bCs/>
          <w:lang w:eastAsia="zh-CN"/>
        </w:rPr>
        <w:t> </w:t>
      </w:r>
      <w:r>
        <w:rPr>
          <w:rFonts w:hint="eastAsia"/>
          <w:b/>
          <w:bCs/>
          <w:lang w:eastAsia="zh-CN"/>
        </w:rPr>
        <w:t>A.6.4-7</w:t>
      </w:r>
    </w:p>
    <w:p w14:paraId="28F8D15D" w14:textId="77777777" w:rsidR="00485D9B" w:rsidRDefault="00485D9B" w:rsidP="00485D9B">
      <w:pPr>
        <w:pStyle w:val="B2"/>
        <w:ind w:left="567" w:firstLine="1"/>
        <w:rPr>
          <w:lang w:eastAsia="zh-CN"/>
        </w:rPr>
      </w:pPr>
      <w:bookmarkStart w:id="1088" w:name="_MCCTEMPBM_CRPT84840597___2"/>
      <w:bookmarkEnd w:id="1087"/>
      <w:r>
        <w:t>The MGCF sends a SIP PRACK request, which acknowledges the SIP 18</w:t>
      </w:r>
      <w:r>
        <w:rPr>
          <w:rFonts w:hint="eastAsia"/>
          <w:lang w:eastAsia="zh-CN"/>
        </w:rPr>
        <w:t>0</w:t>
      </w:r>
      <w:r>
        <w:t xml:space="preserve"> (</w:t>
      </w:r>
      <w:r>
        <w:rPr>
          <w:rFonts w:hint="eastAsia"/>
          <w:lang w:eastAsia="zh-CN"/>
        </w:rPr>
        <w:t>Ringing</w:t>
      </w:r>
      <w:r>
        <w:t>) provisional response, to the CAT-AS.</w:t>
      </w:r>
    </w:p>
    <w:p w14:paraId="6C849F78" w14:textId="77777777" w:rsidR="00485D9B" w:rsidRPr="00BE3BE8" w:rsidRDefault="00485D9B" w:rsidP="00485D9B">
      <w:pPr>
        <w:pStyle w:val="B2"/>
        <w:ind w:left="567" w:firstLine="1"/>
        <w:rPr>
          <w:lang w:eastAsia="zh-CN"/>
        </w:rPr>
      </w:pPr>
      <w:r>
        <w:t>An early dialog</w:t>
      </w:r>
      <w:r>
        <w:rPr>
          <w:rFonts w:hint="eastAsia"/>
          <w:lang w:eastAsia="zh-CN"/>
        </w:rPr>
        <w:t xml:space="preserve"> using early-session SDP</w:t>
      </w:r>
      <w:r>
        <w:t xml:space="preserve"> is established between the MGCF and the CAT-AS.</w:t>
      </w:r>
    </w:p>
    <w:p w14:paraId="36E6B1C2" w14:textId="77777777" w:rsidR="00485D9B" w:rsidRDefault="00485D9B" w:rsidP="00485D9B">
      <w:pPr>
        <w:pStyle w:val="B2"/>
        <w:ind w:left="567" w:firstLine="1"/>
        <w:rPr>
          <w:lang w:eastAsia="zh-CN"/>
        </w:rPr>
      </w:pPr>
      <w:r>
        <w:t>The CAT-AS instructs the MRF to play CAT media.</w:t>
      </w:r>
    </w:p>
    <w:p w14:paraId="4B3E405C" w14:textId="77777777" w:rsidR="00485D9B" w:rsidRPr="008D67E8" w:rsidRDefault="00485D9B" w:rsidP="00485D9B">
      <w:pPr>
        <w:keepNext/>
        <w:keepLines/>
        <w:spacing w:before="60"/>
        <w:jc w:val="center"/>
        <w:rPr>
          <w:rFonts w:ascii="Arial" w:hAnsi="Arial"/>
          <w:b/>
        </w:rPr>
      </w:pPr>
      <w:bookmarkStart w:id="1089" w:name="_MCCTEMPBM_CRPT84840598___4"/>
      <w:bookmarkEnd w:id="1088"/>
      <w:r w:rsidRPr="008D67E8">
        <w:rPr>
          <w:rFonts w:ascii="Arial" w:hAnsi="Arial"/>
          <w:b/>
        </w:rPr>
        <w:lastRenderedPageBreak/>
        <w:t>Table</w:t>
      </w:r>
      <w:r w:rsidR="00D11565">
        <w:rPr>
          <w:rFonts w:ascii="Arial" w:hAnsi="Arial"/>
          <w:b/>
        </w:rPr>
        <w:t> </w:t>
      </w:r>
      <w:r>
        <w:rPr>
          <w:rFonts w:ascii="Arial" w:hAnsi="Arial" w:hint="eastAsia"/>
          <w:b/>
          <w:lang w:eastAsia="zh-CN"/>
        </w:rPr>
        <w:t>A.6.4-7</w:t>
      </w:r>
      <w:r w:rsidRPr="008D67E8">
        <w:rPr>
          <w:rFonts w:ascii="Arial" w:hAnsi="Arial"/>
          <w:b/>
        </w:rPr>
        <w:t xml:space="preserve">: </w:t>
      </w:r>
      <w:r>
        <w:rPr>
          <w:rFonts w:ascii="Arial" w:hAnsi="Arial" w:hint="eastAsia"/>
          <w:b/>
          <w:lang w:eastAsia="zh-CN"/>
        </w:rPr>
        <w:t xml:space="preserve">SIP </w:t>
      </w:r>
      <w:r w:rsidRPr="008D67E8">
        <w:rPr>
          <w:rFonts w:ascii="Arial" w:hAnsi="Arial"/>
          <w:b/>
        </w:rPr>
        <w:t>PRACK</w:t>
      </w:r>
      <w:r>
        <w:rPr>
          <w:rFonts w:ascii="Arial" w:hAnsi="Arial" w:hint="eastAsia"/>
          <w:b/>
          <w:lang w:eastAsia="zh-CN"/>
        </w:rPr>
        <w:t xml:space="preserve"> Request</w:t>
      </w:r>
      <w:r w:rsidRPr="008D67E8">
        <w:rPr>
          <w:rFonts w:ascii="Arial" w:hAnsi="Arial"/>
          <w:b/>
        </w:rPr>
        <w:t xml:space="preserve"> (</w:t>
      </w:r>
      <w:r>
        <w:rPr>
          <w:rFonts w:ascii="Arial" w:hAnsi="Arial" w:hint="eastAsia"/>
          <w:b/>
          <w:lang w:eastAsia="zh-CN"/>
        </w:rPr>
        <w:t>MGCF to CAT AS</w:t>
      </w:r>
      <w:r w:rsidRPr="008D67E8">
        <w:rPr>
          <w:rFonts w:ascii="Arial" w:hAnsi="Arial"/>
          <w:b/>
        </w:rPr>
        <w:t>)</w:t>
      </w:r>
    </w:p>
    <w:p w14:paraId="2E37DDF1" w14:textId="77777777" w:rsidR="00485D9B" w:rsidRPr="008D67E8"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napToGrid w:val="0"/>
          <w:sz w:val="16"/>
        </w:rPr>
      </w:pPr>
      <w:bookmarkStart w:id="1090" w:name="_MCCTEMPBM_CRPT84840599___2"/>
      <w:bookmarkEnd w:id="1089"/>
      <w:r w:rsidRPr="008D67E8">
        <w:rPr>
          <w:rFonts w:ascii="Courier New" w:hAnsi="Courier New"/>
          <w:snapToGrid w:val="0"/>
          <w:sz w:val="16"/>
        </w:rPr>
        <w:t>PRACK sip:</w:t>
      </w:r>
      <w:r w:rsidR="00137402">
        <w:t>cat-as.home1.net</w:t>
      </w:r>
      <w:r w:rsidRPr="008D67E8">
        <w:rPr>
          <w:rFonts w:ascii="Courier New" w:hAnsi="Courier New"/>
          <w:snapToGrid w:val="0"/>
          <w:sz w:val="16"/>
        </w:rPr>
        <w:t xml:space="preserve"> SIP/2.0</w:t>
      </w:r>
    </w:p>
    <w:p w14:paraId="304A3C32" w14:textId="77777777" w:rsidR="00485D9B" w:rsidRPr="008D67E8"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rPr>
      </w:pPr>
      <w:r w:rsidRPr="008D67E8">
        <w:rPr>
          <w:rFonts w:ascii="Courier New" w:hAnsi="Courier New"/>
          <w:snapToGrid w:val="0"/>
          <w:sz w:val="16"/>
        </w:rPr>
        <w:t xml:space="preserve">Via: </w:t>
      </w:r>
      <w:r w:rsidRPr="008D67E8">
        <w:rPr>
          <w:rFonts w:ascii="Courier New" w:hAnsi="Courier New"/>
          <w:sz w:val="16"/>
        </w:rPr>
        <w:t>SIP/2.0/UDP [5555::aaa:bbb:ccc:ddd]:1357;comp=sigcomp;branch=z9hG4bKnashds7</w:t>
      </w:r>
    </w:p>
    <w:p w14:paraId="2AF4153E" w14:textId="77777777" w:rsidR="00485D9B" w:rsidRPr="008D67E8"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napToGrid w:val="0"/>
          <w:sz w:val="16"/>
        </w:rPr>
      </w:pPr>
      <w:r w:rsidRPr="008D67E8">
        <w:rPr>
          <w:rFonts w:ascii="Courier New" w:hAnsi="Courier New"/>
          <w:snapToGrid w:val="0"/>
          <w:sz w:val="16"/>
        </w:rPr>
        <w:t>Max-Forwards: 70</w:t>
      </w:r>
    </w:p>
    <w:p w14:paraId="70DFC582" w14:textId="77777777" w:rsid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lang w:eastAsia="zh-CN"/>
        </w:rPr>
      </w:pPr>
      <w:r w:rsidRPr="001454F8">
        <w:rPr>
          <w:rFonts w:ascii="Courier New" w:hAnsi="Courier New"/>
          <w:sz w:val="16"/>
        </w:rPr>
        <w:t>Route: &lt;sip:pcscf2.visited2.net:5088;lr;comp=sigcomp&gt;</w:t>
      </w:r>
    </w:p>
    <w:p w14:paraId="53A91233" w14:textId="77777777" w:rsidR="00485D9B" w:rsidRPr="008D67E8"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rPr>
      </w:pPr>
      <w:r w:rsidRPr="008D67E8">
        <w:rPr>
          <w:rFonts w:ascii="Courier New" w:hAnsi="Courier New"/>
          <w:snapToGrid w:val="0"/>
          <w:sz w:val="16"/>
        </w:rPr>
        <w:t>From: &lt;sip:user1_public1@home1.net&gt;;tag=171828</w:t>
      </w:r>
    </w:p>
    <w:p w14:paraId="182BFFAD" w14:textId="77777777" w:rsidR="00485D9B" w:rsidRPr="008D67E8"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napToGrid w:val="0"/>
          <w:sz w:val="16"/>
          <w:lang w:eastAsia="zh-CN"/>
        </w:rPr>
      </w:pPr>
      <w:r w:rsidRPr="008D67E8">
        <w:rPr>
          <w:rFonts w:ascii="Courier New" w:hAnsi="Courier New"/>
          <w:snapToGrid w:val="0"/>
          <w:sz w:val="16"/>
        </w:rPr>
        <w:t>To: &lt;tel:+1-212-555-2222&gt;;tag=</w:t>
      </w:r>
      <w:r>
        <w:rPr>
          <w:rFonts w:ascii="Courier New" w:hAnsi="Courier New" w:hint="eastAsia"/>
          <w:snapToGrid w:val="0"/>
          <w:sz w:val="16"/>
          <w:lang w:eastAsia="zh-CN"/>
        </w:rPr>
        <w:t>2236</w:t>
      </w:r>
    </w:p>
    <w:p w14:paraId="6AFC5ED2" w14:textId="77777777" w:rsidR="00485D9B" w:rsidRPr="008D67E8"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napToGrid w:val="0"/>
          <w:sz w:val="16"/>
        </w:rPr>
      </w:pPr>
      <w:r w:rsidRPr="008D67E8">
        <w:rPr>
          <w:rFonts w:ascii="Courier New" w:hAnsi="Courier New"/>
          <w:snapToGrid w:val="0"/>
          <w:sz w:val="16"/>
        </w:rPr>
        <w:t>Call-ID: cb</w:t>
      </w:r>
      <w:smartTag w:uri="urn:schemas-microsoft-com:office:smarttags" w:element="chmetcnv">
        <w:smartTagPr>
          <w:attr w:name="UnitName" w:val="a"/>
          <w:attr w:name="SourceValue" w:val="3"/>
          <w:attr w:name="HasSpace" w:val="False"/>
          <w:attr w:name="Negative" w:val="False"/>
          <w:attr w:name="NumberType" w:val="1"/>
          <w:attr w:name="TCSC" w:val="0"/>
        </w:smartTagPr>
        <w:r w:rsidRPr="008D67E8">
          <w:rPr>
            <w:rFonts w:ascii="Courier New" w:hAnsi="Courier New"/>
            <w:snapToGrid w:val="0"/>
            <w:sz w:val="16"/>
          </w:rPr>
          <w:t>03a</w:t>
        </w:r>
      </w:smartTag>
      <w:r w:rsidRPr="008D67E8">
        <w:rPr>
          <w:rFonts w:ascii="Courier New" w:hAnsi="Courier New"/>
          <w:snapToGrid w:val="0"/>
          <w:sz w:val="16"/>
        </w:rPr>
        <w:t>0s</w:t>
      </w:r>
      <w:smartTag w:uri="urn:schemas-microsoft-com:office:smarttags" w:element="chmetcnv">
        <w:smartTagPr>
          <w:attr w:name="UnitName" w:val="a"/>
          <w:attr w:name="SourceValue" w:val="9"/>
          <w:attr w:name="HasSpace" w:val="False"/>
          <w:attr w:name="Negative" w:val="False"/>
          <w:attr w:name="NumberType" w:val="1"/>
          <w:attr w:name="TCSC" w:val="0"/>
        </w:smartTagPr>
        <w:r w:rsidRPr="008D67E8">
          <w:rPr>
            <w:rFonts w:ascii="Courier New" w:hAnsi="Courier New"/>
            <w:snapToGrid w:val="0"/>
            <w:sz w:val="16"/>
          </w:rPr>
          <w:t>09a</w:t>
        </w:r>
      </w:smartTag>
      <w:r w:rsidRPr="008D67E8">
        <w:rPr>
          <w:rFonts w:ascii="Courier New" w:hAnsi="Courier New"/>
          <w:snapToGrid w:val="0"/>
          <w:sz w:val="16"/>
        </w:rPr>
        <w:t>2sdfglkj490333</w:t>
      </w:r>
    </w:p>
    <w:p w14:paraId="6ECE895C" w14:textId="77777777" w:rsidR="00485D9B" w:rsidRPr="008D67E8"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napToGrid w:val="0"/>
          <w:sz w:val="16"/>
        </w:rPr>
      </w:pPr>
      <w:r w:rsidRPr="008D67E8">
        <w:rPr>
          <w:rFonts w:ascii="Courier New" w:hAnsi="Courier New"/>
          <w:snapToGrid w:val="0"/>
          <w:sz w:val="16"/>
        </w:rPr>
        <w:t>Cseq: 128 PRACK</w:t>
      </w:r>
    </w:p>
    <w:p w14:paraId="04787DFE" w14:textId="77777777" w:rsidR="00485D9B" w:rsidRPr="008D67E8"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lang w:eastAsia="zh-CN"/>
        </w:rPr>
      </w:pPr>
      <w:r>
        <w:rPr>
          <w:rFonts w:ascii="Courier New" w:hAnsi="Courier New"/>
          <w:sz w:val="16"/>
        </w:rPr>
        <w:t>Require: precondition</w:t>
      </w:r>
    </w:p>
    <w:p w14:paraId="1D863E96" w14:textId="77777777" w:rsidR="00485D9B" w:rsidRPr="008D67E8"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napToGrid w:val="0"/>
          <w:sz w:val="16"/>
        </w:rPr>
      </w:pPr>
      <w:r w:rsidRPr="008D67E8">
        <w:rPr>
          <w:rFonts w:ascii="Courier New" w:hAnsi="Courier New"/>
          <w:snapToGrid w:val="0"/>
          <w:sz w:val="16"/>
        </w:rPr>
        <w:t>RAck: 902</w:t>
      </w:r>
      <w:r>
        <w:rPr>
          <w:rFonts w:ascii="Courier New" w:hAnsi="Courier New" w:hint="eastAsia"/>
          <w:snapToGrid w:val="0"/>
          <w:sz w:val="16"/>
          <w:lang w:eastAsia="zh-CN"/>
        </w:rPr>
        <w:t>2</w:t>
      </w:r>
      <w:r w:rsidRPr="008D67E8">
        <w:rPr>
          <w:rFonts w:ascii="Courier New" w:hAnsi="Courier New"/>
          <w:snapToGrid w:val="0"/>
          <w:sz w:val="16"/>
        </w:rPr>
        <w:t xml:space="preserve"> 127 INVITE</w:t>
      </w:r>
    </w:p>
    <w:p w14:paraId="421BB4A4" w14:textId="77777777" w:rsid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napToGrid w:val="0"/>
          <w:sz w:val="16"/>
          <w:lang w:eastAsia="zh-CN"/>
        </w:rPr>
      </w:pPr>
      <w:r w:rsidRPr="008D67E8">
        <w:rPr>
          <w:rFonts w:ascii="Courier New" w:hAnsi="Courier New"/>
          <w:snapToGrid w:val="0"/>
          <w:sz w:val="16"/>
        </w:rPr>
        <w:t>Content-Type: application/sdp</w:t>
      </w:r>
    </w:p>
    <w:p w14:paraId="3BEDE19A" w14:textId="77777777" w:rsidR="00485D9B" w:rsidRPr="008212B7"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napToGrid w:val="0"/>
          <w:sz w:val="16"/>
          <w:lang w:eastAsia="zh-CN"/>
        </w:rPr>
      </w:pPr>
      <w:r w:rsidRPr="008212B7">
        <w:rPr>
          <w:rFonts w:ascii="Courier New" w:hAnsi="Courier New"/>
          <w:snapToGrid w:val="0"/>
          <w:sz w:val="16"/>
          <w:lang w:eastAsia="zh-CN"/>
        </w:rPr>
        <w:t>Content-Disposition: early-session</w:t>
      </w:r>
    </w:p>
    <w:p w14:paraId="2FF4AB9C" w14:textId="77777777" w:rsidR="00485D9B" w:rsidRPr="008D67E8"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napToGrid w:val="0"/>
          <w:sz w:val="16"/>
        </w:rPr>
      </w:pPr>
      <w:r w:rsidRPr="008D67E8">
        <w:rPr>
          <w:rFonts w:ascii="Courier New" w:hAnsi="Courier New"/>
          <w:snapToGrid w:val="0"/>
          <w:sz w:val="16"/>
        </w:rPr>
        <w:t>Content-Length: (…)</w:t>
      </w:r>
    </w:p>
    <w:p w14:paraId="58685145" w14:textId="77777777" w:rsidR="00485D9B" w:rsidRPr="008D67E8"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napToGrid w:val="0"/>
          <w:sz w:val="16"/>
        </w:rPr>
      </w:pPr>
    </w:p>
    <w:p w14:paraId="3502967D" w14:textId="77777777" w:rsidR="00485D9B" w:rsidRPr="008D67E8"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rPr>
      </w:pPr>
      <w:r w:rsidRPr="008D67E8">
        <w:rPr>
          <w:rFonts w:ascii="Courier New" w:hAnsi="Courier New"/>
          <w:sz w:val="16"/>
        </w:rPr>
        <w:t>v=0</w:t>
      </w:r>
    </w:p>
    <w:p w14:paraId="3F540BC2" w14:textId="77777777" w:rsidR="00485D9B" w:rsidRPr="008D67E8"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rPr>
      </w:pPr>
      <w:r w:rsidRPr="008D67E8">
        <w:rPr>
          <w:rFonts w:ascii="Courier New" w:hAnsi="Courier New"/>
          <w:sz w:val="16"/>
        </w:rPr>
        <w:t xml:space="preserve">o=- </w:t>
      </w:r>
      <w:r w:rsidRPr="007679DE">
        <w:rPr>
          <w:rFonts w:ascii="Courier New" w:hAnsi="Courier New"/>
          <w:sz w:val="16"/>
        </w:rPr>
        <w:t xml:space="preserve">2987933616 </w:t>
      </w:r>
      <w:smartTag w:uri="urn:schemas-microsoft-com:office:smarttags" w:element="chmetcnv">
        <w:smartTagPr>
          <w:attr w:name="UnitName" w:val="in"/>
          <w:attr w:name="SourceValue" w:val="2987933616"/>
          <w:attr w:name="HasSpace" w:val="True"/>
          <w:attr w:name="Negative" w:val="False"/>
          <w:attr w:name="NumberType" w:val="1"/>
          <w:attr w:name="TCSC" w:val="0"/>
        </w:smartTagPr>
        <w:r w:rsidRPr="007679DE">
          <w:rPr>
            <w:rFonts w:ascii="Courier New" w:hAnsi="Courier New"/>
            <w:sz w:val="16"/>
          </w:rPr>
          <w:t>2987933616</w:t>
        </w:r>
        <w:r w:rsidRPr="008D67E8">
          <w:rPr>
            <w:rFonts w:ascii="Courier New" w:hAnsi="Courier New"/>
            <w:sz w:val="16"/>
          </w:rPr>
          <w:t xml:space="preserve"> IN</w:t>
        </w:r>
      </w:smartTag>
      <w:r w:rsidRPr="008D67E8">
        <w:rPr>
          <w:rFonts w:ascii="Courier New" w:hAnsi="Courier New"/>
          <w:sz w:val="16"/>
        </w:rPr>
        <w:t xml:space="preserve"> IP6 5555::aaa:bbb:ccc:ddd</w:t>
      </w:r>
    </w:p>
    <w:p w14:paraId="1653DCDB" w14:textId="77777777" w:rsidR="00485D9B" w:rsidRPr="008D67E8"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rPr>
      </w:pPr>
      <w:r w:rsidRPr="008D67E8">
        <w:rPr>
          <w:rFonts w:ascii="Courier New" w:hAnsi="Courier New"/>
          <w:sz w:val="16"/>
        </w:rPr>
        <w:t>s=-</w:t>
      </w:r>
    </w:p>
    <w:p w14:paraId="2A4C8D0F" w14:textId="77777777" w:rsidR="00485D9B" w:rsidRP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lang w:val="en-US"/>
        </w:rPr>
      </w:pPr>
      <w:r w:rsidRPr="00485D9B">
        <w:rPr>
          <w:rFonts w:ascii="Courier New" w:hAnsi="Courier New"/>
          <w:sz w:val="16"/>
          <w:lang w:val="en-US"/>
        </w:rPr>
        <w:t>c=IN IP6 5555::aaa:bbb:ccc:ddd</w:t>
      </w:r>
    </w:p>
    <w:p w14:paraId="55CC4793" w14:textId="77777777" w:rsidR="00485D9B" w:rsidRP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lang w:val="de-DE"/>
        </w:rPr>
      </w:pPr>
      <w:r w:rsidRPr="00485D9B">
        <w:rPr>
          <w:rFonts w:ascii="Courier New" w:hAnsi="Courier New"/>
          <w:sz w:val="16"/>
          <w:lang w:val="de-DE"/>
        </w:rPr>
        <w:t>t=0 0</w:t>
      </w:r>
    </w:p>
    <w:p w14:paraId="18E2A50D" w14:textId="77777777" w:rsidR="00485D9B" w:rsidRP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lang w:val="de-DE"/>
        </w:rPr>
      </w:pPr>
      <w:r w:rsidRPr="00485D9B">
        <w:rPr>
          <w:rFonts w:ascii="Courier New" w:hAnsi="Courier New"/>
          <w:sz w:val="16"/>
          <w:lang w:val="de-DE"/>
        </w:rPr>
        <w:t>m=video 340</w:t>
      </w:r>
      <w:r w:rsidRPr="00485D9B">
        <w:rPr>
          <w:rFonts w:ascii="Courier New" w:hAnsi="Courier New" w:hint="eastAsia"/>
          <w:sz w:val="16"/>
          <w:lang w:val="de-DE" w:eastAsia="zh-CN"/>
        </w:rPr>
        <w:t>2</w:t>
      </w:r>
      <w:r w:rsidRPr="00485D9B">
        <w:rPr>
          <w:rFonts w:ascii="Courier New" w:hAnsi="Courier New"/>
          <w:sz w:val="16"/>
          <w:lang w:val="de-DE"/>
        </w:rPr>
        <w:t xml:space="preserve"> RTP/AVP 98</w:t>
      </w:r>
    </w:p>
    <w:p w14:paraId="49E2A49C" w14:textId="77777777" w:rsidR="00485D9B" w:rsidRP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lang w:val="pt-BR"/>
        </w:rPr>
      </w:pPr>
      <w:r w:rsidRPr="00485D9B">
        <w:rPr>
          <w:rFonts w:ascii="Courier New" w:hAnsi="Courier New"/>
          <w:sz w:val="16"/>
          <w:lang w:val="pt-BR"/>
        </w:rPr>
        <w:t>b=AS:75</w:t>
      </w:r>
    </w:p>
    <w:p w14:paraId="16D1DA0D" w14:textId="77777777" w:rsidR="00485D9B" w:rsidRP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lang w:val="pt-BR"/>
        </w:rPr>
      </w:pPr>
      <w:r w:rsidRPr="00485D9B">
        <w:rPr>
          <w:rFonts w:ascii="Courier New" w:hAnsi="Courier New"/>
          <w:sz w:val="16"/>
          <w:lang w:val="pt-BR"/>
        </w:rPr>
        <w:t>a=curr:qos local sendrecv</w:t>
      </w:r>
    </w:p>
    <w:p w14:paraId="0BA6F559" w14:textId="77777777" w:rsidR="00485D9B" w:rsidRP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lang w:val="pt-BR"/>
        </w:rPr>
      </w:pPr>
      <w:r w:rsidRPr="00485D9B">
        <w:rPr>
          <w:rFonts w:ascii="Courier New" w:hAnsi="Courier New"/>
          <w:sz w:val="16"/>
          <w:lang w:val="pt-BR"/>
        </w:rPr>
        <w:t>a=curr:qos remote sendrecv</w:t>
      </w:r>
    </w:p>
    <w:p w14:paraId="1F1F1BE5" w14:textId="77777777" w:rsidR="00485D9B" w:rsidRP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lang w:val="pt-BR"/>
        </w:rPr>
      </w:pPr>
      <w:r w:rsidRPr="00485D9B">
        <w:rPr>
          <w:rFonts w:ascii="Courier New" w:hAnsi="Courier New"/>
          <w:sz w:val="16"/>
          <w:lang w:val="pt-BR"/>
        </w:rPr>
        <w:t>a=des:qos mandatory local sendrecv</w:t>
      </w:r>
    </w:p>
    <w:p w14:paraId="077DDB63" w14:textId="77777777" w:rsidR="00485D9B" w:rsidRP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lang w:val="pt-BR"/>
        </w:rPr>
      </w:pPr>
      <w:r w:rsidRPr="00485D9B">
        <w:rPr>
          <w:rFonts w:ascii="Courier New" w:hAnsi="Courier New"/>
          <w:sz w:val="16"/>
          <w:lang w:val="pt-BR"/>
        </w:rPr>
        <w:t>a=des:qos mandatory remote sendrecv</w:t>
      </w:r>
    </w:p>
    <w:p w14:paraId="02562B7A" w14:textId="77777777" w:rsidR="00485D9B" w:rsidRP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lang w:val="pt-BR"/>
        </w:rPr>
      </w:pPr>
      <w:r w:rsidRPr="00485D9B">
        <w:rPr>
          <w:rFonts w:ascii="Courier New" w:hAnsi="Courier New"/>
          <w:sz w:val="16"/>
          <w:lang w:val="pt-BR"/>
        </w:rPr>
        <w:t>a=rtpmap:98 H263</w:t>
      </w:r>
    </w:p>
    <w:p w14:paraId="3ECE97E0" w14:textId="77777777" w:rsidR="00485D9B" w:rsidRP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lang w:val="pt-BR"/>
        </w:rPr>
      </w:pPr>
      <w:r w:rsidRPr="00485D9B">
        <w:rPr>
          <w:rFonts w:ascii="Courier New" w:hAnsi="Courier New"/>
          <w:sz w:val="16"/>
          <w:lang w:val="pt-BR"/>
        </w:rPr>
        <w:t>a=fmtp:98 profile-level-id=0</w:t>
      </w:r>
    </w:p>
    <w:p w14:paraId="16A53AD5" w14:textId="77777777" w:rsidR="00485D9B" w:rsidRP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lang w:val="pt-BR"/>
        </w:rPr>
      </w:pPr>
      <w:r w:rsidRPr="00485D9B">
        <w:rPr>
          <w:rFonts w:ascii="Courier New" w:hAnsi="Courier New"/>
          <w:sz w:val="16"/>
          <w:lang w:val="pt-BR"/>
        </w:rPr>
        <w:t>m=audio 345</w:t>
      </w:r>
      <w:r w:rsidRPr="00485D9B">
        <w:rPr>
          <w:rFonts w:ascii="Courier New" w:hAnsi="Courier New" w:hint="eastAsia"/>
          <w:sz w:val="16"/>
          <w:lang w:val="pt-BR" w:eastAsia="zh-CN"/>
        </w:rPr>
        <w:t>8</w:t>
      </w:r>
      <w:r w:rsidRPr="00485D9B">
        <w:rPr>
          <w:rFonts w:ascii="Courier New" w:hAnsi="Courier New"/>
          <w:sz w:val="16"/>
          <w:lang w:val="pt-BR"/>
        </w:rPr>
        <w:t xml:space="preserve"> RTP/AVP 97 96</w:t>
      </w:r>
    </w:p>
    <w:p w14:paraId="5BCEA850" w14:textId="77777777" w:rsidR="00485D9B" w:rsidRP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lang w:val="pt-BR"/>
        </w:rPr>
      </w:pPr>
      <w:r w:rsidRPr="00485D9B">
        <w:rPr>
          <w:rFonts w:ascii="Courier New" w:hAnsi="Courier New"/>
          <w:sz w:val="16"/>
          <w:lang w:val="pt-BR"/>
        </w:rPr>
        <w:t>b=AS:25.4</w:t>
      </w:r>
    </w:p>
    <w:p w14:paraId="221BE1FA" w14:textId="77777777" w:rsidR="00485D9B" w:rsidRP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lang w:val="pt-BR"/>
        </w:rPr>
      </w:pPr>
      <w:r w:rsidRPr="00485D9B">
        <w:rPr>
          <w:rFonts w:ascii="Courier New" w:hAnsi="Courier New"/>
          <w:sz w:val="16"/>
          <w:lang w:val="pt-BR"/>
        </w:rPr>
        <w:t>a=curr:qos local none</w:t>
      </w:r>
    </w:p>
    <w:p w14:paraId="22B8F04A" w14:textId="77777777" w:rsidR="00485D9B" w:rsidRP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lang w:val="pt-BR"/>
        </w:rPr>
      </w:pPr>
      <w:r w:rsidRPr="00485D9B">
        <w:rPr>
          <w:rFonts w:ascii="Courier New" w:hAnsi="Courier New"/>
          <w:sz w:val="16"/>
          <w:lang w:val="pt-BR"/>
        </w:rPr>
        <w:t>a=curr:qos remote none</w:t>
      </w:r>
    </w:p>
    <w:p w14:paraId="2BE710C3" w14:textId="77777777" w:rsidR="00485D9B" w:rsidRP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lang w:val="pt-BR"/>
        </w:rPr>
      </w:pPr>
      <w:r w:rsidRPr="00485D9B">
        <w:rPr>
          <w:rFonts w:ascii="Courier New" w:hAnsi="Courier New"/>
          <w:sz w:val="16"/>
          <w:lang w:val="pt-BR"/>
        </w:rPr>
        <w:t>a=des:qos mandatory local sendrecv</w:t>
      </w:r>
    </w:p>
    <w:p w14:paraId="5A7AE66D" w14:textId="77777777" w:rsidR="00485D9B" w:rsidRP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lang w:val="pt-BR"/>
        </w:rPr>
      </w:pPr>
      <w:r w:rsidRPr="00485D9B">
        <w:rPr>
          <w:rFonts w:ascii="Courier New" w:hAnsi="Courier New"/>
          <w:sz w:val="16"/>
          <w:lang w:val="pt-BR"/>
        </w:rPr>
        <w:t>a=des:qos mandatory remote sendrecv</w:t>
      </w:r>
    </w:p>
    <w:p w14:paraId="37E6B86B" w14:textId="77777777" w:rsidR="00485D9B" w:rsidRP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sz w:val="16"/>
          <w:lang w:val="pt-BR"/>
        </w:rPr>
      </w:pPr>
      <w:r w:rsidRPr="00485D9B">
        <w:rPr>
          <w:rFonts w:ascii="Courier New" w:hAnsi="Courier New"/>
          <w:sz w:val="16"/>
          <w:lang w:val="pt-BR"/>
        </w:rPr>
        <w:t>a=rtpmap:97 AMR</w:t>
      </w:r>
    </w:p>
    <w:p w14:paraId="293DAC07" w14:textId="77777777" w:rsidR="00485D9B" w:rsidRPr="00485D9B"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cs="Courier New"/>
          <w:sz w:val="16"/>
          <w:szCs w:val="16"/>
          <w:lang w:val="pt-BR"/>
        </w:rPr>
      </w:pPr>
      <w:r w:rsidRPr="00485D9B">
        <w:rPr>
          <w:rFonts w:ascii="Courier New" w:hAnsi="Courier New" w:cs="Courier New"/>
          <w:sz w:val="16"/>
          <w:szCs w:val="16"/>
          <w:lang w:val="pt-BR"/>
        </w:rPr>
        <w:t>a=fmtp:97 mode-set=0,2,5,7; mode-change-period=2</w:t>
      </w:r>
    </w:p>
    <w:p w14:paraId="3DFD4323" w14:textId="77777777" w:rsidR="00485D9B" w:rsidRPr="00895344"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cs="Courier New"/>
          <w:sz w:val="16"/>
          <w:szCs w:val="16"/>
          <w:lang w:val="pt-BR"/>
        </w:rPr>
      </w:pPr>
      <w:r w:rsidRPr="00895344">
        <w:rPr>
          <w:rFonts w:ascii="Courier New" w:hAnsi="Courier New" w:cs="Courier New"/>
          <w:sz w:val="16"/>
          <w:szCs w:val="16"/>
          <w:lang w:val="pt-BR"/>
        </w:rPr>
        <w:t>a=rtpmap:96 telephone-event</w:t>
      </w:r>
    </w:p>
    <w:p w14:paraId="38057134" w14:textId="77777777" w:rsidR="00485D9B" w:rsidRPr="008D67E8" w:rsidRDefault="00485D9B" w:rsidP="00485D9B">
      <w:pPr>
        <w:keepNext/>
        <w:keepLines/>
        <w:pBdr>
          <w:top w:val="single" w:sz="4" w:space="1" w:color="auto"/>
          <w:left w:val="single" w:sz="4" w:space="4" w:color="auto"/>
          <w:bottom w:val="single" w:sz="4" w:space="0"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4"/>
        </w:tabs>
        <w:spacing w:after="0"/>
        <w:ind w:left="568" w:right="284" w:hanging="1"/>
        <w:rPr>
          <w:rFonts w:ascii="Courier New" w:hAnsi="Courier New" w:cs="Courier New"/>
          <w:sz w:val="16"/>
          <w:szCs w:val="16"/>
        </w:rPr>
      </w:pPr>
      <w:r w:rsidRPr="008D67E8">
        <w:rPr>
          <w:rFonts w:ascii="Courier New" w:hAnsi="Courier New" w:cs="Courier New"/>
          <w:sz w:val="16"/>
          <w:szCs w:val="16"/>
        </w:rPr>
        <w:t>a=maxptime:20</w:t>
      </w:r>
    </w:p>
    <w:p w14:paraId="43D4A96A" w14:textId="77777777" w:rsidR="00485D9B" w:rsidRDefault="00485D9B" w:rsidP="00485D9B">
      <w:pPr>
        <w:pStyle w:val="B2"/>
        <w:ind w:left="567" w:firstLine="1"/>
        <w:rPr>
          <w:lang w:eastAsia="zh-CN"/>
        </w:rPr>
      </w:pPr>
      <w:bookmarkStart w:id="1091" w:name="_MCCTEMPBM_CRPT84840600___2"/>
      <w:bookmarkEnd w:id="1090"/>
    </w:p>
    <w:bookmarkEnd w:id="1091"/>
    <w:p w14:paraId="507412F6" w14:textId="77777777" w:rsidR="00485D9B" w:rsidRPr="006453E8" w:rsidRDefault="00485D9B" w:rsidP="00485D9B">
      <w:pPr>
        <w:pStyle w:val="EX"/>
        <w:keepLines w:val="0"/>
        <w:rPr>
          <w:lang w:eastAsia="zh-CN"/>
        </w:rPr>
      </w:pPr>
      <w:r>
        <w:rPr>
          <w:rFonts w:hint="eastAsia"/>
          <w:b/>
          <w:lang w:eastAsia="zh-CN"/>
        </w:rPr>
        <w:t xml:space="preserve">Early Session </w:t>
      </w:r>
      <w:r w:rsidRPr="002D639B">
        <w:rPr>
          <w:b/>
        </w:rPr>
        <w:t>SDP</w:t>
      </w:r>
      <w:r w:rsidRPr="002D639B">
        <w:tab/>
        <w:t xml:space="preserve">The </w:t>
      </w:r>
      <w:r>
        <w:rPr>
          <w:rFonts w:hint="eastAsia"/>
          <w:lang w:eastAsia="zh-CN"/>
        </w:rPr>
        <w:t xml:space="preserve">early session </w:t>
      </w:r>
      <w:r w:rsidRPr="002D639B">
        <w:t xml:space="preserve">SDP </w:t>
      </w:r>
      <w:r>
        <w:t>answer (</w:t>
      </w:r>
      <w:r>
        <w:rPr>
          <w:rFonts w:hint="eastAsia"/>
          <w:lang w:eastAsia="zh-CN"/>
        </w:rPr>
        <w:t xml:space="preserve">early-session </w:t>
      </w:r>
      <w:r>
        <w:t xml:space="preserve">SDP_A) contains a set of codecs to be used for the </w:t>
      </w:r>
      <w:r>
        <w:rPr>
          <w:rFonts w:hint="eastAsia"/>
          <w:lang w:eastAsia="zh-CN"/>
        </w:rPr>
        <w:t>CAT</w:t>
      </w:r>
      <w:r>
        <w:t>. If preconditions are used, they are indicated as fulfilled.</w:t>
      </w:r>
    </w:p>
    <w:p w14:paraId="10083DD6" w14:textId="77777777" w:rsidR="00485D9B" w:rsidRDefault="00485D9B" w:rsidP="00485D9B">
      <w:pPr>
        <w:pStyle w:val="B1"/>
        <w:ind w:left="284" w:firstLine="0"/>
        <w:rPr>
          <w:b/>
          <w:bCs/>
        </w:rPr>
      </w:pPr>
      <w:bookmarkStart w:id="1092" w:name="_MCCTEMPBM_CRPT84840601___2"/>
      <w:r>
        <w:rPr>
          <w:rFonts w:hint="eastAsia"/>
          <w:b/>
          <w:bCs/>
          <w:lang w:eastAsia="zh-CN"/>
        </w:rPr>
        <w:t>8</w:t>
      </w:r>
      <w:r>
        <w:rPr>
          <w:rFonts w:hint="eastAsia"/>
          <w:b/>
          <w:bCs/>
          <w:lang w:eastAsia="zh-CN"/>
        </w:rPr>
        <w:tab/>
      </w:r>
      <w:r>
        <w:rPr>
          <w:b/>
          <w:bCs/>
        </w:rPr>
        <w:t>200 (OK) response to PRACK</w:t>
      </w:r>
      <w:r w:rsidR="00B068FE">
        <w:rPr>
          <w:b/>
          <w:bCs/>
        </w:rPr>
        <w:t xml:space="preserve"> request</w:t>
      </w:r>
      <w:r>
        <w:rPr>
          <w:b/>
          <w:bCs/>
        </w:rPr>
        <w:t xml:space="preserve"> (CAT-AS to MGCF)</w:t>
      </w:r>
    </w:p>
    <w:bookmarkEnd w:id="1092"/>
    <w:p w14:paraId="273905BF" w14:textId="77777777" w:rsidR="00485D9B" w:rsidRDefault="00485D9B" w:rsidP="00485D9B">
      <w:pPr>
        <w:pStyle w:val="B2"/>
        <w:rPr>
          <w:b/>
          <w:bCs/>
        </w:rPr>
      </w:pPr>
      <w:r>
        <w:t>The CAT-AS sends a SIP 200 (OK) response for the SIP PRACK request to the MGCF.</w:t>
      </w:r>
    </w:p>
    <w:p w14:paraId="519E4368" w14:textId="77777777" w:rsidR="00485D9B" w:rsidRDefault="00485D9B" w:rsidP="00485D9B">
      <w:pPr>
        <w:pStyle w:val="B1"/>
        <w:ind w:left="284" w:firstLine="0"/>
        <w:rPr>
          <w:b/>
          <w:bCs/>
          <w:lang w:eastAsia="zh-CN"/>
        </w:rPr>
      </w:pPr>
      <w:bookmarkStart w:id="1093" w:name="_MCCTEMPBM_CRPT84840602___2"/>
      <w:r>
        <w:rPr>
          <w:rFonts w:hint="eastAsia"/>
          <w:b/>
          <w:bCs/>
          <w:lang w:eastAsia="zh-CN"/>
        </w:rPr>
        <w:t>9</w:t>
      </w:r>
      <w:r>
        <w:rPr>
          <w:rFonts w:hint="eastAsia"/>
          <w:b/>
          <w:bCs/>
          <w:lang w:eastAsia="zh-CN"/>
        </w:rPr>
        <w:tab/>
        <w:t>20</w:t>
      </w:r>
      <w:r>
        <w:rPr>
          <w:b/>
          <w:bCs/>
        </w:rPr>
        <w:t xml:space="preserve">0 (OK) response to INVITE </w:t>
      </w:r>
      <w:r w:rsidR="00B068FE">
        <w:rPr>
          <w:b/>
          <w:bCs/>
        </w:rPr>
        <w:t xml:space="preserve">request </w:t>
      </w:r>
      <w:r>
        <w:rPr>
          <w:b/>
          <w:bCs/>
        </w:rPr>
        <w:t xml:space="preserve">(UE#2 to CAT-AS) </w:t>
      </w:r>
      <w:r>
        <w:rPr>
          <w:b/>
        </w:rPr>
        <w:t>see example in table</w:t>
      </w:r>
      <w:r w:rsidR="00D11565">
        <w:rPr>
          <w:b/>
        </w:rPr>
        <w:t> </w:t>
      </w:r>
      <w:r>
        <w:rPr>
          <w:b/>
        </w:rPr>
        <w:t>A.</w:t>
      </w:r>
      <w:r>
        <w:rPr>
          <w:rFonts w:hint="eastAsia"/>
          <w:b/>
          <w:lang w:eastAsia="zh-CN"/>
        </w:rPr>
        <w:t>6</w:t>
      </w:r>
      <w:r>
        <w:rPr>
          <w:b/>
        </w:rPr>
        <w:t>.</w:t>
      </w:r>
      <w:r>
        <w:rPr>
          <w:rFonts w:hint="eastAsia"/>
          <w:b/>
          <w:lang w:eastAsia="zh-CN"/>
        </w:rPr>
        <w:t>4</w:t>
      </w:r>
      <w:r>
        <w:rPr>
          <w:b/>
        </w:rPr>
        <w:t>-</w:t>
      </w:r>
      <w:r>
        <w:rPr>
          <w:rFonts w:hint="eastAsia"/>
          <w:b/>
          <w:lang w:eastAsia="zh-CN"/>
        </w:rPr>
        <w:t>9</w:t>
      </w:r>
    </w:p>
    <w:p w14:paraId="3F8CD083" w14:textId="77777777" w:rsidR="00485D9B" w:rsidRDefault="00485D9B" w:rsidP="00485D9B">
      <w:pPr>
        <w:pStyle w:val="B2"/>
        <w:ind w:left="567" w:firstLine="1"/>
      </w:pPr>
      <w:bookmarkStart w:id="1094" w:name="_MCCTEMPBM_CRPT84840603___2"/>
      <w:bookmarkEnd w:id="1093"/>
      <w:r>
        <w:t>The called party answers the call. UE#2 sends a SIP 200 (OK) final response for the SIP INVITE request to the CAT-AS.</w:t>
      </w:r>
    </w:p>
    <w:bookmarkEnd w:id="1094"/>
    <w:p w14:paraId="1828025E" w14:textId="77777777" w:rsidR="00485D9B" w:rsidRDefault="00485D9B" w:rsidP="00485D9B">
      <w:pPr>
        <w:pStyle w:val="B2"/>
      </w:pPr>
      <w:r>
        <w:t>The CAT-AS instructs the MRF to stop CAT media.</w:t>
      </w:r>
    </w:p>
    <w:p w14:paraId="51EF7C48" w14:textId="77777777" w:rsidR="00485D9B" w:rsidRPr="002D639B" w:rsidRDefault="00485D9B" w:rsidP="00485D9B">
      <w:pPr>
        <w:pStyle w:val="TH"/>
      </w:pPr>
      <w:r>
        <w:lastRenderedPageBreak/>
        <w:t>Table</w:t>
      </w:r>
      <w:r w:rsidR="00D11565">
        <w:t> </w:t>
      </w:r>
      <w:r>
        <w:t>A.</w:t>
      </w:r>
      <w:r>
        <w:rPr>
          <w:rFonts w:hint="eastAsia"/>
          <w:lang w:eastAsia="zh-CN"/>
        </w:rPr>
        <w:t>6</w:t>
      </w:r>
      <w:r>
        <w:t>.</w:t>
      </w:r>
      <w:r>
        <w:rPr>
          <w:rFonts w:hint="eastAsia"/>
          <w:lang w:eastAsia="zh-CN"/>
        </w:rPr>
        <w:t>4</w:t>
      </w:r>
      <w:r>
        <w:t>-</w:t>
      </w:r>
      <w:r>
        <w:rPr>
          <w:rFonts w:hint="eastAsia"/>
          <w:lang w:eastAsia="zh-CN"/>
        </w:rPr>
        <w:t>9</w:t>
      </w:r>
      <w:r>
        <w:t xml:space="preserve">: </w:t>
      </w:r>
      <w:r>
        <w:rPr>
          <w:rFonts w:hint="eastAsia"/>
          <w:lang w:eastAsia="zh-CN"/>
        </w:rPr>
        <w:t xml:space="preserve">SIP </w:t>
      </w:r>
      <w:r>
        <w:t>200 (OK) response (UE#2 to CAT-AS</w:t>
      </w:r>
      <w:r w:rsidRPr="002D639B">
        <w:t>)</w:t>
      </w:r>
    </w:p>
    <w:p w14:paraId="6B7FAF78"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bookmarkStart w:id="1095" w:name="_MCCTEMPBM_CRPT84840604___2"/>
      <w:r>
        <w:t>SIP/2.0 200 OK</w:t>
      </w:r>
    </w:p>
    <w:p w14:paraId="1C7B7C37"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r w:rsidRPr="002D639B">
        <w:t>Via: SIP/2.0/UDP pcscf2.visited2.net:5088;comp=sigcomp;branch=z9hG4bK361k21.1, SIP/2.0/UDP scscf</w:t>
      </w:r>
      <w:r>
        <w:t>2.home2.net;branch=z9hG4bK764XC12</w:t>
      </w:r>
      <w:r w:rsidRPr="002D639B">
        <w:t>.1,</w:t>
      </w:r>
      <w:r>
        <w:t xml:space="preserve"> SIP/2.0/UDP catas.home2.net;branch=z9hG4bK764Q32</w:t>
      </w:r>
      <w:r w:rsidRPr="002D639B">
        <w:t>.1, SIP/2.0/UDP scscf2.home2.net;branch=z9hG4bK764z87.1,</w:t>
      </w:r>
      <w:r>
        <w:t xml:space="preserve"> </w:t>
      </w:r>
      <w:r w:rsidRPr="002D639B">
        <w:t>SIP/2.0/UDP icscf2_s.home2.net;br</w:t>
      </w:r>
      <w:r>
        <w:t xml:space="preserve">anch=z9hG4bK871y12.1, </w:t>
      </w:r>
      <w:r w:rsidRPr="002D639B">
        <w:t>SIP/2.0/UDP [5555::aaa:bbb:ccc:ddd]:1357;comp=sigcomp;branch=z9hG4bKnashds7</w:t>
      </w:r>
    </w:p>
    <w:p w14:paraId="485919EE"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bookmarkStart w:id="1096" w:name="_MCCTEMPBM_CRPT84840605___2"/>
      <w:bookmarkEnd w:id="1095"/>
      <w:r w:rsidRPr="002D639B">
        <w:t>From:</w:t>
      </w:r>
    </w:p>
    <w:p w14:paraId="1D449209"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2D639B">
        <w:t>To</w:t>
      </w:r>
      <w:r>
        <w:t xml:space="preserve">: </w:t>
      </w:r>
    </w:p>
    <w:p w14:paraId="6AA31D30"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2D639B">
        <w:t>Call-ID:</w:t>
      </w:r>
    </w:p>
    <w:p w14:paraId="0EA3A3F1"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2D639B">
        <w:t>Cseq:</w:t>
      </w:r>
    </w:p>
    <w:p w14:paraId="36D4FE70" w14:textId="77777777" w:rsidR="00485D9B" w:rsidRDefault="00485D9B" w:rsidP="00485D9B">
      <w:pPr>
        <w:pStyle w:val="PL"/>
        <w:keepNext/>
        <w:pBdr>
          <w:top w:val="single" w:sz="4" w:space="1" w:color="auto"/>
          <w:left w:val="single" w:sz="4" w:space="4" w:color="auto"/>
          <w:bottom w:val="single" w:sz="4" w:space="1" w:color="auto"/>
          <w:right w:val="single" w:sz="4" w:space="4" w:color="auto"/>
        </w:pBdr>
        <w:ind w:left="850" w:right="284" w:hanging="283"/>
      </w:pPr>
      <w:r w:rsidRPr="002D639B">
        <w:t>Allow: INVITE, ACK, CANCEL, BYE, PRACK, UPDATE, REFER, MESSAGE</w:t>
      </w:r>
    </w:p>
    <w:p w14:paraId="2431D6C5"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bookmarkStart w:id="1097" w:name="_MCCTEMPBM_CRPT84840606___2"/>
      <w:bookmarkEnd w:id="1096"/>
      <w:r w:rsidRPr="002D639B">
        <w:t>Contact: &lt;sip:</w:t>
      </w:r>
      <w:r w:rsidR="00137402" w:rsidRPr="00861C74">
        <w:rPr>
          <w:rFonts w:cs="Courier New"/>
          <w:szCs w:val="16"/>
          <w:lang w:val="en-US"/>
        </w:rPr>
        <w:t>user2_public1@home2.net;gr=urn:uuid:2ad8950e-48a5-4a74-8d99-ad76cc7fc74</w:t>
      </w:r>
      <w:r w:rsidRPr="002D639B">
        <w:t>;</w:t>
      </w:r>
      <w:r w:rsidR="00137402" w:rsidRPr="00861C74" w:rsidDel="00861C74">
        <w:rPr>
          <w:rFonts w:eastAsia="PMingLiU" w:cs="Courier New"/>
          <w:lang w:eastAsia="zh-TW"/>
        </w:rPr>
        <w:t xml:space="preserve"> </w:t>
      </w:r>
      <w:r w:rsidRPr="002D639B">
        <w:t>&gt;</w:t>
      </w:r>
      <w:r w:rsidR="00137402" w:rsidRPr="00861C74">
        <w:rPr>
          <w:rFonts w:eastAsia="PMingLiU" w:cs="Courier New"/>
          <w:lang w:eastAsia="zh-TW"/>
        </w:rPr>
        <w:t>;</w:t>
      </w:r>
      <w:r w:rsidR="00137402" w:rsidRPr="00861C74">
        <w:t>+g.3gpp.icsi_ref="urn</w:t>
      </w:r>
      <w:r w:rsidR="00137402">
        <w:t>%3Aurn-7%3gpp-service.ims.icsi.mmtel"</w:t>
      </w:r>
    </w:p>
    <w:p w14:paraId="2709135E" w14:textId="77777777" w:rsidR="00485D9B" w:rsidRPr="00FF0058" w:rsidRDefault="00485D9B" w:rsidP="00485D9B">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bookmarkStart w:id="1098" w:name="_MCCTEMPBM_CRPT84840607___2"/>
      <w:bookmarkEnd w:id="1097"/>
      <w:r w:rsidRPr="00FF0058">
        <w:rPr>
          <w:snapToGrid w:val="0"/>
        </w:rPr>
        <w:t xml:space="preserve">Content-Type: application/sdp </w:t>
      </w:r>
    </w:p>
    <w:p w14:paraId="2238C1C9" w14:textId="77777777" w:rsidR="00485D9B" w:rsidRPr="00FF0058" w:rsidRDefault="00485D9B" w:rsidP="00485D9B">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r w:rsidRPr="00FF0058">
        <w:rPr>
          <w:snapToGrid w:val="0"/>
        </w:rPr>
        <w:t>Content-Length: (…)</w:t>
      </w:r>
    </w:p>
    <w:p w14:paraId="766EFE2E" w14:textId="77777777" w:rsidR="00485D9B" w:rsidRPr="00FF0058" w:rsidRDefault="00485D9B" w:rsidP="00485D9B">
      <w:pPr>
        <w:pStyle w:val="PL"/>
        <w:keepNext/>
        <w:keepLines/>
        <w:pBdr>
          <w:top w:val="single" w:sz="4" w:space="1" w:color="auto"/>
          <w:left w:val="single" w:sz="4" w:space="4" w:color="auto"/>
          <w:bottom w:val="single" w:sz="4" w:space="1" w:color="auto"/>
          <w:right w:val="single" w:sz="4" w:space="4" w:color="auto"/>
        </w:pBdr>
        <w:ind w:left="850" w:right="284" w:hanging="283"/>
        <w:rPr>
          <w:snapToGrid w:val="0"/>
        </w:rPr>
      </w:pPr>
    </w:p>
    <w:p w14:paraId="1B1A1377" w14:textId="77777777" w:rsidR="00485D9B" w:rsidRPr="00FF0058"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bookmarkStart w:id="1099" w:name="_MCCTEMPBM_CRPT84840608___2"/>
      <w:bookmarkEnd w:id="1098"/>
      <w:r w:rsidRPr="00FF0058">
        <w:t>v=0</w:t>
      </w:r>
    </w:p>
    <w:p w14:paraId="52696D4F" w14:textId="77777777" w:rsidR="00485D9B" w:rsidRPr="00FF0058"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eastAsia="zh-CN"/>
        </w:rPr>
      </w:pPr>
      <w:r w:rsidRPr="00FF0058">
        <w:t xml:space="preserve">o=- 2987933615 </w:t>
      </w:r>
      <w:smartTag w:uri="urn:schemas-microsoft-com:office:smarttags" w:element="chmetcnv">
        <w:smartTagPr>
          <w:attr w:name="UnitName" w:val="in"/>
          <w:attr w:name="SourceValue" w:val="2987933615"/>
          <w:attr w:name="HasSpace" w:val="True"/>
          <w:attr w:name="Negative" w:val="False"/>
          <w:attr w:name="NumberType" w:val="1"/>
          <w:attr w:name="TCSC" w:val="0"/>
        </w:smartTagPr>
        <w:r w:rsidRPr="00FF0058">
          <w:t>2987933615 IN</w:t>
        </w:r>
      </w:smartTag>
      <w:r w:rsidRPr="00FF0058">
        <w:t xml:space="preserve"> IP6 5555::</w:t>
      </w:r>
      <w:r w:rsidRPr="00FF0058">
        <w:rPr>
          <w:rFonts w:hint="eastAsia"/>
          <w:lang w:eastAsia="zh-CN"/>
        </w:rPr>
        <w:t>ggg</w:t>
      </w:r>
      <w:r w:rsidRPr="00FF0058">
        <w:t>:</w:t>
      </w:r>
      <w:r w:rsidRPr="00FF0058">
        <w:rPr>
          <w:rFonts w:hint="eastAsia"/>
          <w:lang w:eastAsia="zh-CN"/>
        </w:rPr>
        <w:t>hhh</w:t>
      </w:r>
      <w:r w:rsidRPr="00FF0058">
        <w:t>:</w:t>
      </w:r>
      <w:r w:rsidRPr="00FF0058">
        <w:rPr>
          <w:rFonts w:hint="eastAsia"/>
          <w:lang w:eastAsia="zh-CN"/>
        </w:rPr>
        <w:t>iii</w:t>
      </w:r>
      <w:r w:rsidRPr="00FF0058">
        <w:t>:</w:t>
      </w:r>
      <w:r w:rsidRPr="00FF0058">
        <w:rPr>
          <w:rFonts w:hint="eastAsia"/>
          <w:lang w:eastAsia="zh-CN"/>
        </w:rPr>
        <w:t>jjj</w:t>
      </w:r>
    </w:p>
    <w:p w14:paraId="31934891" w14:textId="77777777" w:rsidR="00485D9B" w:rsidRPr="00C61269"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r w:rsidRPr="00C61269">
        <w:t>s=-</w:t>
      </w:r>
    </w:p>
    <w:p w14:paraId="7A53A67C" w14:textId="77777777" w:rsidR="00485D9B" w:rsidRPr="00C61269"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r w:rsidRPr="00C61269">
        <w:t>c=IN IP6 5555::</w:t>
      </w:r>
      <w:r w:rsidRPr="00C61269">
        <w:rPr>
          <w:rFonts w:hint="eastAsia"/>
          <w:lang w:eastAsia="zh-CN"/>
        </w:rPr>
        <w:t>ggg</w:t>
      </w:r>
      <w:r w:rsidRPr="00C61269">
        <w:t>:</w:t>
      </w:r>
      <w:r w:rsidRPr="00C61269">
        <w:rPr>
          <w:rFonts w:hint="eastAsia"/>
          <w:lang w:eastAsia="zh-CN"/>
        </w:rPr>
        <w:t>hhh</w:t>
      </w:r>
      <w:r w:rsidRPr="00C61269">
        <w:t>:</w:t>
      </w:r>
      <w:r w:rsidRPr="00C61269">
        <w:rPr>
          <w:rFonts w:hint="eastAsia"/>
          <w:lang w:eastAsia="zh-CN"/>
        </w:rPr>
        <w:t>iii</w:t>
      </w:r>
      <w:r w:rsidRPr="00C61269">
        <w:t>:</w:t>
      </w:r>
      <w:r w:rsidRPr="00C61269">
        <w:rPr>
          <w:rFonts w:hint="eastAsia"/>
          <w:lang w:eastAsia="zh-CN"/>
        </w:rPr>
        <w:t>jjj</w:t>
      </w:r>
    </w:p>
    <w:p w14:paraId="7626CBA5" w14:textId="77777777" w:rsidR="00485D9B" w:rsidRPr="00143662"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fr-FR"/>
        </w:rPr>
      </w:pPr>
      <w:r w:rsidRPr="00143662">
        <w:rPr>
          <w:lang w:val="fr-FR"/>
        </w:rPr>
        <w:t>t=0 0</w:t>
      </w:r>
    </w:p>
    <w:p w14:paraId="495F68A9" w14:textId="77777777" w:rsidR="00485D9B" w:rsidRPr="00143662"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fr-FR"/>
        </w:rPr>
      </w:pPr>
      <w:r w:rsidRPr="00143662">
        <w:rPr>
          <w:lang w:val="fr-FR"/>
        </w:rPr>
        <w:t>m=video 3400 RTP/AVP 98</w:t>
      </w:r>
    </w:p>
    <w:p w14:paraId="6C3EEEA3"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895344">
        <w:rPr>
          <w:lang w:val="pt-BR"/>
        </w:rPr>
        <w:t>b=AS:75</w:t>
      </w:r>
    </w:p>
    <w:p w14:paraId="4555DBD9"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eastAsia="zh-CN"/>
        </w:rPr>
      </w:pPr>
      <w:r w:rsidRPr="00895344">
        <w:rPr>
          <w:lang w:val="pt-BR"/>
        </w:rPr>
        <w:t xml:space="preserve">a=curr:qos local </w:t>
      </w:r>
      <w:r w:rsidRPr="00895344">
        <w:rPr>
          <w:rFonts w:hint="eastAsia"/>
          <w:lang w:val="pt-BR" w:eastAsia="zh-CN"/>
        </w:rPr>
        <w:t>sendrecv</w:t>
      </w:r>
    </w:p>
    <w:p w14:paraId="09DFFEC2"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eastAsia="zh-CN"/>
        </w:rPr>
      </w:pPr>
      <w:r w:rsidRPr="00895344">
        <w:rPr>
          <w:lang w:val="pt-BR"/>
        </w:rPr>
        <w:t xml:space="preserve">a=curr:qos remote </w:t>
      </w:r>
      <w:r w:rsidRPr="00895344">
        <w:rPr>
          <w:rFonts w:hint="eastAsia"/>
          <w:lang w:val="pt-BR" w:eastAsia="zh-CN"/>
        </w:rPr>
        <w:t>sendrecv</w:t>
      </w:r>
    </w:p>
    <w:p w14:paraId="713D13AB"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895344">
        <w:rPr>
          <w:lang w:val="pt-BR"/>
        </w:rPr>
        <w:t>a=des:qos mandatory local sendrecv</w:t>
      </w:r>
    </w:p>
    <w:p w14:paraId="4F2873FE"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895344">
        <w:rPr>
          <w:lang w:val="pt-BR"/>
        </w:rPr>
        <w:t>a=des:qos mandatory remote sendrecv</w:t>
      </w:r>
    </w:p>
    <w:p w14:paraId="5DF6AE44"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895344">
        <w:rPr>
          <w:lang w:val="pt-BR"/>
        </w:rPr>
        <w:t>a=rtpmap:98 H263</w:t>
      </w:r>
    </w:p>
    <w:p w14:paraId="5B883C1F"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895344">
        <w:rPr>
          <w:lang w:val="pt-BR"/>
        </w:rPr>
        <w:t>a=fmtp:98 profile-level-id=0</w:t>
      </w:r>
    </w:p>
    <w:p w14:paraId="14774DCD"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895344">
        <w:rPr>
          <w:lang w:val="pt-BR"/>
        </w:rPr>
        <w:t>m=audio 3456 RTP/AVP 97 96</w:t>
      </w:r>
    </w:p>
    <w:p w14:paraId="3FF07176"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895344">
        <w:rPr>
          <w:lang w:val="pt-BR"/>
        </w:rPr>
        <w:t>b=AS:25.4</w:t>
      </w:r>
    </w:p>
    <w:p w14:paraId="063D9A5B"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895344">
        <w:rPr>
          <w:lang w:val="pt-BR"/>
        </w:rPr>
        <w:t>a=curr:qos local none</w:t>
      </w:r>
    </w:p>
    <w:p w14:paraId="04574A69"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895344">
        <w:rPr>
          <w:lang w:val="pt-BR"/>
        </w:rPr>
        <w:t>a=curr:qos remote none</w:t>
      </w:r>
    </w:p>
    <w:p w14:paraId="23CE5E36"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895344">
        <w:rPr>
          <w:lang w:val="pt-BR"/>
        </w:rPr>
        <w:t>a=des:qos mandatory local sendrecv</w:t>
      </w:r>
    </w:p>
    <w:p w14:paraId="3F00FCB5"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895344">
        <w:rPr>
          <w:lang w:val="pt-BR"/>
        </w:rPr>
        <w:t>a=des:qos mandatory remote sendrecv</w:t>
      </w:r>
    </w:p>
    <w:p w14:paraId="23EB8359"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895344">
        <w:rPr>
          <w:lang w:val="pt-BR"/>
        </w:rPr>
        <w:t>a=rtpmap:97 AMR</w:t>
      </w:r>
    </w:p>
    <w:p w14:paraId="1D1AADC6"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895344">
        <w:rPr>
          <w:lang w:val="pt-BR"/>
        </w:rPr>
        <w:t>a=fmtp:97 mode-set=0,2,5,7; mode-change-period=2</w:t>
      </w:r>
    </w:p>
    <w:p w14:paraId="23894080" w14:textId="77777777" w:rsidR="00485D9B" w:rsidRPr="00895344"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rPr>
          <w:lang w:val="pt-BR"/>
        </w:rPr>
      </w:pPr>
      <w:r w:rsidRPr="00895344">
        <w:rPr>
          <w:lang w:val="pt-BR"/>
        </w:rPr>
        <w:t>a=rtpmap:96 telephone-event</w:t>
      </w:r>
    </w:p>
    <w:p w14:paraId="637C317C" w14:textId="77777777" w:rsidR="00485D9B" w:rsidRPr="002D639B" w:rsidRDefault="00485D9B" w:rsidP="00485D9B">
      <w:pPr>
        <w:pStyle w:val="PL"/>
        <w:keepNext/>
        <w:pBdr>
          <w:top w:val="single" w:sz="4" w:space="1" w:color="auto"/>
          <w:left w:val="single" w:sz="4" w:space="4" w:color="auto"/>
          <w:bottom w:val="single" w:sz="4" w:space="1" w:color="auto"/>
          <w:right w:val="single" w:sz="4" w:space="4" w:color="auto"/>
        </w:pBdr>
        <w:ind w:left="851" w:right="284" w:hanging="284"/>
      </w:pPr>
      <w:r>
        <w:t>a=maxptime:20</w:t>
      </w:r>
    </w:p>
    <w:bookmarkEnd w:id="1099"/>
    <w:p w14:paraId="2E834AB9" w14:textId="77777777" w:rsidR="00485D9B" w:rsidRDefault="00485D9B" w:rsidP="00485D9B"/>
    <w:p w14:paraId="7DD66B87" w14:textId="77777777" w:rsidR="00485D9B" w:rsidRPr="00311E5C" w:rsidRDefault="00485D9B" w:rsidP="00485D9B">
      <w:pPr>
        <w:pStyle w:val="EX"/>
        <w:keepLines w:val="0"/>
      </w:pPr>
      <w:r w:rsidRPr="002D639B">
        <w:rPr>
          <w:b/>
        </w:rPr>
        <w:t>SDP</w:t>
      </w:r>
      <w:r w:rsidRPr="002D639B">
        <w:tab/>
        <w:t xml:space="preserve">The SDP </w:t>
      </w:r>
      <w:r>
        <w:t>answer (SDP_A) contains a set of codecs to be used for the session. If preconditions are used, they are indicated as fulfilled.</w:t>
      </w:r>
    </w:p>
    <w:p w14:paraId="25E80F75" w14:textId="77777777" w:rsidR="00485D9B" w:rsidRDefault="00485D9B" w:rsidP="00485D9B">
      <w:pPr>
        <w:pStyle w:val="B1"/>
        <w:ind w:left="284" w:firstLine="0"/>
        <w:rPr>
          <w:b/>
          <w:bCs/>
        </w:rPr>
      </w:pPr>
      <w:bookmarkStart w:id="1100" w:name="_MCCTEMPBM_CRPT84840609___2"/>
      <w:r w:rsidDel="00CE76C9">
        <w:rPr>
          <w:rFonts w:hint="eastAsia"/>
          <w:b/>
          <w:bCs/>
          <w:lang w:eastAsia="zh-CN"/>
        </w:rPr>
        <w:t>1</w:t>
      </w:r>
      <w:r>
        <w:rPr>
          <w:rFonts w:hint="eastAsia"/>
          <w:b/>
          <w:bCs/>
          <w:lang w:eastAsia="zh-CN"/>
        </w:rPr>
        <w:t>0-11</w:t>
      </w:r>
      <w:r>
        <w:rPr>
          <w:rFonts w:hint="eastAsia"/>
          <w:b/>
          <w:bCs/>
          <w:lang w:eastAsia="zh-CN"/>
        </w:rPr>
        <w:tab/>
      </w:r>
      <w:r>
        <w:rPr>
          <w:b/>
          <w:bCs/>
        </w:rPr>
        <w:t xml:space="preserve">200 (OK) responses to INVITE </w:t>
      </w:r>
      <w:r w:rsidR="00B068FE">
        <w:rPr>
          <w:b/>
          <w:bCs/>
        </w:rPr>
        <w:t xml:space="preserve">request </w:t>
      </w:r>
      <w:r>
        <w:rPr>
          <w:b/>
          <w:bCs/>
        </w:rPr>
        <w:t>(CAT-AS to MGCF)</w:t>
      </w:r>
    </w:p>
    <w:p w14:paraId="52A5C741" w14:textId="77777777" w:rsidR="00485D9B" w:rsidRDefault="00485D9B" w:rsidP="00485D9B">
      <w:pPr>
        <w:pStyle w:val="B2"/>
        <w:ind w:left="567" w:firstLine="1"/>
      </w:pPr>
      <w:bookmarkStart w:id="1101" w:name="_MCCTEMPBM_CRPT84840610___2"/>
      <w:bookmarkEnd w:id="1100"/>
      <w:r>
        <w:t xml:space="preserve">The CAT-AS </w:t>
      </w:r>
      <w:r>
        <w:rPr>
          <w:rFonts w:hint="eastAsia"/>
          <w:lang w:eastAsia="zh-CN"/>
        </w:rPr>
        <w:t>forward</w:t>
      </w:r>
      <w:r>
        <w:t>s the SIP 200 (OK) response to the MGCF.</w:t>
      </w:r>
    </w:p>
    <w:p w14:paraId="3CD9FAF4" w14:textId="77777777" w:rsidR="00485D9B" w:rsidRDefault="00485D9B" w:rsidP="00485D9B">
      <w:pPr>
        <w:pStyle w:val="B2"/>
        <w:ind w:left="567" w:firstLine="1"/>
      </w:pPr>
      <w:r>
        <w:rPr>
          <w:rFonts w:hint="eastAsia"/>
          <w:lang w:eastAsia="zh-CN"/>
        </w:rPr>
        <w:t>The</w:t>
      </w:r>
      <w:r>
        <w:t xml:space="preserve"> dialog </w:t>
      </w:r>
      <w:r>
        <w:rPr>
          <w:rFonts w:hint="eastAsia"/>
          <w:lang w:eastAsia="zh-CN"/>
        </w:rPr>
        <w:t>for session</w:t>
      </w:r>
      <w:r>
        <w:t xml:space="preserve"> is established between the MGCF and UE#2.</w:t>
      </w:r>
    </w:p>
    <w:p w14:paraId="117D4387" w14:textId="77777777" w:rsidR="00485D9B" w:rsidRDefault="00485D9B" w:rsidP="00485D9B">
      <w:pPr>
        <w:pStyle w:val="B2"/>
        <w:ind w:left="567" w:firstLine="1"/>
      </w:pPr>
      <w:r>
        <w:t xml:space="preserve">The early dialog </w:t>
      </w:r>
      <w:r>
        <w:rPr>
          <w:rFonts w:hint="eastAsia"/>
          <w:lang w:eastAsia="zh-CN"/>
        </w:rPr>
        <w:t xml:space="preserve">using early-session SDP </w:t>
      </w:r>
      <w:r>
        <w:t>between the MGCF and the CAT-AS is terminated.</w:t>
      </w:r>
    </w:p>
    <w:p w14:paraId="0D944034" w14:textId="77777777" w:rsidR="00485D9B" w:rsidRDefault="00485D9B" w:rsidP="00485D9B">
      <w:pPr>
        <w:pStyle w:val="B2"/>
        <w:ind w:left="567" w:firstLine="1"/>
      </w:pPr>
      <w:r>
        <w:t>The MGCF sends an ISUP ANM message to CS</w:t>
      </w:r>
      <w:r>
        <w:rPr>
          <w:rFonts w:hint="eastAsia"/>
          <w:lang w:eastAsia="zh-CN"/>
        </w:rPr>
        <w:t xml:space="preserve"> domain</w:t>
      </w:r>
      <w:r>
        <w:t>.</w:t>
      </w:r>
    </w:p>
    <w:p w14:paraId="0B6FBA2D" w14:textId="77777777" w:rsidR="00485D9B" w:rsidRDefault="00485D9B" w:rsidP="00485D9B">
      <w:pPr>
        <w:pStyle w:val="B1"/>
        <w:ind w:left="284" w:firstLine="0"/>
        <w:rPr>
          <w:b/>
          <w:bCs/>
        </w:rPr>
      </w:pPr>
      <w:bookmarkStart w:id="1102" w:name="_MCCTEMPBM_CRPT84840611___2"/>
      <w:bookmarkEnd w:id="1101"/>
      <w:r>
        <w:rPr>
          <w:b/>
          <w:bCs/>
        </w:rPr>
        <w:t>1</w:t>
      </w:r>
      <w:r>
        <w:rPr>
          <w:rFonts w:hint="eastAsia"/>
          <w:b/>
          <w:bCs/>
          <w:lang w:eastAsia="zh-CN"/>
        </w:rPr>
        <w:t>2</w:t>
      </w:r>
      <w:r w:rsidDel="00CE76C9">
        <w:rPr>
          <w:rFonts w:hint="eastAsia"/>
          <w:b/>
          <w:bCs/>
          <w:lang w:eastAsia="zh-CN"/>
        </w:rPr>
        <w:tab/>
      </w:r>
      <w:r>
        <w:rPr>
          <w:rFonts w:hint="eastAsia"/>
          <w:b/>
          <w:bCs/>
          <w:lang w:eastAsia="zh-CN"/>
        </w:rPr>
        <w:tab/>
      </w:r>
      <w:r>
        <w:rPr>
          <w:b/>
          <w:bCs/>
        </w:rPr>
        <w:t>ACK request (MGCF to UE#2)</w:t>
      </w:r>
    </w:p>
    <w:p w14:paraId="5845F510" w14:textId="77777777" w:rsidR="00485D9B" w:rsidRPr="00312402" w:rsidRDefault="00485D9B" w:rsidP="00485D9B">
      <w:pPr>
        <w:pStyle w:val="B2"/>
        <w:ind w:left="567" w:firstLine="1"/>
        <w:rPr>
          <w:noProof/>
        </w:rPr>
      </w:pPr>
      <w:bookmarkStart w:id="1103" w:name="_MCCTEMPBM_CRPT84840612___2"/>
      <w:bookmarkEnd w:id="1102"/>
      <w:r>
        <w:t>The MGCF sends a SIP ACK request, which acknowledges the SIP 200 (OK) final response, to UE#2.</w:t>
      </w:r>
    </w:p>
    <w:bookmarkEnd w:id="1103"/>
    <w:p w14:paraId="0ED740CE" w14:textId="77777777" w:rsidR="00485D9B" w:rsidRPr="00485D9B" w:rsidRDefault="00485D9B" w:rsidP="00485D9B"/>
    <w:p w14:paraId="72DDD814" w14:textId="77777777" w:rsidR="0049718C" w:rsidRPr="00A704D5" w:rsidRDefault="004A3549" w:rsidP="0049718C">
      <w:pPr>
        <w:pStyle w:val="Heading8"/>
      </w:pPr>
      <w:bookmarkStart w:id="1104" w:name="historyclause"/>
      <w:r w:rsidRPr="00670594">
        <w:br w:type="page"/>
      </w:r>
      <w:bookmarkStart w:id="1105" w:name="_Toc20131457"/>
      <w:bookmarkStart w:id="1106" w:name="_Toc36122584"/>
      <w:bookmarkStart w:id="1107" w:name="_Toc45183283"/>
      <w:bookmarkStart w:id="1108" w:name="_Toc45696724"/>
      <w:bookmarkStart w:id="1109" w:name="_Toc163140048"/>
      <w:r w:rsidR="0049718C" w:rsidRPr="00A704D5">
        <w:lastRenderedPageBreak/>
        <w:t xml:space="preserve">Annex </w:t>
      </w:r>
      <w:r w:rsidR="0049718C">
        <w:t>B</w:t>
      </w:r>
      <w:r w:rsidR="0049718C" w:rsidRPr="00A704D5">
        <w:t xml:space="preserve"> (normative):</w:t>
      </w:r>
      <w:r w:rsidR="0049718C" w:rsidRPr="00A704D5">
        <w:br/>
        <w:t>SDP a=content attribute "g.3gpp.cat" value</w:t>
      </w:r>
      <w:bookmarkEnd w:id="1105"/>
      <w:bookmarkEnd w:id="1106"/>
      <w:bookmarkEnd w:id="1107"/>
      <w:bookmarkEnd w:id="1108"/>
      <w:bookmarkEnd w:id="1109"/>
    </w:p>
    <w:p w14:paraId="43B76EC7" w14:textId="77777777" w:rsidR="0049718C" w:rsidRPr="00A704D5" w:rsidRDefault="0049718C" w:rsidP="0049718C">
      <w:pPr>
        <w:pStyle w:val="Heading2"/>
      </w:pPr>
      <w:bookmarkStart w:id="1110" w:name="_Toc20131458"/>
      <w:bookmarkStart w:id="1111" w:name="_Toc36122585"/>
      <w:bookmarkStart w:id="1112" w:name="_Toc45183284"/>
      <w:bookmarkStart w:id="1113" w:name="_Toc45696725"/>
      <w:bookmarkStart w:id="1114" w:name="_Toc163140049"/>
      <w:r>
        <w:t>B</w:t>
      </w:r>
      <w:r w:rsidRPr="00A704D5">
        <w:t>.1</w:t>
      </w:r>
      <w:r w:rsidRPr="00A704D5">
        <w:tab/>
        <w:t>Introduction</w:t>
      </w:r>
      <w:bookmarkEnd w:id="1110"/>
      <w:bookmarkEnd w:id="1111"/>
      <w:bookmarkEnd w:id="1112"/>
      <w:bookmarkEnd w:id="1113"/>
      <w:bookmarkEnd w:id="1114"/>
    </w:p>
    <w:p w14:paraId="6F219757" w14:textId="77777777" w:rsidR="0049718C" w:rsidRPr="00A704D5" w:rsidRDefault="0049718C" w:rsidP="0049718C">
      <w:r w:rsidRPr="00D421B2">
        <w:rPr>
          <w:lang w:val="en-US"/>
        </w:rPr>
        <w:t>This annex provides the IANA registration information for a new value, g.3gpp.cat, for the SDP a=content media</w:t>
      </w:r>
      <w:r>
        <w:rPr>
          <w:lang w:val="en-US"/>
        </w:rPr>
        <w:t>-level attribute defined in RFC </w:t>
      </w:r>
      <w:r w:rsidR="00857A6B" w:rsidRPr="00E16D91">
        <w:rPr>
          <w:lang w:val="en-US"/>
        </w:rPr>
        <w:t>4796</w:t>
      </w:r>
      <w:r>
        <w:rPr>
          <w:lang w:val="en-US"/>
        </w:rPr>
        <w:t> </w:t>
      </w:r>
      <w:r w:rsidRPr="00D421B2">
        <w:rPr>
          <w:lang w:val="en-US"/>
        </w:rPr>
        <w:t>[12]. The attribute value is used indicate that an SDP media descriptions is associated with the CAT service</w:t>
      </w:r>
      <w:r w:rsidR="001429DF">
        <w:rPr>
          <w:lang w:val="en-US"/>
        </w:rPr>
        <w:t>.</w:t>
      </w:r>
    </w:p>
    <w:p w14:paraId="76B7D6A5" w14:textId="77777777" w:rsidR="0049718C" w:rsidRPr="00A704D5" w:rsidRDefault="0049718C" w:rsidP="0049718C">
      <w:pPr>
        <w:pStyle w:val="Heading2"/>
      </w:pPr>
      <w:bookmarkStart w:id="1115" w:name="_Toc20131459"/>
      <w:bookmarkStart w:id="1116" w:name="_Toc36122586"/>
      <w:bookmarkStart w:id="1117" w:name="_Toc45183285"/>
      <w:bookmarkStart w:id="1118" w:name="_Toc45696726"/>
      <w:bookmarkStart w:id="1119" w:name="_Toc163140050"/>
      <w:r>
        <w:t>B</w:t>
      </w:r>
      <w:r w:rsidRPr="00A704D5">
        <w:t>.2</w:t>
      </w:r>
      <w:r w:rsidRPr="00A704D5">
        <w:tab/>
        <w:t>New value</w:t>
      </w:r>
      <w:bookmarkEnd w:id="1115"/>
      <w:bookmarkEnd w:id="1116"/>
      <w:bookmarkEnd w:id="1117"/>
      <w:bookmarkEnd w:id="1118"/>
      <w:bookmarkEnd w:id="1119"/>
    </w:p>
    <w:p w14:paraId="05B26378" w14:textId="77777777" w:rsidR="00AE615E" w:rsidRPr="00A003DB" w:rsidRDefault="00AE615E" w:rsidP="00AE615E">
      <w:pPr>
        <w:rPr>
          <w:lang w:val="en-US"/>
        </w:rPr>
      </w:pPr>
      <w:r>
        <w:rPr>
          <w:lang w:val="en-US"/>
        </w:rPr>
        <w:t>IANA registration table: "</w:t>
      </w:r>
      <w:r w:rsidRPr="00A003DB">
        <w:rPr>
          <w:lang w:val="en-US"/>
        </w:rPr>
        <w:t>content SDP Parameters</w:t>
      </w:r>
      <w:r>
        <w:rPr>
          <w:lang w:val="en-US"/>
        </w:rPr>
        <w:t>" table of "</w:t>
      </w:r>
      <w:r w:rsidRPr="00A003DB">
        <w:rPr>
          <w:lang w:val="en-US"/>
        </w:rPr>
        <w:t>Session Description Protocol (SDP) Parameters</w:t>
      </w:r>
      <w:r>
        <w:rPr>
          <w:lang w:val="en-US"/>
        </w:rPr>
        <w:t>" registry</w:t>
      </w:r>
    </w:p>
    <w:p w14:paraId="279E98E2" w14:textId="77777777" w:rsidR="0049718C" w:rsidRDefault="0049718C" w:rsidP="0049718C">
      <w:pPr>
        <w:rPr>
          <w:lang w:val="en-US"/>
        </w:rPr>
      </w:pPr>
      <w:r w:rsidRPr="00D421B2">
        <w:rPr>
          <w:lang w:val="en-US"/>
        </w:rPr>
        <w:t>SDN name: g.3gpp.cat</w:t>
      </w:r>
    </w:p>
    <w:p w14:paraId="0A5BE8FA" w14:textId="77777777" w:rsidR="0049718C" w:rsidRDefault="0049718C" w:rsidP="0049718C">
      <w:pPr>
        <w:rPr>
          <w:lang w:val="en-US"/>
        </w:rPr>
      </w:pPr>
      <w:r w:rsidRPr="00D421B2">
        <w:rPr>
          <w:lang w:val="en-US"/>
        </w:rPr>
        <w:t>Description: Stream associated with the 3GPP Customized Alerting Ringtone (CAT) service.</w:t>
      </w:r>
    </w:p>
    <w:p w14:paraId="03056E41" w14:textId="77777777" w:rsidR="0049718C" w:rsidRDefault="0049718C" w:rsidP="0049718C">
      <w:r>
        <w:rPr>
          <w:lang w:val="en-US"/>
        </w:rPr>
        <w:t>Reference: 3GPP TS </w:t>
      </w:r>
      <w:r w:rsidRPr="00D421B2">
        <w:rPr>
          <w:lang w:val="en-US"/>
        </w:rPr>
        <w:t>24.182</w:t>
      </w:r>
    </w:p>
    <w:p w14:paraId="02636645" w14:textId="77777777" w:rsidR="004A3549" w:rsidRPr="00670594" w:rsidRDefault="00D954FB" w:rsidP="00204DEF">
      <w:pPr>
        <w:pStyle w:val="Heading8"/>
      </w:pPr>
      <w:r>
        <w:br w:type="page"/>
      </w:r>
      <w:bookmarkStart w:id="1120" w:name="_Toc20131460"/>
      <w:bookmarkStart w:id="1121" w:name="_Toc36122587"/>
      <w:bookmarkStart w:id="1122" w:name="_Toc45183286"/>
      <w:bookmarkStart w:id="1123" w:name="_Toc45696727"/>
      <w:bookmarkStart w:id="1124" w:name="_Toc163140051"/>
      <w:r w:rsidR="004A3549" w:rsidRPr="00670594">
        <w:lastRenderedPageBreak/>
        <w:t xml:space="preserve">Annex </w:t>
      </w:r>
      <w:r w:rsidR="0049718C">
        <w:t>C</w:t>
      </w:r>
      <w:r w:rsidR="0049718C" w:rsidRPr="00670594">
        <w:t xml:space="preserve"> </w:t>
      </w:r>
      <w:r w:rsidR="004A3549" w:rsidRPr="00670594">
        <w:t>(informative):</w:t>
      </w:r>
      <w:r w:rsidR="004A3549" w:rsidRPr="00670594">
        <w:br/>
        <w:t>Change history</w:t>
      </w:r>
      <w:bookmarkEnd w:id="1120"/>
      <w:bookmarkEnd w:id="1121"/>
      <w:bookmarkEnd w:id="1122"/>
      <w:bookmarkEnd w:id="1123"/>
      <w:bookmarkEnd w:id="1124"/>
    </w:p>
    <w:tbl>
      <w:tblPr>
        <w:tblW w:w="955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01"/>
        <w:gridCol w:w="693"/>
        <w:gridCol w:w="236"/>
        <w:gridCol w:w="4725"/>
        <w:gridCol w:w="723"/>
        <w:gridCol w:w="681"/>
      </w:tblGrid>
      <w:tr w:rsidR="004A3549" w:rsidRPr="00B83BEC" w14:paraId="391F0322" w14:textId="77777777" w:rsidTr="006E5BBC">
        <w:trPr>
          <w:cantSplit/>
        </w:trPr>
        <w:tc>
          <w:tcPr>
            <w:tcW w:w="9559" w:type="dxa"/>
            <w:gridSpan w:val="8"/>
            <w:tcBorders>
              <w:bottom w:val="nil"/>
            </w:tcBorders>
            <w:shd w:val="solid" w:color="FFFFFF" w:fill="auto"/>
          </w:tcPr>
          <w:bookmarkEnd w:id="1104"/>
          <w:p w14:paraId="3A571074" w14:textId="77777777" w:rsidR="004A3549" w:rsidRPr="00B83BEC" w:rsidRDefault="004A3549">
            <w:pPr>
              <w:pStyle w:val="TAL"/>
              <w:jc w:val="center"/>
              <w:rPr>
                <w:b/>
                <w:sz w:val="16"/>
              </w:rPr>
            </w:pPr>
            <w:r w:rsidRPr="00B83BEC">
              <w:rPr>
                <w:b/>
              </w:rPr>
              <w:t>Change history</w:t>
            </w:r>
          </w:p>
        </w:tc>
      </w:tr>
      <w:tr w:rsidR="004A3549" w:rsidRPr="00B83BEC" w14:paraId="69628E6C" w14:textId="77777777" w:rsidTr="006E5BBC">
        <w:tc>
          <w:tcPr>
            <w:tcW w:w="800" w:type="dxa"/>
            <w:shd w:val="pct10" w:color="auto" w:fill="FFFFFF"/>
          </w:tcPr>
          <w:p w14:paraId="75C80F1B" w14:textId="77777777" w:rsidR="004A3549" w:rsidRPr="00B83BEC" w:rsidRDefault="004A3549">
            <w:pPr>
              <w:pStyle w:val="TAL"/>
              <w:rPr>
                <w:b/>
                <w:sz w:val="16"/>
              </w:rPr>
            </w:pPr>
            <w:r w:rsidRPr="00B83BEC">
              <w:rPr>
                <w:b/>
                <w:sz w:val="16"/>
              </w:rPr>
              <w:t>Date</w:t>
            </w:r>
          </w:p>
        </w:tc>
        <w:tc>
          <w:tcPr>
            <w:tcW w:w="800" w:type="dxa"/>
            <w:shd w:val="pct10" w:color="auto" w:fill="FFFFFF"/>
          </w:tcPr>
          <w:p w14:paraId="16F88442" w14:textId="77777777" w:rsidR="004A3549" w:rsidRPr="00B83BEC" w:rsidRDefault="004A3549">
            <w:pPr>
              <w:pStyle w:val="TAL"/>
              <w:rPr>
                <w:b/>
                <w:sz w:val="16"/>
              </w:rPr>
            </w:pPr>
            <w:r w:rsidRPr="00B83BEC">
              <w:rPr>
                <w:b/>
                <w:sz w:val="16"/>
              </w:rPr>
              <w:t>TSG #</w:t>
            </w:r>
          </w:p>
        </w:tc>
        <w:tc>
          <w:tcPr>
            <w:tcW w:w="901" w:type="dxa"/>
            <w:shd w:val="pct10" w:color="auto" w:fill="FFFFFF"/>
          </w:tcPr>
          <w:p w14:paraId="56F69EC8" w14:textId="77777777" w:rsidR="004A3549" w:rsidRPr="00B83BEC" w:rsidRDefault="004A3549">
            <w:pPr>
              <w:pStyle w:val="TAL"/>
              <w:rPr>
                <w:b/>
                <w:sz w:val="16"/>
              </w:rPr>
            </w:pPr>
            <w:r w:rsidRPr="00B83BEC">
              <w:rPr>
                <w:b/>
                <w:sz w:val="16"/>
              </w:rPr>
              <w:t>TSG Doc.</w:t>
            </w:r>
          </w:p>
        </w:tc>
        <w:tc>
          <w:tcPr>
            <w:tcW w:w="693" w:type="dxa"/>
            <w:shd w:val="pct10" w:color="auto" w:fill="FFFFFF"/>
          </w:tcPr>
          <w:p w14:paraId="4E365172" w14:textId="77777777" w:rsidR="004A3549" w:rsidRPr="00B83BEC" w:rsidRDefault="004A3549">
            <w:pPr>
              <w:pStyle w:val="TAL"/>
              <w:rPr>
                <w:b/>
                <w:sz w:val="16"/>
              </w:rPr>
            </w:pPr>
            <w:r w:rsidRPr="00B83BEC">
              <w:rPr>
                <w:b/>
                <w:sz w:val="16"/>
              </w:rPr>
              <w:t>CR</w:t>
            </w:r>
          </w:p>
        </w:tc>
        <w:tc>
          <w:tcPr>
            <w:tcW w:w="236" w:type="dxa"/>
            <w:shd w:val="pct10" w:color="auto" w:fill="FFFFFF"/>
          </w:tcPr>
          <w:p w14:paraId="14DF66BF" w14:textId="77777777" w:rsidR="004A3549" w:rsidRPr="00B83BEC" w:rsidRDefault="004A3549">
            <w:pPr>
              <w:pStyle w:val="TAL"/>
              <w:rPr>
                <w:b/>
                <w:sz w:val="16"/>
              </w:rPr>
            </w:pPr>
            <w:r w:rsidRPr="00B83BEC">
              <w:rPr>
                <w:b/>
                <w:sz w:val="16"/>
              </w:rPr>
              <w:t>Rev</w:t>
            </w:r>
          </w:p>
        </w:tc>
        <w:tc>
          <w:tcPr>
            <w:tcW w:w="4725" w:type="dxa"/>
            <w:shd w:val="pct10" w:color="auto" w:fill="FFFFFF"/>
          </w:tcPr>
          <w:p w14:paraId="5975692E" w14:textId="77777777" w:rsidR="004A3549" w:rsidRPr="00B83BEC" w:rsidRDefault="004A3549">
            <w:pPr>
              <w:pStyle w:val="TAL"/>
              <w:rPr>
                <w:b/>
                <w:sz w:val="16"/>
              </w:rPr>
            </w:pPr>
            <w:r w:rsidRPr="00B83BEC">
              <w:rPr>
                <w:b/>
                <w:sz w:val="16"/>
              </w:rPr>
              <w:t>Subject/Comment</w:t>
            </w:r>
          </w:p>
        </w:tc>
        <w:tc>
          <w:tcPr>
            <w:tcW w:w="723" w:type="dxa"/>
            <w:shd w:val="pct10" w:color="auto" w:fill="FFFFFF"/>
          </w:tcPr>
          <w:p w14:paraId="0850E19B" w14:textId="77777777" w:rsidR="004A3549" w:rsidRPr="00B83BEC" w:rsidRDefault="004A3549">
            <w:pPr>
              <w:pStyle w:val="TAL"/>
              <w:rPr>
                <w:b/>
                <w:sz w:val="16"/>
              </w:rPr>
            </w:pPr>
            <w:r w:rsidRPr="00B83BEC">
              <w:rPr>
                <w:b/>
                <w:sz w:val="16"/>
              </w:rPr>
              <w:t>Old</w:t>
            </w:r>
          </w:p>
        </w:tc>
        <w:tc>
          <w:tcPr>
            <w:tcW w:w="681" w:type="dxa"/>
            <w:shd w:val="pct10" w:color="auto" w:fill="FFFFFF"/>
          </w:tcPr>
          <w:p w14:paraId="21EBAD42" w14:textId="77777777" w:rsidR="004A3549" w:rsidRPr="00B83BEC" w:rsidRDefault="004A3549">
            <w:pPr>
              <w:pStyle w:val="TAL"/>
              <w:rPr>
                <w:b/>
                <w:sz w:val="16"/>
              </w:rPr>
            </w:pPr>
            <w:r w:rsidRPr="00B83BEC">
              <w:rPr>
                <w:b/>
                <w:sz w:val="16"/>
              </w:rPr>
              <w:t>New</w:t>
            </w:r>
          </w:p>
        </w:tc>
      </w:tr>
      <w:tr w:rsidR="004A3549" w:rsidRPr="00B83BEC" w14:paraId="1D5F9B8F" w14:textId="77777777" w:rsidTr="006E5BBC">
        <w:tc>
          <w:tcPr>
            <w:tcW w:w="800" w:type="dxa"/>
            <w:shd w:val="solid" w:color="FFFFFF" w:fill="auto"/>
          </w:tcPr>
          <w:p w14:paraId="04FEB016" w14:textId="77777777" w:rsidR="004A3549" w:rsidRPr="00B83BEC" w:rsidRDefault="00363553" w:rsidP="009F677D">
            <w:pPr>
              <w:pStyle w:val="TAL"/>
            </w:pPr>
            <w:r w:rsidRPr="00B83BEC">
              <w:t>2008-06</w:t>
            </w:r>
          </w:p>
        </w:tc>
        <w:tc>
          <w:tcPr>
            <w:tcW w:w="800" w:type="dxa"/>
            <w:shd w:val="solid" w:color="FFFFFF" w:fill="auto"/>
          </w:tcPr>
          <w:p w14:paraId="39B5F038" w14:textId="77777777" w:rsidR="004A3549" w:rsidRPr="00B83BEC" w:rsidRDefault="004A3549" w:rsidP="009F677D">
            <w:pPr>
              <w:pStyle w:val="TAL"/>
            </w:pPr>
          </w:p>
        </w:tc>
        <w:tc>
          <w:tcPr>
            <w:tcW w:w="901" w:type="dxa"/>
            <w:shd w:val="solid" w:color="FFFFFF" w:fill="auto"/>
          </w:tcPr>
          <w:p w14:paraId="13CD5EFA" w14:textId="77777777" w:rsidR="004A3549" w:rsidRPr="00B83BEC" w:rsidRDefault="004A3549" w:rsidP="009F677D">
            <w:pPr>
              <w:pStyle w:val="TAL"/>
            </w:pPr>
          </w:p>
        </w:tc>
        <w:tc>
          <w:tcPr>
            <w:tcW w:w="693" w:type="dxa"/>
            <w:shd w:val="solid" w:color="FFFFFF" w:fill="auto"/>
          </w:tcPr>
          <w:p w14:paraId="48C14D00" w14:textId="77777777" w:rsidR="004A3549" w:rsidRPr="00B83BEC" w:rsidRDefault="004A3549" w:rsidP="009F677D">
            <w:pPr>
              <w:pStyle w:val="TAL"/>
            </w:pPr>
          </w:p>
        </w:tc>
        <w:tc>
          <w:tcPr>
            <w:tcW w:w="236" w:type="dxa"/>
            <w:shd w:val="solid" w:color="FFFFFF" w:fill="auto"/>
          </w:tcPr>
          <w:p w14:paraId="3AB3CAF9" w14:textId="77777777" w:rsidR="004A3549" w:rsidRPr="00B83BEC" w:rsidRDefault="004A3549" w:rsidP="009F677D">
            <w:pPr>
              <w:pStyle w:val="TAL"/>
            </w:pPr>
          </w:p>
        </w:tc>
        <w:tc>
          <w:tcPr>
            <w:tcW w:w="4725" w:type="dxa"/>
            <w:shd w:val="solid" w:color="FFFFFF" w:fill="auto"/>
          </w:tcPr>
          <w:p w14:paraId="1E7E815C" w14:textId="77777777" w:rsidR="004A3549" w:rsidRPr="00B83BEC" w:rsidRDefault="00867849" w:rsidP="009F677D">
            <w:pPr>
              <w:pStyle w:val="TAL"/>
            </w:pPr>
            <w:r w:rsidRPr="00B83BEC">
              <w:t xml:space="preserve">TS skeleton from </w:t>
            </w:r>
            <w:r w:rsidR="00363553" w:rsidRPr="00B83BEC">
              <w:t>Rapporteur</w:t>
            </w:r>
          </w:p>
        </w:tc>
        <w:tc>
          <w:tcPr>
            <w:tcW w:w="723" w:type="dxa"/>
            <w:shd w:val="solid" w:color="FFFFFF" w:fill="auto"/>
          </w:tcPr>
          <w:p w14:paraId="76356429" w14:textId="77777777" w:rsidR="004A3549" w:rsidRPr="00B83BEC" w:rsidRDefault="004A3549" w:rsidP="009F677D">
            <w:pPr>
              <w:pStyle w:val="TAL"/>
            </w:pPr>
          </w:p>
        </w:tc>
        <w:tc>
          <w:tcPr>
            <w:tcW w:w="681" w:type="dxa"/>
            <w:shd w:val="solid" w:color="FFFFFF" w:fill="auto"/>
          </w:tcPr>
          <w:p w14:paraId="79506C81" w14:textId="77777777" w:rsidR="004A3549" w:rsidRPr="00B83BEC" w:rsidRDefault="00363553" w:rsidP="009F677D">
            <w:pPr>
              <w:pStyle w:val="TAL"/>
            </w:pPr>
            <w:r w:rsidRPr="00B83BEC">
              <w:t>0.0.0</w:t>
            </w:r>
          </w:p>
        </w:tc>
      </w:tr>
      <w:tr w:rsidR="004A3549" w:rsidRPr="00B83BEC" w14:paraId="436BCAD8" w14:textId="77777777" w:rsidTr="006E5BBC">
        <w:tc>
          <w:tcPr>
            <w:tcW w:w="800" w:type="dxa"/>
            <w:tcBorders>
              <w:bottom w:val="nil"/>
            </w:tcBorders>
            <w:shd w:val="solid" w:color="FFFFFF" w:fill="auto"/>
          </w:tcPr>
          <w:p w14:paraId="77DF78D0" w14:textId="77777777" w:rsidR="004A3549" w:rsidRPr="00B83BEC" w:rsidRDefault="00903404" w:rsidP="009F677D">
            <w:pPr>
              <w:pStyle w:val="TAL"/>
            </w:pPr>
            <w:r w:rsidRPr="00B83BEC">
              <w:t>2008-07</w:t>
            </w:r>
          </w:p>
        </w:tc>
        <w:tc>
          <w:tcPr>
            <w:tcW w:w="800" w:type="dxa"/>
            <w:tcBorders>
              <w:bottom w:val="nil"/>
            </w:tcBorders>
            <w:shd w:val="solid" w:color="FFFFFF" w:fill="auto"/>
          </w:tcPr>
          <w:p w14:paraId="532AC8C9" w14:textId="77777777" w:rsidR="004A3549" w:rsidRPr="00B83BEC" w:rsidRDefault="00DC3101" w:rsidP="009F677D">
            <w:pPr>
              <w:pStyle w:val="TAL"/>
            </w:pPr>
            <w:r w:rsidRPr="00B83BEC">
              <w:t>CT1#54</w:t>
            </w:r>
          </w:p>
        </w:tc>
        <w:tc>
          <w:tcPr>
            <w:tcW w:w="901" w:type="dxa"/>
            <w:tcBorders>
              <w:bottom w:val="nil"/>
            </w:tcBorders>
            <w:shd w:val="solid" w:color="FFFFFF" w:fill="auto"/>
          </w:tcPr>
          <w:p w14:paraId="2B659F5D" w14:textId="77777777" w:rsidR="004A3549" w:rsidRPr="00B83BEC" w:rsidRDefault="004A3549" w:rsidP="009F677D">
            <w:pPr>
              <w:pStyle w:val="TAL"/>
            </w:pPr>
          </w:p>
        </w:tc>
        <w:tc>
          <w:tcPr>
            <w:tcW w:w="693" w:type="dxa"/>
            <w:tcBorders>
              <w:bottom w:val="nil"/>
            </w:tcBorders>
            <w:shd w:val="solid" w:color="FFFFFF" w:fill="auto"/>
          </w:tcPr>
          <w:p w14:paraId="749F6C2D" w14:textId="77777777" w:rsidR="004A3549" w:rsidRPr="00B83BEC" w:rsidRDefault="004A3549" w:rsidP="009F677D">
            <w:pPr>
              <w:pStyle w:val="TAL"/>
            </w:pPr>
          </w:p>
        </w:tc>
        <w:tc>
          <w:tcPr>
            <w:tcW w:w="236" w:type="dxa"/>
            <w:tcBorders>
              <w:bottom w:val="nil"/>
            </w:tcBorders>
            <w:shd w:val="solid" w:color="FFFFFF" w:fill="auto"/>
          </w:tcPr>
          <w:p w14:paraId="2305FFCC" w14:textId="77777777" w:rsidR="004A3549" w:rsidRPr="00B83BEC" w:rsidRDefault="004A3549" w:rsidP="009F677D">
            <w:pPr>
              <w:pStyle w:val="TAL"/>
            </w:pPr>
          </w:p>
        </w:tc>
        <w:tc>
          <w:tcPr>
            <w:tcW w:w="4725" w:type="dxa"/>
            <w:tcBorders>
              <w:bottom w:val="nil"/>
            </w:tcBorders>
            <w:shd w:val="solid" w:color="FFFFFF" w:fill="auto"/>
          </w:tcPr>
          <w:p w14:paraId="3832FBEB" w14:textId="77777777" w:rsidR="004A3549" w:rsidRPr="00B83BEC" w:rsidRDefault="00903404" w:rsidP="009F677D">
            <w:pPr>
              <w:pStyle w:val="TAL"/>
            </w:pPr>
            <w:r w:rsidRPr="00B83BEC">
              <w:t>Implemented C1-0082446, C1-082663, C1-082664, C1-082771 from CT1#54</w:t>
            </w:r>
          </w:p>
        </w:tc>
        <w:tc>
          <w:tcPr>
            <w:tcW w:w="723" w:type="dxa"/>
            <w:tcBorders>
              <w:bottom w:val="nil"/>
            </w:tcBorders>
            <w:shd w:val="solid" w:color="FFFFFF" w:fill="auto"/>
          </w:tcPr>
          <w:p w14:paraId="16F732CD" w14:textId="77777777" w:rsidR="004A3549" w:rsidRPr="00B83BEC" w:rsidRDefault="004A3549" w:rsidP="009F677D">
            <w:pPr>
              <w:pStyle w:val="TAL"/>
            </w:pPr>
          </w:p>
        </w:tc>
        <w:tc>
          <w:tcPr>
            <w:tcW w:w="681" w:type="dxa"/>
            <w:tcBorders>
              <w:bottom w:val="nil"/>
            </w:tcBorders>
            <w:shd w:val="solid" w:color="FFFFFF" w:fill="auto"/>
          </w:tcPr>
          <w:p w14:paraId="2464A071" w14:textId="77777777" w:rsidR="004A3549" w:rsidRPr="00B83BEC" w:rsidRDefault="00903404" w:rsidP="009F677D">
            <w:pPr>
              <w:pStyle w:val="TAL"/>
            </w:pPr>
            <w:r w:rsidRPr="00B83BEC">
              <w:t>0.1.0</w:t>
            </w:r>
          </w:p>
        </w:tc>
      </w:tr>
      <w:tr w:rsidR="004A3549" w:rsidRPr="00B83BEC" w14:paraId="7ED8D019" w14:textId="77777777" w:rsidTr="006E5BBC">
        <w:tc>
          <w:tcPr>
            <w:tcW w:w="800" w:type="dxa"/>
            <w:tcBorders>
              <w:bottom w:val="nil"/>
            </w:tcBorders>
            <w:shd w:val="solid" w:color="FFFFFF" w:fill="auto"/>
          </w:tcPr>
          <w:p w14:paraId="1951985D" w14:textId="77777777" w:rsidR="004A3549" w:rsidRPr="00B83BEC" w:rsidRDefault="00AC7A39" w:rsidP="009F677D">
            <w:pPr>
              <w:pStyle w:val="TAL"/>
            </w:pPr>
            <w:r w:rsidRPr="00B83BEC">
              <w:t>2008-08</w:t>
            </w:r>
          </w:p>
        </w:tc>
        <w:tc>
          <w:tcPr>
            <w:tcW w:w="800" w:type="dxa"/>
            <w:tcBorders>
              <w:bottom w:val="nil"/>
            </w:tcBorders>
            <w:shd w:val="solid" w:color="FFFFFF" w:fill="auto"/>
          </w:tcPr>
          <w:p w14:paraId="6A4EDDBB" w14:textId="77777777" w:rsidR="004A3549" w:rsidRPr="00B83BEC" w:rsidRDefault="00DC3101" w:rsidP="009F677D">
            <w:pPr>
              <w:pStyle w:val="TAL"/>
            </w:pPr>
            <w:r w:rsidRPr="00B83BEC">
              <w:t>CT1#55</w:t>
            </w:r>
          </w:p>
        </w:tc>
        <w:tc>
          <w:tcPr>
            <w:tcW w:w="901" w:type="dxa"/>
            <w:tcBorders>
              <w:bottom w:val="nil"/>
            </w:tcBorders>
            <w:shd w:val="solid" w:color="FFFFFF" w:fill="auto"/>
          </w:tcPr>
          <w:p w14:paraId="6E9D46BE" w14:textId="77777777" w:rsidR="004A3549" w:rsidRPr="00B83BEC" w:rsidRDefault="004A3549" w:rsidP="009F677D">
            <w:pPr>
              <w:pStyle w:val="TAL"/>
            </w:pPr>
          </w:p>
        </w:tc>
        <w:tc>
          <w:tcPr>
            <w:tcW w:w="693" w:type="dxa"/>
            <w:tcBorders>
              <w:bottom w:val="nil"/>
            </w:tcBorders>
            <w:shd w:val="solid" w:color="FFFFFF" w:fill="auto"/>
          </w:tcPr>
          <w:p w14:paraId="22AFD1E0" w14:textId="77777777" w:rsidR="004A3549" w:rsidRPr="00B83BEC" w:rsidRDefault="004A3549" w:rsidP="009F677D">
            <w:pPr>
              <w:pStyle w:val="TAL"/>
            </w:pPr>
          </w:p>
        </w:tc>
        <w:tc>
          <w:tcPr>
            <w:tcW w:w="236" w:type="dxa"/>
            <w:tcBorders>
              <w:bottom w:val="nil"/>
            </w:tcBorders>
            <w:shd w:val="solid" w:color="FFFFFF" w:fill="auto"/>
          </w:tcPr>
          <w:p w14:paraId="4E1332C0" w14:textId="77777777" w:rsidR="004A3549" w:rsidRPr="00B83BEC" w:rsidRDefault="004A3549" w:rsidP="009F677D">
            <w:pPr>
              <w:pStyle w:val="TAL"/>
            </w:pPr>
          </w:p>
        </w:tc>
        <w:tc>
          <w:tcPr>
            <w:tcW w:w="4725" w:type="dxa"/>
            <w:tcBorders>
              <w:bottom w:val="nil"/>
            </w:tcBorders>
            <w:shd w:val="solid" w:color="FFFFFF" w:fill="auto"/>
          </w:tcPr>
          <w:p w14:paraId="518EC851" w14:textId="77777777" w:rsidR="004A3549" w:rsidRPr="00B83BEC" w:rsidRDefault="00AC7A39" w:rsidP="009F677D">
            <w:pPr>
              <w:pStyle w:val="TAL"/>
            </w:pPr>
            <w:r w:rsidRPr="00B83BEC">
              <w:t>Implemented C1-082960, C1-083205, C1-083375 from CT1#55</w:t>
            </w:r>
          </w:p>
        </w:tc>
        <w:tc>
          <w:tcPr>
            <w:tcW w:w="723" w:type="dxa"/>
            <w:tcBorders>
              <w:bottom w:val="nil"/>
            </w:tcBorders>
            <w:shd w:val="solid" w:color="FFFFFF" w:fill="auto"/>
          </w:tcPr>
          <w:p w14:paraId="6DA799B9" w14:textId="77777777" w:rsidR="004A3549" w:rsidRPr="00B83BEC" w:rsidRDefault="004A3549" w:rsidP="009F677D">
            <w:pPr>
              <w:pStyle w:val="TAL"/>
            </w:pPr>
          </w:p>
        </w:tc>
        <w:tc>
          <w:tcPr>
            <w:tcW w:w="681" w:type="dxa"/>
            <w:tcBorders>
              <w:bottom w:val="nil"/>
            </w:tcBorders>
            <w:shd w:val="solid" w:color="FFFFFF" w:fill="auto"/>
          </w:tcPr>
          <w:p w14:paraId="51C1474A" w14:textId="77777777" w:rsidR="004A3549" w:rsidRPr="00B83BEC" w:rsidRDefault="00AC7A39" w:rsidP="009F677D">
            <w:pPr>
              <w:pStyle w:val="TAL"/>
            </w:pPr>
            <w:r w:rsidRPr="00B83BEC">
              <w:t>0.2.0</w:t>
            </w:r>
          </w:p>
        </w:tc>
      </w:tr>
      <w:tr w:rsidR="004A3549" w:rsidRPr="00B83BEC" w14:paraId="780CBB00"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EB456B3" w14:textId="77777777" w:rsidR="004A3549" w:rsidRPr="00B83BEC" w:rsidRDefault="00DC3101" w:rsidP="009F677D">
            <w:pPr>
              <w:pStyle w:val="TAL"/>
              <w:rPr>
                <w:i/>
                <w:iCs/>
                <w:snapToGrid w:val="0"/>
              </w:rPr>
            </w:pPr>
            <w:r w:rsidRPr="00B83BEC">
              <w:t>2008-09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6F088A" w14:textId="77777777" w:rsidR="004A3549" w:rsidRPr="00B83BEC" w:rsidRDefault="004A3549" w:rsidP="009F677D">
            <w:pPr>
              <w:pStyle w:val="TAL"/>
              <w:rPr>
                <w:iCs/>
                <w:snapToGrid w:val="0"/>
              </w:rPr>
            </w:pP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9A7651C" w14:textId="77777777" w:rsidR="004A3549" w:rsidRPr="00B83BEC" w:rsidRDefault="004A3549" w:rsidP="009F677D">
            <w:pPr>
              <w:pStyle w:val="TAL"/>
              <w:rPr>
                <w:iCs/>
                <w:snapToGrid w:val="0"/>
              </w:rPr>
            </w:pP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75DEA7E1" w14:textId="77777777" w:rsidR="004A3549" w:rsidRPr="00B83BEC" w:rsidRDefault="004A3549" w:rsidP="009F677D">
            <w:pPr>
              <w:pStyle w:val="TAL"/>
              <w:rPr>
                <w:iCs/>
                <w:snapToGrid w:val="0"/>
              </w:rPr>
            </w:pP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79DB523A" w14:textId="77777777" w:rsidR="004A3549" w:rsidRPr="00B83BEC" w:rsidRDefault="004A3549" w:rsidP="009F677D">
            <w:pPr>
              <w:pStyle w:val="TAL"/>
              <w:rPr>
                <w:iCs/>
                <w:snapToGrid w:val="0"/>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6DEE860F" w14:textId="77777777" w:rsidR="004A3549" w:rsidRPr="00B83BEC" w:rsidRDefault="00DC3101" w:rsidP="009F677D">
            <w:pPr>
              <w:pStyle w:val="TAL"/>
              <w:rPr>
                <w:i/>
                <w:iCs/>
                <w:snapToGrid w:val="0"/>
              </w:rPr>
            </w:pPr>
            <w:r w:rsidRPr="00B83BEC">
              <w:rPr>
                <w:snapToGrid w:val="0"/>
                <w:lang w:val="en-AU"/>
              </w:rPr>
              <w:t>Version 1.0.0 created for presentation to TSG CT#41 for information</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7299EB8D" w14:textId="77777777" w:rsidR="004A3549" w:rsidRPr="00B83BEC" w:rsidRDefault="00DC3101" w:rsidP="009F677D">
            <w:pPr>
              <w:pStyle w:val="TAL"/>
              <w:rPr>
                <w:snapToGrid w:val="0"/>
              </w:rPr>
            </w:pPr>
            <w:r w:rsidRPr="00B83BEC">
              <w:rPr>
                <w:snapToGrid w:val="0"/>
              </w:rPr>
              <w:t>0.2.0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15EE750A" w14:textId="77777777" w:rsidR="004A3549" w:rsidRPr="00B83BEC" w:rsidRDefault="00DC3101" w:rsidP="009F677D">
            <w:pPr>
              <w:pStyle w:val="TAL"/>
              <w:rPr>
                <w:snapToGrid w:val="0"/>
              </w:rPr>
            </w:pPr>
            <w:r w:rsidRPr="00B83BEC">
              <w:rPr>
                <w:snapToGrid w:val="0"/>
              </w:rPr>
              <w:t>1.0.0</w:t>
            </w:r>
          </w:p>
        </w:tc>
      </w:tr>
      <w:tr w:rsidR="00804D41" w:rsidRPr="00B83BEC" w14:paraId="649D867B"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B6EDBF3" w14:textId="77777777" w:rsidR="00804D41" w:rsidRPr="00B83BEC" w:rsidRDefault="00804D41" w:rsidP="009F677D">
            <w:pPr>
              <w:pStyle w:val="TAL"/>
            </w:pPr>
            <w:r w:rsidRPr="00B83BEC">
              <w:t>2008-10</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F8B0F4" w14:textId="77777777" w:rsidR="00804D41" w:rsidRPr="00B83BEC" w:rsidRDefault="00804D41" w:rsidP="009F677D">
            <w:pPr>
              <w:pStyle w:val="TAL"/>
              <w:rPr>
                <w:snapToGrid w:val="0"/>
              </w:rPr>
            </w:pPr>
            <w:r w:rsidRPr="00B83BEC">
              <w:rPr>
                <w:snapToGrid w:val="0"/>
              </w:rPr>
              <w:t>CT1#55bis</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A9328C" w14:textId="77777777" w:rsidR="00804D41" w:rsidRPr="00B83BEC" w:rsidRDefault="00804D41" w:rsidP="009F677D">
            <w:pPr>
              <w:pStyle w:val="TAL"/>
              <w:rPr>
                <w:iCs/>
                <w:snapToGrid w:val="0"/>
              </w:rPr>
            </w:pP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2F04D74A" w14:textId="77777777" w:rsidR="00804D41" w:rsidRPr="00B83BEC" w:rsidRDefault="00804D41" w:rsidP="009F677D">
            <w:pPr>
              <w:pStyle w:val="TAL"/>
              <w:rPr>
                <w:iCs/>
                <w:snapToGrid w:val="0"/>
              </w:rPr>
            </w:pP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67C3EEB9" w14:textId="77777777" w:rsidR="00804D41" w:rsidRPr="00B83BEC" w:rsidRDefault="00804D41" w:rsidP="009F677D">
            <w:pPr>
              <w:pStyle w:val="TAL"/>
              <w:rPr>
                <w:iCs/>
                <w:snapToGrid w:val="0"/>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62AA1BED" w14:textId="77777777" w:rsidR="00804D41" w:rsidRPr="00B83BEC" w:rsidRDefault="00804D41" w:rsidP="009F677D">
            <w:pPr>
              <w:pStyle w:val="TAL"/>
              <w:rPr>
                <w:snapToGrid w:val="0"/>
                <w:lang w:val="en-AU"/>
              </w:rPr>
            </w:pPr>
            <w:r w:rsidRPr="00B83BEC">
              <w:rPr>
                <w:snapToGrid w:val="0"/>
                <w:lang w:val="en-AU"/>
              </w:rPr>
              <w:t>Implemented the following from CT1#55bis:</w:t>
            </w:r>
          </w:p>
          <w:p w14:paraId="32FE4271" w14:textId="77777777" w:rsidR="00804D41" w:rsidRPr="00B83BEC" w:rsidRDefault="00804D41" w:rsidP="009F677D">
            <w:pPr>
              <w:pStyle w:val="TAL"/>
              <w:rPr>
                <w:snapToGrid w:val="0"/>
                <w:lang w:val="en-AU"/>
              </w:rPr>
            </w:pPr>
            <w:r w:rsidRPr="00B83BEC">
              <w:rPr>
                <w:snapToGrid w:val="0"/>
                <w:lang w:val="en-AU"/>
              </w:rPr>
              <w:t>C1-08</w:t>
            </w:r>
            <w:r w:rsidR="00F627FA" w:rsidRPr="00B83BEC">
              <w:rPr>
                <w:snapToGrid w:val="0"/>
                <w:lang w:val="en-AU"/>
              </w:rPr>
              <w:t>3641, C1-083649, C1-083650, C1-083651, C1-083652, C1-083653, C1-083895, C1-083913, C1-083914, C1-084250, C1-084251, C1-084252, C1-084254, C1-084255, C1-084257, C1-084258, C1-084259, C1-084426, C1-084427</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5F47BFBE" w14:textId="77777777" w:rsidR="00804D41" w:rsidRPr="00B83BEC" w:rsidRDefault="00804D41" w:rsidP="009F677D">
            <w:pPr>
              <w:pStyle w:val="TAL"/>
              <w:rPr>
                <w:snapToGrid w:val="0"/>
              </w:rPr>
            </w:pP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5E93BBEE" w14:textId="77777777" w:rsidR="00804D41" w:rsidRPr="00B83BEC" w:rsidRDefault="00F627FA" w:rsidP="009F677D">
            <w:pPr>
              <w:pStyle w:val="TAL"/>
              <w:rPr>
                <w:snapToGrid w:val="0"/>
              </w:rPr>
            </w:pPr>
            <w:r w:rsidRPr="00B83BEC">
              <w:rPr>
                <w:snapToGrid w:val="0"/>
              </w:rPr>
              <w:t>1.1.0</w:t>
            </w:r>
          </w:p>
        </w:tc>
      </w:tr>
      <w:tr w:rsidR="00812733" w:rsidRPr="00B83BEC" w14:paraId="4D06FE31"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A3D018A" w14:textId="77777777" w:rsidR="00812733" w:rsidRPr="00B83BEC" w:rsidRDefault="00812733" w:rsidP="009F677D">
            <w:pPr>
              <w:pStyle w:val="TAL"/>
            </w:pPr>
            <w:r w:rsidRPr="00B83BEC">
              <w:t>2008-11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70D157" w14:textId="77777777" w:rsidR="00812733" w:rsidRPr="00B83BEC" w:rsidRDefault="00812733" w:rsidP="009F677D">
            <w:pPr>
              <w:pStyle w:val="TAL"/>
              <w:rPr>
                <w:snapToGrid w:val="0"/>
              </w:rPr>
            </w:pPr>
            <w:r w:rsidRPr="00B83BEC">
              <w:rPr>
                <w:snapToGrid w:val="0"/>
              </w:rPr>
              <w:t>CT1#56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01BD803" w14:textId="77777777" w:rsidR="00812733" w:rsidRPr="00B83BEC" w:rsidRDefault="00812733" w:rsidP="009F677D">
            <w:pPr>
              <w:pStyle w:val="TAL"/>
              <w:rPr>
                <w:iCs/>
                <w:snapToGrid w:val="0"/>
              </w:rPr>
            </w:pP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073ACA07" w14:textId="77777777" w:rsidR="00812733" w:rsidRPr="00B83BEC" w:rsidRDefault="00812733" w:rsidP="009F677D">
            <w:pPr>
              <w:pStyle w:val="TAL"/>
              <w:rPr>
                <w:iCs/>
                <w:snapToGrid w:val="0"/>
              </w:rPr>
            </w:pP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75652756" w14:textId="77777777" w:rsidR="00812733" w:rsidRPr="00B83BEC" w:rsidRDefault="00812733" w:rsidP="009F677D">
            <w:pPr>
              <w:pStyle w:val="TAL"/>
              <w:rPr>
                <w:iCs/>
                <w:snapToGrid w:val="0"/>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44A3024E" w14:textId="77777777" w:rsidR="00812733" w:rsidRPr="00B83BEC" w:rsidRDefault="00812733" w:rsidP="009F677D">
            <w:pPr>
              <w:pStyle w:val="TAL"/>
              <w:rPr>
                <w:snapToGrid w:val="0"/>
                <w:lang w:val="en-AU"/>
              </w:rPr>
            </w:pPr>
            <w:r w:rsidRPr="00B83BEC">
              <w:rPr>
                <w:snapToGrid w:val="0"/>
                <w:lang w:val="en-AU"/>
              </w:rPr>
              <w:t>Implemented the following from CT1#56:</w:t>
            </w:r>
          </w:p>
          <w:p w14:paraId="3C9C521D" w14:textId="77777777" w:rsidR="00812733" w:rsidRPr="00B83BEC" w:rsidRDefault="00812733" w:rsidP="009F677D">
            <w:pPr>
              <w:pStyle w:val="TAL"/>
              <w:rPr>
                <w:snapToGrid w:val="0"/>
                <w:lang w:val="en-AU"/>
              </w:rPr>
            </w:pPr>
            <w:r w:rsidRPr="00B83BEC">
              <w:rPr>
                <w:snapToGrid w:val="0"/>
                <w:lang w:val="en-AU"/>
              </w:rPr>
              <w:t>C1-084681, C1-085103, C1-085104, C1-085279, C1-085281, C1-085282, C1-085283, C1-085284, C1-08</w:t>
            </w:r>
            <w:r w:rsidR="00CB4875" w:rsidRPr="00B83BEC">
              <w:rPr>
                <w:snapToGrid w:val="0"/>
                <w:lang w:val="en-AU"/>
              </w:rPr>
              <w:t>5285, C1-085286, C1-085287, C1-085458</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5406EBF7" w14:textId="77777777" w:rsidR="00812733" w:rsidRPr="00B83BEC" w:rsidRDefault="00812733" w:rsidP="009F677D">
            <w:pPr>
              <w:pStyle w:val="TAL"/>
              <w:rPr>
                <w:snapToGrid w:val="0"/>
              </w:rPr>
            </w:pP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28973CDF" w14:textId="77777777" w:rsidR="00812733" w:rsidRPr="00B83BEC" w:rsidRDefault="00812733" w:rsidP="009F677D">
            <w:pPr>
              <w:pStyle w:val="TAL"/>
              <w:rPr>
                <w:snapToGrid w:val="0"/>
              </w:rPr>
            </w:pPr>
            <w:r w:rsidRPr="00B83BEC">
              <w:rPr>
                <w:snapToGrid w:val="0"/>
              </w:rPr>
              <w:t>1.2.0</w:t>
            </w:r>
          </w:p>
        </w:tc>
      </w:tr>
      <w:tr w:rsidR="00C61269" w:rsidRPr="00B83BEC" w14:paraId="02A71CBF"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0528D12" w14:textId="77777777" w:rsidR="00C61269" w:rsidRPr="00B83BEC" w:rsidRDefault="00C61269" w:rsidP="009F677D">
            <w:pPr>
              <w:pStyle w:val="TAL"/>
            </w:pPr>
            <w:r w:rsidRPr="00B83BEC">
              <w:t>2008-11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FABB44" w14:textId="77777777" w:rsidR="00C61269" w:rsidRPr="00B83BEC" w:rsidRDefault="00C61269" w:rsidP="009F677D">
            <w:pPr>
              <w:pStyle w:val="TAL"/>
              <w:rPr>
                <w:snapToGrid w:val="0"/>
              </w:rPr>
            </w:pP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2EEDD5F" w14:textId="77777777" w:rsidR="00C61269" w:rsidRPr="00B83BEC" w:rsidRDefault="00C61269" w:rsidP="009F677D">
            <w:pPr>
              <w:pStyle w:val="TAL"/>
              <w:rPr>
                <w:iCs/>
                <w:snapToGrid w:val="0"/>
              </w:rPr>
            </w:pP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60AF4BCB" w14:textId="77777777" w:rsidR="00C61269" w:rsidRPr="00B83BEC" w:rsidRDefault="00C61269" w:rsidP="009F677D">
            <w:pPr>
              <w:pStyle w:val="TAL"/>
              <w:rPr>
                <w:iCs/>
                <w:snapToGrid w:val="0"/>
              </w:rPr>
            </w:pP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3FFB931F" w14:textId="77777777" w:rsidR="00C61269" w:rsidRPr="00B83BEC" w:rsidRDefault="00C61269" w:rsidP="009F677D">
            <w:pPr>
              <w:pStyle w:val="TAL"/>
              <w:rPr>
                <w:iCs/>
                <w:snapToGrid w:val="0"/>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3147E713" w14:textId="77777777" w:rsidR="00C61269" w:rsidRPr="00B83BEC" w:rsidRDefault="00C61269" w:rsidP="009F677D">
            <w:pPr>
              <w:pStyle w:val="TAL"/>
              <w:rPr>
                <w:snapToGrid w:val="0"/>
                <w:lang w:val="en-AU"/>
              </w:rPr>
            </w:pPr>
            <w:r w:rsidRPr="00B83BEC">
              <w:rPr>
                <w:snapToGrid w:val="0"/>
                <w:lang w:val="en-AU"/>
              </w:rPr>
              <w:t>Version 2.0.0 created for presentation to TSG CT#42 for approval</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2E78A370" w14:textId="77777777" w:rsidR="00C61269" w:rsidRPr="00B83BEC" w:rsidRDefault="00C61269" w:rsidP="009F677D">
            <w:pPr>
              <w:pStyle w:val="TAL"/>
              <w:rPr>
                <w:snapToGrid w:val="0"/>
                <w:lang w:val="en-AU"/>
              </w:rPr>
            </w:pPr>
            <w:r w:rsidRPr="00B83BEC">
              <w:rPr>
                <w:snapToGrid w:val="0"/>
                <w:lang w:val="en-AU"/>
              </w:rPr>
              <w:t>1.2.0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6522C9DD" w14:textId="77777777" w:rsidR="00C61269" w:rsidRPr="00B83BEC" w:rsidRDefault="00C61269" w:rsidP="009F677D">
            <w:pPr>
              <w:pStyle w:val="TAL"/>
              <w:rPr>
                <w:snapToGrid w:val="0"/>
              </w:rPr>
            </w:pPr>
            <w:r w:rsidRPr="00B83BEC">
              <w:rPr>
                <w:snapToGrid w:val="0"/>
              </w:rPr>
              <w:t>2.0.0</w:t>
            </w:r>
          </w:p>
        </w:tc>
      </w:tr>
      <w:tr w:rsidR="00C61269" w:rsidRPr="00B83BEC" w14:paraId="76EEB052"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0068FB8" w14:textId="77777777" w:rsidR="00C61269" w:rsidRPr="00B83BEC" w:rsidRDefault="00C61269" w:rsidP="009F677D">
            <w:pPr>
              <w:pStyle w:val="TAL"/>
            </w:pPr>
            <w:r w:rsidRPr="00B83BEC">
              <w:t>2008-12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C478DC" w14:textId="77777777" w:rsidR="00C61269" w:rsidRPr="00B83BEC" w:rsidRDefault="00C61269" w:rsidP="009F677D">
            <w:pPr>
              <w:pStyle w:val="TAL"/>
              <w:rPr>
                <w:snapToGrid w:val="0"/>
              </w:rPr>
            </w:pPr>
            <w:r w:rsidRPr="00B83BEC">
              <w:rPr>
                <w:snapToGrid w:val="0"/>
              </w:rPr>
              <w:t>CT#42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A5D79CB" w14:textId="77777777" w:rsidR="00C61269" w:rsidRPr="00B83BEC" w:rsidRDefault="00C61269" w:rsidP="009F677D">
            <w:pPr>
              <w:pStyle w:val="TAL"/>
              <w:rPr>
                <w:iCs/>
                <w:snapToGrid w:val="0"/>
              </w:rPr>
            </w:pP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1F1653EA" w14:textId="77777777" w:rsidR="00C61269" w:rsidRPr="00B83BEC" w:rsidRDefault="00C61269" w:rsidP="009F677D">
            <w:pPr>
              <w:pStyle w:val="TAL"/>
              <w:rPr>
                <w:iCs/>
                <w:snapToGrid w:val="0"/>
              </w:rPr>
            </w:pP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369DF274" w14:textId="77777777" w:rsidR="00C61269" w:rsidRPr="00B83BEC" w:rsidRDefault="00C61269" w:rsidP="009F677D">
            <w:pPr>
              <w:pStyle w:val="TAL"/>
              <w:rPr>
                <w:iCs/>
                <w:snapToGrid w:val="0"/>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646B19B1" w14:textId="77777777" w:rsidR="00C61269" w:rsidRPr="00B83BEC" w:rsidRDefault="00C61269" w:rsidP="009F677D">
            <w:pPr>
              <w:pStyle w:val="TAL"/>
              <w:rPr>
                <w:snapToGrid w:val="0"/>
                <w:lang w:val="en-AU"/>
              </w:rPr>
            </w:pPr>
            <w:r w:rsidRPr="00B83BEC">
              <w:rPr>
                <w:snapToGrid w:val="0"/>
                <w:lang w:val="en-AU"/>
              </w:rPr>
              <w:t>Version 8.0.0 created after approval in CT#42</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7BC57510" w14:textId="77777777" w:rsidR="00C61269" w:rsidRPr="00B83BEC" w:rsidRDefault="00C61269" w:rsidP="009F677D">
            <w:pPr>
              <w:pStyle w:val="TAL"/>
              <w:rPr>
                <w:snapToGrid w:val="0"/>
                <w:lang w:val="en-AU"/>
              </w:rPr>
            </w:pPr>
            <w:r w:rsidRPr="00B83BEC">
              <w:rPr>
                <w:snapToGrid w:val="0"/>
                <w:lang w:val="en-AU"/>
              </w:rPr>
              <w:t>2.0.0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6128D7E1" w14:textId="77777777" w:rsidR="00C61269" w:rsidRPr="00B83BEC" w:rsidRDefault="00C61269" w:rsidP="009F677D">
            <w:pPr>
              <w:pStyle w:val="TAL"/>
              <w:rPr>
                <w:snapToGrid w:val="0"/>
              </w:rPr>
            </w:pPr>
            <w:r w:rsidRPr="00B83BEC">
              <w:rPr>
                <w:snapToGrid w:val="0"/>
              </w:rPr>
              <w:t>8.0.0</w:t>
            </w:r>
          </w:p>
        </w:tc>
      </w:tr>
      <w:tr w:rsidR="009F22E0" w:rsidRPr="00B83BEC" w14:paraId="4C0B4015"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DEF34F9" w14:textId="77777777" w:rsidR="009F22E0" w:rsidRPr="00B83BEC" w:rsidRDefault="009F22E0" w:rsidP="009F677D">
            <w:pPr>
              <w:pStyle w:val="TAL"/>
            </w:pPr>
            <w:r w:rsidRPr="00B83BEC">
              <w:t>2009-03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CFFF9D" w14:textId="77777777" w:rsidR="009F22E0" w:rsidRPr="00B83BEC" w:rsidRDefault="009F22E0" w:rsidP="009F677D">
            <w:pPr>
              <w:pStyle w:val="TAL"/>
              <w:rPr>
                <w:snapToGrid w:val="0"/>
              </w:rPr>
            </w:pPr>
            <w:r w:rsidRPr="00B83BEC">
              <w:rPr>
                <w:snapToGrid w:val="0"/>
              </w:rPr>
              <w:t>CT#43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28DE4A0" w14:textId="77777777" w:rsidR="009F22E0" w:rsidRPr="00B83BEC" w:rsidRDefault="009F22E0" w:rsidP="009F677D">
            <w:pPr>
              <w:pStyle w:val="TAL"/>
              <w:rPr>
                <w:iCs/>
                <w:snapToGrid w:val="0"/>
              </w:rPr>
            </w:pPr>
            <w:r w:rsidRPr="00B83BEC">
              <w:rPr>
                <w:iCs/>
                <w:snapToGrid w:val="0"/>
              </w:rPr>
              <w:t>CP-090155</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4888CFFA" w14:textId="77777777" w:rsidR="009F22E0" w:rsidRPr="00B83BEC" w:rsidRDefault="009F22E0" w:rsidP="009F677D">
            <w:pPr>
              <w:pStyle w:val="TAL"/>
              <w:rPr>
                <w:iCs/>
                <w:snapToGrid w:val="0"/>
              </w:rPr>
            </w:pPr>
            <w:r w:rsidRPr="00B83BEC">
              <w:rPr>
                <w:iCs/>
                <w:snapToGrid w:val="0"/>
              </w:rPr>
              <w:t>0007</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439F7B6B" w14:textId="77777777" w:rsidR="009F22E0" w:rsidRPr="00B83BEC" w:rsidRDefault="009F22E0" w:rsidP="009F677D">
            <w:pPr>
              <w:pStyle w:val="TAL"/>
              <w:rPr>
                <w:iCs/>
                <w:snapToGrid w:val="0"/>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584E8A4B" w14:textId="77777777" w:rsidR="009F22E0" w:rsidRPr="00B83BEC" w:rsidRDefault="009F22E0" w:rsidP="009F677D">
            <w:pPr>
              <w:pStyle w:val="TAL"/>
              <w:rPr>
                <w:snapToGrid w:val="0"/>
                <w:lang w:val="en-AU"/>
              </w:rPr>
            </w:pPr>
            <w:r w:rsidRPr="00B83BEC">
              <w:rPr>
                <w:snapToGrid w:val="0"/>
                <w:lang w:val="en-AU"/>
              </w:rPr>
              <w:t>Interaction with ECT</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581C3197" w14:textId="77777777" w:rsidR="009F22E0" w:rsidRPr="00B83BEC" w:rsidRDefault="009F22E0" w:rsidP="009F677D">
            <w:pPr>
              <w:pStyle w:val="TAL"/>
              <w:rPr>
                <w:snapToGrid w:val="0"/>
                <w:lang w:val="en-AU"/>
              </w:rPr>
            </w:pPr>
            <w:r w:rsidRPr="00B83BEC">
              <w:rPr>
                <w:snapToGrid w:val="0"/>
                <w:lang w:val="en-AU"/>
              </w:rPr>
              <w:t>8.0.0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4CA75F99" w14:textId="77777777" w:rsidR="009F22E0" w:rsidRPr="00B83BEC" w:rsidRDefault="009F22E0" w:rsidP="009F677D">
            <w:pPr>
              <w:pStyle w:val="TAL"/>
              <w:rPr>
                <w:snapToGrid w:val="0"/>
              </w:rPr>
            </w:pPr>
            <w:r w:rsidRPr="00B83BEC">
              <w:rPr>
                <w:snapToGrid w:val="0"/>
              </w:rPr>
              <w:t>8.1.0</w:t>
            </w:r>
          </w:p>
        </w:tc>
      </w:tr>
      <w:tr w:rsidR="009F22E0" w:rsidRPr="00B83BEC" w14:paraId="3EF991CE"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6A634C0" w14:textId="77777777" w:rsidR="009F22E0" w:rsidRPr="00B83BEC" w:rsidRDefault="009F22E0" w:rsidP="009F677D">
            <w:pPr>
              <w:pStyle w:val="TAL"/>
            </w:pPr>
            <w:r w:rsidRPr="00B83BEC">
              <w:t>2009-03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42A2C3" w14:textId="77777777" w:rsidR="009F22E0" w:rsidRPr="00B83BEC" w:rsidRDefault="009F22E0" w:rsidP="009F677D">
            <w:pPr>
              <w:pStyle w:val="TAL"/>
              <w:rPr>
                <w:snapToGrid w:val="0"/>
              </w:rPr>
            </w:pPr>
            <w:r w:rsidRPr="00B83BEC">
              <w:rPr>
                <w:snapToGrid w:val="0"/>
              </w:rPr>
              <w:t>CT#43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46AD3BA" w14:textId="77777777" w:rsidR="009F22E0" w:rsidRPr="00B83BEC" w:rsidRDefault="009F22E0" w:rsidP="009F677D">
            <w:pPr>
              <w:pStyle w:val="TAL"/>
              <w:rPr>
                <w:iCs/>
                <w:snapToGrid w:val="0"/>
              </w:rPr>
            </w:pPr>
            <w:r w:rsidRPr="00B83BEC">
              <w:rPr>
                <w:iCs/>
                <w:snapToGrid w:val="0"/>
              </w:rPr>
              <w:t>CP-090155</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51496BF3" w14:textId="77777777" w:rsidR="009F22E0" w:rsidRPr="00B83BEC" w:rsidRDefault="009F22E0" w:rsidP="009F677D">
            <w:pPr>
              <w:pStyle w:val="TAL"/>
              <w:rPr>
                <w:iCs/>
                <w:snapToGrid w:val="0"/>
              </w:rPr>
            </w:pPr>
            <w:r w:rsidRPr="00B83BEC">
              <w:rPr>
                <w:iCs/>
                <w:snapToGrid w:val="0"/>
              </w:rPr>
              <w:t>0008</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08BF19E7" w14:textId="77777777" w:rsidR="009F22E0" w:rsidRPr="00B83BEC" w:rsidRDefault="009F22E0"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2651777B" w14:textId="77777777" w:rsidR="009F22E0" w:rsidRPr="00B83BEC" w:rsidRDefault="009F22E0" w:rsidP="009F677D">
            <w:pPr>
              <w:pStyle w:val="TAL"/>
              <w:rPr>
                <w:snapToGrid w:val="0"/>
                <w:lang w:val="en-AU"/>
              </w:rPr>
            </w:pPr>
            <w:r w:rsidRPr="00B83BEC">
              <w:rPr>
                <w:snapToGrid w:val="0"/>
                <w:lang w:val="en-AU"/>
              </w:rPr>
              <w:t>Correction on UE response for UPDATE in Gateway model</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1E6164E1" w14:textId="77777777" w:rsidR="009F22E0" w:rsidRPr="00B83BEC" w:rsidRDefault="009F22E0" w:rsidP="009F677D">
            <w:pPr>
              <w:pStyle w:val="TAL"/>
              <w:rPr>
                <w:snapToGrid w:val="0"/>
                <w:lang w:val="en-AU"/>
              </w:rPr>
            </w:pPr>
            <w:r w:rsidRPr="00B83BEC">
              <w:rPr>
                <w:snapToGrid w:val="0"/>
                <w:lang w:val="en-AU"/>
              </w:rPr>
              <w:t>8.0.0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1967D240" w14:textId="77777777" w:rsidR="009F22E0" w:rsidRPr="00B83BEC" w:rsidRDefault="009F22E0" w:rsidP="009F677D">
            <w:pPr>
              <w:pStyle w:val="TAL"/>
              <w:rPr>
                <w:snapToGrid w:val="0"/>
              </w:rPr>
            </w:pPr>
            <w:r w:rsidRPr="00B83BEC">
              <w:rPr>
                <w:snapToGrid w:val="0"/>
              </w:rPr>
              <w:t>8.1.0</w:t>
            </w:r>
          </w:p>
        </w:tc>
      </w:tr>
      <w:tr w:rsidR="009F22E0" w:rsidRPr="00B83BEC" w14:paraId="014C3CF6"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75B5A4A" w14:textId="77777777" w:rsidR="009F22E0" w:rsidRPr="00B83BEC" w:rsidRDefault="009F22E0" w:rsidP="009F677D">
            <w:pPr>
              <w:pStyle w:val="TAL"/>
            </w:pPr>
            <w:r w:rsidRPr="00B83BEC">
              <w:t>2009-03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A3832D" w14:textId="77777777" w:rsidR="009F22E0" w:rsidRPr="00B83BEC" w:rsidRDefault="009F22E0" w:rsidP="009F677D">
            <w:pPr>
              <w:pStyle w:val="TAL"/>
              <w:rPr>
                <w:snapToGrid w:val="0"/>
              </w:rPr>
            </w:pPr>
            <w:r w:rsidRPr="00B83BEC">
              <w:rPr>
                <w:snapToGrid w:val="0"/>
              </w:rPr>
              <w:t>CT#43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EC3B53" w14:textId="77777777" w:rsidR="009F22E0" w:rsidRPr="00B83BEC" w:rsidRDefault="009F22E0" w:rsidP="009F677D">
            <w:pPr>
              <w:pStyle w:val="TAL"/>
              <w:rPr>
                <w:iCs/>
                <w:snapToGrid w:val="0"/>
              </w:rPr>
            </w:pPr>
            <w:r w:rsidRPr="00B83BEC">
              <w:rPr>
                <w:iCs/>
                <w:snapToGrid w:val="0"/>
              </w:rPr>
              <w:t>CP-090155</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56ACC128" w14:textId="77777777" w:rsidR="009F22E0" w:rsidRPr="00B83BEC" w:rsidRDefault="009F22E0" w:rsidP="009F677D">
            <w:pPr>
              <w:pStyle w:val="TAL"/>
              <w:rPr>
                <w:iCs/>
                <w:snapToGrid w:val="0"/>
              </w:rPr>
            </w:pPr>
            <w:r w:rsidRPr="00B83BEC">
              <w:rPr>
                <w:iCs/>
                <w:snapToGrid w:val="0"/>
              </w:rPr>
              <w:t>0009</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3C7B0BD9" w14:textId="77777777" w:rsidR="009F22E0" w:rsidRPr="00B83BEC" w:rsidRDefault="009F22E0" w:rsidP="009F677D">
            <w:pPr>
              <w:pStyle w:val="TAL"/>
              <w:rPr>
                <w:iCs/>
                <w:snapToGrid w:val="0"/>
              </w:rPr>
            </w:pPr>
            <w:r w:rsidRPr="00B83BEC">
              <w:rPr>
                <w:iCs/>
                <w:snapToGrid w:val="0"/>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57826862" w14:textId="77777777" w:rsidR="009F22E0" w:rsidRPr="00B83BEC" w:rsidRDefault="009F22E0" w:rsidP="009F677D">
            <w:pPr>
              <w:pStyle w:val="TAL"/>
              <w:rPr>
                <w:snapToGrid w:val="0"/>
                <w:lang w:val="en-AU"/>
              </w:rPr>
            </w:pPr>
            <w:r w:rsidRPr="00B83BEC">
              <w:rPr>
                <w:snapToGrid w:val="0"/>
                <w:lang w:val="en-AU"/>
              </w:rPr>
              <w:t>No user configuration specified for IMS CAT</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40EB6EAA" w14:textId="77777777" w:rsidR="009F22E0" w:rsidRPr="00B83BEC" w:rsidRDefault="009F22E0" w:rsidP="009F677D">
            <w:pPr>
              <w:pStyle w:val="TAL"/>
              <w:rPr>
                <w:snapToGrid w:val="0"/>
                <w:lang w:val="en-AU"/>
              </w:rPr>
            </w:pPr>
            <w:r w:rsidRPr="00B83BEC">
              <w:rPr>
                <w:snapToGrid w:val="0"/>
                <w:lang w:val="en-AU"/>
              </w:rPr>
              <w:t>8.0.0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23013B4A" w14:textId="77777777" w:rsidR="009F22E0" w:rsidRPr="00B83BEC" w:rsidRDefault="009F22E0" w:rsidP="009F677D">
            <w:pPr>
              <w:pStyle w:val="TAL"/>
              <w:rPr>
                <w:snapToGrid w:val="0"/>
              </w:rPr>
            </w:pPr>
            <w:r w:rsidRPr="00B83BEC">
              <w:rPr>
                <w:snapToGrid w:val="0"/>
              </w:rPr>
              <w:t>8.1.0</w:t>
            </w:r>
          </w:p>
        </w:tc>
      </w:tr>
      <w:tr w:rsidR="009F22E0" w:rsidRPr="00B83BEC" w14:paraId="52F6250C"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4CB49E2" w14:textId="77777777" w:rsidR="009F22E0" w:rsidRPr="00B83BEC" w:rsidRDefault="009F22E0" w:rsidP="009F677D">
            <w:pPr>
              <w:pStyle w:val="TAL"/>
            </w:pPr>
            <w:r w:rsidRPr="00B83BEC">
              <w:t>2009-03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DE5CDC" w14:textId="77777777" w:rsidR="009F22E0" w:rsidRPr="00B83BEC" w:rsidRDefault="009F22E0" w:rsidP="009F677D">
            <w:pPr>
              <w:pStyle w:val="TAL"/>
              <w:rPr>
                <w:snapToGrid w:val="0"/>
              </w:rPr>
            </w:pPr>
            <w:r w:rsidRPr="00B83BEC">
              <w:rPr>
                <w:snapToGrid w:val="0"/>
              </w:rPr>
              <w:t>CT#43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E9D4F99" w14:textId="77777777" w:rsidR="009F22E0" w:rsidRPr="00B83BEC" w:rsidRDefault="009F22E0" w:rsidP="009F677D">
            <w:pPr>
              <w:pStyle w:val="TAL"/>
              <w:rPr>
                <w:iCs/>
                <w:snapToGrid w:val="0"/>
              </w:rPr>
            </w:pPr>
            <w:r w:rsidRPr="00B83BEC">
              <w:rPr>
                <w:iCs/>
                <w:snapToGrid w:val="0"/>
              </w:rPr>
              <w:t>CP-090155</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140354BC" w14:textId="77777777" w:rsidR="009F22E0" w:rsidRPr="00B83BEC" w:rsidRDefault="009F22E0" w:rsidP="009F677D">
            <w:pPr>
              <w:pStyle w:val="TAL"/>
              <w:rPr>
                <w:iCs/>
                <w:snapToGrid w:val="0"/>
              </w:rPr>
            </w:pPr>
            <w:r w:rsidRPr="00B83BEC">
              <w:rPr>
                <w:iCs/>
                <w:snapToGrid w:val="0"/>
              </w:rPr>
              <w:t>0011</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5ED673F5" w14:textId="77777777" w:rsidR="009F22E0" w:rsidRPr="00B83BEC" w:rsidRDefault="009F22E0" w:rsidP="009F677D">
            <w:pPr>
              <w:pStyle w:val="TAL"/>
              <w:rPr>
                <w:iCs/>
                <w:snapToGrid w:val="0"/>
              </w:rPr>
            </w:pPr>
            <w:r w:rsidRPr="00B83BEC">
              <w:rPr>
                <w:iCs/>
                <w:snapToGrid w:val="0"/>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642B58AA" w14:textId="77777777" w:rsidR="009F22E0" w:rsidRPr="00B83BEC" w:rsidRDefault="009F22E0" w:rsidP="009F677D">
            <w:pPr>
              <w:pStyle w:val="TAL"/>
              <w:rPr>
                <w:snapToGrid w:val="0"/>
                <w:lang w:val="en-AU"/>
              </w:rPr>
            </w:pPr>
            <w:r w:rsidRPr="00B83BEC">
              <w:rPr>
                <w:snapToGrid w:val="0"/>
                <w:lang w:val="en-AU"/>
              </w:rPr>
              <w:t>Flow Updates</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6DF569B7" w14:textId="77777777" w:rsidR="009F22E0" w:rsidRPr="00B83BEC" w:rsidRDefault="009F22E0" w:rsidP="009F677D">
            <w:pPr>
              <w:pStyle w:val="TAL"/>
              <w:rPr>
                <w:snapToGrid w:val="0"/>
                <w:lang w:val="en-AU"/>
              </w:rPr>
            </w:pPr>
            <w:r w:rsidRPr="00B83BEC">
              <w:rPr>
                <w:snapToGrid w:val="0"/>
                <w:lang w:val="en-AU"/>
              </w:rPr>
              <w:t>8.0.0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7AE58A43" w14:textId="77777777" w:rsidR="009F22E0" w:rsidRPr="00B83BEC" w:rsidRDefault="009F22E0" w:rsidP="009F677D">
            <w:pPr>
              <w:pStyle w:val="TAL"/>
              <w:rPr>
                <w:snapToGrid w:val="0"/>
              </w:rPr>
            </w:pPr>
            <w:r w:rsidRPr="00B83BEC">
              <w:rPr>
                <w:snapToGrid w:val="0"/>
              </w:rPr>
              <w:t>8.1.0</w:t>
            </w:r>
          </w:p>
        </w:tc>
      </w:tr>
      <w:tr w:rsidR="00BA6E76" w:rsidRPr="00B83BEC" w14:paraId="367EA2CE"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7F82F2D" w14:textId="77777777" w:rsidR="00BA6E76" w:rsidRPr="00B83BEC" w:rsidRDefault="00BA6E76" w:rsidP="009F677D">
            <w:pPr>
              <w:pStyle w:val="TAL"/>
            </w:pPr>
            <w:r w:rsidRPr="00B83BEC">
              <w:t>2009-03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36A7D1" w14:textId="77777777" w:rsidR="00BA6E76" w:rsidRPr="00B83BEC" w:rsidRDefault="00BA6E76" w:rsidP="009F677D">
            <w:pPr>
              <w:pStyle w:val="TAL"/>
              <w:rPr>
                <w:snapToGrid w:val="0"/>
              </w:rPr>
            </w:pPr>
            <w:r w:rsidRPr="00B83BEC">
              <w:rPr>
                <w:snapToGrid w:val="0"/>
              </w:rPr>
              <w:t>CT#43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D0C7EE" w14:textId="77777777" w:rsidR="00BA6E76" w:rsidRPr="00B83BEC" w:rsidRDefault="00BA6E76" w:rsidP="009F677D">
            <w:pPr>
              <w:pStyle w:val="TAL"/>
              <w:rPr>
                <w:iCs/>
                <w:snapToGrid w:val="0"/>
              </w:rPr>
            </w:pPr>
            <w:r w:rsidRPr="00B83BEC">
              <w:rPr>
                <w:iCs/>
                <w:snapToGrid w:val="0"/>
              </w:rPr>
              <w:t>CP-090155</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3292C87C" w14:textId="77777777" w:rsidR="00BA6E76" w:rsidRPr="00B83BEC" w:rsidRDefault="00BA6E76" w:rsidP="009F677D">
            <w:pPr>
              <w:pStyle w:val="TAL"/>
              <w:rPr>
                <w:iCs/>
                <w:snapToGrid w:val="0"/>
              </w:rPr>
            </w:pPr>
            <w:r w:rsidRPr="00B83BEC">
              <w:rPr>
                <w:iCs/>
                <w:snapToGrid w:val="0"/>
              </w:rPr>
              <w:t>0012</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4421FA6A" w14:textId="77777777" w:rsidR="00BA6E76" w:rsidRPr="00B83BEC" w:rsidRDefault="00BA6E76" w:rsidP="009F677D">
            <w:pPr>
              <w:pStyle w:val="TAL"/>
              <w:rPr>
                <w:iCs/>
                <w:snapToGrid w:val="0"/>
              </w:rPr>
            </w:pPr>
            <w:r w:rsidRPr="00B83BEC">
              <w:rPr>
                <w:iCs/>
                <w:snapToGrid w:val="0"/>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66908547" w14:textId="77777777" w:rsidR="00BA6E76" w:rsidRPr="00B83BEC" w:rsidRDefault="00BA6E76" w:rsidP="009F677D">
            <w:pPr>
              <w:pStyle w:val="TAL"/>
              <w:rPr>
                <w:snapToGrid w:val="0"/>
                <w:lang w:val="en-AU"/>
              </w:rPr>
            </w:pPr>
            <w:r w:rsidRPr="00B83BEC">
              <w:rPr>
                <w:snapToGrid w:val="0"/>
                <w:lang w:val="en-AU"/>
              </w:rPr>
              <w:t>Intercation between CAT and CDIV</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5155EDA7" w14:textId="77777777" w:rsidR="00BA6E76" w:rsidRPr="00B83BEC" w:rsidRDefault="00BA6E76" w:rsidP="009F677D">
            <w:pPr>
              <w:pStyle w:val="TAL"/>
              <w:rPr>
                <w:snapToGrid w:val="0"/>
                <w:lang w:val="en-AU"/>
              </w:rPr>
            </w:pPr>
            <w:r w:rsidRPr="00B83BEC">
              <w:rPr>
                <w:snapToGrid w:val="0"/>
                <w:lang w:val="en-AU"/>
              </w:rPr>
              <w:t>8.0.0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688AF8FB" w14:textId="77777777" w:rsidR="00BA6E76" w:rsidRPr="00B83BEC" w:rsidRDefault="00BA6E76" w:rsidP="009F677D">
            <w:pPr>
              <w:pStyle w:val="TAL"/>
              <w:rPr>
                <w:snapToGrid w:val="0"/>
              </w:rPr>
            </w:pPr>
            <w:r w:rsidRPr="00B83BEC">
              <w:rPr>
                <w:snapToGrid w:val="0"/>
              </w:rPr>
              <w:t>8.1.0</w:t>
            </w:r>
          </w:p>
        </w:tc>
      </w:tr>
      <w:tr w:rsidR="00584779" w:rsidRPr="00B83BEC" w14:paraId="2942981E"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33888B6" w14:textId="77777777" w:rsidR="00584779" w:rsidRPr="00B83BEC" w:rsidRDefault="006B351B" w:rsidP="009F677D">
            <w:pPr>
              <w:pStyle w:val="TAL"/>
            </w:pPr>
            <w:r w:rsidRPr="00B83BEC">
              <w:t>2009-03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E179B9" w14:textId="77777777" w:rsidR="00584779" w:rsidRPr="00B83BEC" w:rsidRDefault="006B351B" w:rsidP="009F677D">
            <w:pPr>
              <w:pStyle w:val="TAL"/>
              <w:rPr>
                <w:snapToGrid w:val="0"/>
              </w:rPr>
            </w:pPr>
            <w:r w:rsidRPr="00B83BEC">
              <w:rPr>
                <w:snapToGrid w:val="0"/>
              </w:rPr>
              <w:t>CT#43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7076C3F" w14:textId="77777777" w:rsidR="00584779" w:rsidRPr="00B83BEC" w:rsidRDefault="006B351B" w:rsidP="009F677D">
            <w:pPr>
              <w:pStyle w:val="TAL"/>
              <w:rPr>
                <w:iCs/>
                <w:snapToGrid w:val="0"/>
              </w:rPr>
            </w:pPr>
            <w:r w:rsidRPr="00B83BEC">
              <w:rPr>
                <w:iCs/>
                <w:snapToGrid w:val="0"/>
              </w:rPr>
              <w:t>CP-090162</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52D09603" w14:textId="77777777" w:rsidR="00584779" w:rsidRPr="00B83BEC" w:rsidRDefault="006B351B" w:rsidP="009F677D">
            <w:pPr>
              <w:pStyle w:val="TAL"/>
              <w:rPr>
                <w:iCs/>
                <w:snapToGrid w:val="0"/>
              </w:rPr>
            </w:pPr>
            <w:r w:rsidRPr="00B83BEC">
              <w:rPr>
                <w:iCs/>
                <w:snapToGrid w:val="0"/>
              </w:rPr>
              <w:t>0002</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2717C4DD" w14:textId="77777777" w:rsidR="00584779" w:rsidRPr="00B83BEC" w:rsidRDefault="006B351B"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55E8089B" w14:textId="77777777" w:rsidR="00584779" w:rsidRPr="00B83BEC" w:rsidRDefault="006B351B" w:rsidP="009F677D">
            <w:pPr>
              <w:pStyle w:val="TAL"/>
              <w:rPr>
                <w:snapToGrid w:val="0"/>
                <w:lang w:val="en-AU"/>
              </w:rPr>
            </w:pPr>
            <w:r w:rsidRPr="00B83BEC">
              <w:rPr>
                <w:snapToGrid w:val="0"/>
                <w:lang w:val="en-AU"/>
              </w:rPr>
              <w:t>Actions at the AS serving the originating UE</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419F1699" w14:textId="77777777" w:rsidR="00584779" w:rsidRPr="00B83BEC" w:rsidRDefault="006B351B" w:rsidP="009F677D">
            <w:pPr>
              <w:pStyle w:val="TAL"/>
              <w:rPr>
                <w:snapToGrid w:val="0"/>
                <w:lang w:val="en-AU"/>
              </w:rPr>
            </w:pPr>
            <w:r w:rsidRPr="00B83BEC">
              <w:rPr>
                <w:snapToGrid w:val="0"/>
                <w:lang w:val="en-AU"/>
              </w:rPr>
              <w:t>8.1.0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0F32C1D4" w14:textId="77777777" w:rsidR="00584779" w:rsidRPr="00B83BEC" w:rsidRDefault="006B351B" w:rsidP="009F677D">
            <w:pPr>
              <w:pStyle w:val="TAL"/>
              <w:rPr>
                <w:snapToGrid w:val="0"/>
              </w:rPr>
            </w:pPr>
            <w:r w:rsidRPr="00B83BEC">
              <w:rPr>
                <w:snapToGrid w:val="0"/>
              </w:rPr>
              <w:t>9.0.0</w:t>
            </w:r>
          </w:p>
        </w:tc>
      </w:tr>
      <w:tr w:rsidR="00251C9B" w:rsidRPr="00B83BEC" w14:paraId="1307C4A4"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AD26FEA" w14:textId="77777777" w:rsidR="00251C9B" w:rsidRPr="00B83BEC" w:rsidRDefault="00251C9B" w:rsidP="009F677D">
            <w:pPr>
              <w:pStyle w:val="TAL"/>
            </w:pPr>
            <w:r w:rsidRPr="00B83BEC">
              <w:t>2009-03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1C6CF9" w14:textId="77777777" w:rsidR="00251C9B" w:rsidRPr="00B83BEC" w:rsidRDefault="00251C9B" w:rsidP="009F677D">
            <w:pPr>
              <w:pStyle w:val="TAL"/>
              <w:rPr>
                <w:snapToGrid w:val="0"/>
              </w:rPr>
            </w:pPr>
            <w:r w:rsidRPr="00B83BEC">
              <w:rPr>
                <w:snapToGrid w:val="0"/>
              </w:rPr>
              <w:t>CT#43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B8D8E29" w14:textId="77777777" w:rsidR="00251C9B" w:rsidRPr="00B83BEC" w:rsidRDefault="00251C9B" w:rsidP="009F677D">
            <w:pPr>
              <w:pStyle w:val="TAL"/>
              <w:rPr>
                <w:iCs/>
                <w:snapToGrid w:val="0"/>
              </w:rPr>
            </w:pPr>
            <w:r w:rsidRPr="00B83BEC">
              <w:rPr>
                <w:iCs/>
                <w:snapToGrid w:val="0"/>
              </w:rPr>
              <w:t>CP-090162</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40937E8E" w14:textId="77777777" w:rsidR="00251C9B" w:rsidRPr="00B83BEC" w:rsidRDefault="00251C9B" w:rsidP="009F677D">
            <w:pPr>
              <w:pStyle w:val="TAL"/>
              <w:rPr>
                <w:iCs/>
                <w:snapToGrid w:val="0"/>
              </w:rPr>
            </w:pPr>
            <w:r w:rsidRPr="00B83BEC">
              <w:rPr>
                <w:iCs/>
                <w:snapToGrid w:val="0"/>
              </w:rPr>
              <w:t>0003</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756AE83F" w14:textId="77777777" w:rsidR="00251C9B" w:rsidRPr="00B83BEC" w:rsidRDefault="00251C9B" w:rsidP="009F677D">
            <w:pPr>
              <w:pStyle w:val="TAL"/>
              <w:rPr>
                <w:iCs/>
                <w:snapToGrid w:val="0"/>
              </w:rPr>
            </w:pPr>
            <w:r w:rsidRPr="00B83BEC">
              <w:rPr>
                <w:iCs/>
                <w:snapToGrid w:val="0"/>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215CB0D9" w14:textId="77777777" w:rsidR="00251C9B" w:rsidRPr="00B83BEC" w:rsidRDefault="00251C9B" w:rsidP="009F677D">
            <w:pPr>
              <w:pStyle w:val="TAL"/>
              <w:rPr>
                <w:snapToGrid w:val="0"/>
                <w:lang w:val="en-AU"/>
              </w:rPr>
            </w:pPr>
            <w:r w:rsidRPr="00B83BEC">
              <w:rPr>
                <w:snapToGrid w:val="0"/>
                <w:lang w:val="en-AU"/>
              </w:rPr>
              <w:t>CAT copy</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7BF94753" w14:textId="77777777" w:rsidR="00251C9B" w:rsidRPr="00B83BEC" w:rsidRDefault="00251C9B" w:rsidP="009F677D">
            <w:pPr>
              <w:pStyle w:val="TAL"/>
              <w:rPr>
                <w:snapToGrid w:val="0"/>
                <w:lang w:val="en-AU"/>
              </w:rPr>
            </w:pPr>
            <w:r w:rsidRPr="00B83BEC">
              <w:rPr>
                <w:snapToGrid w:val="0"/>
                <w:lang w:val="en-AU"/>
              </w:rPr>
              <w:t>8.1.0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25323AD5" w14:textId="77777777" w:rsidR="00251C9B" w:rsidRPr="00B83BEC" w:rsidRDefault="00251C9B" w:rsidP="009F677D">
            <w:pPr>
              <w:pStyle w:val="TAL"/>
              <w:rPr>
                <w:snapToGrid w:val="0"/>
              </w:rPr>
            </w:pPr>
            <w:r w:rsidRPr="00B83BEC">
              <w:rPr>
                <w:snapToGrid w:val="0"/>
              </w:rPr>
              <w:t>9.0.0</w:t>
            </w:r>
          </w:p>
        </w:tc>
      </w:tr>
      <w:tr w:rsidR="004A5E09" w:rsidRPr="00B83BEC" w14:paraId="0535951F"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C0F7117" w14:textId="77777777" w:rsidR="004A5E09" w:rsidRPr="00B83BEC" w:rsidRDefault="004A5E09" w:rsidP="009F677D">
            <w:pPr>
              <w:pStyle w:val="TAL"/>
            </w:pPr>
            <w:r w:rsidRPr="00B83BEC">
              <w:t>2009-03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724AF5" w14:textId="77777777" w:rsidR="004A5E09" w:rsidRPr="00B83BEC" w:rsidRDefault="004A5E09" w:rsidP="009F677D">
            <w:pPr>
              <w:pStyle w:val="TAL"/>
              <w:rPr>
                <w:snapToGrid w:val="0"/>
              </w:rPr>
            </w:pPr>
            <w:r w:rsidRPr="00B83BEC">
              <w:rPr>
                <w:snapToGrid w:val="0"/>
              </w:rPr>
              <w:t>CT#43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B27D69" w14:textId="77777777" w:rsidR="004A5E09" w:rsidRPr="00B83BEC" w:rsidRDefault="004A5E09" w:rsidP="009F677D">
            <w:pPr>
              <w:pStyle w:val="TAL"/>
              <w:rPr>
                <w:iCs/>
                <w:snapToGrid w:val="0"/>
              </w:rPr>
            </w:pPr>
            <w:r w:rsidRPr="00B83BEC">
              <w:rPr>
                <w:iCs/>
                <w:snapToGrid w:val="0"/>
              </w:rPr>
              <w:t>CP-090162</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2881E7E8" w14:textId="77777777" w:rsidR="004A5E09" w:rsidRPr="00B83BEC" w:rsidRDefault="004A5E09" w:rsidP="009F677D">
            <w:pPr>
              <w:pStyle w:val="TAL"/>
              <w:rPr>
                <w:iCs/>
                <w:snapToGrid w:val="0"/>
              </w:rPr>
            </w:pPr>
            <w:r w:rsidRPr="00B83BEC">
              <w:rPr>
                <w:iCs/>
                <w:snapToGrid w:val="0"/>
              </w:rPr>
              <w:t>0014</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1AAA830E" w14:textId="77777777" w:rsidR="004A5E09" w:rsidRPr="00B83BEC" w:rsidRDefault="004A5E09"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1A726669" w14:textId="77777777" w:rsidR="004A5E09" w:rsidRPr="00B83BEC" w:rsidRDefault="004A5E09" w:rsidP="009F677D">
            <w:pPr>
              <w:pStyle w:val="TAL"/>
              <w:rPr>
                <w:snapToGrid w:val="0"/>
                <w:lang w:val="en-AU"/>
              </w:rPr>
            </w:pPr>
            <w:r w:rsidRPr="00B83BEC">
              <w:rPr>
                <w:snapToGrid w:val="0"/>
                <w:lang w:val="en-AU"/>
              </w:rPr>
              <w:t>CAT Stop</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31CF9812" w14:textId="77777777" w:rsidR="004A5E09" w:rsidRPr="00B83BEC" w:rsidRDefault="004A5E09" w:rsidP="009F677D">
            <w:pPr>
              <w:pStyle w:val="TAL"/>
              <w:rPr>
                <w:snapToGrid w:val="0"/>
                <w:lang w:val="en-AU"/>
              </w:rPr>
            </w:pPr>
            <w:r w:rsidRPr="00B83BEC">
              <w:rPr>
                <w:snapToGrid w:val="0"/>
                <w:lang w:val="en-AU"/>
              </w:rPr>
              <w:t>8.1.0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0409C0C9" w14:textId="77777777" w:rsidR="004A5E09" w:rsidRPr="00B83BEC" w:rsidRDefault="004A5E09" w:rsidP="009F677D">
            <w:pPr>
              <w:pStyle w:val="TAL"/>
              <w:rPr>
                <w:snapToGrid w:val="0"/>
              </w:rPr>
            </w:pPr>
            <w:r w:rsidRPr="00B83BEC">
              <w:rPr>
                <w:snapToGrid w:val="0"/>
              </w:rPr>
              <w:t>9.0.0</w:t>
            </w:r>
          </w:p>
        </w:tc>
      </w:tr>
      <w:tr w:rsidR="00ED2FA5" w:rsidRPr="00B83BEC" w14:paraId="6E45E810"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3A67F48" w14:textId="77777777" w:rsidR="00ED2FA5" w:rsidRPr="00B83BEC" w:rsidRDefault="00ED2FA5" w:rsidP="009F677D">
            <w:pPr>
              <w:pStyle w:val="TAL"/>
            </w:pPr>
            <w:r w:rsidRPr="00B83BEC">
              <w:t>2009-06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6DCFC3" w14:textId="77777777" w:rsidR="00ED2FA5" w:rsidRPr="00B83BEC" w:rsidRDefault="00ED2FA5" w:rsidP="009F677D">
            <w:pPr>
              <w:pStyle w:val="TAL"/>
              <w:rPr>
                <w:snapToGrid w:val="0"/>
              </w:rPr>
            </w:pPr>
            <w:r w:rsidRPr="00B83BEC">
              <w:rPr>
                <w:snapToGrid w:val="0"/>
              </w:rPr>
              <w:t>CT#44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0C8472D" w14:textId="77777777" w:rsidR="00ED2FA5" w:rsidRPr="00B83BEC" w:rsidRDefault="00ED2FA5" w:rsidP="009F677D">
            <w:pPr>
              <w:pStyle w:val="TAL"/>
              <w:rPr>
                <w:iCs/>
                <w:snapToGrid w:val="0"/>
              </w:rPr>
            </w:pPr>
            <w:r w:rsidRPr="00B83BEC">
              <w:rPr>
                <w:iCs/>
                <w:snapToGrid w:val="0"/>
              </w:rPr>
              <w:t>CP-090429</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4E5F734C" w14:textId="77777777" w:rsidR="00ED2FA5" w:rsidRPr="00B83BEC" w:rsidRDefault="00ED2FA5" w:rsidP="009F677D">
            <w:pPr>
              <w:pStyle w:val="TAL"/>
              <w:rPr>
                <w:iCs/>
                <w:snapToGrid w:val="0"/>
              </w:rPr>
            </w:pPr>
            <w:r w:rsidRPr="00B83BEC">
              <w:rPr>
                <w:iCs/>
                <w:snapToGrid w:val="0"/>
              </w:rPr>
              <w:t>0015</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3ED6FE74" w14:textId="77777777" w:rsidR="00ED2FA5" w:rsidRPr="00B83BEC" w:rsidRDefault="00ED2FA5" w:rsidP="009F677D">
            <w:pPr>
              <w:pStyle w:val="TAL"/>
              <w:rPr>
                <w:iCs/>
                <w:snapToGrid w:val="0"/>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58EC8BCB" w14:textId="77777777" w:rsidR="00ED2FA5" w:rsidRPr="00B83BEC" w:rsidRDefault="00ED2FA5" w:rsidP="009F677D">
            <w:pPr>
              <w:pStyle w:val="TAL"/>
              <w:rPr>
                <w:snapToGrid w:val="0"/>
                <w:lang w:val="en-AU"/>
              </w:rPr>
            </w:pPr>
            <w:r w:rsidRPr="00B83BEC">
              <w:rPr>
                <w:snapToGrid w:val="0"/>
                <w:lang w:val="en-AU"/>
              </w:rPr>
              <w:t>Clarification of the CAT AS when acting as a Proxy or B2BUA</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05BBDAEB" w14:textId="77777777" w:rsidR="00ED2FA5" w:rsidRPr="00B83BEC" w:rsidRDefault="00ED2FA5" w:rsidP="009F677D">
            <w:pPr>
              <w:pStyle w:val="TAL"/>
              <w:rPr>
                <w:snapToGrid w:val="0"/>
                <w:lang w:val="en-AU"/>
              </w:rPr>
            </w:pPr>
            <w:r w:rsidRPr="00B83BEC">
              <w:rPr>
                <w:snapToGrid w:val="0"/>
                <w:lang w:val="en-AU"/>
              </w:rPr>
              <w:t>9.0.0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12CA19A1" w14:textId="77777777" w:rsidR="00ED2FA5" w:rsidRPr="00B83BEC" w:rsidRDefault="00ED2FA5" w:rsidP="009F677D">
            <w:pPr>
              <w:pStyle w:val="TAL"/>
              <w:rPr>
                <w:snapToGrid w:val="0"/>
              </w:rPr>
            </w:pPr>
            <w:r w:rsidRPr="00B83BEC">
              <w:rPr>
                <w:snapToGrid w:val="0"/>
              </w:rPr>
              <w:t>9.1.0</w:t>
            </w:r>
          </w:p>
        </w:tc>
      </w:tr>
      <w:tr w:rsidR="00ED2FA5" w:rsidRPr="00B83BEC" w14:paraId="2A557121"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AE49EF5" w14:textId="77777777" w:rsidR="00ED2FA5" w:rsidRPr="00B83BEC" w:rsidRDefault="00ED2FA5" w:rsidP="009F677D">
            <w:pPr>
              <w:pStyle w:val="TAL"/>
            </w:pPr>
            <w:r w:rsidRPr="00B83BEC">
              <w:t>2009-06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B2DB44" w14:textId="77777777" w:rsidR="00ED2FA5" w:rsidRPr="00B83BEC" w:rsidRDefault="00ED2FA5" w:rsidP="009F677D">
            <w:pPr>
              <w:pStyle w:val="TAL"/>
              <w:rPr>
                <w:snapToGrid w:val="0"/>
              </w:rPr>
            </w:pPr>
            <w:r w:rsidRPr="00B83BEC">
              <w:rPr>
                <w:snapToGrid w:val="0"/>
              </w:rPr>
              <w:t>CT#44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B92BDBC" w14:textId="77777777" w:rsidR="00ED2FA5" w:rsidRPr="00B83BEC" w:rsidRDefault="00ED2FA5" w:rsidP="009F677D">
            <w:pPr>
              <w:pStyle w:val="TAL"/>
              <w:rPr>
                <w:iCs/>
                <w:snapToGrid w:val="0"/>
              </w:rPr>
            </w:pPr>
            <w:r w:rsidRPr="00B83BEC">
              <w:rPr>
                <w:iCs/>
                <w:snapToGrid w:val="0"/>
              </w:rPr>
              <w:t>CP-090429</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17859CDB" w14:textId="77777777" w:rsidR="00ED2FA5" w:rsidRPr="00B83BEC" w:rsidRDefault="00ED2FA5" w:rsidP="009F677D">
            <w:pPr>
              <w:pStyle w:val="TAL"/>
              <w:rPr>
                <w:iCs/>
                <w:snapToGrid w:val="0"/>
              </w:rPr>
            </w:pPr>
            <w:r w:rsidRPr="00B83BEC">
              <w:rPr>
                <w:iCs/>
                <w:snapToGrid w:val="0"/>
              </w:rPr>
              <w:t>0018</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7BDF42F0" w14:textId="77777777" w:rsidR="00ED2FA5" w:rsidRPr="00B83BEC" w:rsidRDefault="00ED2FA5"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3F17F908" w14:textId="77777777" w:rsidR="00ED2FA5" w:rsidRPr="00B83BEC" w:rsidRDefault="00ED2FA5" w:rsidP="009F677D">
            <w:pPr>
              <w:pStyle w:val="TAL"/>
              <w:rPr>
                <w:snapToGrid w:val="0"/>
                <w:lang w:val="en-AU"/>
              </w:rPr>
            </w:pPr>
            <w:r w:rsidRPr="00B83BEC">
              <w:rPr>
                <w:snapToGrid w:val="0"/>
                <w:lang w:val="en-AU"/>
              </w:rPr>
              <w:t>CAT Priority</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15B98DE3" w14:textId="77777777" w:rsidR="00ED2FA5" w:rsidRPr="00B83BEC" w:rsidRDefault="00ED2FA5" w:rsidP="009F677D">
            <w:pPr>
              <w:pStyle w:val="TAL"/>
              <w:rPr>
                <w:snapToGrid w:val="0"/>
                <w:lang w:val="en-AU"/>
              </w:rPr>
            </w:pPr>
            <w:r w:rsidRPr="00B83BEC">
              <w:rPr>
                <w:snapToGrid w:val="0"/>
                <w:lang w:val="en-AU"/>
              </w:rPr>
              <w:t>9.0.0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0A84F91D" w14:textId="77777777" w:rsidR="00ED2FA5" w:rsidRPr="00B83BEC" w:rsidRDefault="00ED2FA5" w:rsidP="009F677D">
            <w:pPr>
              <w:pStyle w:val="TAL"/>
              <w:rPr>
                <w:snapToGrid w:val="0"/>
              </w:rPr>
            </w:pPr>
            <w:r w:rsidRPr="00B83BEC">
              <w:rPr>
                <w:snapToGrid w:val="0"/>
              </w:rPr>
              <w:t>9.1.0</w:t>
            </w:r>
          </w:p>
        </w:tc>
      </w:tr>
      <w:tr w:rsidR="00ED2FA5" w:rsidRPr="00B83BEC" w14:paraId="64D3C65A"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AE1BD2E" w14:textId="77777777" w:rsidR="00ED2FA5" w:rsidRPr="00B83BEC" w:rsidRDefault="00ED2FA5" w:rsidP="009F677D">
            <w:pPr>
              <w:pStyle w:val="TAL"/>
            </w:pPr>
            <w:r w:rsidRPr="00B83BEC">
              <w:t>2009-06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235E69" w14:textId="77777777" w:rsidR="00ED2FA5" w:rsidRPr="00B83BEC" w:rsidRDefault="00ED2FA5" w:rsidP="009F677D">
            <w:pPr>
              <w:pStyle w:val="TAL"/>
              <w:rPr>
                <w:snapToGrid w:val="0"/>
              </w:rPr>
            </w:pPr>
            <w:r w:rsidRPr="00B83BEC">
              <w:rPr>
                <w:snapToGrid w:val="0"/>
              </w:rPr>
              <w:t>CT#44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4E9ADAC" w14:textId="77777777" w:rsidR="00ED2FA5" w:rsidRPr="00B83BEC" w:rsidRDefault="00ED2FA5" w:rsidP="009F677D">
            <w:pPr>
              <w:pStyle w:val="TAL"/>
              <w:rPr>
                <w:iCs/>
                <w:snapToGrid w:val="0"/>
              </w:rPr>
            </w:pPr>
            <w:r w:rsidRPr="00B83BEC">
              <w:rPr>
                <w:iCs/>
                <w:snapToGrid w:val="0"/>
              </w:rPr>
              <w:t>CP-090429</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03B87CED" w14:textId="77777777" w:rsidR="00ED2FA5" w:rsidRPr="00B83BEC" w:rsidRDefault="00ED2FA5" w:rsidP="009F677D">
            <w:pPr>
              <w:pStyle w:val="TAL"/>
              <w:rPr>
                <w:iCs/>
                <w:snapToGrid w:val="0"/>
              </w:rPr>
            </w:pPr>
            <w:r w:rsidRPr="00B83BEC">
              <w:rPr>
                <w:iCs/>
                <w:snapToGrid w:val="0"/>
              </w:rPr>
              <w:t>0019</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579D309E" w14:textId="77777777" w:rsidR="00ED2FA5" w:rsidRPr="00B83BEC" w:rsidRDefault="00ED2FA5"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445EF0CB" w14:textId="77777777" w:rsidR="00ED2FA5" w:rsidRPr="00B83BEC" w:rsidRDefault="00ED2FA5" w:rsidP="009F677D">
            <w:pPr>
              <w:pStyle w:val="TAL"/>
              <w:rPr>
                <w:snapToGrid w:val="0"/>
                <w:lang w:val="en-AU"/>
              </w:rPr>
            </w:pPr>
            <w:r w:rsidRPr="00B83BEC">
              <w:rPr>
                <w:snapToGrid w:val="0"/>
                <w:lang w:val="en-AU"/>
              </w:rPr>
              <w:t>Signalling flows for gateway model with CFNR</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09487BF5" w14:textId="77777777" w:rsidR="00ED2FA5" w:rsidRPr="00B83BEC" w:rsidRDefault="00ED2FA5" w:rsidP="009F677D">
            <w:pPr>
              <w:pStyle w:val="TAL"/>
              <w:rPr>
                <w:snapToGrid w:val="0"/>
                <w:lang w:val="en-AU"/>
              </w:rPr>
            </w:pPr>
            <w:r w:rsidRPr="00B83BEC">
              <w:rPr>
                <w:snapToGrid w:val="0"/>
                <w:lang w:val="en-AU"/>
              </w:rPr>
              <w:t>9.0.0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3CC8222C" w14:textId="77777777" w:rsidR="00ED2FA5" w:rsidRPr="00B83BEC" w:rsidRDefault="00ED2FA5" w:rsidP="009F677D">
            <w:pPr>
              <w:pStyle w:val="TAL"/>
              <w:rPr>
                <w:snapToGrid w:val="0"/>
              </w:rPr>
            </w:pPr>
            <w:r w:rsidRPr="00B83BEC">
              <w:rPr>
                <w:snapToGrid w:val="0"/>
              </w:rPr>
              <w:t>9.1.0</w:t>
            </w:r>
          </w:p>
        </w:tc>
      </w:tr>
      <w:tr w:rsidR="00956642" w:rsidRPr="00B83BEC" w14:paraId="0F7E2434"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B6D58C4" w14:textId="77777777" w:rsidR="00956642" w:rsidRPr="00B83BEC" w:rsidRDefault="00956642" w:rsidP="009F677D">
            <w:pPr>
              <w:pStyle w:val="TAL"/>
            </w:pPr>
            <w:r w:rsidRPr="00B83BEC">
              <w:t>2009-06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F32A87" w14:textId="77777777" w:rsidR="00956642" w:rsidRPr="00B83BEC" w:rsidRDefault="00956642" w:rsidP="009F677D">
            <w:pPr>
              <w:pStyle w:val="TAL"/>
              <w:rPr>
                <w:snapToGrid w:val="0"/>
              </w:rPr>
            </w:pPr>
            <w:r w:rsidRPr="00B83BEC">
              <w:rPr>
                <w:snapToGrid w:val="0"/>
              </w:rPr>
              <w:t>CT#44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7B32FEC" w14:textId="77777777" w:rsidR="00956642" w:rsidRPr="00B83BEC" w:rsidRDefault="00956642" w:rsidP="009F677D">
            <w:pPr>
              <w:pStyle w:val="TAL"/>
              <w:rPr>
                <w:iCs/>
                <w:snapToGrid w:val="0"/>
              </w:rPr>
            </w:pPr>
            <w:r w:rsidRPr="00B83BEC">
              <w:rPr>
                <w:iCs/>
                <w:snapToGrid w:val="0"/>
              </w:rPr>
              <w:t>CP-090429</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70423105" w14:textId="77777777" w:rsidR="00956642" w:rsidRPr="00B83BEC" w:rsidRDefault="00956642" w:rsidP="009F677D">
            <w:pPr>
              <w:pStyle w:val="TAL"/>
              <w:rPr>
                <w:iCs/>
                <w:snapToGrid w:val="0"/>
              </w:rPr>
            </w:pPr>
            <w:r w:rsidRPr="00B83BEC">
              <w:rPr>
                <w:iCs/>
                <w:snapToGrid w:val="0"/>
              </w:rPr>
              <w:t>0021</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365F872D" w14:textId="77777777" w:rsidR="00956642" w:rsidRPr="00B83BEC" w:rsidRDefault="00956642"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09D194A7" w14:textId="77777777" w:rsidR="00956642" w:rsidRPr="00B83BEC" w:rsidRDefault="00956642" w:rsidP="009F677D">
            <w:pPr>
              <w:pStyle w:val="TAL"/>
              <w:rPr>
                <w:snapToGrid w:val="0"/>
                <w:lang w:val="en-AU"/>
              </w:rPr>
            </w:pPr>
            <w:r w:rsidRPr="00B83BEC">
              <w:rPr>
                <w:snapToGrid w:val="0"/>
                <w:lang w:val="en-AU"/>
              </w:rPr>
              <w:t>Introduce Re-INVITE into gateway model</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48409333" w14:textId="77777777" w:rsidR="00956642" w:rsidRPr="00B83BEC" w:rsidRDefault="00956642" w:rsidP="009F677D">
            <w:pPr>
              <w:pStyle w:val="TAL"/>
              <w:rPr>
                <w:snapToGrid w:val="0"/>
                <w:lang w:val="en-AU"/>
              </w:rPr>
            </w:pPr>
            <w:r w:rsidRPr="00B83BEC">
              <w:rPr>
                <w:snapToGrid w:val="0"/>
                <w:lang w:val="en-AU"/>
              </w:rPr>
              <w:t>9.0.0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705BDEC5" w14:textId="77777777" w:rsidR="00956642" w:rsidRPr="00B83BEC" w:rsidRDefault="00956642" w:rsidP="009F677D">
            <w:pPr>
              <w:pStyle w:val="TAL"/>
              <w:rPr>
                <w:snapToGrid w:val="0"/>
              </w:rPr>
            </w:pPr>
            <w:r w:rsidRPr="00B83BEC">
              <w:rPr>
                <w:snapToGrid w:val="0"/>
              </w:rPr>
              <w:t>9.1.0</w:t>
            </w:r>
          </w:p>
        </w:tc>
      </w:tr>
      <w:tr w:rsidR="00EE2D91" w:rsidRPr="00B83BEC" w14:paraId="3C1C2BA0"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53FA372" w14:textId="77777777" w:rsidR="00EE2D91" w:rsidRPr="00B83BEC" w:rsidRDefault="00EE2D91" w:rsidP="009F677D">
            <w:pPr>
              <w:pStyle w:val="TAL"/>
            </w:pPr>
            <w:r w:rsidRPr="00B83BEC">
              <w:t>2009-06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6E5456" w14:textId="77777777" w:rsidR="00EE2D91" w:rsidRPr="00B83BEC" w:rsidRDefault="00EE2D91" w:rsidP="009F677D">
            <w:pPr>
              <w:pStyle w:val="TAL"/>
              <w:rPr>
                <w:snapToGrid w:val="0"/>
              </w:rPr>
            </w:pPr>
            <w:r w:rsidRPr="00B83BEC">
              <w:rPr>
                <w:snapToGrid w:val="0"/>
              </w:rPr>
              <w:t>CT#44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4A62DE7" w14:textId="77777777" w:rsidR="00EE2D91" w:rsidRPr="00B83BEC" w:rsidRDefault="00EE2D91" w:rsidP="009F677D">
            <w:pPr>
              <w:pStyle w:val="TAL"/>
              <w:rPr>
                <w:iCs/>
                <w:snapToGrid w:val="0"/>
              </w:rPr>
            </w:pPr>
            <w:r w:rsidRPr="00B83BEC">
              <w:rPr>
                <w:iCs/>
                <w:snapToGrid w:val="0"/>
              </w:rPr>
              <w:t>CP-090406</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463BB568" w14:textId="77777777" w:rsidR="00EE2D91" w:rsidRPr="00B83BEC" w:rsidRDefault="00EE2D91" w:rsidP="009F677D">
            <w:pPr>
              <w:pStyle w:val="TAL"/>
              <w:rPr>
                <w:iCs/>
                <w:snapToGrid w:val="0"/>
              </w:rPr>
            </w:pPr>
            <w:r w:rsidRPr="00B83BEC">
              <w:rPr>
                <w:iCs/>
                <w:snapToGrid w:val="0"/>
              </w:rPr>
              <w:t>0022</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7BAB4359" w14:textId="77777777" w:rsidR="00EE2D91" w:rsidRPr="00B83BEC" w:rsidRDefault="00EE2D91" w:rsidP="009F677D">
            <w:pPr>
              <w:pStyle w:val="TAL"/>
              <w:rPr>
                <w:iCs/>
                <w:snapToGrid w:val="0"/>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7443B519" w14:textId="77777777" w:rsidR="00EE2D91" w:rsidRPr="00B83BEC" w:rsidRDefault="00EE2D91" w:rsidP="009F677D">
            <w:pPr>
              <w:pStyle w:val="TAL"/>
              <w:rPr>
                <w:snapToGrid w:val="0"/>
                <w:lang w:val="en-AU"/>
              </w:rPr>
            </w:pPr>
            <w:r w:rsidRPr="00B83BEC">
              <w:rPr>
                <w:snapToGrid w:val="0"/>
                <w:lang w:val="en-AU"/>
              </w:rPr>
              <w:t>Correction of callflow for CAT</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64878561" w14:textId="77777777" w:rsidR="00EE2D91" w:rsidRPr="00B83BEC" w:rsidRDefault="00EE2D91" w:rsidP="009F677D">
            <w:pPr>
              <w:pStyle w:val="TAL"/>
              <w:rPr>
                <w:snapToGrid w:val="0"/>
                <w:lang w:val="en-AU"/>
              </w:rPr>
            </w:pPr>
            <w:r w:rsidRPr="00B83BEC">
              <w:rPr>
                <w:snapToGrid w:val="0"/>
                <w:lang w:val="en-AU"/>
              </w:rPr>
              <w:t>9.0.0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3E14B979" w14:textId="77777777" w:rsidR="00EE2D91" w:rsidRPr="00B83BEC" w:rsidRDefault="00EE2D91" w:rsidP="009F677D">
            <w:pPr>
              <w:pStyle w:val="TAL"/>
              <w:rPr>
                <w:snapToGrid w:val="0"/>
              </w:rPr>
            </w:pPr>
            <w:r w:rsidRPr="00B83BEC">
              <w:rPr>
                <w:snapToGrid w:val="0"/>
              </w:rPr>
              <w:t>9.1.0</w:t>
            </w:r>
          </w:p>
        </w:tc>
      </w:tr>
      <w:tr w:rsidR="00B92C90" w:rsidRPr="00B83BEC" w14:paraId="31E44949"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FC27CB5" w14:textId="77777777" w:rsidR="00B92C90" w:rsidRPr="00B83BEC" w:rsidRDefault="00B92C90" w:rsidP="009F677D">
            <w:pPr>
              <w:pStyle w:val="TAL"/>
            </w:pPr>
            <w:r w:rsidRPr="00B83BEC">
              <w:t>2009-09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36EE98" w14:textId="77777777" w:rsidR="00B92C90" w:rsidRPr="00B83BEC" w:rsidRDefault="00B92C90" w:rsidP="009F677D">
            <w:pPr>
              <w:pStyle w:val="TAL"/>
              <w:rPr>
                <w:snapToGrid w:val="0"/>
              </w:rPr>
            </w:pPr>
            <w:r w:rsidRPr="00B83BEC">
              <w:rPr>
                <w:snapToGrid w:val="0"/>
              </w:rPr>
              <w:t>CT#45</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D6BF197" w14:textId="77777777" w:rsidR="00B92C90" w:rsidRPr="00B83BEC" w:rsidRDefault="00B92C90" w:rsidP="009F677D">
            <w:pPr>
              <w:pStyle w:val="TAL"/>
              <w:rPr>
                <w:iCs/>
                <w:snapToGrid w:val="0"/>
              </w:rPr>
            </w:pPr>
            <w:r w:rsidRPr="00B83BEC">
              <w:rPr>
                <w:iCs/>
                <w:snapToGrid w:val="0"/>
              </w:rPr>
              <w:t>CP-090661</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61202CC9" w14:textId="77777777" w:rsidR="00B92C90" w:rsidRPr="00B83BEC" w:rsidRDefault="00B92C90" w:rsidP="009F677D">
            <w:pPr>
              <w:pStyle w:val="TAL"/>
              <w:rPr>
                <w:iCs/>
                <w:snapToGrid w:val="0"/>
              </w:rPr>
            </w:pPr>
            <w:r w:rsidRPr="00B83BEC">
              <w:rPr>
                <w:iCs/>
                <w:snapToGrid w:val="0"/>
              </w:rPr>
              <w:t>0024</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2A630066" w14:textId="77777777" w:rsidR="00B92C90" w:rsidRPr="00B83BEC" w:rsidRDefault="00B92C90" w:rsidP="009F677D">
            <w:pPr>
              <w:pStyle w:val="TAL"/>
              <w:rPr>
                <w:iCs/>
                <w:snapToGrid w:val="0"/>
              </w:rPr>
            </w:pPr>
            <w:r w:rsidRPr="00B83BEC">
              <w:rPr>
                <w:iCs/>
                <w:snapToGrid w:val="0"/>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331319AE" w14:textId="77777777" w:rsidR="00B92C90" w:rsidRPr="00B83BEC" w:rsidRDefault="00B92C90" w:rsidP="009F677D">
            <w:pPr>
              <w:pStyle w:val="TAL"/>
              <w:rPr>
                <w:snapToGrid w:val="0"/>
                <w:lang w:val="en-AU"/>
              </w:rPr>
            </w:pPr>
            <w:r w:rsidRPr="00B83BEC">
              <w:rPr>
                <w:snapToGrid w:val="0"/>
                <w:lang w:val="en-AU"/>
              </w:rPr>
              <w:t xml:space="preserve">Correction: CAT and OIR interaction </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7ECCECC4" w14:textId="77777777" w:rsidR="00B92C90" w:rsidRPr="00B83BEC" w:rsidRDefault="00B92C90" w:rsidP="009F677D">
            <w:pPr>
              <w:pStyle w:val="TAL"/>
              <w:rPr>
                <w:snapToGrid w:val="0"/>
                <w:lang w:val="en-AU"/>
              </w:rPr>
            </w:pPr>
            <w:r w:rsidRPr="00B83BEC">
              <w:rPr>
                <w:snapToGrid w:val="0"/>
                <w:lang w:val="en-AU"/>
              </w:rPr>
              <w:t>9.1.0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16A42320" w14:textId="77777777" w:rsidR="00B92C90" w:rsidRPr="00B83BEC" w:rsidRDefault="00B92C90" w:rsidP="009F677D">
            <w:pPr>
              <w:pStyle w:val="TAL"/>
              <w:rPr>
                <w:snapToGrid w:val="0"/>
              </w:rPr>
            </w:pPr>
            <w:r w:rsidRPr="00B83BEC">
              <w:rPr>
                <w:snapToGrid w:val="0"/>
              </w:rPr>
              <w:t>9.2.0</w:t>
            </w:r>
          </w:p>
        </w:tc>
      </w:tr>
      <w:tr w:rsidR="00AC774E" w:rsidRPr="00B83BEC" w14:paraId="055D12F9"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DDC3403" w14:textId="77777777" w:rsidR="00AC774E" w:rsidRPr="00B83BEC" w:rsidRDefault="00AC774E" w:rsidP="009F677D">
            <w:pPr>
              <w:pStyle w:val="TAL"/>
            </w:pPr>
            <w:r w:rsidRPr="00B83BEC">
              <w:t>2009-09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C41D4D" w14:textId="77777777" w:rsidR="00AC774E" w:rsidRPr="00B83BEC" w:rsidRDefault="00AC774E" w:rsidP="009F677D">
            <w:pPr>
              <w:pStyle w:val="TAL"/>
              <w:rPr>
                <w:snapToGrid w:val="0"/>
              </w:rPr>
            </w:pPr>
            <w:r w:rsidRPr="00B83BEC">
              <w:rPr>
                <w:snapToGrid w:val="0"/>
              </w:rPr>
              <w:t>CT#45</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A4CE04" w14:textId="77777777" w:rsidR="00AC774E" w:rsidRPr="00B83BEC" w:rsidRDefault="00AC774E" w:rsidP="009F677D">
            <w:pPr>
              <w:pStyle w:val="TAL"/>
              <w:rPr>
                <w:iCs/>
                <w:snapToGrid w:val="0"/>
              </w:rPr>
            </w:pPr>
            <w:r w:rsidRPr="00B83BEC">
              <w:rPr>
                <w:iCs/>
                <w:snapToGrid w:val="0"/>
              </w:rPr>
              <w:t>CP-090661</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0E804E64" w14:textId="77777777" w:rsidR="00AC774E" w:rsidRPr="00B83BEC" w:rsidRDefault="00AC774E" w:rsidP="009F677D">
            <w:pPr>
              <w:pStyle w:val="TAL"/>
              <w:rPr>
                <w:iCs/>
                <w:snapToGrid w:val="0"/>
              </w:rPr>
            </w:pPr>
            <w:r w:rsidRPr="00B83BEC">
              <w:rPr>
                <w:iCs/>
                <w:snapToGrid w:val="0"/>
              </w:rPr>
              <w:t>0026</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6B4C0B1F" w14:textId="77777777" w:rsidR="00AC774E" w:rsidRPr="00B83BEC" w:rsidRDefault="00AC774E"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5F539853" w14:textId="77777777" w:rsidR="00AC774E" w:rsidRPr="00B83BEC" w:rsidRDefault="00AC774E" w:rsidP="009F677D">
            <w:pPr>
              <w:pStyle w:val="TAL"/>
              <w:rPr>
                <w:snapToGrid w:val="0"/>
                <w:lang w:val="en-AU"/>
              </w:rPr>
            </w:pPr>
            <w:r w:rsidRPr="00B83BEC">
              <w:rPr>
                <w:rFonts w:hint="eastAsia"/>
                <w:noProof/>
                <w:lang w:eastAsia="ja-JP"/>
              </w:rPr>
              <w:t>Correction: CAT and OIP interaction</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25078FEE" w14:textId="77777777" w:rsidR="00AC774E" w:rsidRPr="00B83BEC" w:rsidRDefault="00AC774E" w:rsidP="009F677D">
            <w:pPr>
              <w:pStyle w:val="TAL"/>
              <w:rPr>
                <w:snapToGrid w:val="0"/>
                <w:lang w:val="en-AU"/>
              </w:rPr>
            </w:pPr>
            <w:r w:rsidRPr="00B83BEC">
              <w:rPr>
                <w:snapToGrid w:val="0"/>
                <w:lang w:val="en-AU"/>
              </w:rPr>
              <w:t>9.1.0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2E2966E4" w14:textId="77777777" w:rsidR="00AC774E" w:rsidRPr="00B83BEC" w:rsidRDefault="00AC774E" w:rsidP="009F677D">
            <w:pPr>
              <w:pStyle w:val="TAL"/>
              <w:rPr>
                <w:snapToGrid w:val="0"/>
              </w:rPr>
            </w:pPr>
            <w:r w:rsidRPr="00B83BEC">
              <w:rPr>
                <w:snapToGrid w:val="0"/>
              </w:rPr>
              <w:t>9.2.0</w:t>
            </w:r>
          </w:p>
        </w:tc>
      </w:tr>
      <w:tr w:rsidR="002B0AAB" w:rsidRPr="00B83BEC" w14:paraId="6DF495F6"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EAD7B46" w14:textId="77777777" w:rsidR="002B0AAB" w:rsidRPr="00B83BEC" w:rsidRDefault="002B0AAB" w:rsidP="009F677D">
            <w:pPr>
              <w:pStyle w:val="TAL"/>
            </w:pPr>
            <w:r w:rsidRPr="00B83BEC">
              <w:t>2009-09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5F1BB3" w14:textId="77777777" w:rsidR="002B0AAB" w:rsidRPr="00B83BEC" w:rsidRDefault="002B0AAB" w:rsidP="009F677D">
            <w:pPr>
              <w:pStyle w:val="TAL"/>
              <w:rPr>
                <w:snapToGrid w:val="0"/>
              </w:rPr>
            </w:pPr>
            <w:r w:rsidRPr="00B83BEC">
              <w:rPr>
                <w:snapToGrid w:val="0"/>
              </w:rPr>
              <w:t>CT#45</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BB671C1" w14:textId="77777777" w:rsidR="002B0AAB" w:rsidRPr="00B83BEC" w:rsidRDefault="002B0AAB" w:rsidP="009F677D">
            <w:pPr>
              <w:pStyle w:val="TAL"/>
              <w:rPr>
                <w:iCs/>
                <w:snapToGrid w:val="0"/>
              </w:rPr>
            </w:pPr>
            <w:r w:rsidRPr="00B83BEC">
              <w:rPr>
                <w:iCs/>
                <w:snapToGrid w:val="0"/>
              </w:rPr>
              <w:t>CP-090681</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4136B6C8" w14:textId="77777777" w:rsidR="002B0AAB" w:rsidRPr="00B83BEC" w:rsidRDefault="002B0AAB" w:rsidP="009F677D">
            <w:pPr>
              <w:pStyle w:val="TAL"/>
              <w:rPr>
                <w:iCs/>
                <w:snapToGrid w:val="0"/>
              </w:rPr>
            </w:pPr>
            <w:r w:rsidRPr="00B83BEC">
              <w:rPr>
                <w:iCs/>
                <w:snapToGrid w:val="0"/>
              </w:rPr>
              <w:t>0027</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6B0EDCF0" w14:textId="77777777" w:rsidR="002B0AAB" w:rsidRPr="00B83BEC" w:rsidRDefault="002B0AAB" w:rsidP="009F677D">
            <w:pPr>
              <w:pStyle w:val="TAL"/>
              <w:rPr>
                <w:iCs/>
                <w:snapToGrid w:val="0"/>
              </w:rPr>
            </w:pPr>
            <w:r w:rsidRPr="00B83BEC">
              <w:rPr>
                <w:iCs/>
                <w:snapToGrid w:val="0"/>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343ECB90" w14:textId="77777777" w:rsidR="002B0AAB" w:rsidRPr="00B83BEC" w:rsidRDefault="002B0AAB" w:rsidP="009F677D">
            <w:pPr>
              <w:pStyle w:val="TAL"/>
              <w:rPr>
                <w:snapToGrid w:val="0"/>
                <w:lang w:val="en-AU"/>
              </w:rPr>
            </w:pPr>
            <w:r w:rsidRPr="00B83BEC">
              <w:rPr>
                <w:snapToGrid w:val="0"/>
                <w:lang w:val="en-AU"/>
              </w:rPr>
              <w:t>Add CAT Stop function to the AS serving the originating UE</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68142E33" w14:textId="77777777" w:rsidR="002B0AAB" w:rsidRPr="00B83BEC" w:rsidRDefault="002B0AAB" w:rsidP="009F677D">
            <w:pPr>
              <w:pStyle w:val="TAL"/>
              <w:rPr>
                <w:snapToGrid w:val="0"/>
                <w:lang w:val="en-AU"/>
              </w:rPr>
            </w:pPr>
            <w:r w:rsidRPr="00B83BEC">
              <w:rPr>
                <w:snapToGrid w:val="0"/>
                <w:lang w:val="en-AU"/>
              </w:rPr>
              <w:t>9.1.0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693D4107" w14:textId="77777777" w:rsidR="002B0AAB" w:rsidRPr="00B83BEC" w:rsidRDefault="002B0AAB" w:rsidP="009F677D">
            <w:pPr>
              <w:pStyle w:val="TAL"/>
              <w:rPr>
                <w:snapToGrid w:val="0"/>
              </w:rPr>
            </w:pPr>
            <w:r w:rsidRPr="00B83BEC">
              <w:rPr>
                <w:snapToGrid w:val="0"/>
              </w:rPr>
              <w:t>9.2.0</w:t>
            </w:r>
          </w:p>
        </w:tc>
      </w:tr>
      <w:tr w:rsidR="00AF5045" w:rsidRPr="00B83BEC" w14:paraId="7114A116"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B29F833" w14:textId="77777777" w:rsidR="00AF5045" w:rsidRPr="00B83BEC" w:rsidRDefault="00AF5045" w:rsidP="009F677D">
            <w:pPr>
              <w:pStyle w:val="TAL"/>
            </w:pPr>
            <w:r w:rsidRPr="00B83BEC">
              <w:t>2009-09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23A3DA" w14:textId="77777777" w:rsidR="00AF5045" w:rsidRPr="00B83BEC" w:rsidRDefault="00AF5045" w:rsidP="009F677D">
            <w:pPr>
              <w:pStyle w:val="TAL"/>
              <w:rPr>
                <w:snapToGrid w:val="0"/>
              </w:rPr>
            </w:pPr>
            <w:r w:rsidRPr="00B83BEC">
              <w:rPr>
                <w:snapToGrid w:val="0"/>
              </w:rPr>
              <w:t>CT#45</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651CE8B" w14:textId="77777777" w:rsidR="00AF5045" w:rsidRPr="00B83BEC" w:rsidRDefault="00AF5045" w:rsidP="009F677D">
            <w:pPr>
              <w:pStyle w:val="TAL"/>
              <w:rPr>
                <w:iCs/>
                <w:snapToGrid w:val="0"/>
              </w:rPr>
            </w:pPr>
            <w:r w:rsidRPr="00B83BEC">
              <w:rPr>
                <w:iCs/>
                <w:snapToGrid w:val="0"/>
              </w:rPr>
              <w:t>CP-090681</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5B6D7725" w14:textId="77777777" w:rsidR="00AF5045" w:rsidRPr="00B83BEC" w:rsidRDefault="00AF5045" w:rsidP="009F677D">
            <w:pPr>
              <w:pStyle w:val="TAL"/>
              <w:rPr>
                <w:iCs/>
                <w:snapToGrid w:val="0"/>
              </w:rPr>
            </w:pPr>
            <w:r w:rsidRPr="00B83BEC">
              <w:rPr>
                <w:iCs/>
                <w:snapToGrid w:val="0"/>
              </w:rPr>
              <w:t>0028</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1180BFAE" w14:textId="77777777" w:rsidR="00AF5045" w:rsidRPr="00B83BEC" w:rsidRDefault="00AF5045" w:rsidP="009F677D">
            <w:pPr>
              <w:pStyle w:val="TAL"/>
              <w:rPr>
                <w:iCs/>
                <w:snapToGrid w:val="0"/>
              </w:rPr>
            </w:pPr>
            <w:r w:rsidRPr="00B83BEC">
              <w:rPr>
                <w:iCs/>
                <w:snapToGrid w:val="0"/>
              </w:rPr>
              <w:t>3</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134625A5" w14:textId="77777777" w:rsidR="00AF5045" w:rsidRPr="00B83BEC" w:rsidRDefault="00AF5045" w:rsidP="009F677D">
            <w:pPr>
              <w:pStyle w:val="TAL"/>
              <w:rPr>
                <w:snapToGrid w:val="0"/>
                <w:lang w:val="en-AU"/>
              </w:rPr>
            </w:pPr>
            <w:r w:rsidRPr="00B83BEC">
              <w:rPr>
                <w:snapToGrid w:val="0"/>
                <w:lang w:val="en-AU"/>
              </w:rPr>
              <w:t>Add DTMF support for O-CAT AS</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051EDD99" w14:textId="77777777" w:rsidR="00AF5045" w:rsidRPr="00B83BEC" w:rsidRDefault="00AF5045" w:rsidP="009F677D">
            <w:pPr>
              <w:pStyle w:val="TAL"/>
              <w:rPr>
                <w:snapToGrid w:val="0"/>
                <w:lang w:val="en-AU"/>
              </w:rPr>
            </w:pPr>
            <w:r w:rsidRPr="00B83BEC">
              <w:rPr>
                <w:snapToGrid w:val="0"/>
                <w:lang w:val="en-AU"/>
              </w:rPr>
              <w:t>9.1.0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0C27E1F8" w14:textId="77777777" w:rsidR="00AF5045" w:rsidRPr="00B83BEC" w:rsidRDefault="00AF5045" w:rsidP="009F677D">
            <w:pPr>
              <w:pStyle w:val="TAL"/>
              <w:rPr>
                <w:snapToGrid w:val="0"/>
              </w:rPr>
            </w:pPr>
            <w:r w:rsidRPr="00B83BEC">
              <w:rPr>
                <w:snapToGrid w:val="0"/>
              </w:rPr>
              <w:t>9.2.0</w:t>
            </w:r>
          </w:p>
        </w:tc>
      </w:tr>
      <w:tr w:rsidR="00AF5045" w:rsidRPr="00B83BEC" w14:paraId="04A84B01"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F74B976" w14:textId="77777777" w:rsidR="00AF5045" w:rsidRPr="00B83BEC" w:rsidRDefault="00AF5045" w:rsidP="009F677D">
            <w:pPr>
              <w:pStyle w:val="TAL"/>
            </w:pPr>
            <w:r w:rsidRPr="00B83BEC">
              <w:t>2009-09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FBB011" w14:textId="77777777" w:rsidR="00AF5045" w:rsidRPr="00B83BEC" w:rsidRDefault="00AF5045" w:rsidP="009F677D">
            <w:pPr>
              <w:pStyle w:val="TAL"/>
              <w:rPr>
                <w:snapToGrid w:val="0"/>
              </w:rPr>
            </w:pPr>
            <w:r w:rsidRPr="00B83BEC">
              <w:rPr>
                <w:snapToGrid w:val="0"/>
              </w:rPr>
              <w:t>CT#45</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19E71F8" w14:textId="77777777" w:rsidR="00AF5045" w:rsidRPr="00B83BEC" w:rsidRDefault="00AF5045" w:rsidP="009F677D">
            <w:pPr>
              <w:pStyle w:val="TAL"/>
              <w:rPr>
                <w:iCs/>
                <w:snapToGrid w:val="0"/>
              </w:rPr>
            </w:pPr>
            <w:r w:rsidRPr="00B83BEC">
              <w:rPr>
                <w:iCs/>
                <w:snapToGrid w:val="0"/>
              </w:rPr>
              <w:t>CP-090681</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3686D8E3" w14:textId="77777777" w:rsidR="00AF5045" w:rsidRPr="00B83BEC" w:rsidRDefault="00AF5045" w:rsidP="009F677D">
            <w:pPr>
              <w:pStyle w:val="TAL"/>
              <w:rPr>
                <w:iCs/>
                <w:snapToGrid w:val="0"/>
              </w:rPr>
            </w:pPr>
            <w:r w:rsidRPr="00B83BEC">
              <w:rPr>
                <w:iCs/>
                <w:snapToGrid w:val="0"/>
              </w:rPr>
              <w:t>0029</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6E3B533B" w14:textId="77777777" w:rsidR="00AF5045" w:rsidRPr="00B83BEC" w:rsidRDefault="00AF5045" w:rsidP="009F677D">
            <w:pPr>
              <w:pStyle w:val="TAL"/>
              <w:rPr>
                <w:iCs/>
                <w:snapToGrid w:val="0"/>
              </w:rPr>
            </w:pPr>
            <w:r w:rsidRPr="00B83BEC">
              <w:rPr>
                <w:iCs/>
                <w:snapToGrid w:val="0"/>
              </w:rPr>
              <w:t>3</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74F4F0C5" w14:textId="77777777" w:rsidR="00AF5045" w:rsidRPr="00B83BEC" w:rsidRDefault="00AF5045" w:rsidP="009F677D">
            <w:pPr>
              <w:pStyle w:val="TAL"/>
              <w:rPr>
                <w:snapToGrid w:val="0"/>
                <w:lang w:val="en-AU"/>
              </w:rPr>
            </w:pPr>
            <w:r w:rsidRPr="00B83BEC">
              <w:rPr>
                <w:snapToGrid w:val="0"/>
                <w:lang w:val="en-AU"/>
              </w:rPr>
              <w:t>Add DTMF support for T-CAT AS</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73C5BCF6" w14:textId="77777777" w:rsidR="00AF5045" w:rsidRPr="00B83BEC" w:rsidRDefault="00AF5045" w:rsidP="009F677D">
            <w:pPr>
              <w:pStyle w:val="TAL"/>
              <w:rPr>
                <w:snapToGrid w:val="0"/>
                <w:lang w:val="en-AU"/>
              </w:rPr>
            </w:pPr>
            <w:r w:rsidRPr="00B83BEC">
              <w:rPr>
                <w:snapToGrid w:val="0"/>
                <w:lang w:val="en-AU"/>
              </w:rPr>
              <w:t>9.1.0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03EF0BE7" w14:textId="77777777" w:rsidR="00AF5045" w:rsidRPr="00B83BEC" w:rsidRDefault="00AF5045" w:rsidP="009F677D">
            <w:pPr>
              <w:pStyle w:val="TAL"/>
              <w:rPr>
                <w:snapToGrid w:val="0"/>
              </w:rPr>
            </w:pPr>
            <w:r w:rsidRPr="00B83BEC">
              <w:rPr>
                <w:snapToGrid w:val="0"/>
              </w:rPr>
              <w:t>9.2.0</w:t>
            </w:r>
          </w:p>
        </w:tc>
      </w:tr>
      <w:tr w:rsidR="00AF5045" w:rsidRPr="00B83BEC" w14:paraId="153C3356"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7520DAD" w14:textId="77777777" w:rsidR="00AF5045" w:rsidRPr="00B83BEC" w:rsidRDefault="00AF5045" w:rsidP="009F677D">
            <w:pPr>
              <w:pStyle w:val="TAL"/>
            </w:pPr>
            <w:r w:rsidRPr="00B83BEC">
              <w:lastRenderedPageBreak/>
              <w:t>2009-09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E3750C" w14:textId="77777777" w:rsidR="00AF5045" w:rsidRPr="00B83BEC" w:rsidRDefault="00AF5045" w:rsidP="009F677D">
            <w:pPr>
              <w:pStyle w:val="TAL"/>
              <w:rPr>
                <w:snapToGrid w:val="0"/>
              </w:rPr>
            </w:pPr>
            <w:r w:rsidRPr="00B83BEC">
              <w:rPr>
                <w:snapToGrid w:val="0"/>
              </w:rPr>
              <w:t>CT#45</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E0E26F8" w14:textId="77777777" w:rsidR="00AF5045" w:rsidRPr="00B83BEC" w:rsidRDefault="00AF5045" w:rsidP="009F677D">
            <w:pPr>
              <w:pStyle w:val="TAL"/>
              <w:rPr>
                <w:iCs/>
                <w:snapToGrid w:val="0"/>
              </w:rPr>
            </w:pPr>
            <w:r w:rsidRPr="00B83BEC">
              <w:rPr>
                <w:iCs/>
                <w:snapToGrid w:val="0"/>
              </w:rPr>
              <w:t>CP-090681</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7FFA0195" w14:textId="77777777" w:rsidR="00AF5045" w:rsidRPr="00B83BEC" w:rsidRDefault="00AF5045" w:rsidP="009F677D">
            <w:pPr>
              <w:pStyle w:val="TAL"/>
              <w:rPr>
                <w:iCs/>
                <w:snapToGrid w:val="0"/>
              </w:rPr>
            </w:pPr>
            <w:r w:rsidRPr="00B83BEC">
              <w:rPr>
                <w:iCs/>
                <w:snapToGrid w:val="0"/>
              </w:rPr>
              <w:t>0030</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351BBD52" w14:textId="77777777" w:rsidR="00AF5045" w:rsidRPr="00B83BEC" w:rsidRDefault="00AF5045" w:rsidP="009F677D">
            <w:pPr>
              <w:pStyle w:val="TAL"/>
              <w:rPr>
                <w:iCs/>
                <w:snapToGrid w:val="0"/>
              </w:rPr>
            </w:pPr>
            <w:r w:rsidRPr="00B83BEC">
              <w:rPr>
                <w:iCs/>
                <w:snapToGrid w:val="0"/>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043AC6F0" w14:textId="77777777" w:rsidR="00AF5045" w:rsidRPr="00B83BEC" w:rsidRDefault="00AF5045" w:rsidP="009F677D">
            <w:pPr>
              <w:pStyle w:val="TAL"/>
              <w:rPr>
                <w:snapToGrid w:val="0"/>
                <w:lang w:val="en-AU"/>
              </w:rPr>
            </w:pPr>
            <w:r w:rsidRPr="00B83BEC">
              <w:rPr>
                <w:snapToGrid w:val="0"/>
                <w:lang w:val="en-AU"/>
              </w:rPr>
              <w:t>Add DTMF support for originating UE to support CAT controll</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5DEE97FD" w14:textId="77777777" w:rsidR="00AF5045" w:rsidRPr="00B83BEC" w:rsidRDefault="00AF5045" w:rsidP="009F677D">
            <w:pPr>
              <w:pStyle w:val="TAL"/>
              <w:rPr>
                <w:snapToGrid w:val="0"/>
                <w:lang w:val="en-AU"/>
              </w:rPr>
            </w:pPr>
            <w:r w:rsidRPr="00B83BEC">
              <w:rPr>
                <w:snapToGrid w:val="0"/>
                <w:lang w:val="en-AU"/>
              </w:rPr>
              <w:t>9.1.0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2549A498" w14:textId="77777777" w:rsidR="00AF5045" w:rsidRPr="00B83BEC" w:rsidRDefault="00AF5045" w:rsidP="009F677D">
            <w:pPr>
              <w:pStyle w:val="TAL"/>
              <w:rPr>
                <w:snapToGrid w:val="0"/>
              </w:rPr>
            </w:pPr>
            <w:r w:rsidRPr="00B83BEC">
              <w:rPr>
                <w:snapToGrid w:val="0"/>
              </w:rPr>
              <w:t>9.2.0</w:t>
            </w:r>
          </w:p>
        </w:tc>
      </w:tr>
      <w:tr w:rsidR="00AA3E77" w:rsidRPr="00B83BEC" w14:paraId="4C31E057"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18A3519" w14:textId="77777777" w:rsidR="00AA3E77" w:rsidRPr="00B83BEC" w:rsidRDefault="00AA3E77" w:rsidP="009F677D">
            <w:pPr>
              <w:pStyle w:val="TAL"/>
            </w:pPr>
            <w:r w:rsidRPr="00B83BEC">
              <w:t>2009-09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23C52A" w14:textId="77777777" w:rsidR="00AA3E77" w:rsidRPr="00B83BEC" w:rsidRDefault="00AA3E77" w:rsidP="009F677D">
            <w:pPr>
              <w:pStyle w:val="TAL"/>
              <w:rPr>
                <w:snapToGrid w:val="0"/>
              </w:rPr>
            </w:pPr>
            <w:r w:rsidRPr="00B83BEC">
              <w:rPr>
                <w:snapToGrid w:val="0"/>
              </w:rPr>
              <w:t>CT#45</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D4FC83A" w14:textId="77777777" w:rsidR="00AA3E77" w:rsidRPr="00B83BEC" w:rsidRDefault="00AA3E77" w:rsidP="009F677D">
            <w:pPr>
              <w:pStyle w:val="TAL"/>
              <w:rPr>
                <w:iCs/>
                <w:snapToGrid w:val="0"/>
              </w:rPr>
            </w:pPr>
            <w:r w:rsidRPr="00B83BEC">
              <w:rPr>
                <w:iCs/>
                <w:snapToGrid w:val="0"/>
              </w:rPr>
              <w:t>CP-090681</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28C14F89" w14:textId="77777777" w:rsidR="00AA3E77" w:rsidRPr="00B83BEC" w:rsidRDefault="00AA3E77" w:rsidP="009F677D">
            <w:pPr>
              <w:pStyle w:val="TAL"/>
              <w:rPr>
                <w:iCs/>
                <w:snapToGrid w:val="0"/>
              </w:rPr>
            </w:pPr>
            <w:r w:rsidRPr="00B83BEC">
              <w:rPr>
                <w:iCs/>
                <w:snapToGrid w:val="0"/>
              </w:rPr>
              <w:t>0033</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1B14F4FE" w14:textId="77777777" w:rsidR="00AA3E77" w:rsidRPr="00B83BEC" w:rsidRDefault="00AA3E77"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0E076CEC" w14:textId="77777777" w:rsidR="00AA3E77" w:rsidRPr="00B83BEC" w:rsidRDefault="00AA3E77" w:rsidP="009F677D">
            <w:pPr>
              <w:pStyle w:val="TAL"/>
              <w:rPr>
                <w:snapToGrid w:val="0"/>
                <w:lang w:val="en-AU"/>
              </w:rPr>
            </w:pPr>
            <w:r w:rsidRPr="00B83BEC">
              <w:rPr>
                <w:snapToGrid w:val="0"/>
                <w:lang w:val="en-AU"/>
              </w:rPr>
              <w:t>Modify priority handling for AS serving originator for early-session model</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4DEA597F" w14:textId="77777777" w:rsidR="00AA3E77" w:rsidRPr="00B83BEC" w:rsidRDefault="00AA3E77" w:rsidP="009F677D">
            <w:pPr>
              <w:pStyle w:val="TAL"/>
              <w:rPr>
                <w:snapToGrid w:val="0"/>
                <w:lang w:val="en-AU"/>
              </w:rPr>
            </w:pPr>
            <w:r w:rsidRPr="00B83BEC">
              <w:rPr>
                <w:snapToGrid w:val="0"/>
                <w:lang w:val="en-AU"/>
              </w:rPr>
              <w:t>9.1.0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32784D15" w14:textId="77777777" w:rsidR="00AA3E77" w:rsidRPr="00B83BEC" w:rsidRDefault="00AA3E77" w:rsidP="009F677D">
            <w:pPr>
              <w:pStyle w:val="TAL"/>
              <w:rPr>
                <w:snapToGrid w:val="0"/>
              </w:rPr>
            </w:pPr>
            <w:r w:rsidRPr="00B83BEC">
              <w:rPr>
                <w:snapToGrid w:val="0"/>
              </w:rPr>
              <w:t>9.2.0</w:t>
            </w:r>
          </w:p>
        </w:tc>
      </w:tr>
      <w:tr w:rsidR="00AA3E77" w:rsidRPr="00B83BEC" w14:paraId="32BCB630"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0784EE9" w14:textId="77777777" w:rsidR="00AA3E77" w:rsidRPr="00B83BEC" w:rsidRDefault="00AA3E77" w:rsidP="009F677D">
            <w:pPr>
              <w:pStyle w:val="TAL"/>
            </w:pPr>
            <w:r w:rsidRPr="00B83BEC">
              <w:t>2009-09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780A4D" w14:textId="77777777" w:rsidR="00AA3E77" w:rsidRPr="00B83BEC" w:rsidRDefault="00AA3E77" w:rsidP="009F677D">
            <w:pPr>
              <w:pStyle w:val="TAL"/>
              <w:rPr>
                <w:snapToGrid w:val="0"/>
              </w:rPr>
            </w:pPr>
            <w:r w:rsidRPr="00B83BEC">
              <w:rPr>
                <w:snapToGrid w:val="0"/>
              </w:rPr>
              <w:t>CT#45</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22FF4A8" w14:textId="77777777" w:rsidR="00AA3E77" w:rsidRPr="00B83BEC" w:rsidRDefault="00AA3E77" w:rsidP="009F677D">
            <w:pPr>
              <w:pStyle w:val="TAL"/>
              <w:rPr>
                <w:iCs/>
                <w:snapToGrid w:val="0"/>
              </w:rPr>
            </w:pPr>
            <w:r w:rsidRPr="00B83BEC">
              <w:rPr>
                <w:iCs/>
                <w:snapToGrid w:val="0"/>
              </w:rPr>
              <w:t>CP-090681</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24C98BDA" w14:textId="77777777" w:rsidR="00AA3E77" w:rsidRPr="00B83BEC" w:rsidRDefault="00AA3E77" w:rsidP="009F677D">
            <w:pPr>
              <w:pStyle w:val="TAL"/>
              <w:rPr>
                <w:iCs/>
                <w:snapToGrid w:val="0"/>
              </w:rPr>
            </w:pPr>
            <w:r w:rsidRPr="00B83BEC">
              <w:rPr>
                <w:iCs/>
                <w:snapToGrid w:val="0"/>
              </w:rPr>
              <w:t>0034</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6306F439" w14:textId="77777777" w:rsidR="00AA3E77" w:rsidRPr="00B83BEC" w:rsidRDefault="00AA3E77"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1CD41A3B" w14:textId="77777777" w:rsidR="00AA3E77" w:rsidRPr="00B83BEC" w:rsidRDefault="00AA3E77" w:rsidP="009F677D">
            <w:pPr>
              <w:pStyle w:val="TAL"/>
              <w:rPr>
                <w:snapToGrid w:val="0"/>
                <w:lang w:val="en-AU"/>
              </w:rPr>
            </w:pPr>
            <w:r w:rsidRPr="00B83BEC">
              <w:rPr>
                <w:snapToGrid w:val="0"/>
                <w:lang w:val="en-AU"/>
              </w:rPr>
              <w:t>CAT Reject</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0FFF1603" w14:textId="77777777" w:rsidR="00AA3E77" w:rsidRPr="00B83BEC" w:rsidRDefault="00AA3E77" w:rsidP="009F677D">
            <w:pPr>
              <w:pStyle w:val="TAL"/>
              <w:rPr>
                <w:snapToGrid w:val="0"/>
                <w:lang w:val="en-AU"/>
              </w:rPr>
            </w:pPr>
            <w:r w:rsidRPr="00B83BEC">
              <w:rPr>
                <w:snapToGrid w:val="0"/>
                <w:lang w:val="en-AU"/>
              </w:rPr>
              <w:t>9.1.0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47FC3CFE" w14:textId="77777777" w:rsidR="00AA3E77" w:rsidRPr="00B83BEC" w:rsidRDefault="00AA3E77" w:rsidP="009F677D">
            <w:pPr>
              <w:pStyle w:val="TAL"/>
              <w:rPr>
                <w:snapToGrid w:val="0"/>
              </w:rPr>
            </w:pPr>
            <w:r w:rsidRPr="00B83BEC">
              <w:rPr>
                <w:snapToGrid w:val="0"/>
              </w:rPr>
              <w:t>9.2.0</w:t>
            </w:r>
          </w:p>
        </w:tc>
      </w:tr>
      <w:tr w:rsidR="00AA3E77" w:rsidRPr="00B83BEC" w14:paraId="023F4551"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CA62815" w14:textId="77777777" w:rsidR="00AA3E77" w:rsidRPr="00B83BEC" w:rsidRDefault="00AA3E77" w:rsidP="009F677D">
            <w:pPr>
              <w:pStyle w:val="TAL"/>
            </w:pPr>
            <w:r w:rsidRPr="00B83BEC">
              <w:t>2009-09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5C5C88" w14:textId="77777777" w:rsidR="00AA3E77" w:rsidRPr="00B83BEC" w:rsidRDefault="00AA3E77" w:rsidP="009F677D">
            <w:pPr>
              <w:pStyle w:val="TAL"/>
              <w:rPr>
                <w:snapToGrid w:val="0"/>
              </w:rPr>
            </w:pPr>
            <w:r w:rsidRPr="00B83BEC">
              <w:rPr>
                <w:snapToGrid w:val="0"/>
              </w:rPr>
              <w:t>CT#45</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B56C25F" w14:textId="77777777" w:rsidR="00AA3E77" w:rsidRPr="00B83BEC" w:rsidRDefault="00AA3E77" w:rsidP="009F677D">
            <w:pPr>
              <w:pStyle w:val="TAL"/>
              <w:rPr>
                <w:iCs/>
                <w:snapToGrid w:val="0"/>
              </w:rPr>
            </w:pPr>
            <w:r w:rsidRPr="00B83BEC">
              <w:rPr>
                <w:iCs/>
                <w:snapToGrid w:val="0"/>
              </w:rPr>
              <w:t>CP-090682</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0A6B7EBF" w14:textId="77777777" w:rsidR="00AA3E77" w:rsidRPr="00B83BEC" w:rsidRDefault="00AA3E77" w:rsidP="009F677D">
            <w:pPr>
              <w:pStyle w:val="TAL"/>
              <w:rPr>
                <w:iCs/>
                <w:snapToGrid w:val="0"/>
              </w:rPr>
            </w:pPr>
            <w:r w:rsidRPr="00B83BEC">
              <w:rPr>
                <w:iCs/>
                <w:snapToGrid w:val="0"/>
              </w:rPr>
              <w:t>0036</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58EA1CC2" w14:textId="77777777" w:rsidR="00AA3E77" w:rsidRPr="00B83BEC" w:rsidRDefault="00AA3E77"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285E213C" w14:textId="77777777" w:rsidR="00AA3E77" w:rsidRPr="00B83BEC" w:rsidRDefault="00AA3E77" w:rsidP="009F677D">
            <w:pPr>
              <w:pStyle w:val="TAL"/>
              <w:rPr>
                <w:snapToGrid w:val="0"/>
                <w:lang w:val="en-AU"/>
              </w:rPr>
            </w:pPr>
            <w:r w:rsidRPr="00B83BEC">
              <w:rPr>
                <w:snapToGrid w:val="0"/>
                <w:lang w:val="en-AU"/>
              </w:rPr>
              <w:t>Clarification for the CAT flow</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3E2DBDB5" w14:textId="77777777" w:rsidR="00AA3E77" w:rsidRPr="00B83BEC" w:rsidRDefault="00AA3E77" w:rsidP="009F677D">
            <w:pPr>
              <w:pStyle w:val="TAL"/>
              <w:rPr>
                <w:snapToGrid w:val="0"/>
                <w:lang w:val="en-AU"/>
              </w:rPr>
            </w:pPr>
            <w:r w:rsidRPr="00B83BEC">
              <w:rPr>
                <w:snapToGrid w:val="0"/>
                <w:lang w:val="en-AU"/>
              </w:rPr>
              <w:t>9.1.0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7BD3AA75" w14:textId="77777777" w:rsidR="00AA3E77" w:rsidRPr="00B83BEC" w:rsidRDefault="00AA3E77" w:rsidP="009F677D">
            <w:pPr>
              <w:pStyle w:val="TAL"/>
              <w:rPr>
                <w:snapToGrid w:val="0"/>
              </w:rPr>
            </w:pPr>
            <w:r w:rsidRPr="00B83BEC">
              <w:rPr>
                <w:snapToGrid w:val="0"/>
              </w:rPr>
              <w:t>9.2.0</w:t>
            </w:r>
          </w:p>
        </w:tc>
      </w:tr>
      <w:tr w:rsidR="00AA3E77" w:rsidRPr="00B83BEC" w14:paraId="02561A0C"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052DCD0" w14:textId="77777777" w:rsidR="00AA3E77" w:rsidRPr="00B83BEC" w:rsidRDefault="00AA3E77" w:rsidP="009F677D">
            <w:pPr>
              <w:pStyle w:val="TAL"/>
            </w:pPr>
            <w:r w:rsidRPr="00B83BEC">
              <w:t>2009-09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EDEDBC" w14:textId="77777777" w:rsidR="00AA3E77" w:rsidRPr="00B83BEC" w:rsidRDefault="00AA3E77" w:rsidP="009F677D">
            <w:pPr>
              <w:pStyle w:val="TAL"/>
              <w:rPr>
                <w:snapToGrid w:val="0"/>
              </w:rPr>
            </w:pPr>
            <w:r w:rsidRPr="00B83BEC">
              <w:rPr>
                <w:snapToGrid w:val="0"/>
              </w:rPr>
              <w:t>CT#45</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3C60B6E" w14:textId="77777777" w:rsidR="00AA3E77" w:rsidRPr="00B83BEC" w:rsidRDefault="00AA3E77" w:rsidP="009F677D">
            <w:pPr>
              <w:pStyle w:val="TAL"/>
              <w:rPr>
                <w:iCs/>
                <w:snapToGrid w:val="0"/>
              </w:rPr>
            </w:pPr>
            <w:r w:rsidRPr="00B83BEC">
              <w:rPr>
                <w:iCs/>
                <w:snapToGrid w:val="0"/>
              </w:rPr>
              <w:t>CP-090681</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3FB15566" w14:textId="77777777" w:rsidR="00AA3E77" w:rsidRPr="00B83BEC" w:rsidRDefault="00AA3E77" w:rsidP="009F677D">
            <w:pPr>
              <w:pStyle w:val="TAL"/>
              <w:rPr>
                <w:iCs/>
                <w:snapToGrid w:val="0"/>
              </w:rPr>
            </w:pPr>
            <w:r w:rsidRPr="00B83BEC">
              <w:rPr>
                <w:iCs/>
                <w:snapToGrid w:val="0"/>
              </w:rPr>
              <w:t>0038</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11260D1D" w14:textId="77777777" w:rsidR="00AA3E77" w:rsidRPr="00B83BEC" w:rsidRDefault="00AA3E77" w:rsidP="009F677D">
            <w:pPr>
              <w:pStyle w:val="TAL"/>
              <w:rPr>
                <w:iCs/>
                <w:snapToGrid w:val="0"/>
              </w:rPr>
            </w:pPr>
            <w:r w:rsidRPr="00B83BEC">
              <w:rPr>
                <w:iCs/>
                <w:snapToGrid w:val="0"/>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7BD1C9F4" w14:textId="77777777" w:rsidR="00AA3E77" w:rsidRPr="00B83BEC" w:rsidRDefault="00AA3E77" w:rsidP="009F677D">
            <w:pPr>
              <w:pStyle w:val="TAL"/>
              <w:rPr>
                <w:snapToGrid w:val="0"/>
                <w:lang w:val="en-AU"/>
              </w:rPr>
            </w:pPr>
            <w:r w:rsidRPr="00B83BEC">
              <w:rPr>
                <w:rFonts w:hint="eastAsia"/>
                <w:noProof/>
                <w:lang w:eastAsia="zh-CN"/>
              </w:rPr>
              <w:t>Signalling flows for gateway model with CFU</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3A3D8D3A" w14:textId="77777777" w:rsidR="00AA3E77" w:rsidRPr="00B83BEC" w:rsidRDefault="00AA3E77" w:rsidP="009F677D">
            <w:pPr>
              <w:pStyle w:val="TAL"/>
              <w:rPr>
                <w:snapToGrid w:val="0"/>
                <w:lang w:val="en-AU"/>
              </w:rPr>
            </w:pPr>
            <w:r w:rsidRPr="00B83BEC">
              <w:rPr>
                <w:snapToGrid w:val="0"/>
                <w:lang w:val="en-AU"/>
              </w:rPr>
              <w:t>9.1.0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665FC003" w14:textId="77777777" w:rsidR="00AA3E77" w:rsidRPr="00B83BEC" w:rsidRDefault="00AA3E77" w:rsidP="009F677D">
            <w:pPr>
              <w:pStyle w:val="TAL"/>
              <w:rPr>
                <w:snapToGrid w:val="0"/>
              </w:rPr>
            </w:pPr>
            <w:r w:rsidRPr="00B83BEC">
              <w:rPr>
                <w:snapToGrid w:val="0"/>
              </w:rPr>
              <w:t>9.2.0</w:t>
            </w:r>
          </w:p>
        </w:tc>
      </w:tr>
      <w:tr w:rsidR="00267B4F" w:rsidRPr="00B83BEC" w14:paraId="45AD2B94"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C31E180" w14:textId="77777777" w:rsidR="00267B4F" w:rsidRPr="00B83BEC" w:rsidRDefault="00267B4F" w:rsidP="009F677D">
            <w:pPr>
              <w:pStyle w:val="TAL"/>
            </w:pPr>
            <w:r w:rsidRPr="00B83BEC">
              <w:t>2009-12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A4CC9C" w14:textId="77777777" w:rsidR="00267B4F" w:rsidRPr="00B83BEC" w:rsidRDefault="00267B4F" w:rsidP="009F677D">
            <w:pPr>
              <w:pStyle w:val="TAL"/>
              <w:rPr>
                <w:snapToGrid w:val="0"/>
              </w:rPr>
            </w:pPr>
            <w:r w:rsidRPr="00B83BEC">
              <w:rPr>
                <w:snapToGrid w:val="0"/>
              </w:rPr>
              <w:t>CT#46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D4A56BD" w14:textId="77777777" w:rsidR="00267B4F" w:rsidRPr="00B83BEC" w:rsidRDefault="00267B4F" w:rsidP="009F677D">
            <w:pPr>
              <w:pStyle w:val="TAL"/>
              <w:rPr>
                <w:iCs/>
                <w:snapToGrid w:val="0"/>
              </w:rPr>
            </w:pPr>
            <w:r w:rsidRPr="00B83BEC">
              <w:rPr>
                <w:iCs/>
                <w:snapToGrid w:val="0"/>
              </w:rPr>
              <w:t>CP-090921</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17EE50E0" w14:textId="77777777" w:rsidR="00267B4F" w:rsidRPr="00B83BEC" w:rsidRDefault="00267B4F" w:rsidP="009F677D">
            <w:pPr>
              <w:pStyle w:val="TAL"/>
              <w:rPr>
                <w:iCs/>
                <w:snapToGrid w:val="0"/>
              </w:rPr>
            </w:pPr>
            <w:r w:rsidRPr="00B83BEC">
              <w:rPr>
                <w:iCs/>
                <w:snapToGrid w:val="0"/>
              </w:rPr>
              <w:t>0040</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2CA16E67" w14:textId="77777777" w:rsidR="00267B4F" w:rsidRPr="00B83BEC" w:rsidRDefault="00267B4F"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481534C4" w14:textId="77777777" w:rsidR="00267B4F" w:rsidRPr="00B83BEC" w:rsidRDefault="00267B4F" w:rsidP="009F677D">
            <w:pPr>
              <w:pStyle w:val="TAL"/>
              <w:rPr>
                <w:noProof/>
                <w:lang w:eastAsia="zh-CN"/>
              </w:rPr>
            </w:pPr>
            <w:r w:rsidRPr="00B83BEC">
              <w:rPr>
                <w:noProof/>
                <w:lang w:eastAsia="zh-CN"/>
              </w:rPr>
              <w:t>Clarification of the requirements on the network side</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70962AC0" w14:textId="77777777" w:rsidR="00267B4F" w:rsidRPr="00B83BEC" w:rsidRDefault="00267B4F" w:rsidP="009F677D">
            <w:pPr>
              <w:pStyle w:val="TAL"/>
              <w:rPr>
                <w:snapToGrid w:val="0"/>
                <w:lang w:val="en-AU"/>
              </w:rPr>
            </w:pPr>
            <w:r w:rsidRPr="00B83BEC">
              <w:rPr>
                <w:snapToGrid w:val="0"/>
                <w:lang w:val="en-AU"/>
              </w:rPr>
              <w:t>9.2.0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4BF30900" w14:textId="77777777" w:rsidR="00267B4F" w:rsidRPr="00B83BEC" w:rsidRDefault="00267B4F" w:rsidP="009F677D">
            <w:pPr>
              <w:pStyle w:val="TAL"/>
              <w:rPr>
                <w:snapToGrid w:val="0"/>
              </w:rPr>
            </w:pPr>
            <w:r w:rsidRPr="00B83BEC">
              <w:rPr>
                <w:snapToGrid w:val="0"/>
              </w:rPr>
              <w:t>9.3.0</w:t>
            </w:r>
          </w:p>
        </w:tc>
      </w:tr>
      <w:tr w:rsidR="00267B4F" w:rsidRPr="00B83BEC" w14:paraId="2168D47A"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F6D99CB" w14:textId="77777777" w:rsidR="00267B4F" w:rsidRPr="00B83BEC" w:rsidRDefault="00267B4F" w:rsidP="009F677D">
            <w:pPr>
              <w:pStyle w:val="TAL"/>
            </w:pPr>
            <w:r w:rsidRPr="00B83BEC">
              <w:t>2009-12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B1D018" w14:textId="77777777" w:rsidR="00267B4F" w:rsidRPr="00B83BEC" w:rsidRDefault="00267B4F" w:rsidP="009F677D">
            <w:pPr>
              <w:pStyle w:val="TAL"/>
              <w:rPr>
                <w:snapToGrid w:val="0"/>
              </w:rPr>
            </w:pPr>
            <w:r w:rsidRPr="00B83BEC">
              <w:rPr>
                <w:snapToGrid w:val="0"/>
              </w:rPr>
              <w:t>CT#46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2891046" w14:textId="77777777" w:rsidR="00267B4F" w:rsidRPr="00B83BEC" w:rsidRDefault="00267B4F" w:rsidP="009F677D">
            <w:pPr>
              <w:pStyle w:val="TAL"/>
              <w:rPr>
                <w:iCs/>
                <w:snapToGrid w:val="0"/>
              </w:rPr>
            </w:pPr>
            <w:r w:rsidRPr="00B83BEC">
              <w:rPr>
                <w:iCs/>
                <w:snapToGrid w:val="0"/>
              </w:rPr>
              <w:t>CP-090921</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7F4201F3" w14:textId="77777777" w:rsidR="00267B4F" w:rsidRPr="00B83BEC" w:rsidRDefault="00267B4F" w:rsidP="009F677D">
            <w:pPr>
              <w:pStyle w:val="TAL"/>
              <w:rPr>
                <w:iCs/>
                <w:snapToGrid w:val="0"/>
              </w:rPr>
            </w:pPr>
            <w:r w:rsidRPr="00B83BEC">
              <w:rPr>
                <w:iCs/>
                <w:snapToGrid w:val="0"/>
              </w:rPr>
              <w:t>0041</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2251D425" w14:textId="77777777" w:rsidR="00267B4F" w:rsidRPr="00B83BEC" w:rsidRDefault="00267B4F" w:rsidP="009F677D">
            <w:pPr>
              <w:pStyle w:val="TAL"/>
              <w:rPr>
                <w:iCs/>
                <w:snapToGrid w:val="0"/>
              </w:rPr>
            </w:pPr>
            <w:r w:rsidRPr="00B83BEC">
              <w:rPr>
                <w:iCs/>
                <w:snapToGrid w:val="0"/>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38445580" w14:textId="77777777" w:rsidR="00267B4F" w:rsidRPr="00B83BEC" w:rsidRDefault="00267B4F" w:rsidP="009F677D">
            <w:pPr>
              <w:pStyle w:val="TAL"/>
              <w:rPr>
                <w:noProof/>
                <w:lang w:eastAsia="zh-CN"/>
              </w:rPr>
            </w:pPr>
            <w:r w:rsidRPr="00B83BEC">
              <w:rPr>
                <w:noProof/>
                <w:lang w:eastAsia="zh-CN"/>
              </w:rPr>
              <w:t>correction of CAT Copy and CAT stop proceduress</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3090E2F9" w14:textId="77777777" w:rsidR="00267B4F" w:rsidRPr="00B83BEC" w:rsidRDefault="00267B4F" w:rsidP="009F677D">
            <w:pPr>
              <w:pStyle w:val="TAL"/>
              <w:rPr>
                <w:snapToGrid w:val="0"/>
                <w:lang w:val="en-AU"/>
              </w:rPr>
            </w:pPr>
            <w:r w:rsidRPr="00B83BEC">
              <w:rPr>
                <w:snapToGrid w:val="0"/>
                <w:lang w:val="en-AU"/>
              </w:rPr>
              <w:t>9.2.0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41602B45" w14:textId="77777777" w:rsidR="00267B4F" w:rsidRPr="00B83BEC" w:rsidRDefault="00267B4F" w:rsidP="009F677D">
            <w:pPr>
              <w:pStyle w:val="TAL"/>
              <w:rPr>
                <w:snapToGrid w:val="0"/>
              </w:rPr>
            </w:pPr>
            <w:r w:rsidRPr="00B83BEC">
              <w:rPr>
                <w:snapToGrid w:val="0"/>
              </w:rPr>
              <w:t>9.3.0</w:t>
            </w:r>
          </w:p>
        </w:tc>
      </w:tr>
      <w:tr w:rsidR="00267B4F" w:rsidRPr="00B83BEC" w14:paraId="4A1551F5"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DAC2110" w14:textId="77777777" w:rsidR="00267B4F" w:rsidRPr="00B83BEC" w:rsidRDefault="00267B4F" w:rsidP="009F677D">
            <w:pPr>
              <w:pStyle w:val="TAL"/>
            </w:pPr>
            <w:r w:rsidRPr="00B83BEC">
              <w:t>2009-12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7D4D5C" w14:textId="77777777" w:rsidR="00267B4F" w:rsidRPr="00B83BEC" w:rsidRDefault="00267B4F" w:rsidP="009F677D">
            <w:pPr>
              <w:pStyle w:val="TAL"/>
              <w:rPr>
                <w:snapToGrid w:val="0"/>
              </w:rPr>
            </w:pPr>
            <w:r w:rsidRPr="00B83BEC">
              <w:rPr>
                <w:snapToGrid w:val="0"/>
              </w:rPr>
              <w:t>CT#46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50DA780" w14:textId="77777777" w:rsidR="00267B4F" w:rsidRPr="00B83BEC" w:rsidRDefault="00267B4F" w:rsidP="009F677D">
            <w:pPr>
              <w:pStyle w:val="TAL"/>
              <w:rPr>
                <w:iCs/>
                <w:snapToGrid w:val="0"/>
              </w:rPr>
            </w:pPr>
            <w:r w:rsidRPr="00B83BEC">
              <w:rPr>
                <w:iCs/>
                <w:snapToGrid w:val="0"/>
              </w:rPr>
              <w:t>CP-090921</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57DFB49D" w14:textId="77777777" w:rsidR="00267B4F" w:rsidRPr="00B83BEC" w:rsidRDefault="00267B4F" w:rsidP="009F677D">
            <w:pPr>
              <w:pStyle w:val="TAL"/>
              <w:rPr>
                <w:iCs/>
                <w:snapToGrid w:val="0"/>
              </w:rPr>
            </w:pPr>
            <w:r w:rsidRPr="00B83BEC">
              <w:rPr>
                <w:iCs/>
                <w:snapToGrid w:val="0"/>
              </w:rPr>
              <w:t>0042</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3C20C014" w14:textId="77777777" w:rsidR="00267B4F" w:rsidRPr="00B83BEC" w:rsidRDefault="00267B4F"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4F759F53" w14:textId="77777777" w:rsidR="00267B4F" w:rsidRPr="00B83BEC" w:rsidRDefault="00267B4F" w:rsidP="009F677D">
            <w:pPr>
              <w:pStyle w:val="TAL"/>
              <w:rPr>
                <w:noProof/>
                <w:lang w:eastAsia="zh-CN"/>
              </w:rPr>
            </w:pPr>
            <w:r w:rsidRPr="00B83BEC">
              <w:rPr>
                <w:noProof/>
                <w:lang w:eastAsia="zh-CN"/>
              </w:rPr>
              <w:t>Clean up the CAT</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6E6E07BE" w14:textId="77777777" w:rsidR="00267B4F" w:rsidRPr="00B83BEC" w:rsidRDefault="00267B4F" w:rsidP="009F677D">
            <w:pPr>
              <w:pStyle w:val="TAL"/>
              <w:rPr>
                <w:snapToGrid w:val="0"/>
                <w:lang w:val="en-AU"/>
              </w:rPr>
            </w:pPr>
            <w:r w:rsidRPr="00B83BEC">
              <w:rPr>
                <w:snapToGrid w:val="0"/>
                <w:lang w:val="en-AU"/>
              </w:rPr>
              <w:t>9.2.0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0E2C0700" w14:textId="77777777" w:rsidR="00267B4F" w:rsidRPr="00B83BEC" w:rsidRDefault="00267B4F" w:rsidP="009F677D">
            <w:pPr>
              <w:pStyle w:val="TAL"/>
              <w:rPr>
                <w:snapToGrid w:val="0"/>
              </w:rPr>
            </w:pPr>
            <w:r w:rsidRPr="00B83BEC">
              <w:rPr>
                <w:snapToGrid w:val="0"/>
              </w:rPr>
              <w:t>9.3.0</w:t>
            </w:r>
          </w:p>
        </w:tc>
      </w:tr>
      <w:tr w:rsidR="00FE3800" w:rsidRPr="00B83BEC" w14:paraId="1E30C939"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EF5FE5E" w14:textId="77777777" w:rsidR="00FE3800" w:rsidRPr="00B83BEC" w:rsidRDefault="00FE3800" w:rsidP="009F677D">
            <w:pPr>
              <w:pStyle w:val="TAL"/>
            </w:pPr>
            <w:r w:rsidRPr="00B83BEC">
              <w:t>2009-12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2C383D" w14:textId="77777777" w:rsidR="00FE3800" w:rsidRPr="00B83BEC" w:rsidRDefault="00FE3800" w:rsidP="009F677D">
            <w:pPr>
              <w:pStyle w:val="TAL"/>
              <w:rPr>
                <w:snapToGrid w:val="0"/>
              </w:rPr>
            </w:pPr>
            <w:r w:rsidRPr="00B83BEC">
              <w:rPr>
                <w:snapToGrid w:val="0"/>
              </w:rPr>
              <w:t>CT#46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17638B3" w14:textId="77777777" w:rsidR="00FE3800" w:rsidRPr="00B83BEC" w:rsidRDefault="00FE3800" w:rsidP="009F677D">
            <w:pPr>
              <w:pStyle w:val="TAL"/>
              <w:rPr>
                <w:iCs/>
                <w:snapToGrid w:val="0"/>
              </w:rPr>
            </w:pPr>
            <w:r w:rsidRPr="00B83BEC">
              <w:rPr>
                <w:iCs/>
                <w:snapToGrid w:val="0"/>
              </w:rPr>
              <w:t>CP-090921</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5F6A223D" w14:textId="77777777" w:rsidR="00FE3800" w:rsidRPr="00B83BEC" w:rsidRDefault="00FE3800" w:rsidP="009F677D">
            <w:pPr>
              <w:pStyle w:val="TAL"/>
              <w:rPr>
                <w:iCs/>
                <w:snapToGrid w:val="0"/>
              </w:rPr>
            </w:pPr>
            <w:r w:rsidRPr="00B83BEC">
              <w:rPr>
                <w:iCs/>
                <w:snapToGrid w:val="0"/>
              </w:rPr>
              <w:t>0044</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05B057B4" w14:textId="77777777" w:rsidR="00FE3800" w:rsidRPr="00B83BEC" w:rsidRDefault="00FE3800"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59214A30" w14:textId="77777777" w:rsidR="00FE3800" w:rsidRPr="00B83BEC" w:rsidRDefault="00FE3800" w:rsidP="009F677D">
            <w:pPr>
              <w:pStyle w:val="TAL"/>
              <w:rPr>
                <w:noProof/>
                <w:lang w:eastAsia="zh-CN"/>
              </w:rPr>
            </w:pPr>
            <w:r w:rsidRPr="00B83BEC">
              <w:rPr>
                <w:noProof/>
                <w:lang w:eastAsia="zh-CN"/>
              </w:rPr>
              <w:t>CAT Gateway model callflow correction</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6D27FD4F" w14:textId="77777777" w:rsidR="00FE3800" w:rsidRPr="00B83BEC" w:rsidRDefault="00FE3800" w:rsidP="009F677D">
            <w:pPr>
              <w:pStyle w:val="TAL"/>
              <w:rPr>
                <w:snapToGrid w:val="0"/>
                <w:lang w:val="en-AU"/>
              </w:rPr>
            </w:pPr>
            <w:r w:rsidRPr="00B83BEC">
              <w:rPr>
                <w:snapToGrid w:val="0"/>
                <w:lang w:val="en-AU"/>
              </w:rPr>
              <w:t>9.2.0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322DB2CA" w14:textId="77777777" w:rsidR="00FE3800" w:rsidRPr="00B83BEC" w:rsidRDefault="00FE3800" w:rsidP="009F677D">
            <w:pPr>
              <w:pStyle w:val="TAL"/>
              <w:rPr>
                <w:snapToGrid w:val="0"/>
              </w:rPr>
            </w:pPr>
            <w:r w:rsidRPr="00B83BEC">
              <w:rPr>
                <w:snapToGrid w:val="0"/>
              </w:rPr>
              <w:t>9.3.0</w:t>
            </w:r>
          </w:p>
        </w:tc>
      </w:tr>
      <w:tr w:rsidR="00FE3800" w:rsidRPr="00B83BEC" w14:paraId="630E69F1"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0A46161" w14:textId="77777777" w:rsidR="00FE3800" w:rsidRPr="00B83BEC" w:rsidRDefault="00FE3800" w:rsidP="009F677D">
            <w:pPr>
              <w:pStyle w:val="TAL"/>
            </w:pPr>
            <w:r w:rsidRPr="00B83BEC">
              <w:t>2009-12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389FA1" w14:textId="77777777" w:rsidR="00FE3800" w:rsidRPr="00B83BEC" w:rsidRDefault="00FE3800" w:rsidP="009F677D">
            <w:pPr>
              <w:pStyle w:val="TAL"/>
              <w:rPr>
                <w:snapToGrid w:val="0"/>
              </w:rPr>
            </w:pPr>
            <w:r w:rsidRPr="00B83BEC">
              <w:rPr>
                <w:snapToGrid w:val="0"/>
              </w:rPr>
              <w:t>CT#46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050B1B7" w14:textId="77777777" w:rsidR="00FE3800" w:rsidRPr="00B83BEC" w:rsidRDefault="00FE3800" w:rsidP="009F677D">
            <w:pPr>
              <w:pStyle w:val="TAL"/>
              <w:rPr>
                <w:iCs/>
                <w:snapToGrid w:val="0"/>
              </w:rPr>
            </w:pPr>
            <w:r w:rsidRPr="00B83BEC">
              <w:rPr>
                <w:iCs/>
                <w:snapToGrid w:val="0"/>
              </w:rPr>
              <w:t>CP-090904</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02BE853D" w14:textId="77777777" w:rsidR="00FE3800" w:rsidRPr="00B83BEC" w:rsidRDefault="00FE3800" w:rsidP="009F677D">
            <w:pPr>
              <w:pStyle w:val="TAL"/>
              <w:rPr>
                <w:iCs/>
                <w:snapToGrid w:val="0"/>
              </w:rPr>
            </w:pPr>
            <w:r w:rsidRPr="00B83BEC">
              <w:rPr>
                <w:iCs/>
                <w:snapToGrid w:val="0"/>
              </w:rPr>
              <w:t>0047</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620A1AC6" w14:textId="77777777" w:rsidR="00FE3800" w:rsidRPr="00B83BEC" w:rsidRDefault="00FE3800" w:rsidP="009F677D">
            <w:pPr>
              <w:pStyle w:val="TAL"/>
              <w:rPr>
                <w:iCs/>
                <w:snapToGrid w:val="0"/>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38B1FED1" w14:textId="77777777" w:rsidR="00FE3800" w:rsidRPr="00B83BEC" w:rsidRDefault="00FE3800" w:rsidP="009F677D">
            <w:pPr>
              <w:pStyle w:val="TAL"/>
              <w:rPr>
                <w:noProof/>
                <w:lang w:eastAsia="zh-CN"/>
              </w:rPr>
            </w:pPr>
            <w:r w:rsidRPr="00B83BEC">
              <w:rPr>
                <w:noProof/>
                <w:lang w:eastAsia="zh-CN"/>
              </w:rPr>
              <w:t>Removal of editor's note in 24.182</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1F895D16" w14:textId="77777777" w:rsidR="00FE3800" w:rsidRPr="00B83BEC" w:rsidRDefault="00FE3800" w:rsidP="009F677D">
            <w:pPr>
              <w:pStyle w:val="TAL"/>
              <w:rPr>
                <w:snapToGrid w:val="0"/>
                <w:lang w:val="en-AU"/>
              </w:rPr>
            </w:pPr>
            <w:r w:rsidRPr="00B83BEC">
              <w:rPr>
                <w:snapToGrid w:val="0"/>
                <w:lang w:val="en-AU"/>
              </w:rPr>
              <w:t>9.2.0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73C4E191" w14:textId="77777777" w:rsidR="00FE3800" w:rsidRPr="00B83BEC" w:rsidRDefault="00FE3800" w:rsidP="009F677D">
            <w:pPr>
              <w:pStyle w:val="TAL"/>
              <w:rPr>
                <w:snapToGrid w:val="0"/>
              </w:rPr>
            </w:pPr>
            <w:r w:rsidRPr="00B83BEC">
              <w:rPr>
                <w:snapToGrid w:val="0"/>
              </w:rPr>
              <w:t>9.3.0</w:t>
            </w:r>
          </w:p>
        </w:tc>
      </w:tr>
      <w:tr w:rsidR="00FE3800" w:rsidRPr="00B83BEC" w14:paraId="533359BC"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B031C8A" w14:textId="77777777" w:rsidR="00FE3800" w:rsidRPr="00B83BEC" w:rsidRDefault="003A3B67" w:rsidP="009F677D">
            <w:pPr>
              <w:pStyle w:val="TAL"/>
            </w:pPr>
            <w:r w:rsidRPr="00B83BEC">
              <w:t>2010-03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6AB9BF" w14:textId="77777777" w:rsidR="00FE3800" w:rsidRPr="00B83BEC" w:rsidRDefault="003A3B67" w:rsidP="009F677D">
            <w:pPr>
              <w:pStyle w:val="TAL"/>
              <w:rPr>
                <w:snapToGrid w:val="0"/>
              </w:rPr>
            </w:pPr>
            <w:r w:rsidRPr="00B83BEC">
              <w:rPr>
                <w:snapToGrid w:val="0"/>
              </w:rPr>
              <w:t>CT#47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6647F2B" w14:textId="77777777" w:rsidR="00FE3800" w:rsidRPr="00B83BEC" w:rsidRDefault="00D05533" w:rsidP="009F677D">
            <w:pPr>
              <w:pStyle w:val="TAL"/>
              <w:rPr>
                <w:iCs/>
                <w:snapToGrid w:val="0"/>
              </w:rPr>
            </w:pPr>
            <w:r w:rsidRPr="00B83BEC">
              <w:rPr>
                <w:iCs/>
                <w:snapToGrid w:val="0"/>
              </w:rPr>
              <w:t>CP-100133</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086F89F7" w14:textId="77777777" w:rsidR="00FE3800" w:rsidRPr="00B83BEC" w:rsidRDefault="003A3B67" w:rsidP="009F677D">
            <w:pPr>
              <w:pStyle w:val="TAL"/>
              <w:rPr>
                <w:iCs/>
                <w:snapToGrid w:val="0"/>
              </w:rPr>
            </w:pPr>
            <w:r w:rsidRPr="00B83BEC">
              <w:rPr>
                <w:iCs/>
                <w:snapToGrid w:val="0"/>
              </w:rPr>
              <w:t>0051</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3A0C729E" w14:textId="77777777" w:rsidR="00FE3800" w:rsidRPr="00B83BEC" w:rsidRDefault="003A3B67" w:rsidP="009F677D">
            <w:pPr>
              <w:pStyle w:val="TAL"/>
              <w:rPr>
                <w:iCs/>
                <w:snapToGrid w:val="0"/>
              </w:rPr>
            </w:pPr>
            <w:r w:rsidRPr="00B83BEC">
              <w:rPr>
                <w:iCs/>
                <w:snapToGrid w:val="0"/>
              </w:rPr>
              <w:t>3</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0A95DF7C" w14:textId="77777777" w:rsidR="00FE3800" w:rsidRPr="00B83BEC" w:rsidRDefault="00D05533" w:rsidP="009F677D">
            <w:pPr>
              <w:pStyle w:val="TAL"/>
              <w:rPr>
                <w:noProof/>
                <w:lang w:eastAsia="zh-CN"/>
              </w:rPr>
            </w:pPr>
            <w:r w:rsidRPr="00B83BEC">
              <w:rPr>
                <w:noProof/>
                <w:lang w:eastAsia="zh-CN"/>
              </w:rPr>
              <w:t>CAT: Actions at the AS serving the originating UE for the forking model</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32AB417C" w14:textId="77777777" w:rsidR="00FE3800" w:rsidRPr="00B83BEC" w:rsidRDefault="003A3B67" w:rsidP="009F677D">
            <w:pPr>
              <w:pStyle w:val="TAL"/>
              <w:rPr>
                <w:snapToGrid w:val="0"/>
                <w:lang w:val="en-AU"/>
              </w:rPr>
            </w:pPr>
            <w:r w:rsidRPr="00B83BEC">
              <w:rPr>
                <w:snapToGrid w:val="0"/>
                <w:lang w:val="en-AU"/>
              </w:rPr>
              <w:t>9.3.0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6EFBF6AE" w14:textId="77777777" w:rsidR="00FE3800" w:rsidRPr="00B83BEC" w:rsidRDefault="003A3B67" w:rsidP="009F677D">
            <w:pPr>
              <w:pStyle w:val="TAL"/>
              <w:rPr>
                <w:snapToGrid w:val="0"/>
              </w:rPr>
            </w:pPr>
            <w:r w:rsidRPr="00B83BEC">
              <w:rPr>
                <w:snapToGrid w:val="0"/>
              </w:rPr>
              <w:t>9.4.0</w:t>
            </w:r>
          </w:p>
        </w:tc>
      </w:tr>
      <w:tr w:rsidR="00FE3800" w:rsidRPr="00B83BEC" w14:paraId="3B19540D"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4066A1E" w14:textId="77777777" w:rsidR="00FE3800" w:rsidRPr="00B83BEC" w:rsidRDefault="003A3B67" w:rsidP="009F677D">
            <w:pPr>
              <w:pStyle w:val="TAL"/>
            </w:pPr>
            <w:r w:rsidRPr="00B83BEC">
              <w:t>2010-03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220586" w14:textId="77777777" w:rsidR="00FE3800" w:rsidRPr="00B83BEC" w:rsidRDefault="003A3B67" w:rsidP="009F677D">
            <w:pPr>
              <w:pStyle w:val="TAL"/>
              <w:rPr>
                <w:snapToGrid w:val="0"/>
              </w:rPr>
            </w:pPr>
            <w:r w:rsidRPr="00B83BEC">
              <w:rPr>
                <w:snapToGrid w:val="0"/>
              </w:rPr>
              <w:t>CT#47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53AACA2" w14:textId="77777777" w:rsidR="00FE3800" w:rsidRPr="00B83BEC" w:rsidRDefault="00D05533" w:rsidP="009F677D">
            <w:pPr>
              <w:pStyle w:val="TAL"/>
              <w:rPr>
                <w:iCs/>
                <w:snapToGrid w:val="0"/>
              </w:rPr>
            </w:pPr>
            <w:r w:rsidRPr="00B83BEC">
              <w:rPr>
                <w:iCs/>
                <w:snapToGrid w:val="0"/>
              </w:rPr>
              <w:t>CP-100133</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66FDC394" w14:textId="77777777" w:rsidR="00FE3800" w:rsidRPr="00B83BEC" w:rsidRDefault="003A3B67" w:rsidP="009F677D">
            <w:pPr>
              <w:pStyle w:val="TAL"/>
              <w:rPr>
                <w:iCs/>
                <w:snapToGrid w:val="0"/>
              </w:rPr>
            </w:pPr>
            <w:r w:rsidRPr="00B83BEC">
              <w:rPr>
                <w:iCs/>
                <w:snapToGrid w:val="0"/>
              </w:rPr>
              <w:t>0052</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3044E101" w14:textId="77777777" w:rsidR="00FE3800" w:rsidRPr="00B83BEC" w:rsidRDefault="003A3B67"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5D78ADD7" w14:textId="77777777" w:rsidR="00FE3800" w:rsidRPr="00B83BEC" w:rsidRDefault="00D05533" w:rsidP="009F677D">
            <w:pPr>
              <w:pStyle w:val="TAL"/>
              <w:rPr>
                <w:noProof/>
                <w:lang w:eastAsia="zh-CN"/>
              </w:rPr>
            </w:pPr>
            <w:r w:rsidRPr="00B83BEC">
              <w:rPr>
                <w:noProof/>
                <w:lang w:eastAsia="zh-CN"/>
              </w:rPr>
              <w:t>CAT: Usage of P-Early-Media for the forking model</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79B20012" w14:textId="77777777" w:rsidR="00FE3800" w:rsidRPr="00B83BEC" w:rsidRDefault="003A3B67" w:rsidP="009F677D">
            <w:pPr>
              <w:pStyle w:val="TAL"/>
              <w:rPr>
                <w:snapToGrid w:val="0"/>
                <w:lang w:val="en-AU"/>
              </w:rPr>
            </w:pPr>
            <w:r w:rsidRPr="00B83BEC">
              <w:rPr>
                <w:snapToGrid w:val="0"/>
                <w:lang w:val="en-AU"/>
              </w:rPr>
              <w:t>9.3.0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3CB9B31E" w14:textId="77777777" w:rsidR="00FE3800" w:rsidRPr="00B83BEC" w:rsidRDefault="003A3B67" w:rsidP="009F677D">
            <w:pPr>
              <w:pStyle w:val="TAL"/>
              <w:rPr>
                <w:snapToGrid w:val="0"/>
              </w:rPr>
            </w:pPr>
            <w:r w:rsidRPr="00B83BEC">
              <w:rPr>
                <w:snapToGrid w:val="0"/>
              </w:rPr>
              <w:t>9.4.0</w:t>
            </w:r>
          </w:p>
        </w:tc>
      </w:tr>
      <w:tr w:rsidR="00FE3800" w:rsidRPr="00B83BEC" w14:paraId="4048B1DF"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5BA3B81" w14:textId="77777777" w:rsidR="00FE3800" w:rsidRPr="00B83BEC" w:rsidRDefault="003A3B67" w:rsidP="009F677D">
            <w:pPr>
              <w:pStyle w:val="TAL"/>
            </w:pPr>
            <w:r w:rsidRPr="00B83BEC">
              <w:t>2010-03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89BA53" w14:textId="77777777" w:rsidR="00FE3800" w:rsidRPr="00B83BEC" w:rsidRDefault="003A3B67" w:rsidP="009F677D">
            <w:pPr>
              <w:pStyle w:val="TAL"/>
              <w:rPr>
                <w:snapToGrid w:val="0"/>
              </w:rPr>
            </w:pPr>
            <w:r w:rsidRPr="00B83BEC">
              <w:rPr>
                <w:snapToGrid w:val="0"/>
              </w:rPr>
              <w:t>CT#47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2BDE2AA" w14:textId="77777777" w:rsidR="00FE3800" w:rsidRPr="00B83BEC" w:rsidRDefault="00D05533" w:rsidP="009F677D">
            <w:pPr>
              <w:pStyle w:val="TAL"/>
              <w:rPr>
                <w:iCs/>
                <w:snapToGrid w:val="0"/>
              </w:rPr>
            </w:pPr>
            <w:r w:rsidRPr="00B83BEC">
              <w:rPr>
                <w:iCs/>
                <w:snapToGrid w:val="0"/>
              </w:rPr>
              <w:t>CP-100133</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19AD4570" w14:textId="77777777" w:rsidR="00FE3800" w:rsidRPr="00B83BEC" w:rsidRDefault="003A3B67" w:rsidP="009F677D">
            <w:pPr>
              <w:pStyle w:val="TAL"/>
              <w:rPr>
                <w:iCs/>
                <w:snapToGrid w:val="0"/>
              </w:rPr>
            </w:pPr>
            <w:r w:rsidRPr="00B83BEC">
              <w:rPr>
                <w:iCs/>
                <w:snapToGrid w:val="0"/>
              </w:rPr>
              <w:t>0053</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274D9D93" w14:textId="77777777" w:rsidR="00FE3800" w:rsidRPr="00B83BEC" w:rsidRDefault="00FE3800" w:rsidP="009F677D">
            <w:pPr>
              <w:pStyle w:val="TAL"/>
              <w:rPr>
                <w:iCs/>
                <w:snapToGrid w:val="0"/>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67A2D99B" w14:textId="77777777" w:rsidR="00FE3800" w:rsidRPr="00B83BEC" w:rsidRDefault="00D05533" w:rsidP="009F677D">
            <w:pPr>
              <w:pStyle w:val="TAL"/>
              <w:rPr>
                <w:noProof/>
                <w:lang w:eastAsia="zh-CN"/>
              </w:rPr>
            </w:pPr>
            <w:r w:rsidRPr="00B83BEC">
              <w:rPr>
                <w:noProof/>
                <w:lang w:eastAsia="zh-CN"/>
              </w:rPr>
              <w:t>CAT: Addition of DTMF Info Package</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6D82FAE7" w14:textId="77777777" w:rsidR="00FE3800" w:rsidRPr="00B83BEC" w:rsidRDefault="003A3B67" w:rsidP="009F677D">
            <w:pPr>
              <w:pStyle w:val="TAL"/>
              <w:rPr>
                <w:snapToGrid w:val="0"/>
                <w:lang w:val="en-AU"/>
              </w:rPr>
            </w:pPr>
            <w:r w:rsidRPr="00B83BEC">
              <w:rPr>
                <w:snapToGrid w:val="0"/>
                <w:lang w:val="en-AU"/>
              </w:rPr>
              <w:t>9.3.0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54E069D3" w14:textId="77777777" w:rsidR="00FE3800" w:rsidRPr="00B83BEC" w:rsidRDefault="003A3B67" w:rsidP="009F677D">
            <w:pPr>
              <w:pStyle w:val="TAL"/>
              <w:rPr>
                <w:snapToGrid w:val="0"/>
              </w:rPr>
            </w:pPr>
            <w:r w:rsidRPr="00B83BEC">
              <w:rPr>
                <w:snapToGrid w:val="0"/>
              </w:rPr>
              <w:t>9.4.0</w:t>
            </w:r>
          </w:p>
        </w:tc>
      </w:tr>
      <w:tr w:rsidR="00FE3800" w:rsidRPr="00B83BEC" w14:paraId="39894C83"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FDC9945" w14:textId="77777777" w:rsidR="00FE3800" w:rsidRPr="00B83BEC" w:rsidRDefault="003A3B67" w:rsidP="009F677D">
            <w:pPr>
              <w:pStyle w:val="TAL"/>
            </w:pPr>
            <w:r w:rsidRPr="00B83BEC">
              <w:t>2010-03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F0BD11" w14:textId="77777777" w:rsidR="00FE3800" w:rsidRPr="00B83BEC" w:rsidRDefault="003A3B67" w:rsidP="009F677D">
            <w:pPr>
              <w:pStyle w:val="TAL"/>
              <w:rPr>
                <w:snapToGrid w:val="0"/>
              </w:rPr>
            </w:pPr>
            <w:r w:rsidRPr="00B83BEC">
              <w:rPr>
                <w:snapToGrid w:val="0"/>
              </w:rPr>
              <w:t>CT#47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A91F638" w14:textId="77777777" w:rsidR="00FE3800" w:rsidRPr="00B83BEC" w:rsidRDefault="00D05533" w:rsidP="009F677D">
            <w:pPr>
              <w:pStyle w:val="TAL"/>
              <w:rPr>
                <w:iCs/>
                <w:snapToGrid w:val="0"/>
              </w:rPr>
            </w:pPr>
            <w:r w:rsidRPr="00B83BEC">
              <w:rPr>
                <w:iCs/>
                <w:snapToGrid w:val="0"/>
              </w:rPr>
              <w:t>CP-100113</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1C9F68EF" w14:textId="77777777" w:rsidR="00FE3800" w:rsidRPr="00B83BEC" w:rsidRDefault="00904A56" w:rsidP="009F677D">
            <w:pPr>
              <w:pStyle w:val="TAL"/>
              <w:rPr>
                <w:iCs/>
                <w:snapToGrid w:val="0"/>
              </w:rPr>
            </w:pPr>
            <w:r w:rsidRPr="00B83BEC">
              <w:rPr>
                <w:iCs/>
                <w:snapToGrid w:val="0"/>
              </w:rPr>
              <w:t>0055</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2A896135" w14:textId="77777777" w:rsidR="00FE3800" w:rsidRPr="00B83BEC" w:rsidRDefault="00FE3800" w:rsidP="009F677D">
            <w:pPr>
              <w:pStyle w:val="TAL"/>
              <w:rPr>
                <w:iCs/>
                <w:snapToGrid w:val="0"/>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7362F38F" w14:textId="77777777" w:rsidR="00FE3800" w:rsidRPr="00B83BEC" w:rsidRDefault="00D05533" w:rsidP="009F677D">
            <w:pPr>
              <w:pStyle w:val="TAL"/>
              <w:rPr>
                <w:noProof/>
                <w:lang w:eastAsia="zh-CN"/>
              </w:rPr>
            </w:pPr>
            <w:r w:rsidRPr="00B83BEC">
              <w:rPr>
                <w:noProof/>
                <w:lang w:eastAsia="zh-CN"/>
              </w:rPr>
              <w:t>CAT: Correction regarding converting received provisional response codes to 183</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3626B5D4" w14:textId="77777777" w:rsidR="00FE3800" w:rsidRPr="00B83BEC" w:rsidRDefault="003A3B67" w:rsidP="009F677D">
            <w:pPr>
              <w:pStyle w:val="TAL"/>
              <w:rPr>
                <w:snapToGrid w:val="0"/>
                <w:lang w:val="en-AU"/>
              </w:rPr>
            </w:pPr>
            <w:r w:rsidRPr="00B83BEC">
              <w:rPr>
                <w:snapToGrid w:val="0"/>
                <w:lang w:val="en-AU"/>
              </w:rPr>
              <w:t>9.3.0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061A49AE" w14:textId="77777777" w:rsidR="00FE3800" w:rsidRPr="00B83BEC" w:rsidRDefault="003A3B67" w:rsidP="009F677D">
            <w:pPr>
              <w:pStyle w:val="TAL"/>
              <w:rPr>
                <w:snapToGrid w:val="0"/>
              </w:rPr>
            </w:pPr>
            <w:r w:rsidRPr="00B83BEC">
              <w:rPr>
                <w:snapToGrid w:val="0"/>
              </w:rPr>
              <w:t>9.4.0</w:t>
            </w:r>
          </w:p>
        </w:tc>
      </w:tr>
      <w:tr w:rsidR="0049718C" w:rsidRPr="00B83BEC" w14:paraId="1AA891C9"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3490F2F" w14:textId="77777777" w:rsidR="0049718C" w:rsidRPr="00B83BEC" w:rsidRDefault="0049718C" w:rsidP="009F677D">
            <w:pPr>
              <w:pStyle w:val="TAL"/>
            </w:pPr>
            <w:r w:rsidRPr="00B83BEC">
              <w:t>2010-06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D876DD" w14:textId="77777777" w:rsidR="0049718C" w:rsidRPr="00B83BEC" w:rsidRDefault="0049718C" w:rsidP="009F677D">
            <w:pPr>
              <w:pStyle w:val="TAL"/>
              <w:rPr>
                <w:snapToGrid w:val="0"/>
              </w:rPr>
            </w:pPr>
            <w:r w:rsidRPr="00B83BEC">
              <w:rPr>
                <w:snapToGrid w:val="0"/>
              </w:rPr>
              <w:t>CT#48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F54A844" w14:textId="77777777" w:rsidR="0049718C" w:rsidRPr="00B83BEC" w:rsidRDefault="0049718C" w:rsidP="009F677D">
            <w:pPr>
              <w:pStyle w:val="TAL"/>
              <w:rPr>
                <w:iCs/>
                <w:snapToGrid w:val="0"/>
              </w:rPr>
            </w:pPr>
            <w:r w:rsidRPr="00B83BEC">
              <w:rPr>
                <w:iCs/>
                <w:snapToGrid w:val="0"/>
              </w:rPr>
              <w:t>CP-100352</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6DC82A71" w14:textId="77777777" w:rsidR="0049718C" w:rsidRPr="00B83BEC" w:rsidRDefault="0049718C" w:rsidP="009F677D">
            <w:pPr>
              <w:pStyle w:val="TAL"/>
              <w:rPr>
                <w:iCs/>
                <w:snapToGrid w:val="0"/>
              </w:rPr>
            </w:pPr>
            <w:r w:rsidRPr="00B83BEC">
              <w:rPr>
                <w:iCs/>
                <w:snapToGrid w:val="0"/>
              </w:rPr>
              <w:t>0056</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33112710" w14:textId="77777777" w:rsidR="0049718C" w:rsidRPr="00B83BEC" w:rsidRDefault="0049718C"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34146DF3" w14:textId="77777777" w:rsidR="0049718C" w:rsidRPr="00B83BEC" w:rsidRDefault="0049718C" w:rsidP="009F677D">
            <w:pPr>
              <w:pStyle w:val="TAL"/>
              <w:rPr>
                <w:noProof/>
                <w:lang w:eastAsia="zh-CN"/>
              </w:rPr>
            </w:pPr>
            <w:r w:rsidRPr="00B83BEC">
              <w:rPr>
                <w:noProof/>
                <w:lang w:eastAsia="zh-CN"/>
              </w:rPr>
              <w:t>Removal of editor</w:t>
            </w:r>
            <w:r w:rsidR="0002631C">
              <w:rPr>
                <w:noProof/>
                <w:lang w:eastAsia="zh-CN"/>
              </w:rPr>
              <w:t>'</w:t>
            </w:r>
            <w:r w:rsidRPr="00B83BEC">
              <w:rPr>
                <w:noProof/>
                <w:lang w:eastAsia="zh-CN"/>
              </w:rPr>
              <w:t>s notes in 24.182</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0ECAD4A7" w14:textId="77777777" w:rsidR="0049718C" w:rsidRPr="00B83BEC" w:rsidRDefault="0049718C" w:rsidP="009F677D">
            <w:pPr>
              <w:pStyle w:val="TAL"/>
              <w:rPr>
                <w:snapToGrid w:val="0"/>
                <w:lang w:val="en-AU"/>
              </w:rPr>
            </w:pPr>
            <w:r w:rsidRPr="00B83BEC">
              <w:rPr>
                <w:snapToGrid w:val="0"/>
                <w:lang w:val="en-AU"/>
              </w:rPr>
              <w:t>9.4.0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164CC830" w14:textId="77777777" w:rsidR="0049718C" w:rsidRPr="00B83BEC" w:rsidRDefault="0049718C" w:rsidP="009F677D">
            <w:pPr>
              <w:pStyle w:val="TAL"/>
              <w:rPr>
                <w:snapToGrid w:val="0"/>
              </w:rPr>
            </w:pPr>
            <w:r w:rsidRPr="00B83BEC">
              <w:rPr>
                <w:snapToGrid w:val="0"/>
              </w:rPr>
              <w:t>9.5.0</w:t>
            </w:r>
          </w:p>
        </w:tc>
      </w:tr>
      <w:tr w:rsidR="00FF094E" w:rsidRPr="00B83BEC" w14:paraId="3872FDD6"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FED9646" w14:textId="77777777" w:rsidR="00FF094E" w:rsidRPr="00B83BEC" w:rsidRDefault="00FF094E" w:rsidP="009F677D">
            <w:pPr>
              <w:pStyle w:val="TAL"/>
            </w:pPr>
            <w:r w:rsidRPr="00B83BEC">
              <w:t>2010-06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AAD57E" w14:textId="77777777" w:rsidR="00FF094E" w:rsidRPr="00B83BEC" w:rsidRDefault="00FF094E" w:rsidP="009F677D">
            <w:pPr>
              <w:pStyle w:val="TAL"/>
              <w:rPr>
                <w:snapToGrid w:val="0"/>
              </w:rPr>
            </w:pPr>
            <w:r w:rsidRPr="00B83BEC">
              <w:rPr>
                <w:snapToGrid w:val="0"/>
              </w:rPr>
              <w:t>CT#48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CCD2959" w14:textId="77777777" w:rsidR="00FF094E" w:rsidRPr="00B83BEC" w:rsidRDefault="00FF094E" w:rsidP="009F677D">
            <w:pPr>
              <w:pStyle w:val="TAL"/>
              <w:rPr>
                <w:iCs/>
                <w:snapToGrid w:val="0"/>
              </w:rPr>
            </w:pPr>
            <w:r w:rsidRPr="00B83BEC">
              <w:rPr>
                <w:iCs/>
                <w:snapToGrid w:val="0"/>
              </w:rPr>
              <w:t>CP-100352</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65B82EB8" w14:textId="77777777" w:rsidR="00FF094E" w:rsidRPr="00B83BEC" w:rsidRDefault="00FF094E" w:rsidP="009F677D">
            <w:pPr>
              <w:pStyle w:val="TAL"/>
              <w:rPr>
                <w:iCs/>
                <w:snapToGrid w:val="0"/>
              </w:rPr>
            </w:pPr>
            <w:r w:rsidRPr="00B83BEC">
              <w:rPr>
                <w:iCs/>
                <w:snapToGrid w:val="0"/>
              </w:rPr>
              <w:t>0060</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65E53E8E" w14:textId="77777777" w:rsidR="00FF094E" w:rsidRPr="00B83BEC" w:rsidRDefault="00FF094E" w:rsidP="009F677D">
            <w:pPr>
              <w:pStyle w:val="TAL"/>
              <w:rPr>
                <w:iCs/>
                <w:snapToGrid w:val="0"/>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269DB524" w14:textId="77777777" w:rsidR="00FF094E" w:rsidRPr="00B83BEC" w:rsidRDefault="00FF094E" w:rsidP="009F677D">
            <w:pPr>
              <w:pStyle w:val="TAL"/>
              <w:rPr>
                <w:noProof/>
                <w:lang w:eastAsia="zh-CN"/>
              </w:rPr>
            </w:pPr>
            <w:r w:rsidRPr="00B83BEC">
              <w:rPr>
                <w:noProof/>
                <w:lang w:eastAsia="zh-CN"/>
              </w:rPr>
              <w:t>Interaction with CRS</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0B3ADA9B" w14:textId="77777777" w:rsidR="00FF094E" w:rsidRPr="00B83BEC" w:rsidRDefault="00FF094E" w:rsidP="009F677D">
            <w:pPr>
              <w:pStyle w:val="TAL"/>
              <w:rPr>
                <w:snapToGrid w:val="0"/>
                <w:lang w:val="en-AU"/>
              </w:rPr>
            </w:pPr>
            <w:r w:rsidRPr="00B83BEC">
              <w:rPr>
                <w:snapToGrid w:val="0"/>
                <w:lang w:val="en-AU"/>
              </w:rPr>
              <w:t>9.4.0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6BE12C72" w14:textId="77777777" w:rsidR="00FF094E" w:rsidRPr="00B83BEC" w:rsidRDefault="00FF094E" w:rsidP="009F677D">
            <w:pPr>
              <w:pStyle w:val="TAL"/>
              <w:rPr>
                <w:snapToGrid w:val="0"/>
              </w:rPr>
            </w:pPr>
            <w:r w:rsidRPr="00B83BEC">
              <w:rPr>
                <w:snapToGrid w:val="0"/>
              </w:rPr>
              <w:t>9.5.0</w:t>
            </w:r>
          </w:p>
        </w:tc>
      </w:tr>
      <w:tr w:rsidR="00A96FDD" w:rsidRPr="00B83BEC" w14:paraId="1330C38D"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E80CE4A" w14:textId="77777777" w:rsidR="00A96FDD" w:rsidRPr="00B83BEC" w:rsidRDefault="00A96FDD" w:rsidP="009F677D">
            <w:pPr>
              <w:pStyle w:val="TAL"/>
            </w:pPr>
            <w:r w:rsidRPr="00B83BEC">
              <w:t>2010-06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76B4AB" w14:textId="77777777" w:rsidR="00A96FDD" w:rsidRPr="00B83BEC" w:rsidRDefault="00A96FDD" w:rsidP="009F677D">
            <w:pPr>
              <w:pStyle w:val="TAL"/>
              <w:rPr>
                <w:snapToGrid w:val="0"/>
              </w:rPr>
            </w:pPr>
            <w:r w:rsidRPr="00B83BEC">
              <w:rPr>
                <w:snapToGrid w:val="0"/>
              </w:rPr>
              <w:t>CT#48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AFDB80C" w14:textId="77777777" w:rsidR="00A96FDD" w:rsidRPr="00B83BEC" w:rsidRDefault="00A96FDD" w:rsidP="009F677D">
            <w:pPr>
              <w:pStyle w:val="TAL"/>
              <w:rPr>
                <w:iCs/>
                <w:snapToGrid w:val="0"/>
              </w:rPr>
            </w:pPr>
            <w:r w:rsidRPr="00B83BEC">
              <w:rPr>
                <w:iCs/>
                <w:snapToGrid w:val="0"/>
              </w:rPr>
              <w:t>CP-100299</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028A797B" w14:textId="77777777" w:rsidR="00A96FDD" w:rsidRPr="00B83BEC" w:rsidRDefault="00A96FDD" w:rsidP="009F677D">
            <w:pPr>
              <w:pStyle w:val="TAL"/>
              <w:rPr>
                <w:iCs/>
                <w:snapToGrid w:val="0"/>
              </w:rPr>
            </w:pPr>
            <w:r w:rsidRPr="00B83BEC">
              <w:rPr>
                <w:iCs/>
                <w:snapToGrid w:val="0"/>
              </w:rPr>
              <w:t>0061</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1563245A" w14:textId="77777777" w:rsidR="00A96FDD" w:rsidRPr="00B83BEC" w:rsidRDefault="00A96FDD" w:rsidP="009F677D">
            <w:pPr>
              <w:pStyle w:val="TAL"/>
              <w:rPr>
                <w:iCs/>
                <w:snapToGrid w:val="0"/>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17763ACF" w14:textId="77777777" w:rsidR="00A96FDD" w:rsidRPr="00B83BEC" w:rsidRDefault="00A96FDD" w:rsidP="009F677D">
            <w:pPr>
              <w:pStyle w:val="TAL"/>
              <w:rPr>
                <w:noProof/>
                <w:lang w:eastAsia="zh-CN"/>
              </w:rPr>
            </w:pPr>
            <w:r w:rsidRPr="00B83BEC">
              <w:rPr>
                <w:noProof/>
                <w:lang w:eastAsia="zh-CN"/>
              </w:rPr>
              <w:t>Modification of the AS procedure in forking model</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2DBAE4D4" w14:textId="77777777" w:rsidR="00A96FDD" w:rsidRPr="00B83BEC" w:rsidRDefault="00A96FDD" w:rsidP="009F677D">
            <w:pPr>
              <w:pStyle w:val="TAL"/>
              <w:rPr>
                <w:snapToGrid w:val="0"/>
                <w:lang w:val="en-AU"/>
              </w:rPr>
            </w:pPr>
            <w:r w:rsidRPr="00B83BEC">
              <w:rPr>
                <w:snapToGrid w:val="0"/>
                <w:lang w:val="en-AU"/>
              </w:rPr>
              <w:t>9.4.0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75E95362" w14:textId="77777777" w:rsidR="00A96FDD" w:rsidRPr="00B83BEC" w:rsidRDefault="00A96FDD" w:rsidP="009F677D">
            <w:pPr>
              <w:pStyle w:val="TAL"/>
              <w:rPr>
                <w:snapToGrid w:val="0"/>
              </w:rPr>
            </w:pPr>
            <w:r w:rsidRPr="00B83BEC">
              <w:rPr>
                <w:snapToGrid w:val="0"/>
              </w:rPr>
              <w:t>9.5.0</w:t>
            </w:r>
          </w:p>
        </w:tc>
      </w:tr>
      <w:tr w:rsidR="003F6FE9" w:rsidRPr="00B83BEC" w14:paraId="70EFEC9F"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0CAAFE5" w14:textId="77777777" w:rsidR="003F6FE9" w:rsidRPr="00B83BEC" w:rsidRDefault="003F6FE9" w:rsidP="009F677D">
            <w:pPr>
              <w:pStyle w:val="TAL"/>
            </w:pPr>
            <w:r w:rsidRPr="00B83BEC">
              <w:t>2010-06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CABC76" w14:textId="77777777" w:rsidR="003F6FE9" w:rsidRPr="00B83BEC" w:rsidRDefault="003F6FE9" w:rsidP="009F677D">
            <w:pPr>
              <w:pStyle w:val="TAL"/>
              <w:rPr>
                <w:snapToGrid w:val="0"/>
              </w:rPr>
            </w:pPr>
            <w:r w:rsidRPr="00B83BEC">
              <w:rPr>
                <w:snapToGrid w:val="0"/>
              </w:rPr>
              <w:t>CT#48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EACAD4C" w14:textId="77777777" w:rsidR="003F6FE9" w:rsidRPr="00B83BEC" w:rsidRDefault="003F6FE9" w:rsidP="009F677D">
            <w:pPr>
              <w:pStyle w:val="TAL"/>
              <w:rPr>
                <w:iCs/>
                <w:snapToGrid w:val="0"/>
              </w:rPr>
            </w:pPr>
            <w:r w:rsidRPr="00B83BEC">
              <w:rPr>
                <w:iCs/>
                <w:snapToGrid w:val="0"/>
              </w:rPr>
              <w:t>CP-100371</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6180F973" w14:textId="77777777" w:rsidR="003F6FE9" w:rsidRPr="00B83BEC" w:rsidRDefault="003F6FE9" w:rsidP="009F677D">
            <w:pPr>
              <w:pStyle w:val="TAL"/>
              <w:rPr>
                <w:iCs/>
                <w:snapToGrid w:val="0"/>
              </w:rPr>
            </w:pPr>
            <w:r w:rsidRPr="00B83BEC">
              <w:rPr>
                <w:iCs/>
                <w:snapToGrid w:val="0"/>
              </w:rPr>
              <w:t>0058</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2BEE9D80" w14:textId="77777777" w:rsidR="003F6FE9" w:rsidRPr="00B83BEC" w:rsidRDefault="003F6FE9"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7C1D007A" w14:textId="77777777" w:rsidR="003F6FE9" w:rsidRPr="00B83BEC" w:rsidRDefault="003F6FE9" w:rsidP="009F677D">
            <w:pPr>
              <w:pStyle w:val="TAL"/>
              <w:rPr>
                <w:noProof/>
                <w:lang w:eastAsia="zh-CN"/>
              </w:rPr>
            </w:pPr>
            <w:r w:rsidRPr="00B83BEC">
              <w:rPr>
                <w:noProof/>
                <w:lang w:eastAsia="zh-CN"/>
              </w:rPr>
              <w:t>Correction of the P-Early-Media header value</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7FA8455F" w14:textId="77777777" w:rsidR="003F6FE9" w:rsidRPr="00B83BEC" w:rsidRDefault="003F6FE9" w:rsidP="009F677D">
            <w:pPr>
              <w:pStyle w:val="TAL"/>
              <w:rPr>
                <w:snapToGrid w:val="0"/>
                <w:lang w:val="en-AU"/>
              </w:rPr>
            </w:pPr>
            <w:r w:rsidRPr="00B83BEC">
              <w:rPr>
                <w:snapToGrid w:val="0"/>
                <w:lang w:val="en-AU"/>
              </w:rPr>
              <w:t>9.5.0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757A53DB" w14:textId="77777777" w:rsidR="003F6FE9" w:rsidRPr="00B83BEC" w:rsidRDefault="003F6FE9" w:rsidP="009F677D">
            <w:pPr>
              <w:pStyle w:val="TAL"/>
              <w:rPr>
                <w:snapToGrid w:val="0"/>
              </w:rPr>
            </w:pPr>
            <w:r w:rsidRPr="00B83BEC">
              <w:rPr>
                <w:snapToGrid w:val="0"/>
              </w:rPr>
              <w:t>10.0.0</w:t>
            </w:r>
          </w:p>
        </w:tc>
      </w:tr>
      <w:tr w:rsidR="00732BA0" w:rsidRPr="00B83BEC" w14:paraId="1D3B2B7D"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F55778A" w14:textId="77777777" w:rsidR="00732BA0" w:rsidRPr="00B83BEC" w:rsidRDefault="00732BA0" w:rsidP="009F677D">
            <w:pPr>
              <w:pStyle w:val="TAL"/>
            </w:pPr>
            <w:r w:rsidRPr="00B83BEC">
              <w:t>2010-12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D7B2A3" w14:textId="77777777" w:rsidR="00732BA0" w:rsidRPr="00B83BEC" w:rsidRDefault="00732BA0" w:rsidP="009F677D">
            <w:pPr>
              <w:pStyle w:val="TAL"/>
              <w:rPr>
                <w:snapToGrid w:val="0"/>
              </w:rPr>
            </w:pPr>
            <w:r w:rsidRPr="00B83BEC">
              <w:rPr>
                <w:snapToGrid w:val="0"/>
              </w:rPr>
              <w:t>CT#50</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9ECF853" w14:textId="77777777" w:rsidR="00732BA0" w:rsidRPr="00B83BEC" w:rsidRDefault="00732BA0" w:rsidP="009F677D">
            <w:pPr>
              <w:pStyle w:val="TAL"/>
              <w:rPr>
                <w:iCs/>
                <w:snapToGrid w:val="0"/>
              </w:rPr>
            </w:pPr>
            <w:r w:rsidRPr="00B83BEC">
              <w:rPr>
                <w:iCs/>
                <w:snapToGrid w:val="0"/>
              </w:rPr>
              <w:t>CP-100729</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62FF4B36" w14:textId="77777777" w:rsidR="00732BA0" w:rsidRPr="00B83BEC" w:rsidRDefault="00732BA0" w:rsidP="009F677D">
            <w:pPr>
              <w:pStyle w:val="TAL"/>
              <w:rPr>
                <w:iCs/>
                <w:snapToGrid w:val="0"/>
              </w:rPr>
            </w:pPr>
            <w:r w:rsidRPr="00B83BEC">
              <w:rPr>
                <w:iCs/>
                <w:snapToGrid w:val="0"/>
              </w:rPr>
              <w:t>0064</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76F54642" w14:textId="77777777" w:rsidR="00732BA0" w:rsidRPr="00B83BEC" w:rsidRDefault="00732BA0"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3A95448B" w14:textId="77777777" w:rsidR="00732BA0" w:rsidRPr="00B83BEC" w:rsidRDefault="00732BA0" w:rsidP="009F677D">
            <w:pPr>
              <w:pStyle w:val="TAL"/>
              <w:rPr>
                <w:noProof/>
                <w:lang w:eastAsia="zh-CN"/>
              </w:rPr>
            </w:pPr>
            <w:r w:rsidRPr="00B83BEC">
              <w:rPr>
                <w:noProof/>
                <w:lang w:eastAsia="zh-CN"/>
              </w:rPr>
              <w:t>CAT GW Model for originating and terminting UEs with pre-conditions</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0B735800" w14:textId="77777777" w:rsidR="00732BA0" w:rsidRPr="00B83BEC" w:rsidRDefault="00732BA0" w:rsidP="009F677D">
            <w:pPr>
              <w:pStyle w:val="TAL"/>
              <w:rPr>
                <w:snapToGrid w:val="0"/>
                <w:lang w:val="en-AU"/>
              </w:rPr>
            </w:pPr>
            <w:r w:rsidRPr="00B83BEC">
              <w:rPr>
                <w:snapToGrid w:val="0"/>
                <w:lang w:val="en-AU"/>
              </w:rPr>
              <w:t>10.0.0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6303A0C2" w14:textId="77777777" w:rsidR="00732BA0" w:rsidRPr="00B83BEC" w:rsidRDefault="00732BA0" w:rsidP="009F677D">
            <w:pPr>
              <w:pStyle w:val="TAL"/>
              <w:rPr>
                <w:snapToGrid w:val="0"/>
              </w:rPr>
            </w:pPr>
            <w:r w:rsidRPr="00B83BEC">
              <w:rPr>
                <w:snapToGrid w:val="0"/>
              </w:rPr>
              <w:t>10.1.0</w:t>
            </w:r>
          </w:p>
        </w:tc>
      </w:tr>
      <w:tr w:rsidR="008876CC" w:rsidRPr="00B83BEC" w14:paraId="684CF246"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2001B4D" w14:textId="77777777" w:rsidR="008876CC" w:rsidRPr="00B83BEC" w:rsidRDefault="008876CC" w:rsidP="009F677D">
            <w:pPr>
              <w:pStyle w:val="TAL"/>
            </w:pPr>
            <w:r w:rsidRPr="00B83BEC">
              <w:t>2011-03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2417FC" w14:textId="77777777" w:rsidR="008876CC" w:rsidRPr="00B83BEC" w:rsidRDefault="008876CC" w:rsidP="009F677D">
            <w:pPr>
              <w:pStyle w:val="TAL"/>
              <w:rPr>
                <w:snapToGrid w:val="0"/>
              </w:rPr>
            </w:pPr>
            <w:r w:rsidRPr="00B83BEC">
              <w:rPr>
                <w:snapToGrid w:val="0"/>
              </w:rPr>
              <w:t>CT#51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8B91589" w14:textId="77777777" w:rsidR="008876CC" w:rsidRPr="00B83BEC" w:rsidRDefault="008876CC" w:rsidP="009F677D">
            <w:pPr>
              <w:pStyle w:val="TAL"/>
              <w:rPr>
                <w:iCs/>
                <w:snapToGrid w:val="0"/>
              </w:rPr>
            </w:pPr>
            <w:r w:rsidRPr="00B83BEC">
              <w:rPr>
                <w:iCs/>
                <w:snapToGrid w:val="0"/>
              </w:rPr>
              <w:t>CP-110173</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4F7C0455" w14:textId="77777777" w:rsidR="008876CC" w:rsidRPr="00B83BEC" w:rsidRDefault="008876CC" w:rsidP="009F677D">
            <w:pPr>
              <w:pStyle w:val="TAL"/>
              <w:rPr>
                <w:iCs/>
                <w:snapToGrid w:val="0"/>
              </w:rPr>
            </w:pPr>
            <w:r w:rsidRPr="00B83BEC">
              <w:rPr>
                <w:iCs/>
                <w:snapToGrid w:val="0"/>
              </w:rPr>
              <w:t>0066</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63BF095E" w14:textId="77777777" w:rsidR="008876CC" w:rsidRPr="00B83BEC" w:rsidRDefault="008876CC" w:rsidP="009F677D">
            <w:pPr>
              <w:pStyle w:val="TAL"/>
              <w:rPr>
                <w:iCs/>
                <w:snapToGrid w:val="0"/>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32D748D8" w14:textId="77777777" w:rsidR="008876CC" w:rsidRPr="00B83BEC" w:rsidRDefault="008876CC" w:rsidP="009F677D">
            <w:pPr>
              <w:pStyle w:val="TAL"/>
              <w:rPr>
                <w:noProof/>
                <w:lang w:eastAsia="zh-CN"/>
              </w:rPr>
            </w:pPr>
            <w:r w:rsidRPr="00B83BEC">
              <w:rPr>
                <w:noProof/>
                <w:lang w:eastAsia="zh-CN"/>
              </w:rPr>
              <w:t>Reference update: RFC 6086</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08125D50" w14:textId="77777777" w:rsidR="008876CC" w:rsidRPr="00B83BEC" w:rsidRDefault="008876CC" w:rsidP="009F677D">
            <w:pPr>
              <w:pStyle w:val="TAL"/>
              <w:rPr>
                <w:snapToGrid w:val="0"/>
                <w:lang w:val="en-AU"/>
              </w:rPr>
            </w:pPr>
            <w:r w:rsidRPr="00B83BEC">
              <w:rPr>
                <w:snapToGrid w:val="0"/>
                <w:lang w:val="en-AU"/>
              </w:rPr>
              <w:t>10.1.0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43928D8B" w14:textId="77777777" w:rsidR="008876CC" w:rsidRPr="00B83BEC" w:rsidRDefault="008876CC" w:rsidP="009F677D">
            <w:pPr>
              <w:pStyle w:val="TAL"/>
              <w:rPr>
                <w:snapToGrid w:val="0"/>
              </w:rPr>
            </w:pPr>
            <w:r w:rsidRPr="00B83BEC">
              <w:rPr>
                <w:snapToGrid w:val="0"/>
              </w:rPr>
              <w:t>10.2.0</w:t>
            </w:r>
          </w:p>
        </w:tc>
      </w:tr>
      <w:tr w:rsidR="00821C62" w:rsidRPr="00B83BEC" w14:paraId="4AA7B73B"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AF74D08" w14:textId="77777777" w:rsidR="00821C62" w:rsidRPr="00B83BEC" w:rsidRDefault="00821C62" w:rsidP="009F677D">
            <w:pPr>
              <w:pStyle w:val="TAL"/>
            </w:pPr>
            <w:r w:rsidRPr="00B83BEC">
              <w:t>2011-06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531170" w14:textId="77777777" w:rsidR="00821C62" w:rsidRPr="00B83BEC" w:rsidRDefault="00821C62" w:rsidP="009F677D">
            <w:pPr>
              <w:pStyle w:val="TAL"/>
              <w:rPr>
                <w:snapToGrid w:val="0"/>
              </w:rPr>
            </w:pPr>
            <w:r w:rsidRPr="00B83BEC">
              <w:rPr>
                <w:snapToGrid w:val="0"/>
              </w:rPr>
              <w:t>CT#52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9D0ADF6" w14:textId="77777777" w:rsidR="00821C62" w:rsidRPr="00B83BEC" w:rsidRDefault="00821C62" w:rsidP="009F677D">
            <w:pPr>
              <w:pStyle w:val="TAL"/>
              <w:rPr>
                <w:iCs/>
                <w:snapToGrid w:val="0"/>
              </w:rPr>
            </w:pPr>
            <w:r w:rsidRPr="00B83BEC">
              <w:rPr>
                <w:iCs/>
                <w:snapToGrid w:val="0"/>
              </w:rPr>
              <w:t>CP-110443</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25AE79A8" w14:textId="77777777" w:rsidR="00821C62" w:rsidRPr="00B83BEC" w:rsidRDefault="00821C62" w:rsidP="009F677D">
            <w:pPr>
              <w:pStyle w:val="TAL"/>
              <w:rPr>
                <w:iCs/>
                <w:snapToGrid w:val="0"/>
              </w:rPr>
            </w:pPr>
            <w:r w:rsidRPr="00B83BEC">
              <w:rPr>
                <w:iCs/>
                <w:snapToGrid w:val="0"/>
              </w:rPr>
              <w:t>0072</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317DD9DB" w14:textId="77777777" w:rsidR="00821C62" w:rsidRPr="00B83BEC" w:rsidRDefault="00821C62" w:rsidP="009F677D">
            <w:pPr>
              <w:pStyle w:val="TAL"/>
              <w:rPr>
                <w:iCs/>
                <w:snapToGrid w:val="0"/>
              </w:rPr>
            </w:pPr>
            <w:r w:rsidRPr="00B83BEC">
              <w:rPr>
                <w:iCs/>
                <w:snapToGrid w:val="0"/>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441B6666" w14:textId="77777777" w:rsidR="00821C62" w:rsidRPr="00B83BEC" w:rsidRDefault="00821C62" w:rsidP="009F677D">
            <w:pPr>
              <w:pStyle w:val="TAL"/>
              <w:rPr>
                <w:noProof/>
                <w:lang w:eastAsia="zh-CN"/>
              </w:rPr>
            </w:pPr>
            <w:r w:rsidRPr="00B83BEC">
              <w:rPr>
                <w:noProof/>
                <w:lang w:eastAsia="zh-CN"/>
              </w:rPr>
              <w:t>Correction on AS actions for forking model and early session model</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6A34279A" w14:textId="77777777" w:rsidR="00821C62" w:rsidRPr="00B83BEC" w:rsidRDefault="00821C62" w:rsidP="009F677D">
            <w:pPr>
              <w:pStyle w:val="TAL"/>
              <w:rPr>
                <w:snapToGrid w:val="0"/>
                <w:lang w:val="en-AU"/>
              </w:rPr>
            </w:pPr>
            <w:r w:rsidRPr="00B83BEC">
              <w:rPr>
                <w:snapToGrid w:val="0"/>
                <w:lang w:val="en-AU"/>
              </w:rPr>
              <w:t>10.2.0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6DE022E6" w14:textId="77777777" w:rsidR="00821C62" w:rsidRPr="00B83BEC" w:rsidRDefault="00821C62" w:rsidP="009F677D">
            <w:pPr>
              <w:pStyle w:val="TAL"/>
              <w:rPr>
                <w:snapToGrid w:val="0"/>
              </w:rPr>
            </w:pPr>
            <w:r w:rsidRPr="00B83BEC">
              <w:rPr>
                <w:snapToGrid w:val="0"/>
              </w:rPr>
              <w:t>10.3.0</w:t>
            </w:r>
          </w:p>
        </w:tc>
      </w:tr>
      <w:tr w:rsidR="00143662" w:rsidRPr="00B83BEC" w14:paraId="4FDFF5C6"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F2D3F02" w14:textId="77777777" w:rsidR="00143662" w:rsidRPr="00B83BEC" w:rsidRDefault="00143662" w:rsidP="009F677D">
            <w:pPr>
              <w:pStyle w:val="TAL"/>
            </w:pPr>
            <w:r w:rsidRPr="00B83BEC">
              <w:t>2012-09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D6EAC6" w14:textId="77777777" w:rsidR="00143662" w:rsidRPr="00B83BEC" w:rsidRDefault="00143662" w:rsidP="009F677D">
            <w:pPr>
              <w:pStyle w:val="TAL"/>
              <w:rPr>
                <w:snapToGrid w:val="0"/>
              </w:rPr>
            </w:pPr>
            <w:r w:rsidRPr="00B83BEC">
              <w:rPr>
                <w:snapToGrid w:val="0"/>
              </w:rPr>
              <w:t>CT#57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0F96680" w14:textId="77777777" w:rsidR="00143662" w:rsidRPr="00B83BEC" w:rsidRDefault="00143662" w:rsidP="009F677D">
            <w:pPr>
              <w:pStyle w:val="TAL"/>
              <w:rPr>
                <w:iCs/>
                <w:snapToGrid w:val="0"/>
              </w:rPr>
            </w:pP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3ADE1BA9" w14:textId="77777777" w:rsidR="00143662" w:rsidRPr="00B83BEC" w:rsidRDefault="00143662" w:rsidP="009F677D">
            <w:pPr>
              <w:pStyle w:val="TAL"/>
              <w:rPr>
                <w:iCs/>
                <w:snapToGrid w:val="0"/>
              </w:rPr>
            </w:pP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75D7F018" w14:textId="77777777" w:rsidR="00143662" w:rsidRPr="00B83BEC" w:rsidRDefault="00143662" w:rsidP="009F677D">
            <w:pPr>
              <w:pStyle w:val="TAL"/>
              <w:rPr>
                <w:iCs/>
                <w:snapToGrid w:val="0"/>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7822B06B" w14:textId="77777777" w:rsidR="00143662" w:rsidRPr="00B83BEC" w:rsidRDefault="00143662" w:rsidP="009F677D">
            <w:pPr>
              <w:pStyle w:val="TAL"/>
              <w:rPr>
                <w:noProof/>
                <w:lang w:eastAsia="zh-CN"/>
              </w:rPr>
            </w:pPr>
            <w:r w:rsidRPr="00B83BEC">
              <w:rPr>
                <w:noProof/>
                <w:lang w:eastAsia="zh-CN"/>
              </w:rPr>
              <w:t>Upgrade to Rel-11</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65D6E1B2" w14:textId="77777777" w:rsidR="00143662" w:rsidRPr="00B83BEC" w:rsidRDefault="00143662" w:rsidP="009F677D">
            <w:pPr>
              <w:pStyle w:val="TAL"/>
              <w:rPr>
                <w:snapToGrid w:val="0"/>
                <w:lang w:val="en-AU"/>
              </w:rPr>
            </w:pPr>
            <w:r w:rsidRPr="00B83BEC">
              <w:rPr>
                <w:snapToGrid w:val="0"/>
                <w:lang w:val="en-AU"/>
              </w:rPr>
              <w:t>10.3.0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7F9D47FF" w14:textId="77777777" w:rsidR="00143662" w:rsidRPr="00B83BEC" w:rsidRDefault="00143662" w:rsidP="009F677D">
            <w:pPr>
              <w:pStyle w:val="TAL"/>
              <w:rPr>
                <w:snapToGrid w:val="0"/>
              </w:rPr>
            </w:pPr>
            <w:r w:rsidRPr="00B83BEC">
              <w:rPr>
                <w:snapToGrid w:val="0"/>
              </w:rPr>
              <w:t>11.0.0</w:t>
            </w:r>
          </w:p>
        </w:tc>
      </w:tr>
      <w:tr w:rsidR="00AE615E" w:rsidRPr="00B83BEC" w14:paraId="2794F595"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DE49BBF" w14:textId="77777777" w:rsidR="00AE615E" w:rsidRPr="00B83BEC" w:rsidRDefault="00AE615E" w:rsidP="009F677D">
            <w:pPr>
              <w:pStyle w:val="TAL"/>
            </w:pPr>
            <w:r w:rsidRPr="00B83BEC">
              <w:t>2013-09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37E107" w14:textId="77777777" w:rsidR="00AE615E" w:rsidRPr="00B83BEC" w:rsidRDefault="00AE615E" w:rsidP="009F677D">
            <w:pPr>
              <w:pStyle w:val="TAL"/>
              <w:rPr>
                <w:snapToGrid w:val="0"/>
              </w:rPr>
            </w:pPr>
            <w:r w:rsidRPr="00B83BEC">
              <w:rPr>
                <w:snapToGrid w:val="0"/>
              </w:rPr>
              <w:t>CT#61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8C09FEF" w14:textId="77777777" w:rsidR="00AE615E" w:rsidRPr="00B83BEC" w:rsidRDefault="004511C7" w:rsidP="009F677D">
            <w:pPr>
              <w:pStyle w:val="TAL"/>
              <w:rPr>
                <w:iCs/>
                <w:snapToGrid w:val="0"/>
              </w:rPr>
            </w:pPr>
            <w:r w:rsidRPr="00B83BEC">
              <w:rPr>
                <w:iCs/>
                <w:snapToGrid w:val="0"/>
              </w:rPr>
              <w:t>CP-130487</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20C47E3A" w14:textId="77777777" w:rsidR="00AE615E" w:rsidRPr="00B83BEC" w:rsidRDefault="00AE615E" w:rsidP="009F677D">
            <w:pPr>
              <w:pStyle w:val="TAL"/>
              <w:rPr>
                <w:iCs/>
                <w:snapToGrid w:val="0"/>
              </w:rPr>
            </w:pPr>
            <w:r w:rsidRPr="00B83BEC">
              <w:rPr>
                <w:iCs/>
                <w:snapToGrid w:val="0"/>
              </w:rPr>
              <w:t>0075</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2D2B27DA" w14:textId="77777777" w:rsidR="00AE615E" w:rsidRPr="00B83BEC" w:rsidRDefault="00AE615E"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6BA4932F" w14:textId="77777777" w:rsidR="00AE615E" w:rsidRPr="00B83BEC" w:rsidRDefault="00AE615E" w:rsidP="009F677D">
            <w:pPr>
              <w:pStyle w:val="TAL"/>
              <w:rPr>
                <w:noProof/>
                <w:lang w:eastAsia="zh-CN"/>
              </w:rPr>
            </w:pPr>
            <w:r w:rsidRPr="00B83BEC">
              <w:rPr>
                <w:noProof/>
                <w:lang w:eastAsia="zh-CN"/>
              </w:rPr>
              <w:t>Correction of IANA registration of g.3gpp.cat</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23AF6CBC" w14:textId="77777777" w:rsidR="00AE615E" w:rsidRPr="00B83BEC" w:rsidRDefault="00AE615E" w:rsidP="009F677D">
            <w:pPr>
              <w:pStyle w:val="TAL"/>
              <w:rPr>
                <w:snapToGrid w:val="0"/>
                <w:lang w:val="en-AU"/>
              </w:rPr>
            </w:pPr>
            <w:r w:rsidRPr="00B83BEC">
              <w:rPr>
                <w:snapToGrid w:val="0"/>
                <w:lang w:val="en-AU"/>
              </w:rPr>
              <w:t>11.0.0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1BEB291D" w14:textId="77777777" w:rsidR="00AE615E" w:rsidRPr="00B83BEC" w:rsidRDefault="00AE615E" w:rsidP="009F677D">
            <w:pPr>
              <w:pStyle w:val="TAL"/>
              <w:rPr>
                <w:snapToGrid w:val="0"/>
              </w:rPr>
            </w:pPr>
            <w:r w:rsidRPr="00B83BEC">
              <w:rPr>
                <w:snapToGrid w:val="0"/>
              </w:rPr>
              <w:t>11.1.0</w:t>
            </w:r>
          </w:p>
        </w:tc>
      </w:tr>
      <w:tr w:rsidR="005D6FF6" w:rsidRPr="00B83BEC" w14:paraId="44B56416"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89E29E0" w14:textId="77777777" w:rsidR="005D6FF6" w:rsidRPr="00B83BEC" w:rsidRDefault="005D6FF6" w:rsidP="009F677D">
            <w:pPr>
              <w:pStyle w:val="TAL"/>
            </w:pPr>
            <w:r w:rsidRPr="00B83BEC">
              <w:t>2014-06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B93A90" w14:textId="77777777" w:rsidR="005D6FF6" w:rsidRPr="00B83BEC" w:rsidRDefault="005D6FF6" w:rsidP="009F677D">
            <w:pPr>
              <w:pStyle w:val="TAL"/>
              <w:rPr>
                <w:snapToGrid w:val="0"/>
              </w:rPr>
            </w:pPr>
            <w:r w:rsidRPr="00B83BEC">
              <w:rPr>
                <w:snapToGrid w:val="0"/>
              </w:rPr>
              <w:t>CT#64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B086508" w14:textId="77777777" w:rsidR="005D6FF6" w:rsidRPr="00B83BEC" w:rsidRDefault="005D6FF6" w:rsidP="009F677D">
            <w:pPr>
              <w:pStyle w:val="TAL"/>
              <w:rPr>
                <w:iCs/>
                <w:snapToGrid w:val="0"/>
              </w:rPr>
            </w:pPr>
            <w:r w:rsidRPr="00B83BEC">
              <w:rPr>
                <w:iCs/>
                <w:snapToGrid w:val="0"/>
              </w:rPr>
              <w:t>CP-140330</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5C1898A8" w14:textId="77777777" w:rsidR="005D6FF6" w:rsidRPr="00B83BEC" w:rsidRDefault="005D6FF6" w:rsidP="009F677D">
            <w:pPr>
              <w:pStyle w:val="TAL"/>
              <w:rPr>
                <w:iCs/>
                <w:snapToGrid w:val="0"/>
              </w:rPr>
            </w:pPr>
            <w:r w:rsidRPr="00B83BEC">
              <w:rPr>
                <w:iCs/>
                <w:snapToGrid w:val="0"/>
              </w:rPr>
              <w:t>0078</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36A53A13" w14:textId="77777777" w:rsidR="005D6FF6" w:rsidRPr="00B83BEC" w:rsidRDefault="005D6FF6" w:rsidP="009F677D">
            <w:pPr>
              <w:pStyle w:val="TAL"/>
              <w:rPr>
                <w:iCs/>
                <w:snapToGrid w:val="0"/>
              </w:rPr>
            </w:pPr>
            <w:r w:rsidRPr="00B83BEC">
              <w:rPr>
                <w:iCs/>
                <w:snapToGrid w:val="0"/>
              </w:rPr>
              <w:t>3</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7BB1CAF5" w14:textId="77777777" w:rsidR="005D6FF6" w:rsidRPr="00B83BEC" w:rsidRDefault="005D6FF6" w:rsidP="009F677D">
            <w:pPr>
              <w:pStyle w:val="TAL"/>
              <w:rPr>
                <w:noProof/>
                <w:lang w:eastAsia="zh-CN"/>
              </w:rPr>
            </w:pPr>
            <w:r w:rsidRPr="00B83BEC">
              <w:rPr>
                <w:noProof/>
                <w:lang w:eastAsia="zh-CN"/>
              </w:rPr>
              <w:t>Correction on CAT flow of gateway model</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6EC413F5" w14:textId="77777777" w:rsidR="005D6FF6" w:rsidRPr="00B83BEC" w:rsidRDefault="005D6FF6" w:rsidP="009F677D">
            <w:pPr>
              <w:pStyle w:val="TAL"/>
              <w:rPr>
                <w:snapToGrid w:val="0"/>
                <w:lang w:val="en-AU"/>
              </w:rPr>
            </w:pPr>
            <w:r w:rsidRPr="00B83BEC">
              <w:rPr>
                <w:snapToGrid w:val="0"/>
                <w:lang w:val="en-AU"/>
              </w:rPr>
              <w:t>11.1.0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733EA10D" w14:textId="77777777" w:rsidR="005D6FF6" w:rsidRPr="00B83BEC" w:rsidRDefault="005D6FF6" w:rsidP="009F677D">
            <w:pPr>
              <w:pStyle w:val="TAL"/>
              <w:rPr>
                <w:snapToGrid w:val="0"/>
              </w:rPr>
            </w:pPr>
            <w:r w:rsidRPr="00B83BEC">
              <w:rPr>
                <w:snapToGrid w:val="0"/>
              </w:rPr>
              <w:t>12.0.0</w:t>
            </w:r>
          </w:p>
        </w:tc>
      </w:tr>
      <w:tr w:rsidR="00316508" w:rsidRPr="00B83BEC" w14:paraId="71CE6614"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DCD7D46" w14:textId="77777777" w:rsidR="00316508" w:rsidRPr="00B83BEC" w:rsidRDefault="00316508" w:rsidP="009F677D">
            <w:pPr>
              <w:pStyle w:val="TAL"/>
            </w:pPr>
            <w:r w:rsidRPr="00B83BEC">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4BEC1A" w14:textId="77777777" w:rsidR="00316508" w:rsidRPr="00B83BEC" w:rsidRDefault="00316508" w:rsidP="009F677D">
            <w:pPr>
              <w:pStyle w:val="TAL"/>
              <w:rPr>
                <w:snapToGrid w:val="0"/>
              </w:rPr>
            </w:pPr>
            <w:r w:rsidRPr="00B83BEC">
              <w:rPr>
                <w:snapToGrid w:val="0"/>
              </w:rPr>
              <w:t>CT#67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EAD7D16" w14:textId="77777777" w:rsidR="00316508" w:rsidRPr="00B83BEC" w:rsidRDefault="00316508" w:rsidP="009F677D">
            <w:pPr>
              <w:pStyle w:val="TAL"/>
              <w:rPr>
                <w:iCs/>
                <w:snapToGrid w:val="0"/>
              </w:rPr>
            </w:pPr>
            <w:r w:rsidRPr="00B83BEC">
              <w:rPr>
                <w:iCs/>
                <w:snapToGrid w:val="0"/>
              </w:rPr>
              <w:t>CP-150051</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50A46E16" w14:textId="77777777" w:rsidR="00316508" w:rsidRPr="00B83BEC" w:rsidRDefault="00316508" w:rsidP="009F677D">
            <w:pPr>
              <w:pStyle w:val="TAL"/>
              <w:rPr>
                <w:iCs/>
                <w:snapToGrid w:val="0"/>
              </w:rPr>
            </w:pPr>
            <w:r w:rsidRPr="00B83BEC">
              <w:rPr>
                <w:iCs/>
                <w:snapToGrid w:val="0"/>
              </w:rPr>
              <w:t>0084</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4F202B91" w14:textId="77777777" w:rsidR="00316508" w:rsidRPr="00B83BEC" w:rsidRDefault="00316508" w:rsidP="009F677D">
            <w:pPr>
              <w:pStyle w:val="TAL"/>
              <w:rPr>
                <w:iCs/>
                <w:snapToGrid w:val="0"/>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203430E5" w14:textId="77777777" w:rsidR="00316508" w:rsidRPr="00B83BEC" w:rsidRDefault="00316508" w:rsidP="009F677D">
            <w:pPr>
              <w:pStyle w:val="TAL"/>
              <w:rPr>
                <w:noProof/>
                <w:lang w:eastAsia="zh-CN"/>
              </w:rPr>
            </w:pPr>
            <w:r w:rsidRPr="00B83BEC">
              <w:rPr>
                <w:noProof/>
                <w:lang w:eastAsia="zh-CN"/>
              </w:rPr>
              <w:t>RFC number correction on CAT</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0D448528" w14:textId="77777777" w:rsidR="00316508" w:rsidRPr="00B83BEC" w:rsidRDefault="00316508" w:rsidP="009F677D">
            <w:pPr>
              <w:pStyle w:val="TAL"/>
              <w:rPr>
                <w:snapToGrid w:val="0"/>
                <w:lang w:val="en-AU"/>
              </w:rPr>
            </w:pPr>
            <w:r w:rsidRPr="00B83BEC">
              <w:rPr>
                <w:snapToGrid w:val="0"/>
                <w:lang w:val="en-AU"/>
              </w:rPr>
              <w:t>12.0.0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18B4F958" w14:textId="77777777" w:rsidR="00316508" w:rsidRPr="00B83BEC" w:rsidRDefault="00316508" w:rsidP="009F677D">
            <w:pPr>
              <w:pStyle w:val="TAL"/>
              <w:rPr>
                <w:snapToGrid w:val="0"/>
              </w:rPr>
            </w:pPr>
            <w:r w:rsidRPr="00B83BEC">
              <w:rPr>
                <w:snapToGrid w:val="0"/>
              </w:rPr>
              <w:t>12.1.0</w:t>
            </w:r>
          </w:p>
        </w:tc>
      </w:tr>
      <w:tr w:rsidR="00316508" w:rsidRPr="00B83BEC" w14:paraId="470C92DD"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62F078D" w14:textId="77777777" w:rsidR="00316508" w:rsidRPr="00B83BEC" w:rsidRDefault="00316508" w:rsidP="009F677D">
            <w:pPr>
              <w:pStyle w:val="TAL"/>
            </w:pPr>
            <w:r w:rsidRPr="00B83BEC">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41707C" w14:textId="77777777" w:rsidR="00316508" w:rsidRPr="00B83BEC" w:rsidRDefault="00316508" w:rsidP="009F677D">
            <w:pPr>
              <w:pStyle w:val="TAL"/>
              <w:rPr>
                <w:snapToGrid w:val="0"/>
              </w:rPr>
            </w:pPr>
            <w:r w:rsidRPr="00B83BEC">
              <w:rPr>
                <w:snapToGrid w:val="0"/>
              </w:rPr>
              <w:t>CT#67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A850ABB" w14:textId="77777777" w:rsidR="00316508" w:rsidRPr="00B83BEC" w:rsidRDefault="00316508" w:rsidP="009F677D">
            <w:pPr>
              <w:pStyle w:val="TAL"/>
              <w:rPr>
                <w:iCs/>
                <w:snapToGrid w:val="0"/>
              </w:rPr>
            </w:pPr>
            <w:r w:rsidRPr="00B83BEC">
              <w:rPr>
                <w:iCs/>
                <w:snapToGrid w:val="0"/>
              </w:rPr>
              <w:t>CP-150082</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3CF97EED" w14:textId="77777777" w:rsidR="00316508" w:rsidRPr="00B83BEC" w:rsidRDefault="00316508" w:rsidP="009F677D">
            <w:pPr>
              <w:pStyle w:val="TAL"/>
              <w:rPr>
                <w:iCs/>
                <w:snapToGrid w:val="0"/>
              </w:rPr>
            </w:pPr>
            <w:r w:rsidRPr="00B83BEC">
              <w:rPr>
                <w:iCs/>
                <w:snapToGrid w:val="0"/>
              </w:rPr>
              <w:t>0079</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4A871F84" w14:textId="77777777" w:rsidR="00316508" w:rsidRPr="00B83BEC" w:rsidRDefault="00316508" w:rsidP="009F677D">
            <w:pPr>
              <w:pStyle w:val="TAL"/>
              <w:rPr>
                <w:iCs/>
                <w:snapToGrid w:val="0"/>
              </w:rPr>
            </w:pPr>
            <w:r w:rsidRPr="00B83BEC">
              <w:rPr>
                <w:iCs/>
                <w:snapToGrid w:val="0"/>
              </w:rPr>
              <w:t>3</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3CD0E77D" w14:textId="77777777" w:rsidR="00316508" w:rsidRPr="00B83BEC" w:rsidRDefault="00316508" w:rsidP="009F677D">
            <w:pPr>
              <w:pStyle w:val="TAL"/>
              <w:rPr>
                <w:noProof/>
                <w:lang w:eastAsia="zh-CN"/>
              </w:rPr>
            </w:pPr>
            <w:r w:rsidRPr="00B83BEC">
              <w:rPr>
                <w:noProof/>
                <w:lang w:eastAsia="zh-CN"/>
              </w:rPr>
              <w:t>CAT AS store media type</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354D8CC3" w14:textId="77777777" w:rsidR="00316508" w:rsidRPr="00B83BEC" w:rsidRDefault="00316508" w:rsidP="009F677D">
            <w:pPr>
              <w:pStyle w:val="TAL"/>
              <w:rPr>
                <w:snapToGrid w:val="0"/>
                <w:lang w:val="en-AU"/>
              </w:rPr>
            </w:pPr>
            <w:r w:rsidRPr="00B83BEC">
              <w:rPr>
                <w:snapToGrid w:val="0"/>
                <w:lang w:val="en-AU"/>
              </w:rPr>
              <w:t>12.1.0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7B1DF352" w14:textId="77777777" w:rsidR="00316508" w:rsidRPr="00B83BEC" w:rsidRDefault="00316508" w:rsidP="009F677D">
            <w:pPr>
              <w:pStyle w:val="TAL"/>
              <w:rPr>
                <w:snapToGrid w:val="0"/>
              </w:rPr>
            </w:pPr>
            <w:r w:rsidRPr="00B83BEC">
              <w:rPr>
                <w:snapToGrid w:val="0"/>
              </w:rPr>
              <w:t>13.0.0</w:t>
            </w:r>
          </w:p>
        </w:tc>
      </w:tr>
      <w:tr w:rsidR="00316508" w:rsidRPr="00B83BEC" w14:paraId="39C5BC5E"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86B0EB6" w14:textId="77777777" w:rsidR="00316508" w:rsidRPr="00B83BEC" w:rsidRDefault="00316508" w:rsidP="009F677D">
            <w:pPr>
              <w:pStyle w:val="TAL"/>
            </w:pPr>
            <w:r w:rsidRPr="00B83BEC">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204192" w14:textId="77777777" w:rsidR="00316508" w:rsidRPr="00B83BEC" w:rsidRDefault="00316508" w:rsidP="009F677D">
            <w:pPr>
              <w:pStyle w:val="TAL"/>
              <w:rPr>
                <w:snapToGrid w:val="0"/>
              </w:rPr>
            </w:pPr>
            <w:r w:rsidRPr="00B83BEC">
              <w:rPr>
                <w:snapToGrid w:val="0"/>
              </w:rPr>
              <w:t>CT#67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68055A1" w14:textId="77777777" w:rsidR="00316508" w:rsidRPr="00B83BEC" w:rsidRDefault="00316508" w:rsidP="009F677D">
            <w:pPr>
              <w:pStyle w:val="TAL"/>
              <w:rPr>
                <w:iCs/>
                <w:snapToGrid w:val="0"/>
              </w:rPr>
            </w:pPr>
            <w:r w:rsidRPr="00B83BEC">
              <w:rPr>
                <w:iCs/>
                <w:snapToGrid w:val="0"/>
              </w:rPr>
              <w:t>CP-150082</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4461E84A" w14:textId="77777777" w:rsidR="00316508" w:rsidRPr="00B83BEC" w:rsidRDefault="00316508" w:rsidP="009F677D">
            <w:pPr>
              <w:pStyle w:val="TAL"/>
              <w:rPr>
                <w:iCs/>
                <w:snapToGrid w:val="0"/>
              </w:rPr>
            </w:pPr>
            <w:r w:rsidRPr="00B83BEC">
              <w:rPr>
                <w:iCs/>
                <w:snapToGrid w:val="0"/>
              </w:rPr>
              <w:t>0080</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7B1940D0" w14:textId="77777777" w:rsidR="00316508" w:rsidRPr="00B83BEC" w:rsidRDefault="00316508"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12D854EA" w14:textId="77777777" w:rsidR="00316508" w:rsidRPr="00B83BEC" w:rsidRDefault="00316508" w:rsidP="009F677D">
            <w:pPr>
              <w:pStyle w:val="TAL"/>
              <w:rPr>
                <w:noProof/>
                <w:lang w:eastAsia="zh-CN"/>
              </w:rPr>
            </w:pPr>
            <w:r w:rsidRPr="00B83BEC">
              <w:rPr>
                <w:noProof/>
                <w:lang w:eastAsia="zh-CN"/>
              </w:rPr>
              <w:t>CAT handling of UPDATE sent between 180 and 200 OK</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103E5779" w14:textId="77777777" w:rsidR="00316508" w:rsidRPr="00B83BEC" w:rsidRDefault="00316508" w:rsidP="009F677D">
            <w:pPr>
              <w:pStyle w:val="TAL"/>
              <w:rPr>
                <w:snapToGrid w:val="0"/>
                <w:lang w:val="en-AU"/>
              </w:rPr>
            </w:pPr>
            <w:r w:rsidRPr="00B83BEC">
              <w:rPr>
                <w:snapToGrid w:val="0"/>
                <w:lang w:val="en-AU"/>
              </w:rPr>
              <w:t>12.1.0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42AE74DB" w14:textId="77777777" w:rsidR="00316508" w:rsidRPr="00B83BEC" w:rsidRDefault="00316508" w:rsidP="009F677D">
            <w:pPr>
              <w:pStyle w:val="TAL"/>
              <w:rPr>
                <w:snapToGrid w:val="0"/>
              </w:rPr>
            </w:pPr>
            <w:r w:rsidRPr="00B83BEC">
              <w:rPr>
                <w:snapToGrid w:val="0"/>
              </w:rPr>
              <w:t>13.0.0</w:t>
            </w:r>
          </w:p>
        </w:tc>
      </w:tr>
      <w:tr w:rsidR="000335D7" w:rsidRPr="00B83BEC" w14:paraId="7A4EC78F"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1D82E93" w14:textId="77777777" w:rsidR="000335D7" w:rsidRPr="00B83BEC" w:rsidRDefault="000335D7" w:rsidP="009F677D">
            <w:pPr>
              <w:pStyle w:val="TAL"/>
            </w:pPr>
            <w:r w:rsidRPr="00B83BEC">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7FA1BC" w14:textId="77777777" w:rsidR="000335D7" w:rsidRPr="00B83BEC" w:rsidRDefault="000335D7" w:rsidP="009F677D">
            <w:pPr>
              <w:pStyle w:val="TAL"/>
              <w:rPr>
                <w:snapToGrid w:val="0"/>
              </w:rPr>
            </w:pPr>
            <w:r w:rsidRPr="00B83BEC">
              <w:rPr>
                <w:snapToGrid w:val="0"/>
              </w:rPr>
              <w:t>CT#68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46C6529" w14:textId="77777777" w:rsidR="000335D7" w:rsidRPr="00B83BEC" w:rsidRDefault="000335D7" w:rsidP="009F677D">
            <w:pPr>
              <w:pStyle w:val="TAL"/>
              <w:rPr>
                <w:iCs/>
                <w:snapToGrid w:val="0"/>
              </w:rPr>
            </w:pPr>
            <w:r w:rsidRPr="00B83BEC">
              <w:rPr>
                <w:iCs/>
                <w:snapToGrid w:val="0"/>
              </w:rPr>
              <w:t>CP-150328</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7D71DB1D" w14:textId="77777777" w:rsidR="000335D7" w:rsidRPr="00B83BEC" w:rsidRDefault="000335D7" w:rsidP="009F677D">
            <w:pPr>
              <w:pStyle w:val="TAL"/>
              <w:rPr>
                <w:iCs/>
                <w:snapToGrid w:val="0"/>
              </w:rPr>
            </w:pPr>
            <w:r w:rsidRPr="00B83BEC">
              <w:rPr>
                <w:iCs/>
                <w:snapToGrid w:val="0"/>
              </w:rPr>
              <w:t>0085</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13EFE63E" w14:textId="77777777" w:rsidR="000335D7" w:rsidRPr="00B83BEC" w:rsidRDefault="000335D7" w:rsidP="009F677D">
            <w:pPr>
              <w:pStyle w:val="TAL"/>
              <w:rPr>
                <w:iCs/>
                <w:snapToGrid w:val="0"/>
              </w:rPr>
            </w:pPr>
            <w:r w:rsidRPr="00B83BEC">
              <w:rPr>
                <w:iCs/>
                <w:snapToGrid w:val="0"/>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756091FE" w14:textId="77777777" w:rsidR="000335D7" w:rsidRPr="00B83BEC" w:rsidRDefault="000335D7" w:rsidP="009F677D">
            <w:pPr>
              <w:pStyle w:val="TAL"/>
              <w:rPr>
                <w:noProof/>
                <w:lang w:eastAsia="zh-CN"/>
              </w:rPr>
            </w:pPr>
            <w:r w:rsidRPr="00B83BEC">
              <w:rPr>
                <w:noProof/>
                <w:lang w:eastAsia="zh-CN"/>
              </w:rPr>
              <w:t>Addition of missing AS actions for CAT gateway model on receiving initial INVITE</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14CDA354" w14:textId="77777777" w:rsidR="000335D7" w:rsidRPr="00B83BEC" w:rsidRDefault="000335D7" w:rsidP="009F677D">
            <w:pPr>
              <w:pStyle w:val="TAL"/>
              <w:rPr>
                <w:snapToGrid w:val="0"/>
                <w:lang w:val="en-AU"/>
              </w:rPr>
            </w:pPr>
            <w:r w:rsidRPr="00B83BEC">
              <w:rPr>
                <w:snapToGrid w:val="0"/>
                <w:lang w:val="en-AU"/>
              </w:rPr>
              <w:t>13.0.0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2FFF9047" w14:textId="77777777" w:rsidR="000335D7" w:rsidRPr="00B83BEC" w:rsidRDefault="000335D7" w:rsidP="009F677D">
            <w:pPr>
              <w:pStyle w:val="TAL"/>
              <w:rPr>
                <w:snapToGrid w:val="0"/>
              </w:rPr>
            </w:pPr>
            <w:r w:rsidRPr="00B83BEC">
              <w:rPr>
                <w:snapToGrid w:val="0"/>
              </w:rPr>
              <w:t>13.1.0</w:t>
            </w:r>
          </w:p>
        </w:tc>
      </w:tr>
      <w:tr w:rsidR="000335D7" w:rsidRPr="00B83BEC" w14:paraId="32F15116"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B4ABC00" w14:textId="77777777" w:rsidR="000335D7" w:rsidRPr="00B83BEC" w:rsidRDefault="000335D7" w:rsidP="009F677D">
            <w:pPr>
              <w:pStyle w:val="TAL"/>
            </w:pPr>
            <w:r w:rsidRPr="00B83BEC">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1B1A00" w14:textId="77777777" w:rsidR="000335D7" w:rsidRPr="00B83BEC" w:rsidRDefault="000335D7" w:rsidP="009F677D">
            <w:pPr>
              <w:pStyle w:val="TAL"/>
              <w:rPr>
                <w:snapToGrid w:val="0"/>
              </w:rPr>
            </w:pPr>
            <w:r w:rsidRPr="00B83BEC">
              <w:rPr>
                <w:snapToGrid w:val="0"/>
              </w:rPr>
              <w:t>CT#68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3C14F36" w14:textId="77777777" w:rsidR="000335D7" w:rsidRPr="00B83BEC" w:rsidRDefault="000335D7" w:rsidP="009F677D">
            <w:pPr>
              <w:pStyle w:val="TAL"/>
              <w:rPr>
                <w:iCs/>
                <w:snapToGrid w:val="0"/>
              </w:rPr>
            </w:pPr>
            <w:r w:rsidRPr="00B83BEC">
              <w:rPr>
                <w:iCs/>
                <w:snapToGrid w:val="0"/>
              </w:rPr>
              <w:t>CP-150328</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3A08A2F5" w14:textId="77777777" w:rsidR="000335D7" w:rsidRPr="00B83BEC" w:rsidRDefault="000335D7" w:rsidP="009F677D">
            <w:pPr>
              <w:pStyle w:val="TAL"/>
              <w:rPr>
                <w:iCs/>
                <w:snapToGrid w:val="0"/>
              </w:rPr>
            </w:pPr>
            <w:r w:rsidRPr="00B83BEC">
              <w:rPr>
                <w:iCs/>
                <w:snapToGrid w:val="0"/>
              </w:rPr>
              <w:t>0086</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786070C2" w14:textId="77777777" w:rsidR="000335D7" w:rsidRPr="00B83BEC" w:rsidRDefault="000335D7" w:rsidP="009F677D">
            <w:pPr>
              <w:pStyle w:val="TAL"/>
              <w:rPr>
                <w:iCs/>
                <w:snapToGrid w:val="0"/>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26D2C7ED" w14:textId="77777777" w:rsidR="000335D7" w:rsidRPr="00B83BEC" w:rsidRDefault="000335D7" w:rsidP="009F677D">
            <w:pPr>
              <w:pStyle w:val="TAL"/>
              <w:rPr>
                <w:noProof/>
                <w:lang w:eastAsia="zh-CN"/>
              </w:rPr>
            </w:pPr>
            <w:r w:rsidRPr="00B83BEC">
              <w:rPr>
                <w:noProof/>
                <w:lang w:eastAsia="zh-CN"/>
              </w:rPr>
              <w:t>Addition of missing AS actions for CAT gateway model on receiving 18x response</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7F4C95E7" w14:textId="77777777" w:rsidR="000335D7" w:rsidRPr="00B83BEC" w:rsidRDefault="000335D7" w:rsidP="009F677D">
            <w:pPr>
              <w:pStyle w:val="TAL"/>
              <w:rPr>
                <w:snapToGrid w:val="0"/>
                <w:lang w:val="en-AU"/>
              </w:rPr>
            </w:pPr>
            <w:r w:rsidRPr="00B83BEC">
              <w:rPr>
                <w:snapToGrid w:val="0"/>
                <w:lang w:val="en-AU"/>
              </w:rPr>
              <w:t>13.0.0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381FB1B5" w14:textId="77777777" w:rsidR="000335D7" w:rsidRPr="00B83BEC" w:rsidRDefault="000335D7" w:rsidP="009F677D">
            <w:pPr>
              <w:pStyle w:val="TAL"/>
              <w:rPr>
                <w:snapToGrid w:val="0"/>
              </w:rPr>
            </w:pPr>
            <w:r w:rsidRPr="00B83BEC">
              <w:rPr>
                <w:snapToGrid w:val="0"/>
              </w:rPr>
              <w:t>13.1.0</w:t>
            </w:r>
          </w:p>
        </w:tc>
      </w:tr>
      <w:tr w:rsidR="000335D7" w:rsidRPr="00B83BEC" w14:paraId="39A89F9B"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EC074C8" w14:textId="77777777" w:rsidR="000335D7" w:rsidRPr="00B83BEC" w:rsidRDefault="000335D7" w:rsidP="009F677D">
            <w:pPr>
              <w:pStyle w:val="TAL"/>
            </w:pPr>
            <w:r w:rsidRPr="00B83BEC">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4D1AE9" w14:textId="77777777" w:rsidR="000335D7" w:rsidRPr="00B83BEC" w:rsidRDefault="000335D7" w:rsidP="009F677D">
            <w:pPr>
              <w:pStyle w:val="TAL"/>
              <w:rPr>
                <w:snapToGrid w:val="0"/>
              </w:rPr>
            </w:pPr>
            <w:r w:rsidRPr="00B83BEC">
              <w:rPr>
                <w:snapToGrid w:val="0"/>
              </w:rPr>
              <w:t>CT#68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10E3907" w14:textId="77777777" w:rsidR="000335D7" w:rsidRPr="00B83BEC" w:rsidRDefault="000335D7" w:rsidP="009F677D">
            <w:pPr>
              <w:pStyle w:val="TAL"/>
              <w:rPr>
                <w:iCs/>
                <w:snapToGrid w:val="0"/>
              </w:rPr>
            </w:pPr>
            <w:r w:rsidRPr="00B83BEC">
              <w:rPr>
                <w:iCs/>
                <w:snapToGrid w:val="0"/>
              </w:rPr>
              <w:t>CP-150328</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49AEC052" w14:textId="77777777" w:rsidR="000335D7" w:rsidRPr="00B83BEC" w:rsidRDefault="000335D7" w:rsidP="009F677D">
            <w:pPr>
              <w:pStyle w:val="TAL"/>
              <w:rPr>
                <w:iCs/>
                <w:snapToGrid w:val="0"/>
              </w:rPr>
            </w:pPr>
            <w:r w:rsidRPr="00B83BEC">
              <w:rPr>
                <w:iCs/>
                <w:snapToGrid w:val="0"/>
              </w:rPr>
              <w:t>0087</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5014F084" w14:textId="77777777" w:rsidR="000335D7" w:rsidRPr="00B83BEC" w:rsidRDefault="000335D7"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4E5BD2EA" w14:textId="77777777" w:rsidR="000335D7" w:rsidRPr="00B83BEC" w:rsidRDefault="000335D7" w:rsidP="009F677D">
            <w:pPr>
              <w:pStyle w:val="TAL"/>
              <w:rPr>
                <w:noProof/>
                <w:lang w:eastAsia="zh-CN"/>
              </w:rPr>
            </w:pPr>
            <w:r w:rsidRPr="00B83BEC">
              <w:rPr>
                <w:noProof/>
                <w:lang w:eastAsia="zh-CN"/>
              </w:rPr>
              <w:t>Addition of missing AS actions for CAT gateway model to start CAT media</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33B7487B" w14:textId="77777777" w:rsidR="000335D7" w:rsidRPr="00B83BEC" w:rsidRDefault="000335D7" w:rsidP="009F677D">
            <w:pPr>
              <w:pStyle w:val="TAL"/>
              <w:rPr>
                <w:snapToGrid w:val="0"/>
                <w:lang w:val="en-AU"/>
              </w:rPr>
            </w:pPr>
            <w:r w:rsidRPr="00B83BEC">
              <w:rPr>
                <w:snapToGrid w:val="0"/>
                <w:lang w:val="en-AU"/>
              </w:rPr>
              <w:t>13.0.0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196458A0" w14:textId="77777777" w:rsidR="000335D7" w:rsidRPr="00B83BEC" w:rsidRDefault="000335D7" w:rsidP="009F677D">
            <w:pPr>
              <w:pStyle w:val="TAL"/>
              <w:rPr>
                <w:snapToGrid w:val="0"/>
              </w:rPr>
            </w:pPr>
            <w:r w:rsidRPr="00B83BEC">
              <w:rPr>
                <w:snapToGrid w:val="0"/>
              </w:rPr>
              <w:t>13.1.0</w:t>
            </w:r>
          </w:p>
        </w:tc>
      </w:tr>
      <w:tr w:rsidR="000335D7" w:rsidRPr="00B83BEC" w14:paraId="64D15B3E"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4FFE0F7" w14:textId="77777777" w:rsidR="000335D7" w:rsidRPr="00B83BEC" w:rsidRDefault="000335D7" w:rsidP="009F677D">
            <w:pPr>
              <w:pStyle w:val="TAL"/>
            </w:pPr>
            <w:r w:rsidRPr="00B83BEC">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662D89" w14:textId="77777777" w:rsidR="000335D7" w:rsidRPr="00B83BEC" w:rsidRDefault="000335D7" w:rsidP="009F677D">
            <w:pPr>
              <w:pStyle w:val="TAL"/>
              <w:rPr>
                <w:snapToGrid w:val="0"/>
              </w:rPr>
            </w:pPr>
            <w:r w:rsidRPr="00B83BEC">
              <w:rPr>
                <w:snapToGrid w:val="0"/>
              </w:rPr>
              <w:t>CT#68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5EDB762" w14:textId="77777777" w:rsidR="000335D7" w:rsidRPr="00B83BEC" w:rsidRDefault="000335D7" w:rsidP="009F677D">
            <w:pPr>
              <w:pStyle w:val="TAL"/>
              <w:rPr>
                <w:iCs/>
                <w:snapToGrid w:val="0"/>
              </w:rPr>
            </w:pPr>
            <w:r w:rsidRPr="00B83BEC">
              <w:rPr>
                <w:iCs/>
                <w:snapToGrid w:val="0"/>
              </w:rPr>
              <w:t>CP-150328</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6BA129E7" w14:textId="77777777" w:rsidR="000335D7" w:rsidRPr="00B83BEC" w:rsidRDefault="000335D7" w:rsidP="009F677D">
            <w:pPr>
              <w:pStyle w:val="TAL"/>
              <w:rPr>
                <w:iCs/>
                <w:snapToGrid w:val="0"/>
              </w:rPr>
            </w:pPr>
            <w:r w:rsidRPr="00B83BEC">
              <w:rPr>
                <w:iCs/>
                <w:snapToGrid w:val="0"/>
              </w:rPr>
              <w:t>0088</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20D17410" w14:textId="77777777" w:rsidR="000335D7" w:rsidRPr="00B83BEC" w:rsidRDefault="000335D7" w:rsidP="009F677D">
            <w:pPr>
              <w:pStyle w:val="TAL"/>
              <w:rPr>
                <w:iCs/>
                <w:snapToGrid w:val="0"/>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1E5E4815" w14:textId="77777777" w:rsidR="000335D7" w:rsidRPr="00B83BEC" w:rsidRDefault="000335D7" w:rsidP="009F677D">
            <w:pPr>
              <w:pStyle w:val="TAL"/>
              <w:rPr>
                <w:noProof/>
                <w:lang w:eastAsia="zh-CN"/>
              </w:rPr>
            </w:pPr>
            <w:r w:rsidRPr="00B83BEC">
              <w:rPr>
                <w:noProof/>
                <w:lang w:eastAsia="zh-CN"/>
              </w:rPr>
              <w:t>Addition of missing AS actions for CAT gateway model on receiving 200 OK response</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21FFFEEF" w14:textId="77777777" w:rsidR="000335D7" w:rsidRPr="00B83BEC" w:rsidRDefault="000335D7" w:rsidP="009F677D">
            <w:pPr>
              <w:pStyle w:val="TAL"/>
              <w:rPr>
                <w:snapToGrid w:val="0"/>
                <w:lang w:val="en-AU"/>
              </w:rPr>
            </w:pPr>
            <w:r w:rsidRPr="00B83BEC">
              <w:rPr>
                <w:snapToGrid w:val="0"/>
                <w:lang w:val="en-AU"/>
              </w:rPr>
              <w:t>13.0.0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74E3DE3A" w14:textId="77777777" w:rsidR="000335D7" w:rsidRPr="00B83BEC" w:rsidRDefault="000335D7" w:rsidP="009F677D">
            <w:pPr>
              <w:pStyle w:val="TAL"/>
              <w:rPr>
                <w:snapToGrid w:val="0"/>
              </w:rPr>
            </w:pPr>
            <w:r w:rsidRPr="00B83BEC">
              <w:rPr>
                <w:snapToGrid w:val="0"/>
              </w:rPr>
              <w:t>13.1.0</w:t>
            </w:r>
          </w:p>
        </w:tc>
      </w:tr>
      <w:tr w:rsidR="000335D7" w:rsidRPr="00B83BEC" w14:paraId="6B2AD70D"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EA6433F" w14:textId="77777777" w:rsidR="000335D7" w:rsidRPr="00B83BEC" w:rsidRDefault="000335D7" w:rsidP="009F677D">
            <w:pPr>
              <w:pStyle w:val="TAL"/>
            </w:pPr>
            <w:r w:rsidRPr="00B83BEC">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6EAD0A" w14:textId="77777777" w:rsidR="000335D7" w:rsidRPr="00B83BEC" w:rsidRDefault="000335D7" w:rsidP="009F677D">
            <w:pPr>
              <w:pStyle w:val="TAL"/>
              <w:rPr>
                <w:snapToGrid w:val="0"/>
              </w:rPr>
            </w:pPr>
            <w:r w:rsidRPr="00B83BEC">
              <w:rPr>
                <w:snapToGrid w:val="0"/>
              </w:rPr>
              <w:t>CT#68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FF13AB7" w14:textId="77777777" w:rsidR="000335D7" w:rsidRPr="00B83BEC" w:rsidRDefault="000335D7" w:rsidP="009F677D">
            <w:pPr>
              <w:pStyle w:val="TAL"/>
              <w:rPr>
                <w:iCs/>
                <w:snapToGrid w:val="0"/>
              </w:rPr>
            </w:pPr>
            <w:r w:rsidRPr="00B83BEC">
              <w:rPr>
                <w:iCs/>
                <w:snapToGrid w:val="0"/>
              </w:rPr>
              <w:t>CP-150328</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24664F68" w14:textId="77777777" w:rsidR="000335D7" w:rsidRPr="00B83BEC" w:rsidRDefault="000335D7" w:rsidP="009F677D">
            <w:pPr>
              <w:pStyle w:val="TAL"/>
              <w:rPr>
                <w:iCs/>
                <w:snapToGrid w:val="0"/>
              </w:rPr>
            </w:pPr>
            <w:r w:rsidRPr="00B83BEC">
              <w:rPr>
                <w:iCs/>
                <w:snapToGrid w:val="0"/>
              </w:rPr>
              <w:t>0089</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040102DB" w14:textId="77777777" w:rsidR="000335D7" w:rsidRPr="00B83BEC" w:rsidRDefault="000335D7" w:rsidP="009F677D">
            <w:pPr>
              <w:pStyle w:val="TAL"/>
              <w:rPr>
                <w:iCs/>
                <w:snapToGrid w:val="0"/>
              </w:rPr>
            </w:pPr>
            <w:r w:rsidRPr="00B83BEC">
              <w:rPr>
                <w:iCs/>
                <w:snapToGrid w:val="0"/>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35D73645" w14:textId="77777777" w:rsidR="000335D7" w:rsidRPr="00B83BEC" w:rsidRDefault="000335D7" w:rsidP="009F677D">
            <w:pPr>
              <w:pStyle w:val="TAL"/>
              <w:rPr>
                <w:noProof/>
                <w:lang w:eastAsia="zh-CN"/>
              </w:rPr>
            </w:pPr>
            <w:r w:rsidRPr="00B83BEC">
              <w:rPr>
                <w:noProof/>
                <w:lang w:eastAsia="zh-CN"/>
              </w:rPr>
              <w:t>Correction of call flow example for CAT</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1C49BD13" w14:textId="77777777" w:rsidR="000335D7" w:rsidRPr="00B83BEC" w:rsidRDefault="000335D7" w:rsidP="009F677D">
            <w:pPr>
              <w:pStyle w:val="TAL"/>
              <w:rPr>
                <w:snapToGrid w:val="0"/>
                <w:lang w:val="en-AU"/>
              </w:rPr>
            </w:pPr>
            <w:r w:rsidRPr="00B83BEC">
              <w:rPr>
                <w:snapToGrid w:val="0"/>
                <w:lang w:val="en-AU"/>
              </w:rPr>
              <w:t>13.0.0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53E74ABB" w14:textId="77777777" w:rsidR="000335D7" w:rsidRPr="00B83BEC" w:rsidRDefault="000335D7" w:rsidP="009F677D">
            <w:pPr>
              <w:pStyle w:val="TAL"/>
              <w:rPr>
                <w:snapToGrid w:val="0"/>
              </w:rPr>
            </w:pPr>
            <w:r w:rsidRPr="00B83BEC">
              <w:rPr>
                <w:snapToGrid w:val="0"/>
              </w:rPr>
              <w:t>13.1.0</w:t>
            </w:r>
          </w:p>
        </w:tc>
      </w:tr>
      <w:tr w:rsidR="00E51BB5" w:rsidRPr="00B83BEC" w14:paraId="07A86A76"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588F5DF" w14:textId="77777777" w:rsidR="00E51BB5" w:rsidRPr="00B83BEC" w:rsidRDefault="00E51BB5" w:rsidP="009F677D">
            <w:pPr>
              <w:pStyle w:val="TAL"/>
            </w:pPr>
            <w:r w:rsidRPr="00B83BEC">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4D586F" w14:textId="77777777" w:rsidR="00E51BB5" w:rsidRPr="00B83BEC" w:rsidRDefault="00E51BB5" w:rsidP="009F677D">
            <w:pPr>
              <w:pStyle w:val="TAL"/>
              <w:rPr>
                <w:snapToGrid w:val="0"/>
              </w:rPr>
            </w:pPr>
            <w:r w:rsidRPr="00B83BEC">
              <w:rPr>
                <w:snapToGrid w:val="0"/>
              </w:rPr>
              <w:t>CT#72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C466DCA" w14:textId="77777777" w:rsidR="00E51BB5" w:rsidRPr="00B83BEC" w:rsidRDefault="00E51BB5" w:rsidP="009F677D">
            <w:pPr>
              <w:pStyle w:val="TAL"/>
              <w:rPr>
                <w:iCs/>
                <w:snapToGrid w:val="0"/>
              </w:rPr>
            </w:pPr>
            <w:r w:rsidRPr="00B83BEC">
              <w:rPr>
                <w:iCs/>
                <w:snapToGrid w:val="0"/>
              </w:rPr>
              <w:t>CP-160332</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34EEEBEC" w14:textId="77777777" w:rsidR="00E51BB5" w:rsidRPr="00B83BEC" w:rsidRDefault="00E51BB5" w:rsidP="009F677D">
            <w:pPr>
              <w:pStyle w:val="TAL"/>
              <w:rPr>
                <w:iCs/>
                <w:snapToGrid w:val="0"/>
              </w:rPr>
            </w:pPr>
            <w:r w:rsidRPr="00B83BEC">
              <w:rPr>
                <w:iCs/>
                <w:snapToGrid w:val="0"/>
              </w:rPr>
              <w:t>0092</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4CDD9B38" w14:textId="77777777" w:rsidR="00E51BB5" w:rsidRPr="00B83BEC" w:rsidRDefault="00E51BB5" w:rsidP="009F677D">
            <w:pPr>
              <w:pStyle w:val="TAL"/>
              <w:rPr>
                <w:iCs/>
                <w:snapToGrid w:val="0"/>
              </w:rPr>
            </w:pPr>
            <w:r w:rsidRPr="00B83BEC">
              <w:rPr>
                <w:iCs/>
                <w:snapToGrid w:val="0"/>
              </w:rPr>
              <w:t>3</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6C988F0E" w14:textId="77777777" w:rsidR="00E51BB5" w:rsidRPr="00B83BEC" w:rsidRDefault="00E51BB5" w:rsidP="009F677D">
            <w:pPr>
              <w:pStyle w:val="TAL"/>
              <w:rPr>
                <w:noProof/>
                <w:lang w:eastAsia="zh-CN"/>
              </w:rPr>
            </w:pPr>
            <w:r w:rsidRPr="00B83BEC">
              <w:rPr>
                <w:noProof/>
                <w:lang w:eastAsia="zh-CN"/>
              </w:rPr>
              <w:t>Clarification on CAT AS procedrue for handling of P-Early-Media header</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33B4F284" w14:textId="77777777" w:rsidR="00E51BB5" w:rsidRPr="00B83BEC" w:rsidRDefault="00E51BB5" w:rsidP="009F677D">
            <w:pPr>
              <w:pStyle w:val="TAL"/>
              <w:rPr>
                <w:snapToGrid w:val="0"/>
                <w:lang w:val="en-AU"/>
              </w:rPr>
            </w:pPr>
            <w:r w:rsidRPr="00B83BEC">
              <w:rPr>
                <w:snapToGrid w:val="0"/>
                <w:lang w:val="en-AU"/>
              </w:rPr>
              <w:t>13.1.0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3FC8711E" w14:textId="77777777" w:rsidR="00E51BB5" w:rsidRPr="00B83BEC" w:rsidRDefault="00E51BB5" w:rsidP="009F677D">
            <w:pPr>
              <w:pStyle w:val="TAL"/>
              <w:rPr>
                <w:snapToGrid w:val="0"/>
              </w:rPr>
            </w:pPr>
            <w:r w:rsidRPr="00B83BEC">
              <w:rPr>
                <w:snapToGrid w:val="0"/>
              </w:rPr>
              <w:t>14.0.0</w:t>
            </w:r>
          </w:p>
        </w:tc>
      </w:tr>
      <w:tr w:rsidR="00E51BB5" w:rsidRPr="00B83BEC" w14:paraId="7CB96BC7" w14:textId="77777777" w:rsidTr="006E5B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308ED2F" w14:textId="77777777" w:rsidR="00E51BB5" w:rsidRPr="00B83BEC" w:rsidRDefault="00E51BB5" w:rsidP="009F677D">
            <w:pPr>
              <w:pStyle w:val="TAL"/>
            </w:pPr>
            <w:r w:rsidRPr="00B83BEC">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800661" w14:textId="77777777" w:rsidR="00E51BB5" w:rsidRPr="00B83BEC" w:rsidRDefault="00E51BB5" w:rsidP="009F677D">
            <w:pPr>
              <w:pStyle w:val="TAL"/>
              <w:rPr>
                <w:snapToGrid w:val="0"/>
              </w:rPr>
            </w:pPr>
            <w:r w:rsidRPr="00B83BEC">
              <w:rPr>
                <w:snapToGrid w:val="0"/>
              </w:rPr>
              <w:t>CT#72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2819D12" w14:textId="77777777" w:rsidR="00E51BB5" w:rsidRPr="00B83BEC" w:rsidRDefault="00E51BB5" w:rsidP="009F677D">
            <w:pPr>
              <w:pStyle w:val="TAL"/>
              <w:rPr>
                <w:iCs/>
                <w:snapToGrid w:val="0"/>
              </w:rPr>
            </w:pPr>
            <w:r w:rsidRPr="00B83BEC">
              <w:rPr>
                <w:iCs/>
                <w:snapToGrid w:val="0"/>
              </w:rPr>
              <w:t>CP-</w:t>
            </w:r>
            <w:r w:rsidRPr="00B83BEC">
              <w:rPr>
                <w:iCs/>
                <w:snapToGrid w:val="0"/>
              </w:rPr>
              <w:lastRenderedPageBreak/>
              <w:t>160332</w:t>
            </w:r>
          </w:p>
        </w:tc>
        <w:tc>
          <w:tcPr>
            <w:tcW w:w="693" w:type="dxa"/>
            <w:tcBorders>
              <w:top w:val="single" w:sz="6" w:space="0" w:color="auto"/>
              <w:left w:val="single" w:sz="6" w:space="0" w:color="auto"/>
              <w:bottom w:val="single" w:sz="6" w:space="0" w:color="auto"/>
              <w:right w:val="single" w:sz="6" w:space="0" w:color="auto"/>
            </w:tcBorders>
            <w:shd w:val="solid" w:color="FFFFFF" w:fill="auto"/>
          </w:tcPr>
          <w:p w14:paraId="11736940" w14:textId="77777777" w:rsidR="00E51BB5" w:rsidRPr="00B83BEC" w:rsidRDefault="00E51BB5" w:rsidP="009F677D">
            <w:pPr>
              <w:pStyle w:val="TAL"/>
              <w:rPr>
                <w:iCs/>
                <w:snapToGrid w:val="0"/>
              </w:rPr>
            </w:pPr>
            <w:r w:rsidRPr="00B83BEC">
              <w:rPr>
                <w:iCs/>
                <w:snapToGrid w:val="0"/>
              </w:rPr>
              <w:lastRenderedPageBreak/>
              <w:t>0093</w:t>
            </w:r>
          </w:p>
        </w:tc>
        <w:tc>
          <w:tcPr>
            <w:tcW w:w="236" w:type="dxa"/>
            <w:tcBorders>
              <w:top w:val="single" w:sz="6" w:space="0" w:color="auto"/>
              <w:left w:val="single" w:sz="6" w:space="0" w:color="auto"/>
              <w:bottom w:val="single" w:sz="6" w:space="0" w:color="auto"/>
              <w:right w:val="single" w:sz="6" w:space="0" w:color="auto"/>
            </w:tcBorders>
            <w:shd w:val="solid" w:color="FFFFFF" w:fill="auto"/>
          </w:tcPr>
          <w:p w14:paraId="13996816" w14:textId="77777777" w:rsidR="00E51BB5" w:rsidRPr="00B83BEC" w:rsidRDefault="00E51BB5" w:rsidP="009F677D">
            <w:pPr>
              <w:pStyle w:val="TAL"/>
              <w:rPr>
                <w:iCs/>
                <w:snapToGrid w:val="0"/>
              </w:rPr>
            </w:pPr>
            <w:r w:rsidRPr="00B83BEC">
              <w:rPr>
                <w:iCs/>
                <w:snapToGrid w:val="0"/>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14:paraId="7F3AD16E" w14:textId="77777777" w:rsidR="00E51BB5" w:rsidRPr="00B83BEC" w:rsidRDefault="00E51BB5" w:rsidP="009F677D">
            <w:pPr>
              <w:pStyle w:val="TAL"/>
              <w:rPr>
                <w:noProof/>
                <w:lang w:eastAsia="zh-CN"/>
              </w:rPr>
            </w:pPr>
            <w:r w:rsidRPr="00B83BEC">
              <w:rPr>
                <w:noProof/>
                <w:lang w:eastAsia="zh-CN"/>
              </w:rPr>
              <w:t xml:space="preserve">Condition of setting SDP in SIP 18x response for CAT </w:t>
            </w:r>
            <w:r w:rsidRPr="00B83BEC">
              <w:rPr>
                <w:noProof/>
                <w:lang w:eastAsia="zh-CN"/>
              </w:rPr>
              <w:lastRenderedPageBreak/>
              <w:t>Gateway model</w:t>
            </w:r>
          </w:p>
        </w:tc>
        <w:tc>
          <w:tcPr>
            <w:tcW w:w="723" w:type="dxa"/>
            <w:tcBorders>
              <w:top w:val="single" w:sz="6" w:space="0" w:color="auto"/>
              <w:left w:val="single" w:sz="6" w:space="0" w:color="auto"/>
              <w:bottom w:val="single" w:sz="6" w:space="0" w:color="auto"/>
              <w:right w:val="single" w:sz="6" w:space="0" w:color="auto"/>
            </w:tcBorders>
            <w:shd w:val="solid" w:color="FFFFFF" w:fill="auto"/>
          </w:tcPr>
          <w:p w14:paraId="0E816712" w14:textId="77777777" w:rsidR="00E51BB5" w:rsidRPr="00B83BEC" w:rsidRDefault="00E51BB5" w:rsidP="009F677D">
            <w:pPr>
              <w:pStyle w:val="TAL"/>
              <w:rPr>
                <w:snapToGrid w:val="0"/>
                <w:lang w:val="en-AU"/>
              </w:rPr>
            </w:pPr>
            <w:r w:rsidRPr="00B83BEC">
              <w:rPr>
                <w:snapToGrid w:val="0"/>
                <w:lang w:val="en-AU"/>
              </w:rPr>
              <w:lastRenderedPageBreak/>
              <w:t>13.1.0</w:t>
            </w:r>
          </w:p>
        </w:tc>
        <w:tc>
          <w:tcPr>
            <w:tcW w:w="681" w:type="dxa"/>
            <w:tcBorders>
              <w:top w:val="single" w:sz="6" w:space="0" w:color="auto"/>
              <w:left w:val="single" w:sz="6" w:space="0" w:color="auto"/>
              <w:bottom w:val="single" w:sz="6" w:space="0" w:color="auto"/>
              <w:right w:val="single" w:sz="6" w:space="0" w:color="auto"/>
            </w:tcBorders>
            <w:shd w:val="solid" w:color="FFFFFF" w:fill="auto"/>
          </w:tcPr>
          <w:p w14:paraId="155BC5A1" w14:textId="77777777" w:rsidR="00E51BB5" w:rsidRPr="00B83BEC" w:rsidRDefault="00E51BB5" w:rsidP="009F677D">
            <w:pPr>
              <w:pStyle w:val="TAL"/>
              <w:rPr>
                <w:snapToGrid w:val="0"/>
              </w:rPr>
            </w:pPr>
            <w:r w:rsidRPr="00B83BEC">
              <w:rPr>
                <w:snapToGrid w:val="0"/>
              </w:rPr>
              <w:t>14.0.0</w:t>
            </w:r>
          </w:p>
        </w:tc>
      </w:tr>
    </w:tbl>
    <w:p w14:paraId="7068BDA2" w14:textId="77777777" w:rsidR="004A3549" w:rsidRDefault="004A3549" w:rsidP="00282814"/>
    <w:tbl>
      <w:tblPr>
        <w:tblW w:w="9714"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00"/>
        <w:gridCol w:w="425"/>
        <w:gridCol w:w="425"/>
        <w:gridCol w:w="4962"/>
        <w:gridCol w:w="708"/>
      </w:tblGrid>
      <w:tr w:rsidR="006E5BBC" w:rsidRPr="00B83BEC" w14:paraId="14658ED3" w14:textId="77777777" w:rsidTr="00170908">
        <w:trPr>
          <w:cantSplit/>
        </w:trPr>
        <w:tc>
          <w:tcPr>
            <w:tcW w:w="9714" w:type="dxa"/>
            <w:gridSpan w:val="8"/>
            <w:tcBorders>
              <w:bottom w:val="nil"/>
            </w:tcBorders>
            <w:shd w:val="solid" w:color="FFFFFF" w:fill="auto"/>
          </w:tcPr>
          <w:p w14:paraId="7D3FD1EE" w14:textId="77777777" w:rsidR="006E5BBC" w:rsidRPr="00B83BEC" w:rsidRDefault="006E5BBC" w:rsidP="00170908">
            <w:pPr>
              <w:pStyle w:val="TAL"/>
              <w:jc w:val="center"/>
              <w:rPr>
                <w:b/>
                <w:sz w:val="16"/>
              </w:rPr>
            </w:pPr>
            <w:r w:rsidRPr="00B83BEC">
              <w:rPr>
                <w:b/>
              </w:rPr>
              <w:t>Change history</w:t>
            </w:r>
          </w:p>
        </w:tc>
      </w:tr>
      <w:tr w:rsidR="006E5BBC" w:rsidRPr="00B83BEC" w14:paraId="73AAF287" w14:textId="77777777" w:rsidTr="00170908">
        <w:tc>
          <w:tcPr>
            <w:tcW w:w="800" w:type="dxa"/>
            <w:shd w:val="pct10" w:color="auto" w:fill="FFFFFF"/>
          </w:tcPr>
          <w:p w14:paraId="1724F5C5" w14:textId="77777777" w:rsidR="006E5BBC" w:rsidRPr="00B83BEC" w:rsidRDefault="006E5BBC" w:rsidP="00170908">
            <w:pPr>
              <w:pStyle w:val="TAL"/>
              <w:rPr>
                <w:b/>
                <w:sz w:val="16"/>
              </w:rPr>
            </w:pPr>
            <w:r w:rsidRPr="00B83BEC">
              <w:rPr>
                <w:b/>
                <w:sz w:val="16"/>
              </w:rPr>
              <w:t>Date</w:t>
            </w:r>
          </w:p>
        </w:tc>
        <w:tc>
          <w:tcPr>
            <w:tcW w:w="800" w:type="dxa"/>
            <w:shd w:val="pct10" w:color="auto" w:fill="FFFFFF"/>
          </w:tcPr>
          <w:p w14:paraId="7FF5341F" w14:textId="77777777" w:rsidR="006E5BBC" w:rsidRPr="00B83BEC" w:rsidRDefault="006E5BBC" w:rsidP="00170908">
            <w:pPr>
              <w:pStyle w:val="TAL"/>
              <w:rPr>
                <w:b/>
                <w:sz w:val="16"/>
              </w:rPr>
            </w:pPr>
            <w:r w:rsidRPr="00B83BEC">
              <w:rPr>
                <w:b/>
                <w:sz w:val="16"/>
              </w:rPr>
              <w:t>Meeting</w:t>
            </w:r>
          </w:p>
        </w:tc>
        <w:tc>
          <w:tcPr>
            <w:tcW w:w="1094" w:type="dxa"/>
            <w:shd w:val="pct10" w:color="auto" w:fill="FFFFFF"/>
          </w:tcPr>
          <w:p w14:paraId="7CDD73E2" w14:textId="77777777" w:rsidR="006E5BBC" w:rsidRPr="00B83BEC" w:rsidRDefault="006E5BBC" w:rsidP="00170908">
            <w:pPr>
              <w:pStyle w:val="TAL"/>
              <w:rPr>
                <w:b/>
                <w:sz w:val="16"/>
              </w:rPr>
            </w:pPr>
            <w:r w:rsidRPr="00B83BEC">
              <w:rPr>
                <w:b/>
                <w:sz w:val="16"/>
              </w:rPr>
              <w:t>TDoc</w:t>
            </w:r>
          </w:p>
        </w:tc>
        <w:tc>
          <w:tcPr>
            <w:tcW w:w="500" w:type="dxa"/>
            <w:shd w:val="pct10" w:color="auto" w:fill="FFFFFF"/>
          </w:tcPr>
          <w:p w14:paraId="56B39139" w14:textId="77777777" w:rsidR="006E5BBC" w:rsidRPr="00B83BEC" w:rsidRDefault="006E5BBC" w:rsidP="00170908">
            <w:pPr>
              <w:pStyle w:val="TAL"/>
              <w:rPr>
                <w:b/>
                <w:sz w:val="16"/>
              </w:rPr>
            </w:pPr>
            <w:r w:rsidRPr="00B83BEC">
              <w:rPr>
                <w:b/>
                <w:sz w:val="16"/>
              </w:rPr>
              <w:t>CR</w:t>
            </w:r>
          </w:p>
        </w:tc>
        <w:tc>
          <w:tcPr>
            <w:tcW w:w="425" w:type="dxa"/>
            <w:shd w:val="pct10" w:color="auto" w:fill="FFFFFF"/>
          </w:tcPr>
          <w:p w14:paraId="41D715BE" w14:textId="77777777" w:rsidR="006E5BBC" w:rsidRPr="00B83BEC" w:rsidRDefault="006E5BBC" w:rsidP="00170908">
            <w:pPr>
              <w:pStyle w:val="TAL"/>
              <w:rPr>
                <w:b/>
                <w:sz w:val="16"/>
              </w:rPr>
            </w:pPr>
            <w:r w:rsidRPr="00B83BEC">
              <w:rPr>
                <w:b/>
                <w:sz w:val="16"/>
              </w:rPr>
              <w:t>Rev</w:t>
            </w:r>
          </w:p>
        </w:tc>
        <w:tc>
          <w:tcPr>
            <w:tcW w:w="425" w:type="dxa"/>
            <w:shd w:val="pct10" w:color="auto" w:fill="FFFFFF"/>
          </w:tcPr>
          <w:p w14:paraId="7369F249" w14:textId="77777777" w:rsidR="006E5BBC" w:rsidRPr="00B83BEC" w:rsidRDefault="006E5BBC" w:rsidP="00170908">
            <w:pPr>
              <w:pStyle w:val="TAL"/>
              <w:rPr>
                <w:b/>
                <w:sz w:val="16"/>
              </w:rPr>
            </w:pPr>
            <w:r w:rsidRPr="00B83BEC">
              <w:rPr>
                <w:b/>
                <w:sz w:val="16"/>
              </w:rPr>
              <w:t>Cat</w:t>
            </w:r>
          </w:p>
        </w:tc>
        <w:tc>
          <w:tcPr>
            <w:tcW w:w="4962" w:type="dxa"/>
            <w:shd w:val="pct10" w:color="auto" w:fill="FFFFFF"/>
          </w:tcPr>
          <w:p w14:paraId="4280D9AC" w14:textId="77777777" w:rsidR="006E5BBC" w:rsidRPr="00B83BEC" w:rsidRDefault="006E5BBC" w:rsidP="00170908">
            <w:pPr>
              <w:pStyle w:val="TAL"/>
              <w:rPr>
                <w:b/>
                <w:sz w:val="16"/>
              </w:rPr>
            </w:pPr>
            <w:r w:rsidRPr="00B83BEC">
              <w:rPr>
                <w:b/>
                <w:sz w:val="16"/>
              </w:rPr>
              <w:t>Subject/Comment</w:t>
            </w:r>
          </w:p>
        </w:tc>
        <w:tc>
          <w:tcPr>
            <w:tcW w:w="708" w:type="dxa"/>
            <w:shd w:val="pct10" w:color="auto" w:fill="FFFFFF"/>
          </w:tcPr>
          <w:p w14:paraId="642B7EC3" w14:textId="77777777" w:rsidR="006E5BBC" w:rsidRPr="00B83BEC" w:rsidRDefault="006E5BBC" w:rsidP="00170908">
            <w:pPr>
              <w:pStyle w:val="TAL"/>
              <w:rPr>
                <w:b/>
                <w:sz w:val="16"/>
              </w:rPr>
            </w:pPr>
            <w:r w:rsidRPr="00B83BEC">
              <w:rPr>
                <w:b/>
                <w:sz w:val="16"/>
              </w:rPr>
              <w:t>New version</w:t>
            </w:r>
          </w:p>
        </w:tc>
      </w:tr>
      <w:tr w:rsidR="006E5BBC" w:rsidRPr="00B83BEC" w14:paraId="026A4682" w14:textId="77777777" w:rsidTr="00170908">
        <w:tc>
          <w:tcPr>
            <w:tcW w:w="800" w:type="dxa"/>
            <w:shd w:val="solid" w:color="FFFFFF" w:fill="auto"/>
          </w:tcPr>
          <w:p w14:paraId="00271045" w14:textId="77777777" w:rsidR="006E5BBC" w:rsidRPr="00B83BEC" w:rsidRDefault="006E5BBC" w:rsidP="00170908">
            <w:pPr>
              <w:pStyle w:val="TAC"/>
              <w:rPr>
                <w:sz w:val="16"/>
                <w:szCs w:val="16"/>
              </w:rPr>
            </w:pPr>
            <w:r w:rsidRPr="00B83BEC">
              <w:rPr>
                <w:sz w:val="16"/>
                <w:szCs w:val="16"/>
              </w:rPr>
              <w:t>2017-12</w:t>
            </w:r>
          </w:p>
        </w:tc>
        <w:tc>
          <w:tcPr>
            <w:tcW w:w="800" w:type="dxa"/>
            <w:shd w:val="solid" w:color="FFFFFF" w:fill="auto"/>
          </w:tcPr>
          <w:p w14:paraId="75A7D7D7" w14:textId="77777777" w:rsidR="006E5BBC" w:rsidRPr="00B83BEC" w:rsidRDefault="006E5BBC" w:rsidP="00170908">
            <w:pPr>
              <w:pStyle w:val="TAC"/>
              <w:rPr>
                <w:sz w:val="16"/>
                <w:szCs w:val="16"/>
              </w:rPr>
            </w:pPr>
            <w:r w:rsidRPr="00B83BEC">
              <w:rPr>
                <w:sz w:val="16"/>
                <w:szCs w:val="16"/>
              </w:rPr>
              <w:t>CT-78</w:t>
            </w:r>
          </w:p>
        </w:tc>
        <w:tc>
          <w:tcPr>
            <w:tcW w:w="1094" w:type="dxa"/>
            <w:shd w:val="solid" w:color="FFFFFF" w:fill="auto"/>
          </w:tcPr>
          <w:p w14:paraId="43105CD3" w14:textId="77777777" w:rsidR="006E5BBC" w:rsidRPr="00B83BEC" w:rsidRDefault="006E5BBC" w:rsidP="00170908">
            <w:pPr>
              <w:pStyle w:val="TAC"/>
              <w:rPr>
                <w:sz w:val="16"/>
                <w:szCs w:val="16"/>
              </w:rPr>
            </w:pPr>
            <w:r w:rsidRPr="00B83BEC">
              <w:rPr>
                <w:sz w:val="16"/>
                <w:szCs w:val="16"/>
              </w:rPr>
              <w:t>CP-173068</w:t>
            </w:r>
          </w:p>
        </w:tc>
        <w:tc>
          <w:tcPr>
            <w:tcW w:w="500" w:type="dxa"/>
            <w:shd w:val="solid" w:color="FFFFFF" w:fill="auto"/>
          </w:tcPr>
          <w:p w14:paraId="65C5ED55" w14:textId="77777777" w:rsidR="006E5BBC" w:rsidRPr="00B83BEC" w:rsidRDefault="006E5BBC" w:rsidP="00170908">
            <w:pPr>
              <w:pStyle w:val="TAL"/>
              <w:rPr>
                <w:sz w:val="16"/>
                <w:szCs w:val="16"/>
              </w:rPr>
            </w:pPr>
            <w:r w:rsidRPr="00B83BEC">
              <w:rPr>
                <w:sz w:val="16"/>
                <w:szCs w:val="16"/>
              </w:rPr>
              <w:t>0094</w:t>
            </w:r>
          </w:p>
        </w:tc>
        <w:tc>
          <w:tcPr>
            <w:tcW w:w="425" w:type="dxa"/>
            <w:shd w:val="solid" w:color="FFFFFF" w:fill="auto"/>
          </w:tcPr>
          <w:p w14:paraId="752EB82F" w14:textId="77777777" w:rsidR="006E5BBC" w:rsidRPr="00B83BEC" w:rsidRDefault="006E5BBC" w:rsidP="00170908">
            <w:pPr>
              <w:pStyle w:val="TAR"/>
              <w:rPr>
                <w:sz w:val="16"/>
                <w:szCs w:val="16"/>
              </w:rPr>
            </w:pPr>
            <w:r w:rsidRPr="00B83BEC">
              <w:rPr>
                <w:sz w:val="16"/>
                <w:szCs w:val="16"/>
              </w:rPr>
              <w:t>4</w:t>
            </w:r>
          </w:p>
        </w:tc>
        <w:tc>
          <w:tcPr>
            <w:tcW w:w="425" w:type="dxa"/>
            <w:shd w:val="solid" w:color="FFFFFF" w:fill="auto"/>
          </w:tcPr>
          <w:p w14:paraId="1C5CC8E7" w14:textId="77777777" w:rsidR="006E5BBC" w:rsidRPr="00B83BEC" w:rsidRDefault="006E5BBC" w:rsidP="00170908">
            <w:pPr>
              <w:pStyle w:val="TAC"/>
              <w:rPr>
                <w:sz w:val="16"/>
                <w:szCs w:val="16"/>
              </w:rPr>
            </w:pPr>
            <w:r w:rsidRPr="00B83BEC">
              <w:rPr>
                <w:sz w:val="16"/>
                <w:szCs w:val="16"/>
              </w:rPr>
              <w:t>F</w:t>
            </w:r>
          </w:p>
        </w:tc>
        <w:tc>
          <w:tcPr>
            <w:tcW w:w="4962" w:type="dxa"/>
            <w:shd w:val="solid" w:color="FFFFFF" w:fill="auto"/>
          </w:tcPr>
          <w:p w14:paraId="2E941A10" w14:textId="77777777" w:rsidR="006E5BBC" w:rsidRPr="00B83BEC" w:rsidRDefault="006E5BBC" w:rsidP="00170908">
            <w:pPr>
              <w:pStyle w:val="TAL"/>
              <w:rPr>
                <w:sz w:val="16"/>
                <w:szCs w:val="16"/>
              </w:rPr>
            </w:pPr>
            <w:r w:rsidRPr="00B83BEC">
              <w:rPr>
                <w:sz w:val="16"/>
                <w:szCs w:val="16"/>
              </w:rPr>
              <w:t>Correction of the procedure for stopping/restarting the provision of CAT media</w:t>
            </w:r>
          </w:p>
        </w:tc>
        <w:tc>
          <w:tcPr>
            <w:tcW w:w="708" w:type="dxa"/>
            <w:shd w:val="solid" w:color="FFFFFF" w:fill="auto"/>
          </w:tcPr>
          <w:p w14:paraId="02B8B0FB" w14:textId="77777777" w:rsidR="006E5BBC" w:rsidRPr="00B83BEC" w:rsidRDefault="006E5BBC" w:rsidP="00170908">
            <w:pPr>
              <w:pStyle w:val="TAC"/>
              <w:rPr>
                <w:sz w:val="16"/>
                <w:szCs w:val="16"/>
              </w:rPr>
            </w:pPr>
            <w:r w:rsidRPr="00B83BEC">
              <w:rPr>
                <w:sz w:val="16"/>
                <w:szCs w:val="16"/>
              </w:rPr>
              <w:t>14.1.0</w:t>
            </w:r>
          </w:p>
        </w:tc>
      </w:tr>
      <w:tr w:rsidR="006E5BBC" w:rsidRPr="00B83BEC" w14:paraId="16670CD6" w14:textId="77777777" w:rsidTr="00170908">
        <w:tc>
          <w:tcPr>
            <w:tcW w:w="800" w:type="dxa"/>
            <w:shd w:val="solid" w:color="FFFFFF" w:fill="auto"/>
          </w:tcPr>
          <w:p w14:paraId="421F9AFB" w14:textId="77777777" w:rsidR="006E5BBC" w:rsidRPr="00B83BEC" w:rsidRDefault="006E5BBC" w:rsidP="00170908">
            <w:pPr>
              <w:pStyle w:val="TAC"/>
              <w:rPr>
                <w:sz w:val="16"/>
                <w:szCs w:val="16"/>
              </w:rPr>
            </w:pPr>
            <w:r w:rsidRPr="00B83BEC">
              <w:rPr>
                <w:sz w:val="16"/>
                <w:szCs w:val="16"/>
              </w:rPr>
              <w:t>2018-03</w:t>
            </w:r>
          </w:p>
        </w:tc>
        <w:tc>
          <w:tcPr>
            <w:tcW w:w="800" w:type="dxa"/>
            <w:shd w:val="solid" w:color="FFFFFF" w:fill="auto"/>
          </w:tcPr>
          <w:p w14:paraId="51897109" w14:textId="77777777" w:rsidR="006E5BBC" w:rsidRPr="00B83BEC" w:rsidRDefault="006E5BBC" w:rsidP="00170908">
            <w:pPr>
              <w:pStyle w:val="TAC"/>
              <w:rPr>
                <w:sz w:val="16"/>
                <w:szCs w:val="16"/>
              </w:rPr>
            </w:pPr>
            <w:r w:rsidRPr="00B83BEC">
              <w:rPr>
                <w:sz w:val="16"/>
                <w:szCs w:val="16"/>
              </w:rPr>
              <w:t>CT-79</w:t>
            </w:r>
          </w:p>
        </w:tc>
        <w:tc>
          <w:tcPr>
            <w:tcW w:w="1094" w:type="dxa"/>
            <w:shd w:val="solid" w:color="FFFFFF" w:fill="auto"/>
          </w:tcPr>
          <w:p w14:paraId="20C24103" w14:textId="77777777" w:rsidR="006E5BBC" w:rsidRPr="00B83BEC" w:rsidRDefault="006E5BBC" w:rsidP="00170908">
            <w:pPr>
              <w:pStyle w:val="TAC"/>
              <w:rPr>
                <w:sz w:val="16"/>
                <w:szCs w:val="16"/>
              </w:rPr>
            </w:pPr>
            <w:r w:rsidRPr="00B83BEC">
              <w:rPr>
                <w:sz w:val="16"/>
                <w:szCs w:val="16"/>
              </w:rPr>
              <w:t>CP-180057</w:t>
            </w:r>
          </w:p>
        </w:tc>
        <w:tc>
          <w:tcPr>
            <w:tcW w:w="500" w:type="dxa"/>
            <w:shd w:val="solid" w:color="FFFFFF" w:fill="auto"/>
          </w:tcPr>
          <w:p w14:paraId="5744C24A" w14:textId="77777777" w:rsidR="006E5BBC" w:rsidRPr="00B83BEC" w:rsidRDefault="006E5BBC" w:rsidP="00170908">
            <w:pPr>
              <w:pStyle w:val="TAL"/>
              <w:rPr>
                <w:sz w:val="16"/>
                <w:szCs w:val="16"/>
              </w:rPr>
            </w:pPr>
            <w:r w:rsidRPr="00B83BEC">
              <w:rPr>
                <w:sz w:val="16"/>
                <w:szCs w:val="16"/>
              </w:rPr>
              <w:t>0102</w:t>
            </w:r>
          </w:p>
        </w:tc>
        <w:tc>
          <w:tcPr>
            <w:tcW w:w="425" w:type="dxa"/>
            <w:shd w:val="solid" w:color="FFFFFF" w:fill="auto"/>
          </w:tcPr>
          <w:p w14:paraId="03DE858D" w14:textId="77777777" w:rsidR="006E5BBC" w:rsidRPr="00B83BEC" w:rsidRDefault="006E5BBC" w:rsidP="00170908">
            <w:pPr>
              <w:pStyle w:val="TAR"/>
              <w:rPr>
                <w:sz w:val="16"/>
                <w:szCs w:val="16"/>
              </w:rPr>
            </w:pPr>
            <w:r w:rsidRPr="00B83BEC">
              <w:rPr>
                <w:sz w:val="16"/>
                <w:szCs w:val="16"/>
              </w:rPr>
              <w:t>1</w:t>
            </w:r>
          </w:p>
        </w:tc>
        <w:tc>
          <w:tcPr>
            <w:tcW w:w="425" w:type="dxa"/>
            <w:shd w:val="solid" w:color="FFFFFF" w:fill="auto"/>
          </w:tcPr>
          <w:p w14:paraId="0AB61E95" w14:textId="77777777" w:rsidR="006E5BBC" w:rsidRPr="00B83BEC" w:rsidRDefault="006E5BBC" w:rsidP="00170908">
            <w:pPr>
              <w:pStyle w:val="TAC"/>
              <w:rPr>
                <w:sz w:val="16"/>
                <w:szCs w:val="16"/>
              </w:rPr>
            </w:pPr>
            <w:r w:rsidRPr="00B83BEC">
              <w:rPr>
                <w:sz w:val="16"/>
                <w:szCs w:val="16"/>
              </w:rPr>
              <w:t>A</w:t>
            </w:r>
          </w:p>
        </w:tc>
        <w:tc>
          <w:tcPr>
            <w:tcW w:w="4962" w:type="dxa"/>
            <w:shd w:val="solid" w:color="FFFFFF" w:fill="auto"/>
          </w:tcPr>
          <w:p w14:paraId="07C001FD" w14:textId="77777777" w:rsidR="006E5BBC" w:rsidRPr="00B83BEC" w:rsidRDefault="006E5BBC" w:rsidP="00170908">
            <w:pPr>
              <w:pStyle w:val="TAL"/>
              <w:rPr>
                <w:sz w:val="16"/>
                <w:szCs w:val="16"/>
              </w:rPr>
            </w:pPr>
            <w:r w:rsidRPr="00B83BEC">
              <w:rPr>
                <w:sz w:val="16"/>
                <w:szCs w:val="16"/>
              </w:rPr>
              <w:t>Removing Editor's Notes after IANA registration</w:t>
            </w:r>
          </w:p>
        </w:tc>
        <w:tc>
          <w:tcPr>
            <w:tcW w:w="708" w:type="dxa"/>
            <w:shd w:val="solid" w:color="FFFFFF" w:fill="auto"/>
          </w:tcPr>
          <w:p w14:paraId="6C1901CD" w14:textId="77777777" w:rsidR="006E5BBC" w:rsidRPr="00B83BEC" w:rsidRDefault="006E5BBC" w:rsidP="00170908">
            <w:pPr>
              <w:pStyle w:val="TAC"/>
              <w:rPr>
                <w:sz w:val="16"/>
                <w:szCs w:val="16"/>
              </w:rPr>
            </w:pPr>
            <w:r w:rsidRPr="00B83BEC">
              <w:rPr>
                <w:sz w:val="16"/>
                <w:szCs w:val="16"/>
              </w:rPr>
              <w:t>14.2.0</w:t>
            </w:r>
          </w:p>
        </w:tc>
      </w:tr>
      <w:tr w:rsidR="006E5BBC" w:rsidRPr="00B83BEC" w14:paraId="198E4800" w14:textId="77777777" w:rsidTr="00170908">
        <w:tc>
          <w:tcPr>
            <w:tcW w:w="800" w:type="dxa"/>
            <w:shd w:val="solid" w:color="FFFFFF" w:fill="auto"/>
          </w:tcPr>
          <w:p w14:paraId="0A642EDC" w14:textId="77777777" w:rsidR="006E5BBC" w:rsidRPr="00B83BEC" w:rsidRDefault="006E5BBC" w:rsidP="00170908">
            <w:pPr>
              <w:pStyle w:val="TAC"/>
              <w:rPr>
                <w:sz w:val="16"/>
                <w:szCs w:val="16"/>
              </w:rPr>
            </w:pPr>
            <w:r w:rsidRPr="00B83BEC">
              <w:rPr>
                <w:sz w:val="16"/>
                <w:szCs w:val="16"/>
              </w:rPr>
              <w:t>2018-03</w:t>
            </w:r>
          </w:p>
        </w:tc>
        <w:tc>
          <w:tcPr>
            <w:tcW w:w="800" w:type="dxa"/>
            <w:shd w:val="solid" w:color="FFFFFF" w:fill="auto"/>
          </w:tcPr>
          <w:p w14:paraId="40665B7B" w14:textId="77777777" w:rsidR="006E5BBC" w:rsidRPr="00B83BEC" w:rsidRDefault="006E5BBC" w:rsidP="00170908">
            <w:pPr>
              <w:pStyle w:val="TAC"/>
              <w:rPr>
                <w:sz w:val="16"/>
                <w:szCs w:val="16"/>
              </w:rPr>
            </w:pPr>
            <w:r w:rsidRPr="00B83BEC">
              <w:rPr>
                <w:sz w:val="16"/>
                <w:szCs w:val="16"/>
              </w:rPr>
              <w:t>CT-79</w:t>
            </w:r>
          </w:p>
        </w:tc>
        <w:tc>
          <w:tcPr>
            <w:tcW w:w="1094" w:type="dxa"/>
            <w:shd w:val="solid" w:color="FFFFFF" w:fill="auto"/>
          </w:tcPr>
          <w:p w14:paraId="31D041F2" w14:textId="77777777" w:rsidR="006E5BBC" w:rsidRPr="00B83BEC" w:rsidRDefault="006E5BBC" w:rsidP="00170908">
            <w:pPr>
              <w:pStyle w:val="TAC"/>
              <w:rPr>
                <w:sz w:val="16"/>
                <w:szCs w:val="16"/>
              </w:rPr>
            </w:pPr>
            <w:r w:rsidRPr="00B83BEC">
              <w:rPr>
                <w:sz w:val="16"/>
                <w:szCs w:val="16"/>
              </w:rPr>
              <w:t>CP-180090</w:t>
            </w:r>
          </w:p>
        </w:tc>
        <w:tc>
          <w:tcPr>
            <w:tcW w:w="500" w:type="dxa"/>
            <w:shd w:val="solid" w:color="FFFFFF" w:fill="auto"/>
          </w:tcPr>
          <w:p w14:paraId="1D7EA69A" w14:textId="77777777" w:rsidR="006E5BBC" w:rsidRPr="00B83BEC" w:rsidRDefault="006E5BBC" w:rsidP="00170908">
            <w:pPr>
              <w:pStyle w:val="TAL"/>
              <w:rPr>
                <w:sz w:val="16"/>
                <w:szCs w:val="16"/>
              </w:rPr>
            </w:pPr>
            <w:r w:rsidRPr="00B83BEC">
              <w:rPr>
                <w:sz w:val="16"/>
                <w:szCs w:val="16"/>
              </w:rPr>
              <w:t>0096</w:t>
            </w:r>
          </w:p>
        </w:tc>
        <w:tc>
          <w:tcPr>
            <w:tcW w:w="425" w:type="dxa"/>
            <w:shd w:val="solid" w:color="FFFFFF" w:fill="auto"/>
          </w:tcPr>
          <w:p w14:paraId="1ECA1293" w14:textId="77777777" w:rsidR="006E5BBC" w:rsidRPr="00B83BEC" w:rsidRDefault="006E5BBC" w:rsidP="00170908">
            <w:pPr>
              <w:pStyle w:val="TAR"/>
              <w:rPr>
                <w:sz w:val="16"/>
                <w:szCs w:val="16"/>
              </w:rPr>
            </w:pPr>
            <w:r w:rsidRPr="00B83BEC">
              <w:rPr>
                <w:sz w:val="16"/>
                <w:szCs w:val="16"/>
              </w:rPr>
              <w:t>3</w:t>
            </w:r>
          </w:p>
        </w:tc>
        <w:tc>
          <w:tcPr>
            <w:tcW w:w="425" w:type="dxa"/>
            <w:shd w:val="solid" w:color="FFFFFF" w:fill="auto"/>
          </w:tcPr>
          <w:p w14:paraId="493766D2" w14:textId="77777777" w:rsidR="006E5BBC" w:rsidRPr="00B83BEC" w:rsidRDefault="006E5BBC" w:rsidP="00170908">
            <w:pPr>
              <w:pStyle w:val="TAC"/>
              <w:rPr>
                <w:sz w:val="16"/>
                <w:szCs w:val="16"/>
              </w:rPr>
            </w:pPr>
            <w:r w:rsidRPr="00B83BEC">
              <w:rPr>
                <w:sz w:val="16"/>
                <w:szCs w:val="16"/>
              </w:rPr>
              <w:t>F</w:t>
            </w:r>
          </w:p>
        </w:tc>
        <w:tc>
          <w:tcPr>
            <w:tcW w:w="4962" w:type="dxa"/>
            <w:shd w:val="solid" w:color="FFFFFF" w:fill="auto"/>
          </w:tcPr>
          <w:p w14:paraId="6D7062D3" w14:textId="77777777" w:rsidR="006E5BBC" w:rsidRPr="00B83BEC" w:rsidRDefault="006E5BBC" w:rsidP="00170908">
            <w:pPr>
              <w:pStyle w:val="TAL"/>
              <w:rPr>
                <w:sz w:val="16"/>
                <w:szCs w:val="16"/>
              </w:rPr>
            </w:pPr>
            <w:r w:rsidRPr="00B83BEC">
              <w:rPr>
                <w:sz w:val="16"/>
                <w:szCs w:val="16"/>
              </w:rPr>
              <w:t>Support for video CAT service within audio call in TS 24.182</w:t>
            </w:r>
          </w:p>
        </w:tc>
        <w:tc>
          <w:tcPr>
            <w:tcW w:w="708" w:type="dxa"/>
            <w:shd w:val="solid" w:color="FFFFFF" w:fill="auto"/>
          </w:tcPr>
          <w:p w14:paraId="0B8C1F02" w14:textId="77777777" w:rsidR="006E5BBC" w:rsidRPr="00B83BEC" w:rsidRDefault="006E5BBC" w:rsidP="00170908">
            <w:pPr>
              <w:pStyle w:val="TAC"/>
              <w:rPr>
                <w:sz w:val="16"/>
                <w:szCs w:val="16"/>
              </w:rPr>
            </w:pPr>
            <w:r w:rsidRPr="00B83BEC">
              <w:rPr>
                <w:sz w:val="16"/>
                <w:szCs w:val="16"/>
              </w:rPr>
              <w:t>15.0.0</w:t>
            </w:r>
          </w:p>
        </w:tc>
      </w:tr>
      <w:tr w:rsidR="006E5BBC" w:rsidRPr="00B83BEC" w14:paraId="484D5FEB" w14:textId="77777777" w:rsidTr="00170908">
        <w:tc>
          <w:tcPr>
            <w:tcW w:w="800" w:type="dxa"/>
            <w:shd w:val="solid" w:color="FFFFFF" w:fill="auto"/>
          </w:tcPr>
          <w:p w14:paraId="026CEB4A" w14:textId="77777777" w:rsidR="006E5BBC" w:rsidRPr="00B83BEC" w:rsidRDefault="006E5BBC" w:rsidP="00170908">
            <w:pPr>
              <w:pStyle w:val="TAC"/>
              <w:rPr>
                <w:sz w:val="16"/>
                <w:szCs w:val="16"/>
              </w:rPr>
            </w:pPr>
            <w:r w:rsidRPr="00B83BEC">
              <w:rPr>
                <w:sz w:val="16"/>
                <w:szCs w:val="16"/>
              </w:rPr>
              <w:t>2018-03</w:t>
            </w:r>
          </w:p>
        </w:tc>
        <w:tc>
          <w:tcPr>
            <w:tcW w:w="800" w:type="dxa"/>
            <w:shd w:val="solid" w:color="FFFFFF" w:fill="auto"/>
          </w:tcPr>
          <w:p w14:paraId="278B2DB5" w14:textId="77777777" w:rsidR="006E5BBC" w:rsidRPr="00B83BEC" w:rsidRDefault="006E5BBC" w:rsidP="00170908">
            <w:pPr>
              <w:pStyle w:val="TAC"/>
              <w:rPr>
                <w:sz w:val="16"/>
                <w:szCs w:val="16"/>
              </w:rPr>
            </w:pPr>
            <w:r w:rsidRPr="00B83BEC">
              <w:rPr>
                <w:sz w:val="16"/>
                <w:szCs w:val="16"/>
              </w:rPr>
              <w:t>CT-79</w:t>
            </w:r>
          </w:p>
        </w:tc>
        <w:tc>
          <w:tcPr>
            <w:tcW w:w="1094" w:type="dxa"/>
            <w:shd w:val="solid" w:color="FFFFFF" w:fill="auto"/>
          </w:tcPr>
          <w:p w14:paraId="21653899" w14:textId="77777777" w:rsidR="006E5BBC" w:rsidRPr="00B83BEC" w:rsidRDefault="006E5BBC" w:rsidP="00170908">
            <w:pPr>
              <w:pStyle w:val="TAC"/>
              <w:rPr>
                <w:sz w:val="16"/>
                <w:szCs w:val="16"/>
              </w:rPr>
            </w:pPr>
            <w:r w:rsidRPr="00B83BEC">
              <w:rPr>
                <w:sz w:val="16"/>
                <w:szCs w:val="16"/>
              </w:rPr>
              <w:t>CP-180090</w:t>
            </w:r>
          </w:p>
        </w:tc>
        <w:tc>
          <w:tcPr>
            <w:tcW w:w="500" w:type="dxa"/>
            <w:shd w:val="solid" w:color="FFFFFF" w:fill="auto"/>
          </w:tcPr>
          <w:p w14:paraId="433906C5" w14:textId="77777777" w:rsidR="006E5BBC" w:rsidRPr="00B83BEC" w:rsidRDefault="006E5BBC" w:rsidP="00170908">
            <w:pPr>
              <w:pStyle w:val="TAL"/>
              <w:rPr>
                <w:sz w:val="16"/>
                <w:szCs w:val="16"/>
              </w:rPr>
            </w:pPr>
            <w:r w:rsidRPr="00B83BEC">
              <w:rPr>
                <w:sz w:val="16"/>
                <w:szCs w:val="16"/>
              </w:rPr>
              <w:t>0104</w:t>
            </w:r>
          </w:p>
        </w:tc>
        <w:tc>
          <w:tcPr>
            <w:tcW w:w="425" w:type="dxa"/>
            <w:shd w:val="solid" w:color="FFFFFF" w:fill="auto"/>
          </w:tcPr>
          <w:p w14:paraId="7DC58E73" w14:textId="77777777" w:rsidR="006E5BBC" w:rsidRPr="00B83BEC" w:rsidRDefault="006E5BBC" w:rsidP="00170908">
            <w:pPr>
              <w:pStyle w:val="TAR"/>
              <w:rPr>
                <w:sz w:val="16"/>
                <w:szCs w:val="16"/>
              </w:rPr>
            </w:pPr>
          </w:p>
        </w:tc>
        <w:tc>
          <w:tcPr>
            <w:tcW w:w="425" w:type="dxa"/>
            <w:shd w:val="solid" w:color="FFFFFF" w:fill="auto"/>
          </w:tcPr>
          <w:p w14:paraId="1EF6DEA5" w14:textId="77777777" w:rsidR="006E5BBC" w:rsidRPr="00B83BEC" w:rsidRDefault="006E5BBC" w:rsidP="00170908">
            <w:pPr>
              <w:pStyle w:val="TAC"/>
              <w:rPr>
                <w:sz w:val="16"/>
                <w:szCs w:val="16"/>
              </w:rPr>
            </w:pPr>
            <w:r w:rsidRPr="00B83BEC">
              <w:rPr>
                <w:sz w:val="16"/>
                <w:szCs w:val="16"/>
              </w:rPr>
              <w:t>F</w:t>
            </w:r>
          </w:p>
        </w:tc>
        <w:tc>
          <w:tcPr>
            <w:tcW w:w="4962" w:type="dxa"/>
            <w:shd w:val="solid" w:color="FFFFFF" w:fill="auto"/>
          </w:tcPr>
          <w:p w14:paraId="7FC825FF" w14:textId="77777777" w:rsidR="006E5BBC" w:rsidRPr="00B83BEC" w:rsidRDefault="006E5BBC" w:rsidP="00170908">
            <w:pPr>
              <w:pStyle w:val="TAL"/>
              <w:rPr>
                <w:sz w:val="16"/>
                <w:szCs w:val="16"/>
              </w:rPr>
            </w:pPr>
            <w:r w:rsidRPr="00B83BEC">
              <w:rPr>
                <w:sz w:val="16"/>
                <w:szCs w:val="16"/>
              </w:rPr>
              <w:t>Correction of message examples for the CAT gateway model</w:t>
            </w:r>
          </w:p>
        </w:tc>
        <w:tc>
          <w:tcPr>
            <w:tcW w:w="708" w:type="dxa"/>
            <w:shd w:val="solid" w:color="FFFFFF" w:fill="auto"/>
          </w:tcPr>
          <w:p w14:paraId="3C66A178" w14:textId="77777777" w:rsidR="006E5BBC" w:rsidRPr="00B83BEC" w:rsidRDefault="006E5BBC" w:rsidP="00170908">
            <w:pPr>
              <w:pStyle w:val="TAC"/>
              <w:rPr>
                <w:sz w:val="16"/>
                <w:szCs w:val="16"/>
              </w:rPr>
            </w:pPr>
            <w:r w:rsidRPr="00B83BEC">
              <w:rPr>
                <w:sz w:val="16"/>
                <w:szCs w:val="16"/>
              </w:rPr>
              <w:t>15.0.0</w:t>
            </w:r>
          </w:p>
        </w:tc>
      </w:tr>
      <w:tr w:rsidR="006E5BBC" w:rsidRPr="00B83BEC" w14:paraId="30624273" w14:textId="77777777" w:rsidTr="00170908">
        <w:tc>
          <w:tcPr>
            <w:tcW w:w="800" w:type="dxa"/>
            <w:shd w:val="solid" w:color="FFFFFF" w:fill="auto"/>
          </w:tcPr>
          <w:p w14:paraId="5B65A6B7" w14:textId="77777777" w:rsidR="006E5BBC" w:rsidRPr="00B83BEC" w:rsidRDefault="006E5BBC" w:rsidP="00170908">
            <w:pPr>
              <w:pStyle w:val="TAC"/>
              <w:rPr>
                <w:sz w:val="16"/>
                <w:szCs w:val="16"/>
              </w:rPr>
            </w:pPr>
            <w:r w:rsidRPr="00B83BEC">
              <w:rPr>
                <w:sz w:val="16"/>
                <w:szCs w:val="16"/>
              </w:rPr>
              <w:t>2018-03</w:t>
            </w:r>
          </w:p>
        </w:tc>
        <w:tc>
          <w:tcPr>
            <w:tcW w:w="800" w:type="dxa"/>
            <w:shd w:val="solid" w:color="FFFFFF" w:fill="auto"/>
          </w:tcPr>
          <w:p w14:paraId="65B9AD58" w14:textId="77777777" w:rsidR="006E5BBC" w:rsidRPr="00B83BEC" w:rsidRDefault="006E5BBC" w:rsidP="00170908">
            <w:pPr>
              <w:pStyle w:val="TAC"/>
              <w:rPr>
                <w:sz w:val="16"/>
                <w:szCs w:val="16"/>
              </w:rPr>
            </w:pPr>
            <w:r w:rsidRPr="00B83BEC">
              <w:rPr>
                <w:sz w:val="16"/>
                <w:szCs w:val="16"/>
              </w:rPr>
              <w:t>CT-79</w:t>
            </w:r>
          </w:p>
        </w:tc>
        <w:tc>
          <w:tcPr>
            <w:tcW w:w="1094" w:type="dxa"/>
            <w:shd w:val="solid" w:color="FFFFFF" w:fill="auto"/>
          </w:tcPr>
          <w:p w14:paraId="1F3BF445" w14:textId="77777777" w:rsidR="006E5BBC" w:rsidRPr="00B83BEC" w:rsidRDefault="006E5BBC" w:rsidP="00170908">
            <w:pPr>
              <w:pStyle w:val="TAC"/>
              <w:rPr>
                <w:sz w:val="16"/>
                <w:szCs w:val="16"/>
              </w:rPr>
            </w:pPr>
            <w:r w:rsidRPr="00B83BEC">
              <w:rPr>
                <w:sz w:val="16"/>
                <w:szCs w:val="16"/>
              </w:rPr>
              <w:t>CP-180090</w:t>
            </w:r>
          </w:p>
        </w:tc>
        <w:tc>
          <w:tcPr>
            <w:tcW w:w="500" w:type="dxa"/>
            <w:shd w:val="solid" w:color="FFFFFF" w:fill="auto"/>
          </w:tcPr>
          <w:p w14:paraId="5A16B2BD" w14:textId="77777777" w:rsidR="006E5BBC" w:rsidRPr="00B83BEC" w:rsidRDefault="006E5BBC" w:rsidP="00170908">
            <w:pPr>
              <w:pStyle w:val="TAL"/>
              <w:rPr>
                <w:sz w:val="16"/>
                <w:szCs w:val="16"/>
              </w:rPr>
            </w:pPr>
            <w:r w:rsidRPr="00B83BEC">
              <w:rPr>
                <w:sz w:val="16"/>
                <w:szCs w:val="16"/>
              </w:rPr>
              <w:t>0105</w:t>
            </w:r>
          </w:p>
        </w:tc>
        <w:tc>
          <w:tcPr>
            <w:tcW w:w="425" w:type="dxa"/>
            <w:shd w:val="solid" w:color="FFFFFF" w:fill="auto"/>
          </w:tcPr>
          <w:p w14:paraId="33D3D4ED" w14:textId="77777777" w:rsidR="006E5BBC" w:rsidRPr="00B83BEC" w:rsidRDefault="006E5BBC" w:rsidP="00170908">
            <w:pPr>
              <w:pStyle w:val="TAR"/>
              <w:rPr>
                <w:sz w:val="16"/>
                <w:szCs w:val="16"/>
              </w:rPr>
            </w:pPr>
          </w:p>
        </w:tc>
        <w:tc>
          <w:tcPr>
            <w:tcW w:w="425" w:type="dxa"/>
            <w:shd w:val="solid" w:color="FFFFFF" w:fill="auto"/>
          </w:tcPr>
          <w:p w14:paraId="609C60E3" w14:textId="77777777" w:rsidR="006E5BBC" w:rsidRPr="00B83BEC" w:rsidRDefault="006E5BBC" w:rsidP="00170908">
            <w:pPr>
              <w:pStyle w:val="TAC"/>
              <w:rPr>
                <w:sz w:val="16"/>
                <w:szCs w:val="16"/>
              </w:rPr>
            </w:pPr>
            <w:r w:rsidRPr="00B83BEC">
              <w:rPr>
                <w:sz w:val="16"/>
                <w:szCs w:val="16"/>
              </w:rPr>
              <w:t>B</w:t>
            </w:r>
          </w:p>
        </w:tc>
        <w:tc>
          <w:tcPr>
            <w:tcW w:w="4962" w:type="dxa"/>
            <w:shd w:val="solid" w:color="FFFFFF" w:fill="auto"/>
          </w:tcPr>
          <w:p w14:paraId="6A3DC7AB" w14:textId="77777777" w:rsidR="006E5BBC" w:rsidRPr="00B83BEC" w:rsidRDefault="006E5BBC" w:rsidP="00170908">
            <w:pPr>
              <w:pStyle w:val="TAL"/>
              <w:rPr>
                <w:sz w:val="16"/>
                <w:szCs w:val="16"/>
              </w:rPr>
            </w:pPr>
            <w:r w:rsidRPr="00B83BEC">
              <w:rPr>
                <w:sz w:val="16"/>
                <w:szCs w:val="16"/>
              </w:rPr>
              <w:t>Video CAT for forking model</w:t>
            </w:r>
          </w:p>
        </w:tc>
        <w:tc>
          <w:tcPr>
            <w:tcW w:w="708" w:type="dxa"/>
            <w:shd w:val="solid" w:color="FFFFFF" w:fill="auto"/>
          </w:tcPr>
          <w:p w14:paraId="5F21D7D7" w14:textId="77777777" w:rsidR="006E5BBC" w:rsidRPr="00B83BEC" w:rsidRDefault="006E5BBC" w:rsidP="00170908">
            <w:pPr>
              <w:pStyle w:val="TAC"/>
              <w:rPr>
                <w:sz w:val="16"/>
                <w:szCs w:val="16"/>
              </w:rPr>
            </w:pPr>
            <w:r w:rsidRPr="00B83BEC">
              <w:rPr>
                <w:sz w:val="16"/>
                <w:szCs w:val="16"/>
              </w:rPr>
              <w:t>15.0.0</w:t>
            </w:r>
          </w:p>
        </w:tc>
      </w:tr>
      <w:tr w:rsidR="006E5BBC" w:rsidRPr="00B83BEC" w14:paraId="520E336F" w14:textId="77777777" w:rsidTr="00170908">
        <w:tc>
          <w:tcPr>
            <w:tcW w:w="800" w:type="dxa"/>
            <w:shd w:val="solid" w:color="FFFFFF" w:fill="auto"/>
          </w:tcPr>
          <w:p w14:paraId="449C0C78" w14:textId="77777777" w:rsidR="006E5BBC" w:rsidRPr="00B83BEC" w:rsidRDefault="006E5BBC" w:rsidP="006E5BBC">
            <w:pPr>
              <w:pStyle w:val="TAC"/>
              <w:rPr>
                <w:sz w:val="16"/>
                <w:szCs w:val="16"/>
              </w:rPr>
            </w:pPr>
            <w:r w:rsidRPr="00B83BEC">
              <w:rPr>
                <w:sz w:val="16"/>
                <w:szCs w:val="16"/>
              </w:rPr>
              <w:t>2019-06</w:t>
            </w:r>
          </w:p>
        </w:tc>
        <w:tc>
          <w:tcPr>
            <w:tcW w:w="800" w:type="dxa"/>
            <w:shd w:val="solid" w:color="FFFFFF" w:fill="auto"/>
          </w:tcPr>
          <w:p w14:paraId="31973781" w14:textId="77777777" w:rsidR="006E5BBC" w:rsidRPr="00B83BEC" w:rsidRDefault="006E5BBC" w:rsidP="006E5BBC">
            <w:pPr>
              <w:pStyle w:val="TAC"/>
              <w:rPr>
                <w:sz w:val="16"/>
                <w:szCs w:val="16"/>
              </w:rPr>
            </w:pPr>
            <w:r w:rsidRPr="00B83BEC">
              <w:rPr>
                <w:sz w:val="16"/>
                <w:szCs w:val="16"/>
              </w:rPr>
              <w:t>CT-84</w:t>
            </w:r>
          </w:p>
        </w:tc>
        <w:tc>
          <w:tcPr>
            <w:tcW w:w="1094" w:type="dxa"/>
            <w:shd w:val="solid" w:color="FFFFFF" w:fill="auto"/>
          </w:tcPr>
          <w:p w14:paraId="11391686" w14:textId="77777777" w:rsidR="006E5BBC" w:rsidRPr="00B83BEC" w:rsidRDefault="006E5BBC" w:rsidP="006E5BBC">
            <w:pPr>
              <w:pStyle w:val="TAC"/>
              <w:rPr>
                <w:sz w:val="16"/>
                <w:szCs w:val="16"/>
              </w:rPr>
            </w:pPr>
            <w:r w:rsidRPr="00B83BEC">
              <w:rPr>
                <w:sz w:val="16"/>
                <w:szCs w:val="16"/>
              </w:rPr>
              <w:t>CP-191147</w:t>
            </w:r>
          </w:p>
        </w:tc>
        <w:tc>
          <w:tcPr>
            <w:tcW w:w="500" w:type="dxa"/>
            <w:shd w:val="solid" w:color="FFFFFF" w:fill="auto"/>
          </w:tcPr>
          <w:p w14:paraId="5621D12B" w14:textId="77777777" w:rsidR="006E5BBC" w:rsidRPr="00B83BEC" w:rsidRDefault="006E5BBC" w:rsidP="006E5BBC">
            <w:pPr>
              <w:pStyle w:val="TAL"/>
              <w:rPr>
                <w:sz w:val="16"/>
                <w:szCs w:val="16"/>
              </w:rPr>
            </w:pPr>
            <w:r w:rsidRPr="00B83BEC">
              <w:rPr>
                <w:sz w:val="16"/>
                <w:szCs w:val="16"/>
              </w:rPr>
              <w:t>0106</w:t>
            </w:r>
          </w:p>
        </w:tc>
        <w:tc>
          <w:tcPr>
            <w:tcW w:w="425" w:type="dxa"/>
            <w:shd w:val="solid" w:color="FFFFFF" w:fill="auto"/>
          </w:tcPr>
          <w:p w14:paraId="6A624B31" w14:textId="77777777" w:rsidR="006E5BBC" w:rsidRPr="00B83BEC" w:rsidRDefault="006E5BBC" w:rsidP="006E5BBC">
            <w:pPr>
              <w:pStyle w:val="TAR"/>
              <w:rPr>
                <w:sz w:val="16"/>
                <w:szCs w:val="16"/>
              </w:rPr>
            </w:pPr>
            <w:r w:rsidRPr="00B83BEC">
              <w:rPr>
                <w:sz w:val="16"/>
                <w:szCs w:val="16"/>
              </w:rPr>
              <w:t>3</w:t>
            </w:r>
          </w:p>
        </w:tc>
        <w:tc>
          <w:tcPr>
            <w:tcW w:w="425" w:type="dxa"/>
            <w:shd w:val="solid" w:color="FFFFFF" w:fill="auto"/>
          </w:tcPr>
          <w:p w14:paraId="57EB7835" w14:textId="77777777" w:rsidR="006E5BBC" w:rsidRPr="00B83BEC" w:rsidRDefault="006E5BBC" w:rsidP="006E5BBC">
            <w:pPr>
              <w:pStyle w:val="TAC"/>
              <w:rPr>
                <w:sz w:val="16"/>
                <w:szCs w:val="16"/>
              </w:rPr>
            </w:pPr>
            <w:r w:rsidRPr="00B83BEC">
              <w:rPr>
                <w:sz w:val="16"/>
                <w:szCs w:val="16"/>
              </w:rPr>
              <w:t>B</w:t>
            </w:r>
          </w:p>
        </w:tc>
        <w:tc>
          <w:tcPr>
            <w:tcW w:w="4962" w:type="dxa"/>
            <w:shd w:val="solid" w:color="FFFFFF" w:fill="auto"/>
          </w:tcPr>
          <w:p w14:paraId="7F6F682F" w14:textId="77777777" w:rsidR="006E5BBC" w:rsidRPr="00B83BEC" w:rsidRDefault="006E5BBC" w:rsidP="006E5BBC">
            <w:pPr>
              <w:pStyle w:val="TAL"/>
              <w:rPr>
                <w:sz w:val="16"/>
                <w:szCs w:val="16"/>
              </w:rPr>
            </w:pPr>
            <w:r w:rsidRPr="00B83BEC">
              <w:rPr>
                <w:sz w:val="16"/>
                <w:szCs w:val="16"/>
              </w:rPr>
              <w:t>Support for playing customized media before alerting in TS 24.182</w:t>
            </w:r>
          </w:p>
        </w:tc>
        <w:tc>
          <w:tcPr>
            <w:tcW w:w="708" w:type="dxa"/>
            <w:shd w:val="solid" w:color="FFFFFF" w:fill="auto"/>
          </w:tcPr>
          <w:p w14:paraId="6FFCD898" w14:textId="77777777" w:rsidR="006E5BBC" w:rsidRPr="00B83BEC" w:rsidRDefault="006E5BBC" w:rsidP="006E5BBC">
            <w:pPr>
              <w:pStyle w:val="TAC"/>
              <w:rPr>
                <w:sz w:val="16"/>
                <w:szCs w:val="16"/>
              </w:rPr>
            </w:pPr>
            <w:r w:rsidRPr="00B83BEC">
              <w:rPr>
                <w:sz w:val="16"/>
                <w:szCs w:val="16"/>
              </w:rPr>
              <w:t>16.0.0</w:t>
            </w:r>
          </w:p>
        </w:tc>
      </w:tr>
      <w:tr w:rsidR="006E5BBC" w:rsidRPr="00B83BEC" w14:paraId="3DA8D658" w14:textId="77777777" w:rsidTr="00170908">
        <w:tc>
          <w:tcPr>
            <w:tcW w:w="800" w:type="dxa"/>
            <w:shd w:val="solid" w:color="FFFFFF" w:fill="auto"/>
          </w:tcPr>
          <w:p w14:paraId="05D7F8AD" w14:textId="77777777" w:rsidR="006E5BBC" w:rsidRPr="00B83BEC" w:rsidRDefault="006E5BBC" w:rsidP="006E5BBC">
            <w:pPr>
              <w:pStyle w:val="TAC"/>
              <w:rPr>
                <w:sz w:val="16"/>
                <w:szCs w:val="16"/>
              </w:rPr>
            </w:pPr>
            <w:r w:rsidRPr="00B83BEC">
              <w:rPr>
                <w:sz w:val="16"/>
                <w:szCs w:val="16"/>
              </w:rPr>
              <w:t>2019-06</w:t>
            </w:r>
          </w:p>
        </w:tc>
        <w:tc>
          <w:tcPr>
            <w:tcW w:w="800" w:type="dxa"/>
            <w:shd w:val="solid" w:color="FFFFFF" w:fill="auto"/>
          </w:tcPr>
          <w:p w14:paraId="496BC609" w14:textId="77777777" w:rsidR="006E5BBC" w:rsidRPr="00B83BEC" w:rsidRDefault="006E5BBC" w:rsidP="006E5BBC">
            <w:pPr>
              <w:pStyle w:val="TAC"/>
              <w:rPr>
                <w:sz w:val="16"/>
                <w:szCs w:val="16"/>
              </w:rPr>
            </w:pPr>
            <w:r w:rsidRPr="00B83BEC">
              <w:rPr>
                <w:sz w:val="16"/>
                <w:szCs w:val="16"/>
              </w:rPr>
              <w:t>CT-84</w:t>
            </w:r>
          </w:p>
        </w:tc>
        <w:tc>
          <w:tcPr>
            <w:tcW w:w="1094" w:type="dxa"/>
            <w:shd w:val="solid" w:color="FFFFFF" w:fill="auto"/>
          </w:tcPr>
          <w:p w14:paraId="46992228" w14:textId="77777777" w:rsidR="006E5BBC" w:rsidRPr="00B83BEC" w:rsidRDefault="006E5BBC" w:rsidP="006E5BBC">
            <w:pPr>
              <w:pStyle w:val="TAC"/>
              <w:rPr>
                <w:sz w:val="16"/>
                <w:szCs w:val="16"/>
              </w:rPr>
            </w:pPr>
            <w:r w:rsidRPr="00B83BEC">
              <w:rPr>
                <w:sz w:val="16"/>
                <w:szCs w:val="16"/>
              </w:rPr>
              <w:t>CP-191147</w:t>
            </w:r>
          </w:p>
        </w:tc>
        <w:tc>
          <w:tcPr>
            <w:tcW w:w="500" w:type="dxa"/>
            <w:shd w:val="solid" w:color="FFFFFF" w:fill="auto"/>
          </w:tcPr>
          <w:p w14:paraId="7BC03F08" w14:textId="77777777" w:rsidR="006E5BBC" w:rsidRPr="00B83BEC" w:rsidRDefault="006E5BBC" w:rsidP="006E5BBC">
            <w:pPr>
              <w:pStyle w:val="TAL"/>
              <w:rPr>
                <w:sz w:val="16"/>
                <w:szCs w:val="16"/>
              </w:rPr>
            </w:pPr>
            <w:r w:rsidRPr="00B83BEC">
              <w:rPr>
                <w:sz w:val="16"/>
                <w:szCs w:val="16"/>
              </w:rPr>
              <w:t>0108</w:t>
            </w:r>
          </w:p>
        </w:tc>
        <w:tc>
          <w:tcPr>
            <w:tcW w:w="425" w:type="dxa"/>
            <w:shd w:val="solid" w:color="FFFFFF" w:fill="auto"/>
          </w:tcPr>
          <w:p w14:paraId="193F0255" w14:textId="77777777" w:rsidR="006E5BBC" w:rsidRPr="00B83BEC" w:rsidRDefault="006E5BBC" w:rsidP="006E5BBC">
            <w:pPr>
              <w:pStyle w:val="TAR"/>
              <w:rPr>
                <w:sz w:val="16"/>
                <w:szCs w:val="16"/>
              </w:rPr>
            </w:pPr>
            <w:r w:rsidRPr="00B83BEC">
              <w:rPr>
                <w:sz w:val="16"/>
                <w:szCs w:val="16"/>
              </w:rPr>
              <w:t>3</w:t>
            </w:r>
          </w:p>
        </w:tc>
        <w:tc>
          <w:tcPr>
            <w:tcW w:w="425" w:type="dxa"/>
            <w:shd w:val="solid" w:color="FFFFFF" w:fill="auto"/>
          </w:tcPr>
          <w:p w14:paraId="21492410" w14:textId="77777777" w:rsidR="006E5BBC" w:rsidRPr="00B83BEC" w:rsidRDefault="006E5BBC" w:rsidP="006E5BBC">
            <w:pPr>
              <w:pStyle w:val="TAC"/>
              <w:rPr>
                <w:sz w:val="16"/>
                <w:szCs w:val="16"/>
              </w:rPr>
            </w:pPr>
            <w:r w:rsidRPr="00B83BEC">
              <w:rPr>
                <w:sz w:val="16"/>
                <w:szCs w:val="16"/>
              </w:rPr>
              <w:t>B</w:t>
            </w:r>
          </w:p>
        </w:tc>
        <w:tc>
          <w:tcPr>
            <w:tcW w:w="4962" w:type="dxa"/>
            <w:shd w:val="solid" w:color="FFFFFF" w:fill="auto"/>
          </w:tcPr>
          <w:p w14:paraId="0DF94199" w14:textId="77777777" w:rsidR="006E5BBC" w:rsidRPr="00B83BEC" w:rsidRDefault="006E5BBC" w:rsidP="006E5BBC">
            <w:pPr>
              <w:pStyle w:val="TAL"/>
              <w:rPr>
                <w:sz w:val="16"/>
                <w:szCs w:val="16"/>
              </w:rPr>
            </w:pPr>
            <w:r w:rsidRPr="00B83BEC">
              <w:rPr>
                <w:sz w:val="16"/>
                <w:szCs w:val="16"/>
              </w:rPr>
              <w:t>Support to continue to play video CAT without voice during audio conversation</w:t>
            </w:r>
          </w:p>
        </w:tc>
        <w:tc>
          <w:tcPr>
            <w:tcW w:w="708" w:type="dxa"/>
            <w:shd w:val="solid" w:color="FFFFFF" w:fill="auto"/>
          </w:tcPr>
          <w:p w14:paraId="2E563E82" w14:textId="77777777" w:rsidR="006E5BBC" w:rsidRPr="00B83BEC" w:rsidRDefault="006E5BBC" w:rsidP="006E5BBC">
            <w:pPr>
              <w:pStyle w:val="TAC"/>
              <w:rPr>
                <w:sz w:val="16"/>
                <w:szCs w:val="16"/>
              </w:rPr>
            </w:pPr>
            <w:r w:rsidRPr="00B83BEC">
              <w:rPr>
                <w:sz w:val="16"/>
                <w:szCs w:val="16"/>
              </w:rPr>
              <w:t>16.0.0</w:t>
            </w:r>
          </w:p>
        </w:tc>
      </w:tr>
      <w:tr w:rsidR="006E5BBC" w:rsidRPr="00B83BEC" w14:paraId="30A8C0CB" w14:textId="77777777" w:rsidTr="00170908">
        <w:tc>
          <w:tcPr>
            <w:tcW w:w="800" w:type="dxa"/>
            <w:shd w:val="solid" w:color="FFFFFF" w:fill="auto"/>
          </w:tcPr>
          <w:p w14:paraId="1133D500" w14:textId="77777777" w:rsidR="006E5BBC" w:rsidRPr="00B83BEC" w:rsidRDefault="006E5BBC" w:rsidP="006E5BBC">
            <w:pPr>
              <w:pStyle w:val="TAC"/>
              <w:rPr>
                <w:sz w:val="16"/>
                <w:szCs w:val="16"/>
              </w:rPr>
            </w:pPr>
            <w:r w:rsidRPr="00B83BEC">
              <w:rPr>
                <w:sz w:val="16"/>
                <w:szCs w:val="16"/>
              </w:rPr>
              <w:t>2019-06</w:t>
            </w:r>
          </w:p>
        </w:tc>
        <w:tc>
          <w:tcPr>
            <w:tcW w:w="800" w:type="dxa"/>
            <w:shd w:val="solid" w:color="FFFFFF" w:fill="auto"/>
          </w:tcPr>
          <w:p w14:paraId="0C7F0B1D" w14:textId="77777777" w:rsidR="006E5BBC" w:rsidRPr="00B83BEC" w:rsidRDefault="006E5BBC" w:rsidP="006E5BBC">
            <w:pPr>
              <w:pStyle w:val="TAC"/>
              <w:rPr>
                <w:sz w:val="16"/>
                <w:szCs w:val="16"/>
              </w:rPr>
            </w:pPr>
            <w:r w:rsidRPr="00B83BEC">
              <w:rPr>
                <w:sz w:val="16"/>
                <w:szCs w:val="16"/>
              </w:rPr>
              <w:t>CT-84</w:t>
            </w:r>
          </w:p>
        </w:tc>
        <w:tc>
          <w:tcPr>
            <w:tcW w:w="1094" w:type="dxa"/>
            <w:shd w:val="solid" w:color="FFFFFF" w:fill="auto"/>
          </w:tcPr>
          <w:p w14:paraId="00DA0E29" w14:textId="77777777" w:rsidR="006E5BBC" w:rsidRPr="00B83BEC" w:rsidRDefault="006E5BBC" w:rsidP="006E5BBC">
            <w:pPr>
              <w:pStyle w:val="TAC"/>
              <w:rPr>
                <w:sz w:val="16"/>
                <w:szCs w:val="16"/>
              </w:rPr>
            </w:pPr>
            <w:r w:rsidRPr="00B83BEC">
              <w:rPr>
                <w:sz w:val="16"/>
                <w:szCs w:val="16"/>
              </w:rPr>
              <w:t>CP-191147</w:t>
            </w:r>
          </w:p>
        </w:tc>
        <w:tc>
          <w:tcPr>
            <w:tcW w:w="500" w:type="dxa"/>
            <w:shd w:val="solid" w:color="FFFFFF" w:fill="auto"/>
          </w:tcPr>
          <w:p w14:paraId="485DFE54" w14:textId="77777777" w:rsidR="006E5BBC" w:rsidRPr="00B83BEC" w:rsidRDefault="006E5BBC" w:rsidP="006E5BBC">
            <w:pPr>
              <w:pStyle w:val="TAL"/>
              <w:rPr>
                <w:sz w:val="16"/>
                <w:szCs w:val="16"/>
              </w:rPr>
            </w:pPr>
            <w:r w:rsidRPr="00B83BEC">
              <w:rPr>
                <w:sz w:val="16"/>
                <w:szCs w:val="16"/>
              </w:rPr>
              <w:t>0109</w:t>
            </w:r>
          </w:p>
        </w:tc>
        <w:tc>
          <w:tcPr>
            <w:tcW w:w="425" w:type="dxa"/>
            <w:shd w:val="solid" w:color="FFFFFF" w:fill="auto"/>
          </w:tcPr>
          <w:p w14:paraId="58F2C8A3" w14:textId="77777777" w:rsidR="006E5BBC" w:rsidRPr="00B83BEC" w:rsidRDefault="006E5BBC" w:rsidP="006E5BBC">
            <w:pPr>
              <w:pStyle w:val="TAR"/>
              <w:rPr>
                <w:sz w:val="16"/>
                <w:szCs w:val="16"/>
              </w:rPr>
            </w:pPr>
            <w:r w:rsidRPr="00B83BEC">
              <w:rPr>
                <w:sz w:val="16"/>
                <w:szCs w:val="16"/>
              </w:rPr>
              <w:t>3</w:t>
            </w:r>
          </w:p>
        </w:tc>
        <w:tc>
          <w:tcPr>
            <w:tcW w:w="425" w:type="dxa"/>
            <w:shd w:val="solid" w:color="FFFFFF" w:fill="auto"/>
          </w:tcPr>
          <w:p w14:paraId="7507FEA3" w14:textId="77777777" w:rsidR="006E5BBC" w:rsidRPr="00B83BEC" w:rsidRDefault="006E5BBC" w:rsidP="006E5BBC">
            <w:pPr>
              <w:pStyle w:val="TAC"/>
              <w:rPr>
                <w:sz w:val="16"/>
                <w:szCs w:val="16"/>
              </w:rPr>
            </w:pPr>
            <w:r w:rsidRPr="00B83BEC">
              <w:rPr>
                <w:sz w:val="16"/>
                <w:szCs w:val="16"/>
              </w:rPr>
              <w:t>F</w:t>
            </w:r>
          </w:p>
        </w:tc>
        <w:tc>
          <w:tcPr>
            <w:tcW w:w="4962" w:type="dxa"/>
            <w:shd w:val="solid" w:color="FFFFFF" w:fill="auto"/>
          </w:tcPr>
          <w:p w14:paraId="4EC0A2DC" w14:textId="77777777" w:rsidR="006E5BBC" w:rsidRPr="00B83BEC" w:rsidRDefault="006E5BBC" w:rsidP="006E5BBC">
            <w:pPr>
              <w:pStyle w:val="TAL"/>
              <w:rPr>
                <w:sz w:val="16"/>
                <w:szCs w:val="16"/>
              </w:rPr>
            </w:pPr>
            <w:r w:rsidRPr="00B83BEC">
              <w:rPr>
                <w:sz w:val="16"/>
                <w:szCs w:val="16"/>
              </w:rPr>
              <w:t>UE actions clarification of CAT for gateway model</w:t>
            </w:r>
          </w:p>
        </w:tc>
        <w:tc>
          <w:tcPr>
            <w:tcW w:w="708" w:type="dxa"/>
            <w:shd w:val="solid" w:color="FFFFFF" w:fill="auto"/>
          </w:tcPr>
          <w:p w14:paraId="4F349E46" w14:textId="77777777" w:rsidR="006E5BBC" w:rsidRPr="00B83BEC" w:rsidRDefault="006E5BBC" w:rsidP="006E5BBC">
            <w:pPr>
              <w:pStyle w:val="TAC"/>
              <w:rPr>
                <w:sz w:val="16"/>
                <w:szCs w:val="16"/>
              </w:rPr>
            </w:pPr>
            <w:r w:rsidRPr="00B83BEC">
              <w:rPr>
                <w:sz w:val="16"/>
                <w:szCs w:val="16"/>
              </w:rPr>
              <w:t>16.0.0</w:t>
            </w:r>
          </w:p>
        </w:tc>
      </w:tr>
      <w:tr w:rsidR="00782CFF" w:rsidRPr="00B83BEC" w14:paraId="77FC5BFC" w14:textId="77777777" w:rsidTr="00170908">
        <w:tc>
          <w:tcPr>
            <w:tcW w:w="800" w:type="dxa"/>
            <w:shd w:val="solid" w:color="FFFFFF" w:fill="auto"/>
          </w:tcPr>
          <w:p w14:paraId="54F8EBA9" w14:textId="77777777" w:rsidR="00782CFF" w:rsidRPr="00B83BEC" w:rsidRDefault="00782CFF" w:rsidP="00782CFF">
            <w:pPr>
              <w:pStyle w:val="TAC"/>
              <w:rPr>
                <w:sz w:val="16"/>
                <w:szCs w:val="16"/>
              </w:rPr>
            </w:pPr>
            <w:r w:rsidRPr="00B83BEC">
              <w:rPr>
                <w:sz w:val="16"/>
                <w:szCs w:val="16"/>
              </w:rPr>
              <w:t>2019-09</w:t>
            </w:r>
          </w:p>
        </w:tc>
        <w:tc>
          <w:tcPr>
            <w:tcW w:w="800" w:type="dxa"/>
            <w:shd w:val="solid" w:color="FFFFFF" w:fill="auto"/>
          </w:tcPr>
          <w:p w14:paraId="6C7589E9" w14:textId="77777777" w:rsidR="00782CFF" w:rsidRPr="00B83BEC" w:rsidRDefault="00782CFF" w:rsidP="00782CFF">
            <w:pPr>
              <w:pStyle w:val="TAC"/>
              <w:rPr>
                <w:sz w:val="16"/>
                <w:szCs w:val="16"/>
              </w:rPr>
            </w:pPr>
            <w:r w:rsidRPr="00B83BEC">
              <w:rPr>
                <w:sz w:val="16"/>
                <w:szCs w:val="16"/>
              </w:rPr>
              <w:t>CT-85</w:t>
            </w:r>
          </w:p>
        </w:tc>
        <w:tc>
          <w:tcPr>
            <w:tcW w:w="1094" w:type="dxa"/>
            <w:shd w:val="solid" w:color="FFFFFF" w:fill="auto"/>
          </w:tcPr>
          <w:p w14:paraId="74388F7A" w14:textId="77777777" w:rsidR="00782CFF" w:rsidRPr="00B83BEC" w:rsidRDefault="00782CFF" w:rsidP="00782CFF">
            <w:pPr>
              <w:pStyle w:val="TAC"/>
              <w:rPr>
                <w:sz w:val="16"/>
                <w:szCs w:val="16"/>
              </w:rPr>
            </w:pPr>
            <w:r w:rsidRPr="00B83BEC">
              <w:rPr>
                <w:sz w:val="16"/>
                <w:szCs w:val="16"/>
              </w:rPr>
              <w:t>CP-192071</w:t>
            </w:r>
          </w:p>
        </w:tc>
        <w:tc>
          <w:tcPr>
            <w:tcW w:w="500" w:type="dxa"/>
            <w:shd w:val="solid" w:color="FFFFFF" w:fill="auto"/>
          </w:tcPr>
          <w:p w14:paraId="38E52173" w14:textId="77777777" w:rsidR="00782CFF" w:rsidRPr="00B83BEC" w:rsidRDefault="00782CFF" w:rsidP="00782CFF">
            <w:pPr>
              <w:pStyle w:val="TAL"/>
              <w:rPr>
                <w:sz w:val="16"/>
                <w:szCs w:val="16"/>
              </w:rPr>
            </w:pPr>
            <w:r w:rsidRPr="00B83BEC">
              <w:rPr>
                <w:sz w:val="16"/>
                <w:szCs w:val="16"/>
              </w:rPr>
              <w:t>0111</w:t>
            </w:r>
          </w:p>
        </w:tc>
        <w:tc>
          <w:tcPr>
            <w:tcW w:w="425" w:type="dxa"/>
            <w:shd w:val="solid" w:color="FFFFFF" w:fill="auto"/>
          </w:tcPr>
          <w:p w14:paraId="4941026E" w14:textId="77777777" w:rsidR="00782CFF" w:rsidRPr="00B83BEC" w:rsidRDefault="00782CFF" w:rsidP="00782CFF">
            <w:pPr>
              <w:pStyle w:val="TAR"/>
              <w:rPr>
                <w:sz w:val="16"/>
                <w:szCs w:val="16"/>
              </w:rPr>
            </w:pPr>
            <w:r w:rsidRPr="00B83BEC">
              <w:rPr>
                <w:sz w:val="16"/>
                <w:szCs w:val="16"/>
              </w:rPr>
              <w:t>3</w:t>
            </w:r>
          </w:p>
        </w:tc>
        <w:tc>
          <w:tcPr>
            <w:tcW w:w="425" w:type="dxa"/>
            <w:shd w:val="solid" w:color="FFFFFF" w:fill="auto"/>
          </w:tcPr>
          <w:p w14:paraId="5E072501" w14:textId="77777777" w:rsidR="00782CFF" w:rsidRPr="00B83BEC" w:rsidRDefault="00782CFF" w:rsidP="00782CFF">
            <w:pPr>
              <w:pStyle w:val="TAC"/>
              <w:rPr>
                <w:sz w:val="16"/>
                <w:szCs w:val="16"/>
              </w:rPr>
            </w:pPr>
            <w:r w:rsidRPr="00B83BEC">
              <w:rPr>
                <w:sz w:val="16"/>
                <w:szCs w:val="16"/>
              </w:rPr>
              <w:t>B</w:t>
            </w:r>
          </w:p>
        </w:tc>
        <w:tc>
          <w:tcPr>
            <w:tcW w:w="4962" w:type="dxa"/>
            <w:shd w:val="solid" w:color="FFFFFF" w:fill="auto"/>
          </w:tcPr>
          <w:p w14:paraId="5323788B" w14:textId="77777777" w:rsidR="00782CFF" w:rsidRPr="00B83BEC" w:rsidRDefault="00782CFF" w:rsidP="00782CFF">
            <w:pPr>
              <w:pStyle w:val="TAL"/>
              <w:rPr>
                <w:sz w:val="16"/>
                <w:szCs w:val="16"/>
              </w:rPr>
            </w:pPr>
            <w:r w:rsidRPr="00B83BEC">
              <w:rPr>
                <w:sz w:val="16"/>
                <w:szCs w:val="16"/>
              </w:rPr>
              <w:t>Corrections on AS actions for playing CAT media continuely during conversationy</w:t>
            </w:r>
          </w:p>
        </w:tc>
        <w:tc>
          <w:tcPr>
            <w:tcW w:w="708" w:type="dxa"/>
            <w:shd w:val="solid" w:color="FFFFFF" w:fill="auto"/>
          </w:tcPr>
          <w:p w14:paraId="12D45CE4" w14:textId="77777777" w:rsidR="00782CFF" w:rsidRPr="00B83BEC" w:rsidRDefault="00782CFF" w:rsidP="00782CFF">
            <w:pPr>
              <w:pStyle w:val="TAC"/>
              <w:rPr>
                <w:sz w:val="16"/>
                <w:szCs w:val="16"/>
              </w:rPr>
            </w:pPr>
            <w:r w:rsidRPr="00B83BEC">
              <w:rPr>
                <w:sz w:val="16"/>
                <w:szCs w:val="16"/>
              </w:rPr>
              <w:t>16.1.0</w:t>
            </w:r>
          </w:p>
        </w:tc>
      </w:tr>
      <w:tr w:rsidR="00782CFF" w:rsidRPr="00B83BEC" w14:paraId="0FD363A0" w14:textId="77777777" w:rsidTr="00170908">
        <w:tc>
          <w:tcPr>
            <w:tcW w:w="800" w:type="dxa"/>
            <w:shd w:val="solid" w:color="FFFFFF" w:fill="auto"/>
          </w:tcPr>
          <w:p w14:paraId="2761C57D" w14:textId="77777777" w:rsidR="00782CFF" w:rsidRPr="00B83BEC" w:rsidRDefault="00782CFF" w:rsidP="00782CFF">
            <w:pPr>
              <w:pStyle w:val="TAC"/>
              <w:rPr>
                <w:sz w:val="16"/>
                <w:szCs w:val="16"/>
              </w:rPr>
            </w:pPr>
            <w:r w:rsidRPr="00B83BEC">
              <w:rPr>
                <w:sz w:val="16"/>
                <w:szCs w:val="16"/>
              </w:rPr>
              <w:t>2019-09</w:t>
            </w:r>
          </w:p>
        </w:tc>
        <w:tc>
          <w:tcPr>
            <w:tcW w:w="800" w:type="dxa"/>
            <w:shd w:val="solid" w:color="FFFFFF" w:fill="auto"/>
          </w:tcPr>
          <w:p w14:paraId="6CE21876" w14:textId="77777777" w:rsidR="00782CFF" w:rsidRPr="00B83BEC" w:rsidRDefault="00782CFF" w:rsidP="00782CFF">
            <w:pPr>
              <w:pStyle w:val="TAC"/>
              <w:rPr>
                <w:sz w:val="16"/>
                <w:szCs w:val="16"/>
              </w:rPr>
            </w:pPr>
            <w:r w:rsidRPr="00B83BEC">
              <w:rPr>
                <w:sz w:val="16"/>
                <w:szCs w:val="16"/>
              </w:rPr>
              <w:t>CT-85</w:t>
            </w:r>
          </w:p>
        </w:tc>
        <w:tc>
          <w:tcPr>
            <w:tcW w:w="1094" w:type="dxa"/>
            <w:shd w:val="solid" w:color="FFFFFF" w:fill="auto"/>
          </w:tcPr>
          <w:p w14:paraId="38D14EB8" w14:textId="77777777" w:rsidR="00782CFF" w:rsidRPr="00B83BEC" w:rsidRDefault="00782CFF" w:rsidP="00782CFF">
            <w:pPr>
              <w:pStyle w:val="TAC"/>
              <w:rPr>
                <w:sz w:val="16"/>
                <w:szCs w:val="16"/>
              </w:rPr>
            </w:pPr>
            <w:r w:rsidRPr="00B83BEC">
              <w:rPr>
                <w:sz w:val="16"/>
                <w:szCs w:val="16"/>
              </w:rPr>
              <w:t>CP-192071</w:t>
            </w:r>
          </w:p>
        </w:tc>
        <w:tc>
          <w:tcPr>
            <w:tcW w:w="500" w:type="dxa"/>
            <w:shd w:val="solid" w:color="FFFFFF" w:fill="auto"/>
          </w:tcPr>
          <w:p w14:paraId="50C5B964" w14:textId="77777777" w:rsidR="00782CFF" w:rsidRPr="00B83BEC" w:rsidRDefault="00782CFF" w:rsidP="00782CFF">
            <w:pPr>
              <w:pStyle w:val="TAL"/>
              <w:rPr>
                <w:sz w:val="16"/>
                <w:szCs w:val="16"/>
              </w:rPr>
            </w:pPr>
            <w:r w:rsidRPr="00B83BEC">
              <w:rPr>
                <w:sz w:val="16"/>
                <w:szCs w:val="16"/>
              </w:rPr>
              <w:t>0112</w:t>
            </w:r>
          </w:p>
        </w:tc>
        <w:tc>
          <w:tcPr>
            <w:tcW w:w="425" w:type="dxa"/>
            <w:shd w:val="solid" w:color="FFFFFF" w:fill="auto"/>
          </w:tcPr>
          <w:p w14:paraId="4C661548" w14:textId="77777777" w:rsidR="00782CFF" w:rsidRPr="00B83BEC" w:rsidRDefault="00782CFF" w:rsidP="00782CFF">
            <w:pPr>
              <w:pStyle w:val="TAR"/>
              <w:rPr>
                <w:sz w:val="16"/>
                <w:szCs w:val="16"/>
              </w:rPr>
            </w:pPr>
            <w:r w:rsidRPr="00B83BEC">
              <w:rPr>
                <w:sz w:val="16"/>
                <w:szCs w:val="16"/>
              </w:rPr>
              <w:t>2</w:t>
            </w:r>
          </w:p>
        </w:tc>
        <w:tc>
          <w:tcPr>
            <w:tcW w:w="425" w:type="dxa"/>
            <w:shd w:val="solid" w:color="FFFFFF" w:fill="auto"/>
          </w:tcPr>
          <w:p w14:paraId="034B50D7" w14:textId="77777777" w:rsidR="00782CFF" w:rsidRPr="00B83BEC" w:rsidRDefault="00782CFF" w:rsidP="00782CFF">
            <w:pPr>
              <w:pStyle w:val="TAC"/>
              <w:rPr>
                <w:sz w:val="16"/>
                <w:szCs w:val="16"/>
              </w:rPr>
            </w:pPr>
            <w:r w:rsidRPr="00B83BEC">
              <w:rPr>
                <w:sz w:val="16"/>
                <w:szCs w:val="16"/>
              </w:rPr>
              <w:t>F</w:t>
            </w:r>
          </w:p>
        </w:tc>
        <w:tc>
          <w:tcPr>
            <w:tcW w:w="4962" w:type="dxa"/>
            <w:shd w:val="solid" w:color="FFFFFF" w:fill="auto"/>
          </w:tcPr>
          <w:p w14:paraId="7B68E7DF" w14:textId="77777777" w:rsidR="00782CFF" w:rsidRPr="00B83BEC" w:rsidRDefault="00782CFF" w:rsidP="00782CFF">
            <w:pPr>
              <w:pStyle w:val="TAL"/>
              <w:rPr>
                <w:sz w:val="16"/>
                <w:szCs w:val="16"/>
              </w:rPr>
            </w:pPr>
            <w:r w:rsidRPr="00B83BEC">
              <w:rPr>
                <w:sz w:val="16"/>
                <w:szCs w:val="16"/>
              </w:rPr>
              <w:t>Corrections of the NOTE for playing customized media before alerting</w:t>
            </w:r>
          </w:p>
        </w:tc>
        <w:tc>
          <w:tcPr>
            <w:tcW w:w="708" w:type="dxa"/>
            <w:shd w:val="solid" w:color="FFFFFF" w:fill="auto"/>
          </w:tcPr>
          <w:p w14:paraId="029456D2" w14:textId="77777777" w:rsidR="00782CFF" w:rsidRPr="00B83BEC" w:rsidRDefault="00782CFF" w:rsidP="00782CFF">
            <w:pPr>
              <w:pStyle w:val="TAC"/>
              <w:rPr>
                <w:sz w:val="16"/>
                <w:szCs w:val="16"/>
              </w:rPr>
            </w:pPr>
            <w:r w:rsidRPr="00B83BEC">
              <w:rPr>
                <w:sz w:val="16"/>
                <w:szCs w:val="16"/>
              </w:rPr>
              <w:t>16.1.0</w:t>
            </w:r>
          </w:p>
        </w:tc>
      </w:tr>
      <w:tr w:rsidR="0016098B" w:rsidRPr="00B83BEC" w14:paraId="78F639C9" w14:textId="77777777" w:rsidTr="00170908">
        <w:tc>
          <w:tcPr>
            <w:tcW w:w="800" w:type="dxa"/>
            <w:shd w:val="solid" w:color="FFFFFF" w:fill="auto"/>
          </w:tcPr>
          <w:p w14:paraId="3BA1A07C" w14:textId="77777777" w:rsidR="0016098B" w:rsidRPr="00B83BEC" w:rsidRDefault="0016098B" w:rsidP="00782CFF">
            <w:pPr>
              <w:pStyle w:val="TAC"/>
              <w:rPr>
                <w:sz w:val="16"/>
                <w:szCs w:val="16"/>
              </w:rPr>
            </w:pPr>
            <w:r w:rsidRPr="00B83BEC">
              <w:rPr>
                <w:sz w:val="16"/>
                <w:szCs w:val="16"/>
              </w:rPr>
              <w:t>2020-03</w:t>
            </w:r>
          </w:p>
        </w:tc>
        <w:tc>
          <w:tcPr>
            <w:tcW w:w="800" w:type="dxa"/>
            <w:shd w:val="solid" w:color="FFFFFF" w:fill="auto"/>
          </w:tcPr>
          <w:p w14:paraId="429677BC" w14:textId="77777777" w:rsidR="0016098B" w:rsidRPr="00B83BEC" w:rsidRDefault="0016098B" w:rsidP="00782CFF">
            <w:pPr>
              <w:pStyle w:val="TAC"/>
              <w:rPr>
                <w:sz w:val="16"/>
                <w:szCs w:val="16"/>
              </w:rPr>
            </w:pPr>
            <w:r w:rsidRPr="00B83BEC">
              <w:rPr>
                <w:sz w:val="16"/>
                <w:szCs w:val="16"/>
              </w:rPr>
              <w:t>CT-87e</w:t>
            </w:r>
          </w:p>
        </w:tc>
        <w:tc>
          <w:tcPr>
            <w:tcW w:w="1094" w:type="dxa"/>
            <w:shd w:val="solid" w:color="FFFFFF" w:fill="auto"/>
          </w:tcPr>
          <w:p w14:paraId="217C341A" w14:textId="77777777" w:rsidR="0016098B" w:rsidRPr="00B83BEC" w:rsidRDefault="0016098B" w:rsidP="00782CFF">
            <w:pPr>
              <w:pStyle w:val="TAC"/>
              <w:rPr>
                <w:sz w:val="16"/>
                <w:szCs w:val="16"/>
              </w:rPr>
            </w:pPr>
            <w:r w:rsidRPr="00B83BEC">
              <w:rPr>
                <w:sz w:val="16"/>
                <w:szCs w:val="16"/>
              </w:rPr>
              <w:t>CP-200123</w:t>
            </w:r>
          </w:p>
        </w:tc>
        <w:tc>
          <w:tcPr>
            <w:tcW w:w="500" w:type="dxa"/>
            <w:shd w:val="solid" w:color="FFFFFF" w:fill="auto"/>
          </w:tcPr>
          <w:p w14:paraId="34E783E4" w14:textId="77777777" w:rsidR="0016098B" w:rsidRPr="00B83BEC" w:rsidRDefault="0016098B" w:rsidP="00782CFF">
            <w:pPr>
              <w:pStyle w:val="TAL"/>
              <w:rPr>
                <w:sz w:val="16"/>
                <w:szCs w:val="16"/>
              </w:rPr>
            </w:pPr>
            <w:r w:rsidRPr="00B83BEC">
              <w:rPr>
                <w:sz w:val="16"/>
                <w:szCs w:val="16"/>
              </w:rPr>
              <w:t>0118</w:t>
            </w:r>
          </w:p>
        </w:tc>
        <w:tc>
          <w:tcPr>
            <w:tcW w:w="425" w:type="dxa"/>
            <w:shd w:val="solid" w:color="FFFFFF" w:fill="auto"/>
          </w:tcPr>
          <w:p w14:paraId="30BB8F61" w14:textId="77777777" w:rsidR="0016098B" w:rsidRPr="00B83BEC" w:rsidRDefault="0016098B" w:rsidP="00782CFF">
            <w:pPr>
              <w:pStyle w:val="TAR"/>
              <w:rPr>
                <w:sz w:val="16"/>
                <w:szCs w:val="16"/>
              </w:rPr>
            </w:pPr>
            <w:r w:rsidRPr="00B83BEC">
              <w:rPr>
                <w:sz w:val="16"/>
                <w:szCs w:val="16"/>
              </w:rPr>
              <w:t>1</w:t>
            </w:r>
          </w:p>
        </w:tc>
        <w:tc>
          <w:tcPr>
            <w:tcW w:w="425" w:type="dxa"/>
            <w:shd w:val="solid" w:color="FFFFFF" w:fill="auto"/>
          </w:tcPr>
          <w:p w14:paraId="26785601" w14:textId="77777777" w:rsidR="0016098B" w:rsidRPr="00B83BEC" w:rsidRDefault="0016098B" w:rsidP="00782CFF">
            <w:pPr>
              <w:pStyle w:val="TAC"/>
              <w:rPr>
                <w:sz w:val="16"/>
                <w:szCs w:val="16"/>
              </w:rPr>
            </w:pPr>
            <w:r w:rsidRPr="00B83BEC">
              <w:rPr>
                <w:sz w:val="16"/>
                <w:szCs w:val="16"/>
              </w:rPr>
              <w:t>B</w:t>
            </w:r>
          </w:p>
        </w:tc>
        <w:tc>
          <w:tcPr>
            <w:tcW w:w="4962" w:type="dxa"/>
            <w:shd w:val="solid" w:color="FFFFFF" w:fill="auto"/>
          </w:tcPr>
          <w:p w14:paraId="71882F10" w14:textId="77777777" w:rsidR="0016098B" w:rsidRPr="00B83BEC" w:rsidRDefault="0016098B" w:rsidP="00782CFF">
            <w:pPr>
              <w:pStyle w:val="TAL"/>
              <w:rPr>
                <w:sz w:val="16"/>
                <w:szCs w:val="16"/>
              </w:rPr>
            </w:pPr>
            <w:r w:rsidRPr="00B83BEC">
              <w:rPr>
                <w:sz w:val="16"/>
                <w:szCs w:val="16"/>
              </w:rPr>
              <w:t>CAT interactions with MuD and MiD services</w:t>
            </w:r>
          </w:p>
        </w:tc>
        <w:tc>
          <w:tcPr>
            <w:tcW w:w="708" w:type="dxa"/>
            <w:shd w:val="solid" w:color="FFFFFF" w:fill="auto"/>
          </w:tcPr>
          <w:p w14:paraId="10827CB1" w14:textId="77777777" w:rsidR="0016098B" w:rsidRPr="00B83BEC" w:rsidRDefault="0016098B" w:rsidP="00782CFF">
            <w:pPr>
              <w:pStyle w:val="TAC"/>
              <w:rPr>
                <w:sz w:val="16"/>
                <w:szCs w:val="16"/>
              </w:rPr>
            </w:pPr>
            <w:r w:rsidRPr="00B83BEC">
              <w:rPr>
                <w:sz w:val="16"/>
                <w:szCs w:val="16"/>
              </w:rPr>
              <w:t>16.2.0</w:t>
            </w:r>
          </w:p>
        </w:tc>
      </w:tr>
      <w:tr w:rsidR="006E3725" w:rsidRPr="00B83BEC" w14:paraId="369F8684" w14:textId="77777777" w:rsidTr="00170908">
        <w:tc>
          <w:tcPr>
            <w:tcW w:w="800" w:type="dxa"/>
            <w:shd w:val="solid" w:color="FFFFFF" w:fill="auto"/>
          </w:tcPr>
          <w:p w14:paraId="1913C9A9" w14:textId="77777777" w:rsidR="006E3725" w:rsidRPr="00B83BEC" w:rsidRDefault="006E3725" w:rsidP="006E3725">
            <w:pPr>
              <w:pStyle w:val="TAC"/>
              <w:rPr>
                <w:sz w:val="16"/>
                <w:szCs w:val="16"/>
              </w:rPr>
            </w:pPr>
            <w:r w:rsidRPr="00B83BEC">
              <w:rPr>
                <w:sz w:val="16"/>
                <w:szCs w:val="16"/>
              </w:rPr>
              <w:t>2020-06</w:t>
            </w:r>
          </w:p>
        </w:tc>
        <w:tc>
          <w:tcPr>
            <w:tcW w:w="800" w:type="dxa"/>
            <w:shd w:val="solid" w:color="FFFFFF" w:fill="auto"/>
          </w:tcPr>
          <w:p w14:paraId="272C12C4" w14:textId="77777777" w:rsidR="006E3725" w:rsidRPr="00B83BEC" w:rsidRDefault="006E3725" w:rsidP="006E3725">
            <w:pPr>
              <w:pStyle w:val="TAC"/>
              <w:rPr>
                <w:sz w:val="16"/>
                <w:szCs w:val="16"/>
              </w:rPr>
            </w:pPr>
            <w:r w:rsidRPr="00B83BEC">
              <w:rPr>
                <w:sz w:val="16"/>
                <w:szCs w:val="16"/>
              </w:rPr>
              <w:t>CT-88e</w:t>
            </w:r>
          </w:p>
        </w:tc>
        <w:tc>
          <w:tcPr>
            <w:tcW w:w="1094" w:type="dxa"/>
            <w:shd w:val="solid" w:color="FFFFFF" w:fill="auto"/>
          </w:tcPr>
          <w:p w14:paraId="60D8AFC9" w14:textId="77777777" w:rsidR="006E3725" w:rsidRPr="00B83BEC" w:rsidRDefault="006E3725" w:rsidP="00794F47">
            <w:pPr>
              <w:spacing w:after="0"/>
              <w:jc w:val="center"/>
              <w:rPr>
                <w:rFonts w:ascii="Segoe UI" w:hAnsi="Segoe UI" w:cs="Segoe UI"/>
                <w:color w:val="333333"/>
                <w:sz w:val="18"/>
                <w:szCs w:val="18"/>
              </w:rPr>
            </w:pPr>
            <w:r w:rsidRPr="00B83BEC">
              <w:rPr>
                <w:rFonts w:ascii="Arial" w:hAnsi="Arial"/>
                <w:sz w:val="16"/>
                <w:szCs w:val="16"/>
              </w:rPr>
              <w:t>CP-201111</w:t>
            </w:r>
          </w:p>
        </w:tc>
        <w:tc>
          <w:tcPr>
            <w:tcW w:w="500" w:type="dxa"/>
            <w:shd w:val="solid" w:color="FFFFFF" w:fill="auto"/>
          </w:tcPr>
          <w:p w14:paraId="73DC8FE7" w14:textId="77777777" w:rsidR="006E3725" w:rsidRPr="00B83BEC" w:rsidRDefault="006E3725" w:rsidP="006E3725">
            <w:pPr>
              <w:pStyle w:val="TAL"/>
              <w:rPr>
                <w:sz w:val="16"/>
                <w:szCs w:val="16"/>
              </w:rPr>
            </w:pPr>
            <w:r w:rsidRPr="00B83BEC">
              <w:rPr>
                <w:sz w:val="16"/>
                <w:szCs w:val="16"/>
              </w:rPr>
              <w:t>0119</w:t>
            </w:r>
          </w:p>
        </w:tc>
        <w:tc>
          <w:tcPr>
            <w:tcW w:w="425" w:type="dxa"/>
            <w:shd w:val="solid" w:color="FFFFFF" w:fill="auto"/>
          </w:tcPr>
          <w:p w14:paraId="6F89819C" w14:textId="77777777" w:rsidR="006E3725" w:rsidRPr="00B83BEC" w:rsidRDefault="006E3725" w:rsidP="006E3725">
            <w:pPr>
              <w:pStyle w:val="TAR"/>
              <w:rPr>
                <w:sz w:val="16"/>
                <w:szCs w:val="16"/>
              </w:rPr>
            </w:pPr>
            <w:r w:rsidRPr="00B83BEC">
              <w:rPr>
                <w:sz w:val="16"/>
                <w:szCs w:val="16"/>
              </w:rPr>
              <w:t>2</w:t>
            </w:r>
          </w:p>
        </w:tc>
        <w:tc>
          <w:tcPr>
            <w:tcW w:w="425" w:type="dxa"/>
            <w:shd w:val="solid" w:color="FFFFFF" w:fill="auto"/>
          </w:tcPr>
          <w:p w14:paraId="093E1EB5" w14:textId="77777777" w:rsidR="006E3725" w:rsidRPr="00B83BEC" w:rsidRDefault="006E3725" w:rsidP="006E3725">
            <w:pPr>
              <w:pStyle w:val="TAC"/>
              <w:rPr>
                <w:sz w:val="16"/>
                <w:szCs w:val="16"/>
              </w:rPr>
            </w:pPr>
            <w:r w:rsidRPr="00B83BEC">
              <w:rPr>
                <w:sz w:val="16"/>
                <w:szCs w:val="16"/>
              </w:rPr>
              <w:t>B</w:t>
            </w:r>
          </w:p>
        </w:tc>
        <w:tc>
          <w:tcPr>
            <w:tcW w:w="4962" w:type="dxa"/>
            <w:shd w:val="solid" w:color="FFFFFF" w:fill="auto"/>
          </w:tcPr>
          <w:p w14:paraId="2F2CC1EC" w14:textId="77777777" w:rsidR="006E3725" w:rsidRPr="00B83BEC" w:rsidRDefault="006E3725" w:rsidP="006E3725">
            <w:pPr>
              <w:pStyle w:val="TAL"/>
              <w:rPr>
                <w:sz w:val="16"/>
                <w:szCs w:val="16"/>
              </w:rPr>
            </w:pPr>
            <w:r w:rsidRPr="00B83BEC">
              <w:rPr>
                <w:sz w:val="16"/>
                <w:szCs w:val="16"/>
              </w:rPr>
              <w:t xml:space="preserve">Use preconditions for CAT when originating UE </w:t>
            </w:r>
            <w:r w:rsidRPr="00B83BEC">
              <w:rPr>
                <w:rFonts w:hint="eastAsia"/>
                <w:sz w:val="16"/>
                <w:szCs w:val="16"/>
              </w:rPr>
              <w:t>supports</w:t>
            </w:r>
            <w:r w:rsidRPr="00B83BEC">
              <w:rPr>
                <w:sz w:val="16"/>
                <w:szCs w:val="16"/>
              </w:rPr>
              <w:t xml:space="preserve"> precond</w:t>
            </w:r>
            <w:r w:rsidRPr="00B83BEC">
              <w:rPr>
                <w:rFonts w:hint="eastAsia"/>
                <w:sz w:val="16"/>
                <w:szCs w:val="16"/>
              </w:rPr>
              <w:t>i</w:t>
            </w:r>
            <w:r w:rsidRPr="00B83BEC">
              <w:rPr>
                <w:sz w:val="16"/>
                <w:szCs w:val="16"/>
              </w:rPr>
              <w:t>tion</w:t>
            </w:r>
          </w:p>
        </w:tc>
        <w:tc>
          <w:tcPr>
            <w:tcW w:w="708" w:type="dxa"/>
            <w:shd w:val="solid" w:color="FFFFFF" w:fill="auto"/>
          </w:tcPr>
          <w:p w14:paraId="63184F1A" w14:textId="77777777" w:rsidR="006E3725" w:rsidRPr="00B83BEC" w:rsidRDefault="006E3725" w:rsidP="006E3725">
            <w:pPr>
              <w:pStyle w:val="TAC"/>
              <w:rPr>
                <w:sz w:val="16"/>
                <w:szCs w:val="16"/>
              </w:rPr>
            </w:pPr>
            <w:r w:rsidRPr="00B83BEC">
              <w:rPr>
                <w:sz w:val="16"/>
                <w:szCs w:val="16"/>
              </w:rPr>
              <w:t>16.</w:t>
            </w:r>
            <w:r w:rsidR="00E85234" w:rsidRPr="00B83BEC">
              <w:rPr>
                <w:sz w:val="16"/>
                <w:szCs w:val="16"/>
              </w:rPr>
              <w:t>3</w:t>
            </w:r>
            <w:r w:rsidRPr="00B83BEC">
              <w:rPr>
                <w:sz w:val="16"/>
                <w:szCs w:val="16"/>
              </w:rPr>
              <w:t>.0</w:t>
            </w:r>
          </w:p>
        </w:tc>
      </w:tr>
      <w:tr w:rsidR="002D0493" w:rsidRPr="00B83BEC" w14:paraId="4955A87E" w14:textId="77777777" w:rsidTr="00170908">
        <w:tc>
          <w:tcPr>
            <w:tcW w:w="800" w:type="dxa"/>
            <w:shd w:val="solid" w:color="FFFFFF" w:fill="auto"/>
          </w:tcPr>
          <w:p w14:paraId="20F84947" w14:textId="77777777" w:rsidR="002D0493" w:rsidRPr="00B83BEC" w:rsidRDefault="002D0493" w:rsidP="002D0493">
            <w:pPr>
              <w:pStyle w:val="TAC"/>
              <w:rPr>
                <w:sz w:val="16"/>
                <w:szCs w:val="16"/>
              </w:rPr>
            </w:pPr>
            <w:r w:rsidRPr="00B83BEC">
              <w:rPr>
                <w:sz w:val="16"/>
                <w:szCs w:val="16"/>
              </w:rPr>
              <w:t>2020-06</w:t>
            </w:r>
          </w:p>
        </w:tc>
        <w:tc>
          <w:tcPr>
            <w:tcW w:w="800" w:type="dxa"/>
            <w:shd w:val="solid" w:color="FFFFFF" w:fill="auto"/>
          </w:tcPr>
          <w:p w14:paraId="701FDBAB" w14:textId="77777777" w:rsidR="002D0493" w:rsidRPr="00B83BEC" w:rsidRDefault="002D0493" w:rsidP="002D0493">
            <w:pPr>
              <w:pStyle w:val="TAC"/>
              <w:rPr>
                <w:sz w:val="16"/>
                <w:szCs w:val="16"/>
              </w:rPr>
            </w:pPr>
            <w:r w:rsidRPr="00B83BEC">
              <w:rPr>
                <w:sz w:val="16"/>
                <w:szCs w:val="16"/>
              </w:rPr>
              <w:t>CT-88e</w:t>
            </w:r>
          </w:p>
        </w:tc>
        <w:tc>
          <w:tcPr>
            <w:tcW w:w="1094" w:type="dxa"/>
            <w:shd w:val="solid" w:color="FFFFFF" w:fill="auto"/>
          </w:tcPr>
          <w:p w14:paraId="113B15C7" w14:textId="77777777" w:rsidR="002D0493" w:rsidRPr="00B83BEC" w:rsidRDefault="002D0493" w:rsidP="002D0493">
            <w:pPr>
              <w:spacing w:after="0"/>
              <w:jc w:val="center"/>
              <w:rPr>
                <w:rFonts w:ascii="Arial" w:hAnsi="Arial"/>
                <w:sz w:val="16"/>
                <w:szCs w:val="16"/>
              </w:rPr>
            </w:pPr>
            <w:r w:rsidRPr="00B83BEC">
              <w:rPr>
                <w:rFonts w:ascii="Arial" w:hAnsi="Arial"/>
                <w:sz w:val="16"/>
                <w:szCs w:val="16"/>
              </w:rPr>
              <w:t>CP-201111</w:t>
            </w:r>
          </w:p>
        </w:tc>
        <w:tc>
          <w:tcPr>
            <w:tcW w:w="500" w:type="dxa"/>
            <w:shd w:val="solid" w:color="FFFFFF" w:fill="auto"/>
          </w:tcPr>
          <w:p w14:paraId="22BF2114" w14:textId="77777777" w:rsidR="002D0493" w:rsidRPr="00B83BEC" w:rsidRDefault="002D0493" w:rsidP="002D0493">
            <w:pPr>
              <w:pStyle w:val="TAL"/>
              <w:rPr>
                <w:sz w:val="16"/>
                <w:szCs w:val="16"/>
              </w:rPr>
            </w:pPr>
            <w:r w:rsidRPr="00B83BEC">
              <w:rPr>
                <w:sz w:val="16"/>
                <w:szCs w:val="16"/>
              </w:rPr>
              <w:t>0120</w:t>
            </w:r>
          </w:p>
        </w:tc>
        <w:tc>
          <w:tcPr>
            <w:tcW w:w="425" w:type="dxa"/>
            <w:shd w:val="solid" w:color="FFFFFF" w:fill="auto"/>
          </w:tcPr>
          <w:p w14:paraId="1964AF12" w14:textId="77777777" w:rsidR="002D0493" w:rsidRPr="00B83BEC" w:rsidRDefault="002D0493" w:rsidP="002D0493">
            <w:pPr>
              <w:pStyle w:val="TAR"/>
              <w:rPr>
                <w:sz w:val="16"/>
                <w:szCs w:val="16"/>
              </w:rPr>
            </w:pPr>
            <w:r w:rsidRPr="00B83BEC">
              <w:rPr>
                <w:sz w:val="16"/>
                <w:szCs w:val="16"/>
              </w:rPr>
              <w:t>1</w:t>
            </w:r>
          </w:p>
        </w:tc>
        <w:tc>
          <w:tcPr>
            <w:tcW w:w="425" w:type="dxa"/>
            <w:shd w:val="solid" w:color="FFFFFF" w:fill="auto"/>
          </w:tcPr>
          <w:p w14:paraId="469CFEDC" w14:textId="77777777" w:rsidR="002D0493" w:rsidRPr="00B83BEC" w:rsidRDefault="002D0493" w:rsidP="002D0493">
            <w:pPr>
              <w:pStyle w:val="TAC"/>
              <w:rPr>
                <w:sz w:val="16"/>
                <w:szCs w:val="16"/>
              </w:rPr>
            </w:pPr>
            <w:r w:rsidRPr="00B83BEC">
              <w:rPr>
                <w:sz w:val="16"/>
                <w:szCs w:val="16"/>
              </w:rPr>
              <w:t>F</w:t>
            </w:r>
          </w:p>
        </w:tc>
        <w:tc>
          <w:tcPr>
            <w:tcW w:w="4962" w:type="dxa"/>
            <w:shd w:val="solid" w:color="FFFFFF" w:fill="auto"/>
          </w:tcPr>
          <w:p w14:paraId="0FEA160A" w14:textId="77777777" w:rsidR="002D0493" w:rsidRPr="00B83BEC" w:rsidRDefault="002D0493" w:rsidP="002D0493">
            <w:pPr>
              <w:pStyle w:val="TAL"/>
              <w:rPr>
                <w:sz w:val="16"/>
                <w:szCs w:val="16"/>
              </w:rPr>
            </w:pPr>
            <w:r w:rsidRPr="00B83BEC">
              <w:rPr>
                <w:sz w:val="16"/>
                <w:szCs w:val="16"/>
              </w:rPr>
              <w:t>Preconditions correction for forking model</w:t>
            </w:r>
          </w:p>
        </w:tc>
        <w:tc>
          <w:tcPr>
            <w:tcW w:w="708" w:type="dxa"/>
            <w:shd w:val="solid" w:color="FFFFFF" w:fill="auto"/>
          </w:tcPr>
          <w:p w14:paraId="225C487D" w14:textId="77777777" w:rsidR="002D0493" w:rsidRPr="00B83BEC" w:rsidRDefault="002D0493" w:rsidP="002D0493">
            <w:pPr>
              <w:pStyle w:val="TAC"/>
              <w:rPr>
                <w:sz w:val="16"/>
                <w:szCs w:val="16"/>
              </w:rPr>
            </w:pPr>
            <w:r w:rsidRPr="00B83BEC">
              <w:rPr>
                <w:sz w:val="16"/>
                <w:szCs w:val="16"/>
              </w:rPr>
              <w:t>16.3.0</w:t>
            </w:r>
          </w:p>
        </w:tc>
      </w:tr>
      <w:tr w:rsidR="003A540B" w:rsidRPr="00B83BEC" w14:paraId="6A457D62" w14:textId="77777777" w:rsidTr="00170908">
        <w:tc>
          <w:tcPr>
            <w:tcW w:w="800" w:type="dxa"/>
            <w:shd w:val="solid" w:color="FFFFFF" w:fill="auto"/>
          </w:tcPr>
          <w:p w14:paraId="762DD5BE" w14:textId="77777777" w:rsidR="003A540B" w:rsidRPr="00B83BEC" w:rsidRDefault="003A540B" w:rsidP="002D0493">
            <w:pPr>
              <w:pStyle w:val="TAC"/>
              <w:rPr>
                <w:sz w:val="16"/>
                <w:szCs w:val="16"/>
              </w:rPr>
            </w:pPr>
            <w:r>
              <w:rPr>
                <w:sz w:val="16"/>
                <w:szCs w:val="16"/>
              </w:rPr>
              <w:t>2020-07</w:t>
            </w:r>
          </w:p>
        </w:tc>
        <w:tc>
          <w:tcPr>
            <w:tcW w:w="800" w:type="dxa"/>
            <w:shd w:val="solid" w:color="FFFFFF" w:fill="auto"/>
          </w:tcPr>
          <w:p w14:paraId="576DD069" w14:textId="77777777" w:rsidR="003A540B" w:rsidRPr="00B83BEC" w:rsidRDefault="003A540B" w:rsidP="002D0493">
            <w:pPr>
              <w:pStyle w:val="TAC"/>
              <w:rPr>
                <w:sz w:val="16"/>
                <w:szCs w:val="16"/>
              </w:rPr>
            </w:pPr>
            <w:r>
              <w:rPr>
                <w:sz w:val="16"/>
                <w:szCs w:val="16"/>
              </w:rPr>
              <w:t>CT-88e</w:t>
            </w:r>
          </w:p>
        </w:tc>
        <w:tc>
          <w:tcPr>
            <w:tcW w:w="1094" w:type="dxa"/>
            <w:shd w:val="solid" w:color="FFFFFF" w:fill="auto"/>
          </w:tcPr>
          <w:p w14:paraId="2AE125AF" w14:textId="77777777" w:rsidR="003A540B" w:rsidRPr="00B83BEC" w:rsidRDefault="003A540B" w:rsidP="002D0493">
            <w:pPr>
              <w:spacing w:after="0"/>
              <w:jc w:val="center"/>
              <w:rPr>
                <w:rFonts w:ascii="Arial" w:hAnsi="Arial"/>
                <w:sz w:val="16"/>
                <w:szCs w:val="16"/>
              </w:rPr>
            </w:pPr>
          </w:p>
        </w:tc>
        <w:tc>
          <w:tcPr>
            <w:tcW w:w="500" w:type="dxa"/>
            <w:shd w:val="solid" w:color="FFFFFF" w:fill="auto"/>
          </w:tcPr>
          <w:p w14:paraId="1A6F86BD" w14:textId="77777777" w:rsidR="003A540B" w:rsidRPr="00B83BEC" w:rsidRDefault="003A540B" w:rsidP="002D0493">
            <w:pPr>
              <w:pStyle w:val="TAL"/>
              <w:rPr>
                <w:sz w:val="16"/>
                <w:szCs w:val="16"/>
              </w:rPr>
            </w:pPr>
          </w:p>
        </w:tc>
        <w:tc>
          <w:tcPr>
            <w:tcW w:w="425" w:type="dxa"/>
            <w:shd w:val="solid" w:color="FFFFFF" w:fill="auto"/>
          </w:tcPr>
          <w:p w14:paraId="4390C42C" w14:textId="77777777" w:rsidR="003A540B" w:rsidRPr="00B83BEC" w:rsidRDefault="003A540B" w:rsidP="002D0493">
            <w:pPr>
              <w:pStyle w:val="TAR"/>
              <w:rPr>
                <w:sz w:val="16"/>
                <w:szCs w:val="16"/>
              </w:rPr>
            </w:pPr>
          </w:p>
        </w:tc>
        <w:tc>
          <w:tcPr>
            <w:tcW w:w="425" w:type="dxa"/>
            <w:shd w:val="solid" w:color="FFFFFF" w:fill="auto"/>
          </w:tcPr>
          <w:p w14:paraId="23C298B7" w14:textId="77777777" w:rsidR="003A540B" w:rsidRPr="00B83BEC" w:rsidRDefault="003A540B" w:rsidP="002D0493">
            <w:pPr>
              <w:pStyle w:val="TAC"/>
              <w:rPr>
                <w:sz w:val="16"/>
                <w:szCs w:val="16"/>
              </w:rPr>
            </w:pPr>
          </w:p>
        </w:tc>
        <w:tc>
          <w:tcPr>
            <w:tcW w:w="4962" w:type="dxa"/>
            <w:shd w:val="solid" w:color="FFFFFF" w:fill="auto"/>
          </w:tcPr>
          <w:p w14:paraId="7B6957F4" w14:textId="77777777" w:rsidR="003A540B" w:rsidRPr="00B83BEC" w:rsidRDefault="003A540B" w:rsidP="002D0493">
            <w:pPr>
              <w:pStyle w:val="TAL"/>
              <w:rPr>
                <w:sz w:val="16"/>
                <w:szCs w:val="16"/>
              </w:rPr>
            </w:pPr>
            <w:r>
              <w:rPr>
                <w:sz w:val="16"/>
                <w:szCs w:val="16"/>
              </w:rPr>
              <w:t>Editorial corrections</w:t>
            </w:r>
          </w:p>
        </w:tc>
        <w:tc>
          <w:tcPr>
            <w:tcW w:w="708" w:type="dxa"/>
            <w:shd w:val="solid" w:color="FFFFFF" w:fill="auto"/>
          </w:tcPr>
          <w:p w14:paraId="136023AE" w14:textId="77777777" w:rsidR="003A540B" w:rsidRPr="00B83BEC" w:rsidRDefault="003A540B" w:rsidP="002D0493">
            <w:pPr>
              <w:pStyle w:val="TAC"/>
              <w:rPr>
                <w:sz w:val="16"/>
                <w:szCs w:val="16"/>
              </w:rPr>
            </w:pPr>
            <w:r>
              <w:rPr>
                <w:sz w:val="16"/>
                <w:szCs w:val="16"/>
              </w:rPr>
              <w:t>16.3.1</w:t>
            </w:r>
          </w:p>
        </w:tc>
      </w:tr>
      <w:tr w:rsidR="00254AA7" w:rsidRPr="00B83BEC" w14:paraId="266ED915" w14:textId="77777777" w:rsidTr="007D1D97">
        <w:tc>
          <w:tcPr>
            <w:tcW w:w="800" w:type="dxa"/>
            <w:tcBorders>
              <w:bottom w:val="single" w:sz="12" w:space="0" w:color="auto"/>
            </w:tcBorders>
            <w:shd w:val="solid" w:color="FFFFFF" w:fill="auto"/>
          </w:tcPr>
          <w:p w14:paraId="06E81B21" w14:textId="77777777" w:rsidR="00254AA7" w:rsidRDefault="00254AA7" w:rsidP="002D0493">
            <w:pPr>
              <w:pStyle w:val="TAC"/>
              <w:rPr>
                <w:sz w:val="16"/>
                <w:szCs w:val="16"/>
              </w:rPr>
            </w:pPr>
            <w:r>
              <w:rPr>
                <w:sz w:val="16"/>
                <w:szCs w:val="16"/>
              </w:rPr>
              <w:t>2020-09</w:t>
            </w:r>
          </w:p>
        </w:tc>
        <w:tc>
          <w:tcPr>
            <w:tcW w:w="800" w:type="dxa"/>
            <w:tcBorders>
              <w:bottom w:val="single" w:sz="12" w:space="0" w:color="auto"/>
            </w:tcBorders>
            <w:shd w:val="solid" w:color="FFFFFF" w:fill="auto"/>
          </w:tcPr>
          <w:p w14:paraId="11658480" w14:textId="77777777" w:rsidR="00254AA7" w:rsidRDefault="00254AA7" w:rsidP="002D0493">
            <w:pPr>
              <w:pStyle w:val="TAC"/>
              <w:rPr>
                <w:sz w:val="16"/>
                <w:szCs w:val="16"/>
              </w:rPr>
            </w:pPr>
            <w:r>
              <w:rPr>
                <w:sz w:val="16"/>
                <w:szCs w:val="16"/>
              </w:rPr>
              <w:t>CT-89e</w:t>
            </w:r>
          </w:p>
        </w:tc>
        <w:tc>
          <w:tcPr>
            <w:tcW w:w="1094" w:type="dxa"/>
            <w:tcBorders>
              <w:bottom w:val="single" w:sz="12" w:space="0" w:color="auto"/>
            </w:tcBorders>
            <w:shd w:val="solid" w:color="FFFFFF" w:fill="auto"/>
          </w:tcPr>
          <w:p w14:paraId="7E98EF39" w14:textId="77777777" w:rsidR="00254AA7" w:rsidRPr="00B83BEC" w:rsidRDefault="00254AA7" w:rsidP="002D0493">
            <w:pPr>
              <w:spacing w:after="0"/>
              <w:jc w:val="center"/>
              <w:rPr>
                <w:rFonts w:ascii="Arial" w:hAnsi="Arial"/>
                <w:sz w:val="16"/>
                <w:szCs w:val="16"/>
              </w:rPr>
            </w:pPr>
            <w:r w:rsidRPr="00254AA7">
              <w:rPr>
                <w:rFonts w:ascii="Arial" w:hAnsi="Arial"/>
                <w:sz w:val="16"/>
                <w:szCs w:val="16"/>
              </w:rPr>
              <w:t>CP-202184</w:t>
            </w:r>
          </w:p>
        </w:tc>
        <w:tc>
          <w:tcPr>
            <w:tcW w:w="500" w:type="dxa"/>
            <w:tcBorders>
              <w:bottom w:val="single" w:sz="12" w:space="0" w:color="auto"/>
            </w:tcBorders>
            <w:shd w:val="solid" w:color="FFFFFF" w:fill="auto"/>
          </w:tcPr>
          <w:p w14:paraId="4C1E5DE9" w14:textId="77777777" w:rsidR="00254AA7" w:rsidRPr="00B83BEC" w:rsidRDefault="00254AA7" w:rsidP="002D0493">
            <w:pPr>
              <w:pStyle w:val="TAL"/>
              <w:rPr>
                <w:sz w:val="16"/>
                <w:szCs w:val="16"/>
              </w:rPr>
            </w:pPr>
            <w:r>
              <w:rPr>
                <w:sz w:val="16"/>
                <w:szCs w:val="16"/>
              </w:rPr>
              <w:t>0121</w:t>
            </w:r>
          </w:p>
        </w:tc>
        <w:tc>
          <w:tcPr>
            <w:tcW w:w="425" w:type="dxa"/>
            <w:tcBorders>
              <w:bottom w:val="single" w:sz="12" w:space="0" w:color="auto"/>
            </w:tcBorders>
            <w:shd w:val="solid" w:color="FFFFFF" w:fill="auto"/>
          </w:tcPr>
          <w:p w14:paraId="44058564" w14:textId="77777777" w:rsidR="00254AA7" w:rsidRPr="00B83BEC" w:rsidRDefault="00254AA7" w:rsidP="002D0493">
            <w:pPr>
              <w:pStyle w:val="TAR"/>
              <w:rPr>
                <w:sz w:val="16"/>
                <w:szCs w:val="16"/>
              </w:rPr>
            </w:pPr>
            <w:r>
              <w:rPr>
                <w:sz w:val="16"/>
                <w:szCs w:val="16"/>
              </w:rPr>
              <w:t>1</w:t>
            </w:r>
          </w:p>
        </w:tc>
        <w:tc>
          <w:tcPr>
            <w:tcW w:w="425" w:type="dxa"/>
            <w:tcBorders>
              <w:bottom w:val="single" w:sz="12" w:space="0" w:color="auto"/>
            </w:tcBorders>
            <w:shd w:val="solid" w:color="FFFFFF" w:fill="auto"/>
          </w:tcPr>
          <w:p w14:paraId="22DB2DB0" w14:textId="77777777" w:rsidR="00254AA7" w:rsidRPr="00B83BEC" w:rsidRDefault="00254AA7" w:rsidP="002D0493">
            <w:pPr>
              <w:pStyle w:val="TAC"/>
              <w:rPr>
                <w:sz w:val="16"/>
                <w:szCs w:val="16"/>
              </w:rPr>
            </w:pPr>
            <w:r>
              <w:rPr>
                <w:sz w:val="16"/>
                <w:szCs w:val="16"/>
              </w:rPr>
              <w:t>F</w:t>
            </w:r>
          </w:p>
        </w:tc>
        <w:tc>
          <w:tcPr>
            <w:tcW w:w="4962" w:type="dxa"/>
            <w:tcBorders>
              <w:bottom w:val="single" w:sz="12" w:space="0" w:color="auto"/>
            </w:tcBorders>
            <w:shd w:val="solid" w:color="FFFFFF" w:fill="auto"/>
          </w:tcPr>
          <w:p w14:paraId="4D74830B" w14:textId="77777777" w:rsidR="00254AA7" w:rsidRDefault="00254AA7" w:rsidP="002D0493">
            <w:pPr>
              <w:pStyle w:val="TAL"/>
              <w:rPr>
                <w:sz w:val="16"/>
                <w:szCs w:val="16"/>
              </w:rPr>
            </w:pPr>
            <w:r w:rsidRPr="00254AA7">
              <w:rPr>
                <w:sz w:val="16"/>
                <w:szCs w:val="16"/>
              </w:rPr>
              <w:t>No SDP answer in the 200 response to SIP INVITE request after completion of SDP negotiation.</w:t>
            </w:r>
          </w:p>
        </w:tc>
        <w:tc>
          <w:tcPr>
            <w:tcW w:w="708" w:type="dxa"/>
            <w:tcBorders>
              <w:bottom w:val="single" w:sz="12" w:space="0" w:color="auto"/>
            </w:tcBorders>
            <w:shd w:val="solid" w:color="FFFFFF" w:fill="auto"/>
          </w:tcPr>
          <w:p w14:paraId="09D40920" w14:textId="77777777" w:rsidR="00254AA7" w:rsidRDefault="00254AA7" w:rsidP="002D0493">
            <w:pPr>
              <w:pStyle w:val="TAC"/>
              <w:rPr>
                <w:sz w:val="16"/>
                <w:szCs w:val="16"/>
              </w:rPr>
            </w:pPr>
            <w:r>
              <w:rPr>
                <w:sz w:val="16"/>
                <w:szCs w:val="16"/>
              </w:rPr>
              <w:t>17.0.0</w:t>
            </w:r>
          </w:p>
        </w:tc>
      </w:tr>
      <w:tr w:rsidR="008F3143" w:rsidRPr="00B83BEC" w14:paraId="39A92A90" w14:textId="77777777" w:rsidTr="007D1D97">
        <w:tc>
          <w:tcPr>
            <w:tcW w:w="800" w:type="dxa"/>
            <w:tcBorders>
              <w:top w:val="single" w:sz="12" w:space="0" w:color="auto"/>
              <w:bottom w:val="single" w:sz="12" w:space="0" w:color="auto"/>
            </w:tcBorders>
            <w:shd w:val="solid" w:color="FFFFFF" w:fill="auto"/>
          </w:tcPr>
          <w:p w14:paraId="058AC6E9" w14:textId="77777777" w:rsidR="008F3143" w:rsidRDefault="008F3143" w:rsidP="002D0493">
            <w:pPr>
              <w:pStyle w:val="TAC"/>
              <w:rPr>
                <w:sz w:val="16"/>
                <w:szCs w:val="16"/>
              </w:rPr>
            </w:pPr>
            <w:r>
              <w:rPr>
                <w:sz w:val="16"/>
                <w:szCs w:val="16"/>
              </w:rPr>
              <w:t>2021-06</w:t>
            </w:r>
          </w:p>
        </w:tc>
        <w:tc>
          <w:tcPr>
            <w:tcW w:w="800" w:type="dxa"/>
            <w:tcBorders>
              <w:top w:val="single" w:sz="12" w:space="0" w:color="auto"/>
              <w:bottom w:val="single" w:sz="12" w:space="0" w:color="auto"/>
            </w:tcBorders>
            <w:shd w:val="solid" w:color="FFFFFF" w:fill="auto"/>
          </w:tcPr>
          <w:p w14:paraId="37FD88AD" w14:textId="77777777" w:rsidR="008F3143" w:rsidRDefault="008F3143" w:rsidP="002D0493">
            <w:pPr>
              <w:pStyle w:val="TAC"/>
              <w:rPr>
                <w:sz w:val="16"/>
                <w:szCs w:val="16"/>
              </w:rPr>
            </w:pPr>
            <w:r>
              <w:rPr>
                <w:sz w:val="16"/>
                <w:szCs w:val="16"/>
              </w:rPr>
              <w:t>CT-92e</w:t>
            </w:r>
          </w:p>
        </w:tc>
        <w:tc>
          <w:tcPr>
            <w:tcW w:w="1094" w:type="dxa"/>
            <w:tcBorders>
              <w:top w:val="single" w:sz="12" w:space="0" w:color="auto"/>
              <w:bottom w:val="single" w:sz="12" w:space="0" w:color="auto"/>
            </w:tcBorders>
            <w:shd w:val="solid" w:color="FFFFFF" w:fill="auto"/>
          </w:tcPr>
          <w:p w14:paraId="147118E3" w14:textId="77777777" w:rsidR="008F3143" w:rsidRPr="00254AA7" w:rsidRDefault="008F3143" w:rsidP="002D0493">
            <w:pPr>
              <w:spacing w:after="0"/>
              <w:jc w:val="center"/>
              <w:rPr>
                <w:rFonts w:ascii="Arial" w:hAnsi="Arial"/>
                <w:sz w:val="16"/>
                <w:szCs w:val="16"/>
              </w:rPr>
            </w:pPr>
            <w:r>
              <w:rPr>
                <w:rFonts w:ascii="Arial" w:hAnsi="Arial"/>
                <w:sz w:val="16"/>
                <w:szCs w:val="16"/>
              </w:rPr>
              <w:t>CP-211156</w:t>
            </w:r>
          </w:p>
        </w:tc>
        <w:tc>
          <w:tcPr>
            <w:tcW w:w="500" w:type="dxa"/>
            <w:tcBorders>
              <w:top w:val="single" w:sz="12" w:space="0" w:color="auto"/>
              <w:bottom w:val="single" w:sz="12" w:space="0" w:color="auto"/>
            </w:tcBorders>
            <w:shd w:val="solid" w:color="FFFFFF" w:fill="auto"/>
          </w:tcPr>
          <w:p w14:paraId="51D46D3E" w14:textId="77777777" w:rsidR="008F3143" w:rsidRDefault="008F3143" w:rsidP="002D0493">
            <w:pPr>
              <w:pStyle w:val="TAL"/>
              <w:rPr>
                <w:sz w:val="16"/>
                <w:szCs w:val="16"/>
              </w:rPr>
            </w:pPr>
            <w:r>
              <w:rPr>
                <w:sz w:val="16"/>
                <w:szCs w:val="16"/>
              </w:rPr>
              <w:t>0122</w:t>
            </w:r>
          </w:p>
        </w:tc>
        <w:tc>
          <w:tcPr>
            <w:tcW w:w="425" w:type="dxa"/>
            <w:tcBorders>
              <w:top w:val="single" w:sz="12" w:space="0" w:color="auto"/>
              <w:bottom w:val="single" w:sz="12" w:space="0" w:color="auto"/>
            </w:tcBorders>
            <w:shd w:val="solid" w:color="FFFFFF" w:fill="auto"/>
          </w:tcPr>
          <w:p w14:paraId="5D6FC6E0" w14:textId="77777777" w:rsidR="008F3143" w:rsidRDefault="008F3143" w:rsidP="002D0493">
            <w:pPr>
              <w:pStyle w:val="TAR"/>
              <w:rPr>
                <w:sz w:val="16"/>
                <w:szCs w:val="16"/>
              </w:rPr>
            </w:pPr>
            <w:r>
              <w:rPr>
                <w:sz w:val="16"/>
                <w:szCs w:val="16"/>
              </w:rPr>
              <w:t>2</w:t>
            </w:r>
          </w:p>
        </w:tc>
        <w:tc>
          <w:tcPr>
            <w:tcW w:w="425" w:type="dxa"/>
            <w:tcBorders>
              <w:top w:val="single" w:sz="12" w:space="0" w:color="auto"/>
              <w:bottom w:val="single" w:sz="12" w:space="0" w:color="auto"/>
            </w:tcBorders>
            <w:shd w:val="solid" w:color="FFFFFF" w:fill="auto"/>
          </w:tcPr>
          <w:p w14:paraId="242D7A09" w14:textId="77777777" w:rsidR="008F3143" w:rsidRDefault="008F3143" w:rsidP="002D0493">
            <w:pPr>
              <w:pStyle w:val="TAC"/>
              <w:rPr>
                <w:sz w:val="16"/>
                <w:szCs w:val="16"/>
              </w:rPr>
            </w:pPr>
            <w:r>
              <w:rPr>
                <w:sz w:val="16"/>
                <w:szCs w:val="16"/>
              </w:rPr>
              <w:t>F</w:t>
            </w:r>
          </w:p>
        </w:tc>
        <w:tc>
          <w:tcPr>
            <w:tcW w:w="4962" w:type="dxa"/>
            <w:tcBorders>
              <w:top w:val="single" w:sz="12" w:space="0" w:color="auto"/>
              <w:bottom w:val="single" w:sz="12" w:space="0" w:color="auto"/>
            </w:tcBorders>
            <w:shd w:val="solid" w:color="FFFFFF" w:fill="auto"/>
          </w:tcPr>
          <w:p w14:paraId="7FAF6C01" w14:textId="77777777" w:rsidR="008F3143" w:rsidRPr="00254AA7" w:rsidRDefault="008F3143" w:rsidP="002D0493">
            <w:pPr>
              <w:pStyle w:val="TAL"/>
              <w:rPr>
                <w:sz w:val="16"/>
                <w:szCs w:val="16"/>
              </w:rPr>
            </w:pPr>
            <w:r>
              <w:t>CAT Corrections on the support of DTMF</w:t>
            </w:r>
          </w:p>
        </w:tc>
        <w:tc>
          <w:tcPr>
            <w:tcW w:w="708" w:type="dxa"/>
            <w:tcBorders>
              <w:top w:val="single" w:sz="12" w:space="0" w:color="auto"/>
              <w:bottom w:val="single" w:sz="12" w:space="0" w:color="auto"/>
            </w:tcBorders>
            <w:shd w:val="solid" w:color="FFFFFF" w:fill="auto"/>
          </w:tcPr>
          <w:p w14:paraId="07CF602C" w14:textId="77777777" w:rsidR="008F3143" w:rsidRDefault="008F3143" w:rsidP="002D0493">
            <w:pPr>
              <w:pStyle w:val="TAC"/>
              <w:rPr>
                <w:sz w:val="16"/>
                <w:szCs w:val="16"/>
              </w:rPr>
            </w:pPr>
            <w:r>
              <w:rPr>
                <w:sz w:val="16"/>
                <w:szCs w:val="16"/>
              </w:rPr>
              <w:t>17.1.0</w:t>
            </w:r>
          </w:p>
        </w:tc>
      </w:tr>
      <w:tr w:rsidR="007D1D97" w:rsidRPr="00B83BEC" w14:paraId="55CB0796" w14:textId="77777777" w:rsidTr="007D1D97">
        <w:tc>
          <w:tcPr>
            <w:tcW w:w="800" w:type="dxa"/>
            <w:tcBorders>
              <w:top w:val="single" w:sz="12" w:space="0" w:color="auto"/>
            </w:tcBorders>
            <w:shd w:val="solid" w:color="FFFFFF" w:fill="auto"/>
          </w:tcPr>
          <w:p w14:paraId="29D2A118" w14:textId="77777777" w:rsidR="007D1D97" w:rsidRDefault="007D1D97" w:rsidP="002D0493">
            <w:pPr>
              <w:pStyle w:val="TAC"/>
              <w:rPr>
                <w:sz w:val="16"/>
                <w:szCs w:val="16"/>
              </w:rPr>
            </w:pPr>
            <w:r>
              <w:rPr>
                <w:sz w:val="16"/>
                <w:szCs w:val="16"/>
              </w:rPr>
              <w:t>2024-04</w:t>
            </w:r>
          </w:p>
        </w:tc>
        <w:tc>
          <w:tcPr>
            <w:tcW w:w="800" w:type="dxa"/>
            <w:tcBorders>
              <w:top w:val="single" w:sz="12" w:space="0" w:color="auto"/>
            </w:tcBorders>
            <w:shd w:val="solid" w:color="FFFFFF" w:fill="auto"/>
          </w:tcPr>
          <w:p w14:paraId="107AD3D6" w14:textId="77777777" w:rsidR="007D1D97" w:rsidRDefault="007D1D97" w:rsidP="002D0493">
            <w:pPr>
              <w:pStyle w:val="TAC"/>
              <w:rPr>
                <w:sz w:val="16"/>
                <w:szCs w:val="16"/>
              </w:rPr>
            </w:pPr>
            <w:r>
              <w:rPr>
                <w:sz w:val="16"/>
                <w:szCs w:val="16"/>
              </w:rPr>
              <w:t>-</w:t>
            </w:r>
          </w:p>
        </w:tc>
        <w:tc>
          <w:tcPr>
            <w:tcW w:w="1094" w:type="dxa"/>
            <w:tcBorders>
              <w:top w:val="single" w:sz="12" w:space="0" w:color="auto"/>
            </w:tcBorders>
            <w:shd w:val="solid" w:color="FFFFFF" w:fill="auto"/>
          </w:tcPr>
          <w:p w14:paraId="531D8279" w14:textId="77777777" w:rsidR="007D1D97" w:rsidRDefault="007D1D97" w:rsidP="002D0493">
            <w:pPr>
              <w:spacing w:after="0"/>
              <w:jc w:val="center"/>
              <w:rPr>
                <w:rFonts w:ascii="Arial" w:hAnsi="Arial"/>
                <w:sz w:val="16"/>
                <w:szCs w:val="16"/>
              </w:rPr>
            </w:pPr>
            <w:r>
              <w:rPr>
                <w:rFonts w:ascii="Arial" w:hAnsi="Arial"/>
                <w:sz w:val="16"/>
                <w:szCs w:val="16"/>
              </w:rPr>
              <w:t>-</w:t>
            </w:r>
          </w:p>
        </w:tc>
        <w:tc>
          <w:tcPr>
            <w:tcW w:w="500" w:type="dxa"/>
            <w:tcBorders>
              <w:top w:val="single" w:sz="12" w:space="0" w:color="auto"/>
            </w:tcBorders>
            <w:shd w:val="solid" w:color="FFFFFF" w:fill="auto"/>
          </w:tcPr>
          <w:p w14:paraId="2E232B9B" w14:textId="77777777" w:rsidR="007D1D97" w:rsidRDefault="007D1D97" w:rsidP="002D0493">
            <w:pPr>
              <w:pStyle w:val="TAL"/>
              <w:rPr>
                <w:sz w:val="16"/>
                <w:szCs w:val="16"/>
              </w:rPr>
            </w:pPr>
            <w:r>
              <w:rPr>
                <w:sz w:val="16"/>
                <w:szCs w:val="16"/>
              </w:rPr>
              <w:t>-</w:t>
            </w:r>
          </w:p>
        </w:tc>
        <w:tc>
          <w:tcPr>
            <w:tcW w:w="425" w:type="dxa"/>
            <w:tcBorders>
              <w:top w:val="single" w:sz="12" w:space="0" w:color="auto"/>
            </w:tcBorders>
            <w:shd w:val="solid" w:color="FFFFFF" w:fill="auto"/>
          </w:tcPr>
          <w:p w14:paraId="164CB65F" w14:textId="77777777" w:rsidR="007D1D97" w:rsidRDefault="007D1D97" w:rsidP="002D0493">
            <w:pPr>
              <w:pStyle w:val="TAR"/>
              <w:rPr>
                <w:sz w:val="16"/>
                <w:szCs w:val="16"/>
              </w:rPr>
            </w:pPr>
            <w:r>
              <w:rPr>
                <w:sz w:val="16"/>
                <w:szCs w:val="16"/>
              </w:rPr>
              <w:t>-</w:t>
            </w:r>
          </w:p>
        </w:tc>
        <w:tc>
          <w:tcPr>
            <w:tcW w:w="425" w:type="dxa"/>
            <w:tcBorders>
              <w:top w:val="single" w:sz="12" w:space="0" w:color="auto"/>
            </w:tcBorders>
            <w:shd w:val="solid" w:color="FFFFFF" w:fill="auto"/>
          </w:tcPr>
          <w:p w14:paraId="17FD24EB" w14:textId="77777777" w:rsidR="007D1D97" w:rsidRDefault="007D1D97" w:rsidP="002D0493">
            <w:pPr>
              <w:pStyle w:val="TAC"/>
              <w:rPr>
                <w:sz w:val="16"/>
                <w:szCs w:val="16"/>
              </w:rPr>
            </w:pPr>
            <w:r>
              <w:rPr>
                <w:sz w:val="16"/>
                <w:szCs w:val="16"/>
              </w:rPr>
              <w:t>-</w:t>
            </w:r>
          </w:p>
        </w:tc>
        <w:tc>
          <w:tcPr>
            <w:tcW w:w="4962" w:type="dxa"/>
            <w:tcBorders>
              <w:top w:val="single" w:sz="12" w:space="0" w:color="auto"/>
            </w:tcBorders>
            <w:shd w:val="solid" w:color="FFFFFF" w:fill="auto"/>
          </w:tcPr>
          <w:p w14:paraId="657E0D02" w14:textId="77777777" w:rsidR="007D1D97" w:rsidRDefault="007D1D97" w:rsidP="002D0493">
            <w:pPr>
              <w:pStyle w:val="TAL"/>
            </w:pPr>
            <w:r>
              <w:t>Update to Rel-18 version (MCC)</w:t>
            </w:r>
          </w:p>
        </w:tc>
        <w:tc>
          <w:tcPr>
            <w:tcW w:w="708" w:type="dxa"/>
            <w:tcBorders>
              <w:top w:val="single" w:sz="12" w:space="0" w:color="auto"/>
            </w:tcBorders>
            <w:shd w:val="solid" w:color="FFFFFF" w:fill="auto"/>
          </w:tcPr>
          <w:p w14:paraId="2FC5E410" w14:textId="77777777" w:rsidR="007D1D97" w:rsidRPr="007D1D97" w:rsidRDefault="007D1D97" w:rsidP="002D0493">
            <w:pPr>
              <w:pStyle w:val="TAC"/>
              <w:rPr>
                <w:b/>
                <w:sz w:val="16"/>
                <w:szCs w:val="16"/>
              </w:rPr>
            </w:pPr>
            <w:r w:rsidRPr="007D1D97">
              <w:rPr>
                <w:b/>
                <w:sz w:val="16"/>
                <w:szCs w:val="16"/>
              </w:rPr>
              <w:t>18.0.0</w:t>
            </w:r>
          </w:p>
        </w:tc>
      </w:tr>
    </w:tbl>
    <w:p w14:paraId="68EEF429" w14:textId="77777777" w:rsidR="006E5BBC" w:rsidRPr="00670594" w:rsidRDefault="006E5BBC" w:rsidP="00282814"/>
    <w:sectPr w:rsidR="006E5BBC" w:rsidRPr="00670594">
      <w:headerReference w:type="default" r:id="rId53"/>
      <w:footerReference w:type="default" r:id="rId54"/>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267256" w14:textId="77777777" w:rsidR="006D40A8" w:rsidRDefault="006D40A8">
      <w:r>
        <w:separator/>
      </w:r>
    </w:p>
  </w:endnote>
  <w:endnote w:type="continuationSeparator" w:id="0">
    <w:p w14:paraId="5A058E03" w14:textId="77777777" w:rsidR="006D40A8" w:rsidRDefault="006D4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G Times (WN)">
    <w:altName w:val="Arial"/>
    <w:panose1 w:val="00000000000000000000"/>
    <w:charset w:val="00"/>
    <w:family w:val="roman"/>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8D4C4" w14:textId="77777777" w:rsidR="00AA3E77" w:rsidRPr="004E1AB0" w:rsidRDefault="00AA3E77" w:rsidP="004E1AB0">
    <w:pPr>
      <w:pStyle w:val="Footer"/>
      <w:rPr>
        <w:rFonts w:cs="Arial"/>
        <w:sz w:val="20"/>
      </w:rPr>
    </w:pPr>
    <w:r w:rsidRPr="004E1AB0">
      <w:rPr>
        <w:rFonts w:cs="Arial"/>
        <w:sz w:val="2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1A65C7" w14:textId="77777777" w:rsidR="006D40A8" w:rsidRDefault="006D40A8">
      <w:r>
        <w:separator/>
      </w:r>
    </w:p>
  </w:footnote>
  <w:footnote w:type="continuationSeparator" w:id="0">
    <w:p w14:paraId="6AAC8FCA" w14:textId="77777777" w:rsidR="006D40A8" w:rsidRDefault="006D40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AD560" w14:textId="52C81A2F" w:rsidR="00AA3E77" w:rsidRDefault="00AA3E77">
    <w:pPr>
      <w:pStyle w:val="Header"/>
      <w:framePr w:wrap="auto" w:vAnchor="text" w:hAnchor="margin" w:xAlign="right" w:y="1"/>
      <w:widowControl/>
    </w:pPr>
    <w:r w:rsidRPr="004E1AB0">
      <w:rPr>
        <w:rFonts w:cs="Arial"/>
        <w:sz w:val="20"/>
      </w:rPr>
      <w:fldChar w:fldCharType="begin"/>
    </w:r>
    <w:r w:rsidRPr="004E1AB0">
      <w:rPr>
        <w:rFonts w:cs="Arial"/>
        <w:sz w:val="20"/>
      </w:rPr>
      <w:instrText xml:space="preserve"> STYLEREF ZA </w:instrText>
    </w:r>
    <w:r w:rsidRPr="004E1AB0">
      <w:rPr>
        <w:rFonts w:cs="Arial"/>
        <w:sz w:val="20"/>
      </w:rPr>
      <w:fldChar w:fldCharType="separate"/>
    </w:r>
    <w:r w:rsidR="00266FAD">
      <w:rPr>
        <w:rFonts w:cs="Arial"/>
        <w:noProof/>
        <w:sz w:val="20"/>
      </w:rPr>
      <w:t>3GPP TS 24.182 V18.0.0 (2024-04)</w:t>
    </w:r>
    <w:r w:rsidRPr="004E1AB0">
      <w:rPr>
        <w:rFonts w:cs="Arial"/>
        <w:sz w:val="20"/>
      </w:rPr>
      <w:fldChar w:fldCharType="end"/>
    </w:r>
  </w:p>
  <w:p w14:paraId="6E88794C" w14:textId="77777777" w:rsidR="00AA3E77" w:rsidRDefault="00AA3E77">
    <w:pPr>
      <w:pStyle w:val="Header"/>
      <w:framePr w:wrap="auto" w:vAnchor="text" w:hAnchor="margin" w:xAlign="center" w:y="1"/>
      <w:widowControl/>
    </w:pPr>
    <w:r w:rsidRPr="004E1AB0">
      <w:rPr>
        <w:rFonts w:cs="Arial"/>
        <w:sz w:val="20"/>
      </w:rPr>
      <w:fldChar w:fldCharType="begin"/>
    </w:r>
    <w:r w:rsidRPr="004E1AB0">
      <w:rPr>
        <w:rFonts w:cs="Arial"/>
        <w:sz w:val="20"/>
      </w:rPr>
      <w:instrText xml:space="preserve"> PAGE </w:instrText>
    </w:r>
    <w:r w:rsidRPr="004E1AB0">
      <w:rPr>
        <w:rFonts w:cs="Arial"/>
        <w:sz w:val="20"/>
      </w:rPr>
      <w:fldChar w:fldCharType="separate"/>
    </w:r>
    <w:r w:rsidR="00746D24" w:rsidRPr="004E1AB0">
      <w:rPr>
        <w:rFonts w:cs="Arial"/>
        <w:sz w:val="20"/>
      </w:rPr>
      <w:t>32</w:t>
    </w:r>
    <w:r w:rsidRPr="004E1AB0">
      <w:rPr>
        <w:rFonts w:cs="Arial"/>
        <w:sz w:val="20"/>
      </w:rPr>
      <w:fldChar w:fldCharType="end"/>
    </w:r>
  </w:p>
  <w:p w14:paraId="04A24602" w14:textId="064DD826" w:rsidR="00AA3E77" w:rsidRDefault="00AA3E77">
    <w:pPr>
      <w:pStyle w:val="Header"/>
      <w:framePr w:wrap="auto" w:vAnchor="text" w:hAnchor="margin" w:y="1"/>
      <w:widowControl/>
    </w:pPr>
    <w:r w:rsidRPr="004E1AB0">
      <w:rPr>
        <w:rFonts w:cs="Arial"/>
        <w:sz w:val="20"/>
      </w:rPr>
      <w:fldChar w:fldCharType="begin"/>
    </w:r>
    <w:r w:rsidRPr="004E1AB0">
      <w:rPr>
        <w:rFonts w:cs="Arial"/>
        <w:sz w:val="20"/>
      </w:rPr>
      <w:instrText xml:space="preserve"> STYLEREF ZGSM </w:instrText>
    </w:r>
    <w:r w:rsidRPr="004E1AB0">
      <w:rPr>
        <w:rFonts w:cs="Arial"/>
        <w:sz w:val="20"/>
      </w:rPr>
      <w:fldChar w:fldCharType="separate"/>
    </w:r>
    <w:r w:rsidR="00266FAD">
      <w:rPr>
        <w:rFonts w:cs="Arial"/>
        <w:noProof/>
        <w:sz w:val="20"/>
      </w:rPr>
      <w:t>Release 18</w:t>
    </w:r>
    <w:r w:rsidRPr="004E1AB0">
      <w:rPr>
        <w:rFonts w:cs="Arial"/>
        <w:sz w:val="20"/>
      </w:rPr>
      <w:fldChar w:fldCharType="end"/>
    </w:r>
  </w:p>
  <w:p w14:paraId="606475B2" w14:textId="77777777" w:rsidR="00AA3E77" w:rsidRDefault="00AA3E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60591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8420D1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ED876AA"/>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3307DCF"/>
    <w:multiLevelType w:val="multilevel"/>
    <w:tmpl w:val="9E022982"/>
    <w:lvl w:ilvl="0">
      <w:start w:val="5"/>
      <w:numFmt w:val="decimal"/>
      <w:lvlText w:val="%1"/>
      <w:lvlJc w:val="left"/>
      <w:pPr>
        <w:tabs>
          <w:tab w:val="num" w:pos="360"/>
        </w:tabs>
        <w:ind w:left="360" w:hanging="360"/>
      </w:pPr>
      <w:rPr>
        <w:rFonts w:hint="default"/>
      </w:rPr>
    </w:lvl>
    <w:lvl w:ilvl="1">
      <w:start w:val="6"/>
      <w:numFmt w:val="decimal"/>
      <w:lvlText w:val="%1-%2"/>
      <w:lvlJc w:val="left"/>
      <w:pPr>
        <w:tabs>
          <w:tab w:val="num" w:pos="644"/>
        </w:tabs>
        <w:ind w:left="644" w:hanging="360"/>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1572"/>
        </w:tabs>
        <w:ind w:left="1572" w:hanging="720"/>
      </w:pPr>
      <w:rPr>
        <w:rFonts w:hint="default"/>
      </w:rPr>
    </w:lvl>
    <w:lvl w:ilvl="4">
      <w:start w:val="1"/>
      <w:numFmt w:val="decimal"/>
      <w:lvlText w:val="%1-%2.%3.%4.%5"/>
      <w:lvlJc w:val="left"/>
      <w:pPr>
        <w:tabs>
          <w:tab w:val="num" w:pos="1856"/>
        </w:tabs>
        <w:ind w:left="1856" w:hanging="720"/>
      </w:pPr>
      <w:rPr>
        <w:rFonts w:hint="default"/>
      </w:rPr>
    </w:lvl>
    <w:lvl w:ilvl="5">
      <w:start w:val="1"/>
      <w:numFmt w:val="decimal"/>
      <w:lvlText w:val="%1-%2.%3.%4.%5.%6"/>
      <w:lvlJc w:val="left"/>
      <w:pPr>
        <w:tabs>
          <w:tab w:val="num" w:pos="2500"/>
        </w:tabs>
        <w:ind w:left="2500" w:hanging="1080"/>
      </w:pPr>
      <w:rPr>
        <w:rFonts w:hint="default"/>
      </w:rPr>
    </w:lvl>
    <w:lvl w:ilvl="6">
      <w:start w:val="1"/>
      <w:numFmt w:val="decimal"/>
      <w:lvlText w:val="%1-%2.%3.%4.%5.%6.%7"/>
      <w:lvlJc w:val="left"/>
      <w:pPr>
        <w:tabs>
          <w:tab w:val="num" w:pos="2784"/>
        </w:tabs>
        <w:ind w:left="2784" w:hanging="1080"/>
      </w:pPr>
      <w:rPr>
        <w:rFonts w:hint="default"/>
      </w:rPr>
    </w:lvl>
    <w:lvl w:ilvl="7">
      <w:start w:val="1"/>
      <w:numFmt w:val="decimal"/>
      <w:lvlText w:val="%1-%2.%3.%4.%5.%6.%7.%8"/>
      <w:lvlJc w:val="left"/>
      <w:pPr>
        <w:tabs>
          <w:tab w:val="num" w:pos="3428"/>
        </w:tabs>
        <w:ind w:left="3428" w:hanging="1440"/>
      </w:pPr>
      <w:rPr>
        <w:rFonts w:hint="default"/>
      </w:rPr>
    </w:lvl>
    <w:lvl w:ilvl="8">
      <w:start w:val="1"/>
      <w:numFmt w:val="decimal"/>
      <w:lvlText w:val="%1-%2.%3.%4.%5.%6.%7.%8.%9"/>
      <w:lvlJc w:val="left"/>
      <w:pPr>
        <w:tabs>
          <w:tab w:val="num" w:pos="3712"/>
        </w:tabs>
        <w:ind w:left="3712" w:hanging="1440"/>
      </w:pPr>
      <w:rPr>
        <w:rFonts w:hint="default"/>
      </w:rPr>
    </w:lvl>
  </w:abstractNum>
  <w:abstractNum w:abstractNumId="5" w15:restartNumberingAfterBreak="0">
    <w:nsid w:val="10FA6C7E"/>
    <w:multiLevelType w:val="hybridMultilevel"/>
    <w:tmpl w:val="F120F3A8"/>
    <w:lvl w:ilvl="0" w:tplc="C076F9DC">
      <w:start w:val="4"/>
      <w:numFmt w:val="bullet"/>
      <w:lvlText w:val="-"/>
      <w:lvlJc w:val="left"/>
      <w:pPr>
        <w:tabs>
          <w:tab w:val="num" w:pos="360"/>
        </w:tabs>
        <w:ind w:left="360" w:hanging="360"/>
      </w:pPr>
      <w:rPr>
        <w:rFonts w:ascii="Times New Roman" w:eastAsia="SimSun" w:hAnsi="Times New Roman" w:cs="Times New Roman"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1D2727D8"/>
    <w:multiLevelType w:val="multilevel"/>
    <w:tmpl w:val="6EA6441C"/>
    <w:lvl w:ilvl="0">
      <w:start w:val="1"/>
      <w:numFmt w:val="decimal"/>
      <w:lvlText w:val="%1"/>
      <w:lvlJc w:val="left"/>
      <w:pPr>
        <w:tabs>
          <w:tab w:val="num" w:pos="570"/>
        </w:tabs>
        <w:ind w:left="570" w:hanging="570"/>
      </w:pPr>
      <w:rPr>
        <w:rFonts w:hint="default"/>
      </w:rPr>
    </w:lvl>
    <w:lvl w:ilvl="1">
      <w:start w:val="2"/>
      <w:numFmt w:val="decimal"/>
      <w:lvlText w:val="%1-%2"/>
      <w:lvlJc w:val="left"/>
      <w:pPr>
        <w:tabs>
          <w:tab w:val="num" w:pos="571"/>
        </w:tabs>
        <w:ind w:left="571" w:hanging="570"/>
      </w:pPr>
      <w:rPr>
        <w:rFonts w:hint="default"/>
      </w:rPr>
    </w:lvl>
    <w:lvl w:ilvl="2">
      <w:start w:val="1"/>
      <w:numFmt w:val="decimal"/>
      <w:lvlText w:val="%1-%2.%3"/>
      <w:lvlJc w:val="left"/>
      <w:pPr>
        <w:tabs>
          <w:tab w:val="num" w:pos="722"/>
        </w:tabs>
        <w:ind w:left="722" w:hanging="720"/>
      </w:pPr>
      <w:rPr>
        <w:rFonts w:hint="default"/>
      </w:rPr>
    </w:lvl>
    <w:lvl w:ilvl="3">
      <w:start w:val="1"/>
      <w:numFmt w:val="decimal"/>
      <w:lvlText w:val="%1-%2.%3.%4"/>
      <w:lvlJc w:val="left"/>
      <w:pPr>
        <w:tabs>
          <w:tab w:val="num" w:pos="723"/>
        </w:tabs>
        <w:ind w:left="723" w:hanging="720"/>
      </w:pPr>
      <w:rPr>
        <w:rFonts w:hint="default"/>
      </w:rPr>
    </w:lvl>
    <w:lvl w:ilvl="4">
      <w:start w:val="1"/>
      <w:numFmt w:val="decimal"/>
      <w:lvlText w:val="%1-%2.%3.%4.%5"/>
      <w:lvlJc w:val="left"/>
      <w:pPr>
        <w:tabs>
          <w:tab w:val="num" w:pos="724"/>
        </w:tabs>
        <w:ind w:left="724" w:hanging="720"/>
      </w:pPr>
      <w:rPr>
        <w:rFonts w:hint="default"/>
      </w:rPr>
    </w:lvl>
    <w:lvl w:ilvl="5">
      <w:start w:val="1"/>
      <w:numFmt w:val="decimal"/>
      <w:lvlText w:val="%1-%2.%3.%4.%5.%6"/>
      <w:lvlJc w:val="left"/>
      <w:pPr>
        <w:tabs>
          <w:tab w:val="num" w:pos="1085"/>
        </w:tabs>
        <w:ind w:left="1085" w:hanging="1080"/>
      </w:pPr>
      <w:rPr>
        <w:rFonts w:hint="default"/>
      </w:rPr>
    </w:lvl>
    <w:lvl w:ilvl="6">
      <w:start w:val="1"/>
      <w:numFmt w:val="decimal"/>
      <w:lvlText w:val="%1-%2.%3.%4.%5.%6.%7"/>
      <w:lvlJc w:val="left"/>
      <w:pPr>
        <w:tabs>
          <w:tab w:val="num" w:pos="1086"/>
        </w:tabs>
        <w:ind w:left="1086" w:hanging="1080"/>
      </w:pPr>
      <w:rPr>
        <w:rFonts w:hint="default"/>
      </w:rPr>
    </w:lvl>
    <w:lvl w:ilvl="7">
      <w:start w:val="1"/>
      <w:numFmt w:val="decimal"/>
      <w:lvlText w:val="%1-%2.%3.%4.%5.%6.%7.%8"/>
      <w:lvlJc w:val="left"/>
      <w:pPr>
        <w:tabs>
          <w:tab w:val="num" w:pos="1447"/>
        </w:tabs>
        <w:ind w:left="1447" w:hanging="1440"/>
      </w:pPr>
      <w:rPr>
        <w:rFonts w:hint="default"/>
      </w:rPr>
    </w:lvl>
    <w:lvl w:ilvl="8">
      <w:start w:val="1"/>
      <w:numFmt w:val="decimal"/>
      <w:lvlText w:val="%1-%2.%3.%4.%5.%6.%7.%8.%9"/>
      <w:lvlJc w:val="left"/>
      <w:pPr>
        <w:tabs>
          <w:tab w:val="num" w:pos="1448"/>
        </w:tabs>
        <w:ind w:left="1448" w:hanging="1440"/>
      </w:pPr>
      <w:rPr>
        <w:rFonts w:hint="default"/>
      </w:rPr>
    </w:lvl>
  </w:abstractNum>
  <w:abstractNum w:abstractNumId="7" w15:restartNumberingAfterBreak="0">
    <w:nsid w:val="205B7020"/>
    <w:multiLevelType w:val="multilevel"/>
    <w:tmpl w:val="B802D3E6"/>
    <w:lvl w:ilvl="0">
      <w:start w:val="23"/>
      <w:numFmt w:val="decimal"/>
      <w:lvlText w:val="%1"/>
      <w:lvlJc w:val="left"/>
      <w:pPr>
        <w:tabs>
          <w:tab w:val="num" w:pos="465"/>
        </w:tabs>
        <w:ind w:left="465" w:hanging="465"/>
      </w:pPr>
      <w:rPr>
        <w:rFonts w:hint="default"/>
      </w:rPr>
    </w:lvl>
    <w:lvl w:ilvl="1">
      <w:start w:val="24"/>
      <w:numFmt w:val="decimal"/>
      <w:lvlText w:val="%1-%2"/>
      <w:lvlJc w:val="left"/>
      <w:pPr>
        <w:tabs>
          <w:tab w:val="num" w:pos="749"/>
        </w:tabs>
        <w:ind w:left="749" w:hanging="465"/>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1572"/>
        </w:tabs>
        <w:ind w:left="1572" w:hanging="720"/>
      </w:pPr>
      <w:rPr>
        <w:rFonts w:hint="default"/>
      </w:rPr>
    </w:lvl>
    <w:lvl w:ilvl="4">
      <w:start w:val="1"/>
      <w:numFmt w:val="decimal"/>
      <w:lvlText w:val="%1-%2.%3.%4.%5"/>
      <w:lvlJc w:val="left"/>
      <w:pPr>
        <w:tabs>
          <w:tab w:val="num" w:pos="1856"/>
        </w:tabs>
        <w:ind w:left="1856" w:hanging="720"/>
      </w:pPr>
      <w:rPr>
        <w:rFonts w:hint="default"/>
      </w:rPr>
    </w:lvl>
    <w:lvl w:ilvl="5">
      <w:start w:val="1"/>
      <w:numFmt w:val="decimal"/>
      <w:lvlText w:val="%1-%2.%3.%4.%5.%6"/>
      <w:lvlJc w:val="left"/>
      <w:pPr>
        <w:tabs>
          <w:tab w:val="num" w:pos="2500"/>
        </w:tabs>
        <w:ind w:left="2500" w:hanging="1080"/>
      </w:pPr>
      <w:rPr>
        <w:rFonts w:hint="default"/>
      </w:rPr>
    </w:lvl>
    <w:lvl w:ilvl="6">
      <w:start w:val="1"/>
      <w:numFmt w:val="decimal"/>
      <w:lvlText w:val="%1-%2.%3.%4.%5.%6.%7"/>
      <w:lvlJc w:val="left"/>
      <w:pPr>
        <w:tabs>
          <w:tab w:val="num" w:pos="2784"/>
        </w:tabs>
        <w:ind w:left="2784" w:hanging="1080"/>
      </w:pPr>
      <w:rPr>
        <w:rFonts w:hint="default"/>
      </w:rPr>
    </w:lvl>
    <w:lvl w:ilvl="7">
      <w:start w:val="1"/>
      <w:numFmt w:val="decimal"/>
      <w:lvlText w:val="%1-%2.%3.%4.%5.%6.%7.%8"/>
      <w:lvlJc w:val="left"/>
      <w:pPr>
        <w:tabs>
          <w:tab w:val="num" w:pos="3428"/>
        </w:tabs>
        <w:ind w:left="3428" w:hanging="1440"/>
      </w:pPr>
      <w:rPr>
        <w:rFonts w:hint="default"/>
      </w:rPr>
    </w:lvl>
    <w:lvl w:ilvl="8">
      <w:start w:val="1"/>
      <w:numFmt w:val="decimal"/>
      <w:lvlText w:val="%1-%2.%3.%4.%5.%6.%7.%8.%9"/>
      <w:lvlJc w:val="left"/>
      <w:pPr>
        <w:tabs>
          <w:tab w:val="num" w:pos="3712"/>
        </w:tabs>
        <w:ind w:left="3712" w:hanging="1440"/>
      </w:pPr>
      <w:rPr>
        <w:rFonts w:hint="default"/>
      </w:rPr>
    </w:lvl>
  </w:abstractNum>
  <w:abstractNum w:abstractNumId="8" w15:restartNumberingAfterBreak="0">
    <w:nsid w:val="424E735D"/>
    <w:multiLevelType w:val="multilevel"/>
    <w:tmpl w:val="338A9DFC"/>
    <w:lvl w:ilvl="0">
      <w:start w:val="17"/>
      <w:numFmt w:val="decimal"/>
      <w:lvlText w:val="%1"/>
      <w:lvlJc w:val="left"/>
      <w:pPr>
        <w:tabs>
          <w:tab w:val="num" w:pos="570"/>
        </w:tabs>
        <w:ind w:left="570" w:hanging="570"/>
      </w:pPr>
      <w:rPr>
        <w:rFonts w:hint="default"/>
      </w:rPr>
    </w:lvl>
    <w:lvl w:ilvl="1">
      <w:start w:val="18"/>
      <w:numFmt w:val="decimal"/>
      <w:lvlText w:val="%1-%2"/>
      <w:lvlJc w:val="left"/>
      <w:pPr>
        <w:tabs>
          <w:tab w:val="num" w:pos="854"/>
        </w:tabs>
        <w:ind w:left="854" w:hanging="570"/>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1572"/>
        </w:tabs>
        <w:ind w:left="1572" w:hanging="720"/>
      </w:pPr>
      <w:rPr>
        <w:rFonts w:hint="default"/>
      </w:rPr>
    </w:lvl>
    <w:lvl w:ilvl="4">
      <w:start w:val="1"/>
      <w:numFmt w:val="decimal"/>
      <w:lvlText w:val="%1-%2.%3.%4.%5"/>
      <w:lvlJc w:val="left"/>
      <w:pPr>
        <w:tabs>
          <w:tab w:val="num" w:pos="1856"/>
        </w:tabs>
        <w:ind w:left="1856" w:hanging="720"/>
      </w:pPr>
      <w:rPr>
        <w:rFonts w:hint="default"/>
      </w:rPr>
    </w:lvl>
    <w:lvl w:ilvl="5">
      <w:start w:val="1"/>
      <w:numFmt w:val="decimal"/>
      <w:lvlText w:val="%1-%2.%3.%4.%5.%6"/>
      <w:lvlJc w:val="left"/>
      <w:pPr>
        <w:tabs>
          <w:tab w:val="num" w:pos="2500"/>
        </w:tabs>
        <w:ind w:left="2500" w:hanging="1080"/>
      </w:pPr>
      <w:rPr>
        <w:rFonts w:hint="default"/>
      </w:rPr>
    </w:lvl>
    <w:lvl w:ilvl="6">
      <w:start w:val="1"/>
      <w:numFmt w:val="decimal"/>
      <w:lvlText w:val="%1-%2.%3.%4.%5.%6.%7"/>
      <w:lvlJc w:val="left"/>
      <w:pPr>
        <w:tabs>
          <w:tab w:val="num" w:pos="2784"/>
        </w:tabs>
        <w:ind w:left="2784" w:hanging="1080"/>
      </w:pPr>
      <w:rPr>
        <w:rFonts w:hint="default"/>
      </w:rPr>
    </w:lvl>
    <w:lvl w:ilvl="7">
      <w:start w:val="1"/>
      <w:numFmt w:val="decimal"/>
      <w:lvlText w:val="%1-%2.%3.%4.%5.%6.%7.%8"/>
      <w:lvlJc w:val="left"/>
      <w:pPr>
        <w:tabs>
          <w:tab w:val="num" w:pos="3428"/>
        </w:tabs>
        <w:ind w:left="3428" w:hanging="1440"/>
      </w:pPr>
      <w:rPr>
        <w:rFonts w:hint="default"/>
      </w:rPr>
    </w:lvl>
    <w:lvl w:ilvl="8">
      <w:start w:val="1"/>
      <w:numFmt w:val="decimal"/>
      <w:lvlText w:val="%1-%2.%3.%4.%5.%6.%7.%8.%9"/>
      <w:lvlJc w:val="left"/>
      <w:pPr>
        <w:tabs>
          <w:tab w:val="num" w:pos="3712"/>
        </w:tabs>
        <w:ind w:left="3712" w:hanging="1440"/>
      </w:pPr>
      <w:rPr>
        <w:rFonts w:hint="default"/>
      </w:rPr>
    </w:lvl>
  </w:abstractNum>
  <w:abstractNum w:abstractNumId="9" w15:restartNumberingAfterBreak="0">
    <w:nsid w:val="5BCB4682"/>
    <w:multiLevelType w:val="multilevel"/>
    <w:tmpl w:val="57ACD4AE"/>
    <w:lvl w:ilvl="0">
      <w:start w:val="3"/>
      <w:numFmt w:val="decimal"/>
      <w:lvlText w:val="%1"/>
      <w:lvlJc w:val="left"/>
      <w:pPr>
        <w:tabs>
          <w:tab w:val="num" w:pos="465"/>
        </w:tabs>
        <w:ind w:left="465" w:hanging="465"/>
      </w:pPr>
      <w:rPr>
        <w:rFonts w:hint="default"/>
      </w:rPr>
    </w:lvl>
    <w:lvl w:ilvl="1">
      <w:start w:val="4"/>
      <w:numFmt w:val="decimal"/>
      <w:lvlText w:val="%1-%2"/>
      <w:lvlJc w:val="left"/>
      <w:pPr>
        <w:tabs>
          <w:tab w:val="num" w:pos="750"/>
        </w:tabs>
        <w:ind w:left="750" w:hanging="465"/>
      </w:pPr>
      <w:rPr>
        <w:rFonts w:hint="default"/>
      </w:rPr>
    </w:lvl>
    <w:lvl w:ilvl="2">
      <w:start w:val="1"/>
      <w:numFmt w:val="decimal"/>
      <w:lvlText w:val="%1-%2.%3"/>
      <w:lvlJc w:val="left"/>
      <w:pPr>
        <w:tabs>
          <w:tab w:val="num" w:pos="1290"/>
        </w:tabs>
        <w:ind w:left="1290" w:hanging="720"/>
      </w:pPr>
      <w:rPr>
        <w:rFonts w:hint="default"/>
      </w:rPr>
    </w:lvl>
    <w:lvl w:ilvl="3">
      <w:start w:val="1"/>
      <w:numFmt w:val="decimal"/>
      <w:lvlText w:val="%1-%2.%3.%4"/>
      <w:lvlJc w:val="left"/>
      <w:pPr>
        <w:tabs>
          <w:tab w:val="num" w:pos="1575"/>
        </w:tabs>
        <w:ind w:left="1575" w:hanging="720"/>
      </w:pPr>
      <w:rPr>
        <w:rFonts w:hint="default"/>
      </w:rPr>
    </w:lvl>
    <w:lvl w:ilvl="4">
      <w:start w:val="1"/>
      <w:numFmt w:val="decimal"/>
      <w:lvlText w:val="%1-%2.%3.%4.%5"/>
      <w:lvlJc w:val="left"/>
      <w:pPr>
        <w:tabs>
          <w:tab w:val="num" w:pos="1860"/>
        </w:tabs>
        <w:ind w:left="1860" w:hanging="720"/>
      </w:pPr>
      <w:rPr>
        <w:rFonts w:hint="default"/>
      </w:rPr>
    </w:lvl>
    <w:lvl w:ilvl="5">
      <w:start w:val="1"/>
      <w:numFmt w:val="decimal"/>
      <w:lvlText w:val="%1-%2.%3.%4.%5.%6"/>
      <w:lvlJc w:val="left"/>
      <w:pPr>
        <w:tabs>
          <w:tab w:val="num" w:pos="2505"/>
        </w:tabs>
        <w:ind w:left="2505" w:hanging="1080"/>
      </w:pPr>
      <w:rPr>
        <w:rFonts w:hint="default"/>
      </w:rPr>
    </w:lvl>
    <w:lvl w:ilvl="6">
      <w:start w:val="1"/>
      <w:numFmt w:val="decimal"/>
      <w:lvlText w:val="%1-%2.%3.%4.%5.%6.%7"/>
      <w:lvlJc w:val="left"/>
      <w:pPr>
        <w:tabs>
          <w:tab w:val="num" w:pos="2790"/>
        </w:tabs>
        <w:ind w:left="2790" w:hanging="1080"/>
      </w:pPr>
      <w:rPr>
        <w:rFonts w:hint="default"/>
      </w:rPr>
    </w:lvl>
    <w:lvl w:ilvl="7">
      <w:start w:val="1"/>
      <w:numFmt w:val="decimal"/>
      <w:lvlText w:val="%1-%2.%3.%4.%5.%6.%7.%8"/>
      <w:lvlJc w:val="left"/>
      <w:pPr>
        <w:tabs>
          <w:tab w:val="num" w:pos="3435"/>
        </w:tabs>
        <w:ind w:left="3435" w:hanging="1440"/>
      </w:pPr>
      <w:rPr>
        <w:rFonts w:hint="default"/>
      </w:rPr>
    </w:lvl>
    <w:lvl w:ilvl="8">
      <w:start w:val="1"/>
      <w:numFmt w:val="decimal"/>
      <w:lvlText w:val="%1-%2.%3.%4.%5.%6.%7.%8.%9"/>
      <w:lvlJc w:val="left"/>
      <w:pPr>
        <w:tabs>
          <w:tab w:val="num" w:pos="3720"/>
        </w:tabs>
        <w:ind w:left="3720" w:hanging="1440"/>
      </w:pPr>
      <w:rPr>
        <w:rFonts w:hint="default"/>
      </w:rPr>
    </w:lvl>
  </w:abstractNum>
  <w:abstractNum w:abstractNumId="10" w15:restartNumberingAfterBreak="0">
    <w:nsid w:val="5FC00464"/>
    <w:multiLevelType w:val="multilevel"/>
    <w:tmpl w:val="4080D050"/>
    <w:lvl w:ilvl="0">
      <w:start w:val="11"/>
      <w:numFmt w:val="decimal"/>
      <w:lvlText w:val="%1"/>
      <w:lvlJc w:val="left"/>
      <w:pPr>
        <w:tabs>
          <w:tab w:val="num" w:pos="465"/>
        </w:tabs>
        <w:ind w:left="465" w:hanging="465"/>
      </w:pPr>
      <w:rPr>
        <w:rFonts w:hint="default"/>
      </w:rPr>
    </w:lvl>
    <w:lvl w:ilvl="1">
      <w:start w:val="12"/>
      <w:numFmt w:val="decimal"/>
      <w:lvlText w:val="%1-%2"/>
      <w:lvlJc w:val="left"/>
      <w:pPr>
        <w:tabs>
          <w:tab w:val="num" w:pos="749"/>
        </w:tabs>
        <w:ind w:left="749" w:hanging="465"/>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1572"/>
        </w:tabs>
        <w:ind w:left="1572" w:hanging="720"/>
      </w:pPr>
      <w:rPr>
        <w:rFonts w:hint="default"/>
      </w:rPr>
    </w:lvl>
    <w:lvl w:ilvl="4">
      <w:start w:val="1"/>
      <w:numFmt w:val="decimal"/>
      <w:lvlText w:val="%1-%2.%3.%4.%5"/>
      <w:lvlJc w:val="left"/>
      <w:pPr>
        <w:tabs>
          <w:tab w:val="num" w:pos="1856"/>
        </w:tabs>
        <w:ind w:left="1856" w:hanging="720"/>
      </w:pPr>
      <w:rPr>
        <w:rFonts w:hint="default"/>
      </w:rPr>
    </w:lvl>
    <w:lvl w:ilvl="5">
      <w:start w:val="1"/>
      <w:numFmt w:val="decimal"/>
      <w:lvlText w:val="%1-%2.%3.%4.%5.%6"/>
      <w:lvlJc w:val="left"/>
      <w:pPr>
        <w:tabs>
          <w:tab w:val="num" w:pos="2500"/>
        </w:tabs>
        <w:ind w:left="2500" w:hanging="1080"/>
      </w:pPr>
      <w:rPr>
        <w:rFonts w:hint="default"/>
      </w:rPr>
    </w:lvl>
    <w:lvl w:ilvl="6">
      <w:start w:val="1"/>
      <w:numFmt w:val="decimal"/>
      <w:lvlText w:val="%1-%2.%3.%4.%5.%6.%7"/>
      <w:lvlJc w:val="left"/>
      <w:pPr>
        <w:tabs>
          <w:tab w:val="num" w:pos="2784"/>
        </w:tabs>
        <w:ind w:left="2784" w:hanging="1080"/>
      </w:pPr>
      <w:rPr>
        <w:rFonts w:hint="default"/>
      </w:rPr>
    </w:lvl>
    <w:lvl w:ilvl="7">
      <w:start w:val="1"/>
      <w:numFmt w:val="decimal"/>
      <w:lvlText w:val="%1-%2.%3.%4.%5.%6.%7.%8"/>
      <w:lvlJc w:val="left"/>
      <w:pPr>
        <w:tabs>
          <w:tab w:val="num" w:pos="3428"/>
        </w:tabs>
        <w:ind w:left="3428" w:hanging="1440"/>
      </w:pPr>
      <w:rPr>
        <w:rFonts w:hint="default"/>
      </w:rPr>
    </w:lvl>
    <w:lvl w:ilvl="8">
      <w:start w:val="1"/>
      <w:numFmt w:val="decimal"/>
      <w:lvlText w:val="%1-%2.%3.%4.%5.%6.%7.%8.%9"/>
      <w:lvlJc w:val="left"/>
      <w:pPr>
        <w:tabs>
          <w:tab w:val="num" w:pos="3712"/>
        </w:tabs>
        <w:ind w:left="3712" w:hanging="1440"/>
      </w:pPr>
      <w:rPr>
        <w:rFonts w:hint="default"/>
      </w:rPr>
    </w:lvl>
  </w:abstractNum>
  <w:num w:numId="1" w16cid:durableId="103968258">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2621840">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963344108">
    <w:abstractNumId w:val="4"/>
  </w:num>
  <w:num w:numId="4" w16cid:durableId="1320691085">
    <w:abstractNumId w:val="8"/>
  </w:num>
  <w:num w:numId="5" w16cid:durableId="1329015333">
    <w:abstractNumId w:val="10"/>
  </w:num>
  <w:num w:numId="6" w16cid:durableId="303660481">
    <w:abstractNumId w:val="7"/>
  </w:num>
  <w:num w:numId="7" w16cid:durableId="785782565">
    <w:abstractNumId w:val="9"/>
  </w:num>
  <w:num w:numId="8" w16cid:durableId="597130754">
    <w:abstractNumId w:val="6"/>
  </w:num>
  <w:num w:numId="9" w16cid:durableId="1749499531">
    <w:abstractNumId w:val="2"/>
  </w:num>
  <w:num w:numId="10" w16cid:durableId="452747850">
    <w:abstractNumId w:val="1"/>
  </w:num>
  <w:num w:numId="11" w16cid:durableId="1919242731">
    <w:abstractNumId w:val="0"/>
  </w:num>
  <w:num w:numId="12" w16cid:durableId="1990939868">
    <w:abstractNumId w:val="5"/>
  </w:num>
  <w:num w:numId="13" w16cid:durableId="820200406">
    <w:abstractNumId w:val="2"/>
  </w:num>
  <w:num w:numId="14" w16cid:durableId="711031361">
    <w:abstractNumId w:val="1"/>
  </w:num>
  <w:num w:numId="15" w16cid:durableId="14125857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94D"/>
    <w:rsid w:val="0002631C"/>
    <w:rsid w:val="000335D7"/>
    <w:rsid w:val="00037FCA"/>
    <w:rsid w:val="000573B5"/>
    <w:rsid w:val="00062BEF"/>
    <w:rsid w:val="00071597"/>
    <w:rsid w:val="00083B7E"/>
    <w:rsid w:val="000A252C"/>
    <w:rsid w:val="000B0530"/>
    <w:rsid w:val="000C2A4B"/>
    <w:rsid w:val="00101F8F"/>
    <w:rsid w:val="00107AD3"/>
    <w:rsid w:val="001237B8"/>
    <w:rsid w:val="00127ED1"/>
    <w:rsid w:val="00134747"/>
    <w:rsid w:val="00137402"/>
    <w:rsid w:val="001429DF"/>
    <w:rsid w:val="00143662"/>
    <w:rsid w:val="00145674"/>
    <w:rsid w:val="0016098B"/>
    <w:rsid w:val="001632D1"/>
    <w:rsid w:val="00170908"/>
    <w:rsid w:val="001725B2"/>
    <w:rsid w:val="00192D10"/>
    <w:rsid w:val="001A16E5"/>
    <w:rsid w:val="001A5925"/>
    <w:rsid w:val="001C211C"/>
    <w:rsid w:val="001C4BD7"/>
    <w:rsid w:val="001C7155"/>
    <w:rsid w:val="001E5E05"/>
    <w:rsid w:val="001F50B4"/>
    <w:rsid w:val="00204DEF"/>
    <w:rsid w:val="00217A73"/>
    <w:rsid w:val="00251C9B"/>
    <w:rsid w:val="00254AA7"/>
    <w:rsid w:val="002565DE"/>
    <w:rsid w:val="002625E4"/>
    <w:rsid w:val="00266FAD"/>
    <w:rsid w:val="00267B4F"/>
    <w:rsid w:val="002700E9"/>
    <w:rsid w:val="002701DA"/>
    <w:rsid w:val="00270205"/>
    <w:rsid w:val="002713C5"/>
    <w:rsid w:val="00282814"/>
    <w:rsid w:val="00284B5E"/>
    <w:rsid w:val="002901F1"/>
    <w:rsid w:val="002A594A"/>
    <w:rsid w:val="002B0AAB"/>
    <w:rsid w:val="002B5B2C"/>
    <w:rsid w:val="002B68A1"/>
    <w:rsid w:val="002C17D9"/>
    <w:rsid w:val="002C2628"/>
    <w:rsid w:val="002C3622"/>
    <w:rsid w:val="002D0493"/>
    <w:rsid w:val="002E4D1A"/>
    <w:rsid w:val="002F48CC"/>
    <w:rsid w:val="00310AD3"/>
    <w:rsid w:val="003154C9"/>
    <w:rsid w:val="00316508"/>
    <w:rsid w:val="00316BD8"/>
    <w:rsid w:val="003275F1"/>
    <w:rsid w:val="0033138E"/>
    <w:rsid w:val="003472FA"/>
    <w:rsid w:val="00363553"/>
    <w:rsid w:val="00382FAD"/>
    <w:rsid w:val="00383736"/>
    <w:rsid w:val="003A3B67"/>
    <w:rsid w:val="003A540B"/>
    <w:rsid w:val="003B345B"/>
    <w:rsid w:val="003D08CF"/>
    <w:rsid w:val="003D6CA3"/>
    <w:rsid w:val="003D793E"/>
    <w:rsid w:val="003E2780"/>
    <w:rsid w:val="003F6FE9"/>
    <w:rsid w:val="004053E3"/>
    <w:rsid w:val="00423145"/>
    <w:rsid w:val="00442D86"/>
    <w:rsid w:val="004511C7"/>
    <w:rsid w:val="00451FE2"/>
    <w:rsid w:val="00454B4A"/>
    <w:rsid w:val="00456C0E"/>
    <w:rsid w:val="0046341D"/>
    <w:rsid w:val="00485D9B"/>
    <w:rsid w:val="00487A39"/>
    <w:rsid w:val="00490632"/>
    <w:rsid w:val="0049142A"/>
    <w:rsid w:val="0049394D"/>
    <w:rsid w:val="0049718C"/>
    <w:rsid w:val="004A3549"/>
    <w:rsid w:val="004A5E09"/>
    <w:rsid w:val="004C4F51"/>
    <w:rsid w:val="004C7599"/>
    <w:rsid w:val="004E1AB0"/>
    <w:rsid w:val="004E2D9A"/>
    <w:rsid w:val="004F411E"/>
    <w:rsid w:val="004F5062"/>
    <w:rsid w:val="004F74CF"/>
    <w:rsid w:val="005033D2"/>
    <w:rsid w:val="005107A6"/>
    <w:rsid w:val="00526E24"/>
    <w:rsid w:val="00542B25"/>
    <w:rsid w:val="00542B7F"/>
    <w:rsid w:val="00546483"/>
    <w:rsid w:val="005511AC"/>
    <w:rsid w:val="00556E24"/>
    <w:rsid w:val="00557B7E"/>
    <w:rsid w:val="0056455B"/>
    <w:rsid w:val="005771DF"/>
    <w:rsid w:val="00584779"/>
    <w:rsid w:val="005A4B9F"/>
    <w:rsid w:val="005B10F5"/>
    <w:rsid w:val="005B361E"/>
    <w:rsid w:val="005B3FEA"/>
    <w:rsid w:val="005C2296"/>
    <w:rsid w:val="005D6FF6"/>
    <w:rsid w:val="005F42C7"/>
    <w:rsid w:val="00600832"/>
    <w:rsid w:val="006345E8"/>
    <w:rsid w:val="00634CE4"/>
    <w:rsid w:val="00635FBB"/>
    <w:rsid w:val="00641CAC"/>
    <w:rsid w:val="00651114"/>
    <w:rsid w:val="00651C2E"/>
    <w:rsid w:val="0066020B"/>
    <w:rsid w:val="00662775"/>
    <w:rsid w:val="00663BC3"/>
    <w:rsid w:val="00670594"/>
    <w:rsid w:val="00673242"/>
    <w:rsid w:val="0067492D"/>
    <w:rsid w:val="0068575B"/>
    <w:rsid w:val="006B0869"/>
    <w:rsid w:val="006B2414"/>
    <w:rsid w:val="006B351B"/>
    <w:rsid w:val="006C0E0A"/>
    <w:rsid w:val="006D1E9D"/>
    <w:rsid w:val="006D40A8"/>
    <w:rsid w:val="006E3725"/>
    <w:rsid w:val="006E5BBC"/>
    <w:rsid w:val="00705B41"/>
    <w:rsid w:val="00732BA0"/>
    <w:rsid w:val="00737C95"/>
    <w:rsid w:val="00746D24"/>
    <w:rsid w:val="007529CA"/>
    <w:rsid w:val="00756FE4"/>
    <w:rsid w:val="00771779"/>
    <w:rsid w:val="00782CFF"/>
    <w:rsid w:val="00794F47"/>
    <w:rsid w:val="007A71A0"/>
    <w:rsid w:val="007B36B5"/>
    <w:rsid w:val="007C04EC"/>
    <w:rsid w:val="007C3EF0"/>
    <w:rsid w:val="007D1D97"/>
    <w:rsid w:val="007D2516"/>
    <w:rsid w:val="007F0382"/>
    <w:rsid w:val="007F27D5"/>
    <w:rsid w:val="00804012"/>
    <w:rsid w:val="00804D41"/>
    <w:rsid w:val="00810336"/>
    <w:rsid w:val="008112DA"/>
    <w:rsid w:val="00812733"/>
    <w:rsid w:val="00815DE2"/>
    <w:rsid w:val="00821C62"/>
    <w:rsid w:val="00827F85"/>
    <w:rsid w:val="00847C6F"/>
    <w:rsid w:val="00857A6B"/>
    <w:rsid w:val="00862003"/>
    <w:rsid w:val="00867000"/>
    <w:rsid w:val="00867849"/>
    <w:rsid w:val="0087054E"/>
    <w:rsid w:val="008876CC"/>
    <w:rsid w:val="00893244"/>
    <w:rsid w:val="00895344"/>
    <w:rsid w:val="00895696"/>
    <w:rsid w:val="008974DB"/>
    <w:rsid w:val="008A12E1"/>
    <w:rsid w:val="008A4018"/>
    <w:rsid w:val="008C6DB3"/>
    <w:rsid w:val="008E1142"/>
    <w:rsid w:val="008E3B59"/>
    <w:rsid w:val="008E3FBA"/>
    <w:rsid w:val="008F2872"/>
    <w:rsid w:val="008F3143"/>
    <w:rsid w:val="008F6D30"/>
    <w:rsid w:val="00903404"/>
    <w:rsid w:val="00904A56"/>
    <w:rsid w:val="00904D02"/>
    <w:rsid w:val="009371F2"/>
    <w:rsid w:val="00956072"/>
    <w:rsid w:val="0095655A"/>
    <w:rsid w:val="00956642"/>
    <w:rsid w:val="009654FB"/>
    <w:rsid w:val="00986305"/>
    <w:rsid w:val="00987C00"/>
    <w:rsid w:val="009A06CF"/>
    <w:rsid w:val="009A5852"/>
    <w:rsid w:val="009A5DA9"/>
    <w:rsid w:val="009A5F0D"/>
    <w:rsid w:val="009C774D"/>
    <w:rsid w:val="009D6A1A"/>
    <w:rsid w:val="009F22E0"/>
    <w:rsid w:val="009F677D"/>
    <w:rsid w:val="00A03DA5"/>
    <w:rsid w:val="00A14E1C"/>
    <w:rsid w:val="00A21D6E"/>
    <w:rsid w:val="00A32D4D"/>
    <w:rsid w:val="00A3700E"/>
    <w:rsid w:val="00A46ABA"/>
    <w:rsid w:val="00A4752F"/>
    <w:rsid w:val="00A47F26"/>
    <w:rsid w:val="00A73191"/>
    <w:rsid w:val="00A80A9D"/>
    <w:rsid w:val="00A9353D"/>
    <w:rsid w:val="00A96FDD"/>
    <w:rsid w:val="00AA3E77"/>
    <w:rsid w:val="00AB0F15"/>
    <w:rsid w:val="00AB51E3"/>
    <w:rsid w:val="00AC774E"/>
    <w:rsid w:val="00AC7A39"/>
    <w:rsid w:val="00AD2CAE"/>
    <w:rsid w:val="00AE24A5"/>
    <w:rsid w:val="00AE2F77"/>
    <w:rsid w:val="00AE4DF0"/>
    <w:rsid w:val="00AE615E"/>
    <w:rsid w:val="00AF4114"/>
    <w:rsid w:val="00AF5045"/>
    <w:rsid w:val="00B068FE"/>
    <w:rsid w:val="00B4022D"/>
    <w:rsid w:val="00B44DBB"/>
    <w:rsid w:val="00B6114D"/>
    <w:rsid w:val="00B6587B"/>
    <w:rsid w:val="00B83BEC"/>
    <w:rsid w:val="00B92C90"/>
    <w:rsid w:val="00BA1954"/>
    <w:rsid w:val="00BA6E76"/>
    <w:rsid w:val="00BB2901"/>
    <w:rsid w:val="00BB60CF"/>
    <w:rsid w:val="00BC1ABB"/>
    <w:rsid w:val="00BD0BD1"/>
    <w:rsid w:val="00BD49D2"/>
    <w:rsid w:val="00BD7FBD"/>
    <w:rsid w:val="00BE77D4"/>
    <w:rsid w:val="00C54F4E"/>
    <w:rsid w:val="00C61269"/>
    <w:rsid w:val="00C762B6"/>
    <w:rsid w:val="00C8554B"/>
    <w:rsid w:val="00C9080C"/>
    <w:rsid w:val="00C97C48"/>
    <w:rsid w:val="00CB4875"/>
    <w:rsid w:val="00CB4F50"/>
    <w:rsid w:val="00CB730C"/>
    <w:rsid w:val="00CD3527"/>
    <w:rsid w:val="00CD3855"/>
    <w:rsid w:val="00CD7791"/>
    <w:rsid w:val="00CE28E0"/>
    <w:rsid w:val="00CF6981"/>
    <w:rsid w:val="00D018C5"/>
    <w:rsid w:val="00D04EAC"/>
    <w:rsid w:val="00D05533"/>
    <w:rsid w:val="00D07778"/>
    <w:rsid w:val="00D11565"/>
    <w:rsid w:val="00D1429A"/>
    <w:rsid w:val="00D234DF"/>
    <w:rsid w:val="00D31651"/>
    <w:rsid w:val="00D362C7"/>
    <w:rsid w:val="00D40AA9"/>
    <w:rsid w:val="00D56CDC"/>
    <w:rsid w:val="00D60A97"/>
    <w:rsid w:val="00D851D0"/>
    <w:rsid w:val="00D954FB"/>
    <w:rsid w:val="00DA3C59"/>
    <w:rsid w:val="00DB2E59"/>
    <w:rsid w:val="00DC3101"/>
    <w:rsid w:val="00DF0305"/>
    <w:rsid w:val="00DF092B"/>
    <w:rsid w:val="00DF1465"/>
    <w:rsid w:val="00E01442"/>
    <w:rsid w:val="00E41302"/>
    <w:rsid w:val="00E4142C"/>
    <w:rsid w:val="00E44A61"/>
    <w:rsid w:val="00E51BB5"/>
    <w:rsid w:val="00E65D32"/>
    <w:rsid w:val="00E72F2F"/>
    <w:rsid w:val="00E809B9"/>
    <w:rsid w:val="00E81604"/>
    <w:rsid w:val="00E8437D"/>
    <w:rsid w:val="00E85234"/>
    <w:rsid w:val="00E92575"/>
    <w:rsid w:val="00E95822"/>
    <w:rsid w:val="00EA0F11"/>
    <w:rsid w:val="00EB2C32"/>
    <w:rsid w:val="00EC7E32"/>
    <w:rsid w:val="00ED2FA5"/>
    <w:rsid w:val="00EE2D91"/>
    <w:rsid w:val="00EF3A35"/>
    <w:rsid w:val="00F15BBB"/>
    <w:rsid w:val="00F23A3E"/>
    <w:rsid w:val="00F414E4"/>
    <w:rsid w:val="00F613E6"/>
    <w:rsid w:val="00F627FA"/>
    <w:rsid w:val="00F9182F"/>
    <w:rsid w:val="00F91DCB"/>
    <w:rsid w:val="00FA563B"/>
    <w:rsid w:val="00FA7AD9"/>
    <w:rsid w:val="00FB4603"/>
    <w:rsid w:val="00FB6DE4"/>
    <w:rsid w:val="00FB710B"/>
    <w:rsid w:val="00FC0C72"/>
    <w:rsid w:val="00FE3800"/>
    <w:rsid w:val="00FE6E59"/>
    <w:rsid w:val="00FF0058"/>
    <w:rsid w:val="00FF094E"/>
    <w:rsid w:val="00FF54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50"/>
    <o:shapelayout v:ext="edit">
      <o:idmap v:ext="edit" data="2"/>
    </o:shapelayout>
  </w:shapeDefaults>
  <w:decimalSymbol w:val=","/>
  <w:listSeparator w:val=";"/>
  <w14:docId w14:val="744B1AC4"/>
  <w15:chartTrackingRefBased/>
  <w15:docId w15:val="{9A5DCD17-7F4A-400D-9322-D6DE91495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1AB0"/>
    <w:pPr>
      <w:overflowPunct w:val="0"/>
      <w:autoSpaceDE w:val="0"/>
      <w:autoSpaceDN w:val="0"/>
      <w:adjustRightInd w:val="0"/>
      <w:spacing w:after="180"/>
      <w:textAlignment w:val="baseline"/>
    </w:pPr>
    <w:rPr>
      <w:rFonts w:eastAsia="Times New Roman"/>
    </w:rPr>
  </w:style>
  <w:style w:type="paragraph" w:styleId="Heading1">
    <w:name w:val="heading 1"/>
    <w:next w:val="Normal"/>
    <w:link w:val="Heading1Char"/>
    <w:qFormat/>
    <w:rsid w:val="004E1AB0"/>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4E1AB0"/>
    <w:pPr>
      <w:pBdr>
        <w:top w:val="none" w:sz="0" w:space="0" w:color="auto"/>
      </w:pBdr>
      <w:spacing w:before="180"/>
      <w:outlineLvl w:val="1"/>
    </w:pPr>
    <w:rPr>
      <w:sz w:val="32"/>
    </w:rPr>
  </w:style>
  <w:style w:type="paragraph" w:styleId="Heading3">
    <w:name w:val="heading 3"/>
    <w:basedOn w:val="Heading2"/>
    <w:next w:val="Normal"/>
    <w:qFormat/>
    <w:rsid w:val="004E1AB0"/>
    <w:pPr>
      <w:spacing w:before="120"/>
      <w:outlineLvl w:val="2"/>
    </w:pPr>
    <w:rPr>
      <w:sz w:val="28"/>
    </w:rPr>
  </w:style>
  <w:style w:type="paragraph" w:styleId="Heading4">
    <w:name w:val="heading 4"/>
    <w:basedOn w:val="Heading3"/>
    <w:next w:val="Normal"/>
    <w:qFormat/>
    <w:rsid w:val="004E1AB0"/>
    <w:pPr>
      <w:ind w:left="1418" w:hanging="1418"/>
      <w:outlineLvl w:val="3"/>
    </w:pPr>
    <w:rPr>
      <w:sz w:val="24"/>
    </w:rPr>
  </w:style>
  <w:style w:type="paragraph" w:styleId="Heading5">
    <w:name w:val="heading 5"/>
    <w:basedOn w:val="Heading4"/>
    <w:next w:val="Normal"/>
    <w:qFormat/>
    <w:rsid w:val="004E1AB0"/>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rsid w:val="004E1AB0"/>
    <w:pPr>
      <w:ind w:left="0" w:firstLine="0"/>
      <w:outlineLvl w:val="7"/>
    </w:pPr>
  </w:style>
  <w:style w:type="paragraph" w:styleId="Heading9">
    <w:name w:val="heading 9"/>
    <w:basedOn w:val="Heading8"/>
    <w:next w:val="Normal"/>
    <w:qFormat/>
    <w:rsid w:val="004E1AB0"/>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4E1AB0"/>
    <w:pPr>
      <w:ind w:left="1985" w:hanging="1985"/>
      <w:outlineLvl w:val="9"/>
    </w:pPr>
    <w:rPr>
      <w:sz w:val="20"/>
    </w:rPr>
  </w:style>
  <w:style w:type="paragraph" w:styleId="TOC9">
    <w:name w:val="toc 9"/>
    <w:basedOn w:val="TOC8"/>
    <w:semiHidden/>
    <w:rsid w:val="004E1AB0"/>
    <w:pPr>
      <w:ind w:left="1418" w:hanging="1418"/>
    </w:pPr>
  </w:style>
  <w:style w:type="paragraph" w:styleId="TOC8">
    <w:name w:val="toc 8"/>
    <w:basedOn w:val="TOC1"/>
    <w:uiPriority w:val="39"/>
    <w:rsid w:val="004E1AB0"/>
    <w:pPr>
      <w:spacing w:before="180"/>
      <w:ind w:left="2693" w:hanging="2693"/>
    </w:pPr>
    <w:rPr>
      <w:b/>
    </w:rPr>
  </w:style>
  <w:style w:type="paragraph" w:styleId="TOC1">
    <w:name w:val="toc 1"/>
    <w:uiPriority w:val="39"/>
    <w:rsid w:val="004E1AB0"/>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4E1AB0"/>
    <w:pPr>
      <w:keepLines/>
      <w:tabs>
        <w:tab w:val="center" w:pos="4536"/>
        <w:tab w:val="right" w:pos="9072"/>
      </w:tabs>
    </w:pPr>
    <w:rPr>
      <w:noProof/>
    </w:rPr>
  </w:style>
  <w:style w:type="character" w:customStyle="1" w:styleId="ZGSM">
    <w:name w:val="ZGSM"/>
    <w:rsid w:val="004E1AB0"/>
  </w:style>
  <w:style w:type="paragraph" w:styleId="Header">
    <w:name w:val="header"/>
    <w:pPr>
      <w:widowControl w:val="0"/>
    </w:pPr>
    <w:rPr>
      <w:rFonts w:ascii="Arial" w:hAnsi="Arial"/>
      <w:b/>
      <w:sz w:val="18"/>
      <w:lang w:eastAsia="en-US"/>
    </w:rPr>
  </w:style>
  <w:style w:type="paragraph" w:customStyle="1" w:styleId="ZD">
    <w:name w:val="ZD"/>
    <w:rsid w:val="004E1AB0"/>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4E1AB0"/>
    <w:pPr>
      <w:ind w:left="1701" w:hanging="1701"/>
    </w:pPr>
  </w:style>
  <w:style w:type="paragraph" w:styleId="TOC4">
    <w:name w:val="toc 4"/>
    <w:basedOn w:val="TOC3"/>
    <w:uiPriority w:val="39"/>
    <w:rsid w:val="004E1AB0"/>
    <w:pPr>
      <w:ind w:left="1418" w:hanging="1418"/>
    </w:pPr>
  </w:style>
  <w:style w:type="paragraph" w:styleId="TOC3">
    <w:name w:val="toc 3"/>
    <w:basedOn w:val="TOC2"/>
    <w:uiPriority w:val="39"/>
    <w:rsid w:val="004E1AB0"/>
    <w:pPr>
      <w:ind w:left="1134" w:hanging="1134"/>
    </w:pPr>
  </w:style>
  <w:style w:type="paragraph" w:styleId="TOC2">
    <w:name w:val="toc 2"/>
    <w:basedOn w:val="TOC1"/>
    <w:uiPriority w:val="39"/>
    <w:rsid w:val="004E1AB0"/>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rsid w:val="004E1AB0"/>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rsid w:val="004E1AB0"/>
    <w:pPr>
      <w:keepNext/>
      <w:spacing w:after="0"/>
    </w:pPr>
    <w:rPr>
      <w:rFonts w:ascii="Arial" w:hAnsi="Arial"/>
      <w:sz w:val="18"/>
    </w:rPr>
  </w:style>
  <w:style w:type="paragraph" w:customStyle="1" w:styleId="NO">
    <w:name w:val="NO"/>
    <w:basedOn w:val="Normal"/>
    <w:link w:val="NOZchn"/>
    <w:rsid w:val="004E1AB0"/>
    <w:pPr>
      <w:keepLines/>
      <w:ind w:left="1135" w:hanging="851"/>
    </w:pPr>
  </w:style>
  <w:style w:type="paragraph" w:customStyle="1" w:styleId="PL">
    <w:name w:val="PL"/>
    <w:link w:val="PLChar"/>
    <w:rsid w:val="004E1AB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4E1AB0"/>
    <w:pPr>
      <w:jc w:val="right"/>
    </w:pPr>
  </w:style>
  <w:style w:type="paragraph" w:customStyle="1" w:styleId="TAL">
    <w:name w:val="TAL"/>
    <w:basedOn w:val="Normal"/>
    <w:rsid w:val="004E1AB0"/>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link w:val="ListChar"/>
    <w:pPr>
      <w:ind w:left="568" w:hanging="284"/>
    </w:pPr>
  </w:style>
  <w:style w:type="paragraph" w:customStyle="1" w:styleId="TAH">
    <w:name w:val="TAH"/>
    <w:basedOn w:val="TAC"/>
    <w:rsid w:val="004E1AB0"/>
    <w:rPr>
      <w:b/>
    </w:rPr>
  </w:style>
  <w:style w:type="paragraph" w:customStyle="1" w:styleId="TAC">
    <w:name w:val="TAC"/>
    <w:basedOn w:val="TAL"/>
    <w:rsid w:val="004E1AB0"/>
    <w:pPr>
      <w:jc w:val="center"/>
    </w:pPr>
  </w:style>
  <w:style w:type="paragraph" w:customStyle="1" w:styleId="LD">
    <w:name w:val="LD"/>
    <w:rsid w:val="004E1AB0"/>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ar"/>
    <w:rsid w:val="004E1AB0"/>
    <w:pPr>
      <w:keepLines/>
      <w:ind w:left="1702" w:hanging="1418"/>
    </w:pPr>
  </w:style>
  <w:style w:type="paragraph" w:customStyle="1" w:styleId="FP">
    <w:name w:val="FP"/>
    <w:basedOn w:val="Normal"/>
    <w:rsid w:val="004E1AB0"/>
    <w:pPr>
      <w:spacing w:after="0"/>
    </w:pPr>
  </w:style>
  <w:style w:type="paragraph" w:customStyle="1" w:styleId="NW">
    <w:name w:val="NW"/>
    <w:basedOn w:val="NO"/>
    <w:rsid w:val="004E1AB0"/>
    <w:pPr>
      <w:spacing w:after="0"/>
    </w:pPr>
  </w:style>
  <w:style w:type="paragraph" w:customStyle="1" w:styleId="EW">
    <w:name w:val="EW"/>
    <w:basedOn w:val="EX"/>
    <w:rsid w:val="004E1AB0"/>
    <w:pPr>
      <w:spacing w:after="0"/>
    </w:pPr>
  </w:style>
  <w:style w:type="paragraph" w:customStyle="1" w:styleId="B1">
    <w:name w:val="B1"/>
    <w:basedOn w:val="List"/>
    <w:link w:val="B1Char"/>
    <w:rsid w:val="004E1AB0"/>
  </w:style>
  <w:style w:type="paragraph" w:styleId="TOC6">
    <w:name w:val="toc 6"/>
    <w:basedOn w:val="TOC5"/>
    <w:next w:val="Normal"/>
    <w:semiHidden/>
    <w:rsid w:val="004E1AB0"/>
    <w:pPr>
      <w:ind w:left="1985" w:hanging="1985"/>
    </w:pPr>
  </w:style>
  <w:style w:type="paragraph" w:styleId="TOC7">
    <w:name w:val="toc 7"/>
    <w:basedOn w:val="TOC6"/>
    <w:next w:val="Normal"/>
    <w:semiHidden/>
    <w:rsid w:val="004E1AB0"/>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link w:val="EditorsNoteChar"/>
    <w:rsid w:val="004E1AB0"/>
    <w:pPr>
      <w:ind w:left="1559" w:hanging="1276"/>
    </w:pPr>
    <w:rPr>
      <w:color w:val="FF0000"/>
    </w:rPr>
  </w:style>
  <w:style w:type="paragraph" w:customStyle="1" w:styleId="TH">
    <w:name w:val="TH"/>
    <w:basedOn w:val="Normal"/>
    <w:link w:val="THChar"/>
    <w:rsid w:val="004E1AB0"/>
    <w:pPr>
      <w:keepNext/>
      <w:keepLines/>
      <w:spacing w:before="60"/>
      <w:jc w:val="center"/>
    </w:pPr>
    <w:rPr>
      <w:rFonts w:ascii="Arial" w:hAnsi="Arial"/>
      <w:b/>
    </w:rPr>
  </w:style>
  <w:style w:type="paragraph" w:customStyle="1" w:styleId="ZA">
    <w:name w:val="ZA"/>
    <w:rsid w:val="004E1AB0"/>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4E1AB0"/>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4E1AB0"/>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4E1AB0"/>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4E1AB0"/>
    <w:pPr>
      <w:ind w:left="851" w:hanging="851"/>
    </w:pPr>
  </w:style>
  <w:style w:type="paragraph" w:customStyle="1" w:styleId="ZH">
    <w:name w:val="ZH"/>
    <w:rsid w:val="004E1AB0"/>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0"/>
    <w:rsid w:val="004E1AB0"/>
    <w:pPr>
      <w:keepNext w:val="0"/>
      <w:spacing w:before="0" w:after="240"/>
    </w:pPr>
  </w:style>
  <w:style w:type="paragraph" w:customStyle="1" w:styleId="ZG">
    <w:name w:val="ZG"/>
    <w:rsid w:val="004E1AB0"/>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rsid w:val="004E1AB0"/>
  </w:style>
  <w:style w:type="paragraph" w:customStyle="1" w:styleId="B3">
    <w:name w:val="B3"/>
    <w:basedOn w:val="List3"/>
    <w:rsid w:val="004E1AB0"/>
  </w:style>
  <w:style w:type="paragraph" w:customStyle="1" w:styleId="B4">
    <w:name w:val="B4"/>
    <w:basedOn w:val="List4"/>
    <w:rsid w:val="004E1AB0"/>
  </w:style>
  <w:style w:type="paragraph" w:customStyle="1" w:styleId="B5">
    <w:name w:val="B5"/>
    <w:basedOn w:val="List5"/>
    <w:rsid w:val="004E1AB0"/>
  </w:style>
  <w:style w:type="paragraph" w:customStyle="1" w:styleId="ZTD">
    <w:name w:val="ZTD"/>
    <w:basedOn w:val="ZB"/>
    <w:rsid w:val="004E1AB0"/>
    <w:pPr>
      <w:framePr w:hRule="auto" w:wrap="notBeside" w:y="852"/>
    </w:pPr>
    <w:rPr>
      <w:i w:val="0"/>
      <w:sz w:val="40"/>
    </w:rPr>
  </w:style>
  <w:style w:type="paragraph" w:customStyle="1" w:styleId="ZV">
    <w:name w:val="ZV"/>
    <w:basedOn w:val="ZU"/>
    <w:rsid w:val="004E1AB0"/>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paragraph" w:styleId="BalloonText">
    <w:name w:val="Balloon Text"/>
    <w:basedOn w:val="Normal"/>
    <w:semiHidden/>
    <w:rsid w:val="008F2872"/>
    <w:rPr>
      <w:rFonts w:ascii="Tahoma" w:hAnsi="Tahoma" w:cs="Tahoma"/>
      <w:sz w:val="16"/>
      <w:szCs w:val="16"/>
    </w:rPr>
  </w:style>
  <w:style w:type="character" w:customStyle="1" w:styleId="Heading1Char">
    <w:name w:val="Heading 1 Char"/>
    <w:link w:val="Heading1"/>
    <w:rsid w:val="00E41302"/>
    <w:rPr>
      <w:rFonts w:ascii="Arial" w:eastAsia="Times New Roman" w:hAnsi="Arial"/>
      <w:sz w:val="36"/>
    </w:rPr>
  </w:style>
  <w:style w:type="character" w:customStyle="1" w:styleId="Heading2Char">
    <w:name w:val="Heading 2 Char"/>
    <w:link w:val="Heading2"/>
    <w:rsid w:val="00E41302"/>
    <w:rPr>
      <w:rFonts w:ascii="Arial" w:eastAsia="Times New Roman" w:hAnsi="Arial"/>
      <w:sz w:val="32"/>
    </w:rPr>
  </w:style>
  <w:style w:type="character" w:customStyle="1" w:styleId="THChar">
    <w:name w:val="TH Char"/>
    <w:link w:val="TH"/>
    <w:rsid w:val="003D793E"/>
    <w:rPr>
      <w:rFonts w:ascii="Arial" w:eastAsia="Times New Roman" w:hAnsi="Arial"/>
      <w:b/>
    </w:rPr>
  </w:style>
  <w:style w:type="character" w:customStyle="1" w:styleId="B2Char">
    <w:name w:val="B2 Char"/>
    <w:link w:val="B2"/>
    <w:rsid w:val="003D793E"/>
    <w:rPr>
      <w:rFonts w:eastAsia="Times New Roman"/>
    </w:rPr>
  </w:style>
  <w:style w:type="character" w:customStyle="1" w:styleId="EditorsNoteChar">
    <w:name w:val="Editor's Note Char"/>
    <w:aliases w:val="EN Char"/>
    <w:link w:val="EditorsNote"/>
    <w:rsid w:val="00485D9B"/>
    <w:rPr>
      <w:rFonts w:eastAsia="Times New Roman"/>
      <w:color w:val="FF0000"/>
    </w:rPr>
  </w:style>
  <w:style w:type="character" w:customStyle="1" w:styleId="ListChar">
    <w:name w:val="List Char"/>
    <w:link w:val="List"/>
    <w:rsid w:val="00CD3527"/>
    <w:rPr>
      <w:lang w:eastAsia="en-US"/>
    </w:rPr>
  </w:style>
  <w:style w:type="character" w:customStyle="1" w:styleId="B1Char">
    <w:name w:val="B1 Char"/>
    <w:basedOn w:val="ListChar"/>
    <w:link w:val="B1"/>
    <w:rsid w:val="00CD3527"/>
    <w:rPr>
      <w:rFonts w:eastAsia="Times New Roman"/>
      <w:lang w:eastAsia="en-US"/>
    </w:rPr>
  </w:style>
  <w:style w:type="character" w:customStyle="1" w:styleId="PLChar">
    <w:name w:val="PL Char"/>
    <w:link w:val="PL"/>
    <w:rsid w:val="00ED2FA5"/>
    <w:rPr>
      <w:rFonts w:ascii="Courier New" w:eastAsia="Times New Roman" w:hAnsi="Courier New"/>
      <w:noProof/>
      <w:sz w:val="16"/>
    </w:rPr>
  </w:style>
  <w:style w:type="character" w:customStyle="1" w:styleId="NOZchn">
    <w:name w:val="NO Zchn"/>
    <w:link w:val="NO"/>
    <w:rsid w:val="00A96FDD"/>
    <w:rPr>
      <w:rFonts w:eastAsia="Times New Roman"/>
    </w:rPr>
  </w:style>
  <w:style w:type="character" w:customStyle="1" w:styleId="NOChar">
    <w:name w:val="NO Char"/>
    <w:rsid w:val="00C762B6"/>
    <w:rPr>
      <w:rFonts w:ascii="Times New Roman" w:hAnsi="Times New Roman"/>
      <w:lang w:val="en-GB" w:eastAsia="en-US"/>
    </w:rPr>
  </w:style>
  <w:style w:type="character" w:customStyle="1" w:styleId="EXCar">
    <w:name w:val="EX Car"/>
    <w:link w:val="EX"/>
    <w:rsid w:val="00C762B6"/>
    <w:rPr>
      <w:rFonts w:eastAsia="Times New Roman"/>
    </w:rPr>
  </w:style>
  <w:style w:type="character" w:customStyle="1" w:styleId="TF0">
    <w:name w:val="TF (文字)"/>
    <w:link w:val="TF"/>
    <w:locked/>
    <w:rsid w:val="00C762B6"/>
    <w:rPr>
      <w:rFonts w:ascii="Arial" w:eastAsia="Times New Roman" w:hAnsi="Arial"/>
      <w:b/>
    </w:rPr>
  </w:style>
  <w:style w:type="paragraph" w:styleId="Bibliography">
    <w:name w:val="Bibliography"/>
    <w:basedOn w:val="Normal"/>
    <w:next w:val="Normal"/>
    <w:uiPriority w:val="37"/>
    <w:semiHidden/>
    <w:unhideWhenUsed/>
    <w:rsid w:val="007D1D97"/>
  </w:style>
  <w:style w:type="paragraph" w:styleId="BlockText">
    <w:name w:val="Block Text"/>
    <w:basedOn w:val="Normal"/>
    <w:rsid w:val="007D1D97"/>
    <w:pPr>
      <w:spacing w:after="120"/>
      <w:ind w:left="1440" w:right="1440"/>
    </w:pPr>
  </w:style>
  <w:style w:type="paragraph" w:styleId="BodyText2">
    <w:name w:val="Body Text 2"/>
    <w:basedOn w:val="Normal"/>
    <w:link w:val="BodyText2Char"/>
    <w:rsid w:val="007D1D97"/>
    <w:pPr>
      <w:spacing w:after="120" w:line="480" w:lineRule="auto"/>
    </w:pPr>
  </w:style>
  <w:style w:type="character" w:customStyle="1" w:styleId="BodyText2Char">
    <w:name w:val="Body Text 2 Char"/>
    <w:link w:val="BodyText2"/>
    <w:rsid w:val="007D1D97"/>
    <w:rPr>
      <w:lang w:eastAsia="en-US"/>
    </w:rPr>
  </w:style>
  <w:style w:type="paragraph" w:styleId="BodyText3">
    <w:name w:val="Body Text 3"/>
    <w:basedOn w:val="Normal"/>
    <w:link w:val="BodyText3Char"/>
    <w:rsid w:val="007D1D97"/>
    <w:pPr>
      <w:spacing w:after="120"/>
    </w:pPr>
    <w:rPr>
      <w:sz w:val="16"/>
      <w:szCs w:val="16"/>
    </w:rPr>
  </w:style>
  <w:style w:type="character" w:customStyle="1" w:styleId="BodyText3Char">
    <w:name w:val="Body Text 3 Char"/>
    <w:link w:val="BodyText3"/>
    <w:rsid w:val="007D1D97"/>
    <w:rPr>
      <w:sz w:val="16"/>
      <w:szCs w:val="16"/>
      <w:lang w:eastAsia="en-US"/>
    </w:rPr>
  </w:style>
  <w:style w:type="paragraph" w:styleId="BodyTextFirstIndent">
    <w:name w:val="Body Text First Indent"/>
    <w:basedOn w:val="BodyText"/>
    <w:link w:val="BodyTextFirstIndentChar"/>
    <w:rsid w:val="007D1D97"/>
    <w:pPr>
      <w:spacing w:after="120"/>
      <w:ind w:firstLine="210"/>
    </w:pPr>
  </w:style>
  <w:style w:type="character" w:customStyle="1" w:styleId="BodyTextChar">
    <w:name w:val="Body Text Char"/>
    <w:link w:val="BodyText"/>
    <w:rsid w:val="007D1D97"/>
    <w:rPr>
      <w:lang w:eastAsia="en-US"/>
    </w:rPr>
  </w:style>
  <w:style w:type="character" w:customStyle="1" w:styleId="BodyTextFirstIndentChar">
    <w:name w:val="Body Text First Indent Char"/>
    <w:basedOn w:val="BodyTextChar"/>
    <w:link w:val="BodyTextFirstIndent"/>
    <w:rsid w:val="007D1D97"/>
    <w:rPr>
      <w:lang w:eastAsia="en-US"/>
    </w:rPr>
  </w:style>
  <w:style w:type="paragraph" w:styleId="BodyTextIndent">
    <w:name w:val="Body Text Indent"/>
    <w:basedOn w:val="Normal"/>
    <w:link w:val="BodyTextIndentChar"/>
    <w:rsid w:val="007D1D97"/>
    <w:pPr>
      <w:spacing w:after="120"/>
      <w:ind w:left="283"/>
    </w:pPr>
  </w:style>
  <w:style w:type="character" w:customStyle="1" w:styleId="BodyTextIndentChar">
    <w:name w:val="Body Text Indent Char"/>
    <w:link w:val="BodyTextIndent"/>
    <w:rsid w:val="007D1D97"/>
    <w:rPr>
      <w:lang w:eastAsia="en-US"/>
    </w:rPr>
  </w:style>
  <w:style w:type="paragraph" w:styleId="BodyTextFirstIndent2">
    <w:name w:val="Body Text First Indent 2"/>
    <w:basedOn w:val="BodyTextIndent"/>
    <w:link w:val="BodyTextFirstIndent2Char"/>
    <w:rsid w:val="007D1D97"/>
    <w:pPr>
      <w:ind w:firstLine="210"/>
    </w:pPr>
  </w:style>
  <w:style w:type="character" w:customStyle="1" w:styleId="BodyTextFirstIndent2Char">
    <w:name w:val="Body Text First Indent 2 Char"/>
    <w:basedOn w:val="BodyTextIndentChar"/>
    <w:link w:val="BodyTextFirstIndent2"/>
    <w:rsid w:val="007D1D97"/>
    <w:rPr>
      <w:lang w:eastAsia="en-US"/>
    </w:rPr>
  </w:style>
  <w:style w:type="paragraph" w:styleId="BodyTextIndent2">
    <w:name w:val="Body Text Indent 2"/>
    <w:basedOn w:val="Normal"/>
    <w:link w:val="BodyTextIndent2Char"/>
    <w:rsid w:val="007D1D97"/>
    <w:pPr>
      <w:spacing w:after="120" w:line="480" w:lineRule="auto"/>
      <w:ind w:left="283"/>
    </w:pPr>
  </w:style>
  <w:style w:type="character" w:customStyle="1" w:styleId="BodyTextIndent2Char">
    <w:name w:val="Body Text Indent 2 Char"/>
    <w:link w:val="BodyTextIndent2"/>
    <w:rsid w:val="007D1D97"/>
    <w:rPr>
      <w:lang w:eastAsia="en-US"/>
    </w:rPr>
  </w:style>
  <w:style w:type="paragraph" w:styleId="BodyTextIndent3">
    <w:name w:val="Body Text Indent 3"/>
    <w:basedOn w:val="Normal"/>
    <w:link w:val="BodyTextIndent3Char"/>
    <w:rsid w:val="007D1D97"/>
    <w:pPr>
      <w:spacing w:after="120"/>
      <w:ind w:left="283"/>
    </w:pPr>
    <w:rPr>
      <w:sz w:val="16"/>
      <w:szCs w:val="16"/>
    </w:rPr>
  </w:style>
  <w:style w:type="character" w:customStyle="1" w:styleId="BodyTextIndent3Char">
    <w:name w:val="Body Text Indent 3 Char"/>
    <w:link w:val="BodyTextIndent3"/>
    <w:rsid w:val="007D1D97"/>
    <w:rPr>
      <w:sz w:val="16"/>
      <w:szCs w:val="16"/>
      <w:lang w:eastAsia="en-US"/>
    </w:rPr>
  </w:style>
  <w:style w:type="paragraph" w:styleId="Closing">
    <w:name w:val="Closing"/>
    <w:basedOn w:val="Normal"/>
    <w:link w:val="ClosingChar"/>
    <w:rsid w:val="007D1D97"/>
    <w:pPr>
      <w:ind w:left="4252"/>
    </w:pPr>
  </w:style>
  <w:style w:type="character" w:customStyle="1" w:styleId="ClosingChar">
    <w:name w:val="Closing Char"/>
    <w:link w:val="Closing"/>
    <w:rsid w:val="007D1D97"/>
    <w:rPr>
      <w:lang w:eastAsia="en-US"/>
    </w:rPr>
  </w:style>
  <w:style w:type="paragraph" w:styleId="CommentSubject">
    <w:name w:val="annotation subject"/>
    <w:basedOn w:val="CommentText"/>
    <w:next w:val="CommentText"/>
    <w:link w:val="CommentSubjectChar"/>
    <w:rsid w:val="007D1D97"/>
    <w:rPr>
      <w:b/>
      <w:bCs/>
    </w:rPr>
  </w:style>
  <w:style w:type="character" w:customStyle="1" w:styleId="CommentTextChar">
    <w:name w:val="Comment Text Char"/>
    <w:link w:val="CommentText"/>
    <w:semiHidden/>
    <w:rsid w:val="007D1D97"/>
    <w:rPr>
      <w:lang w:eastAsia="en-US"/>
    </w:rPr>
  </w:style>
  <w:style w:type="character" w:customStyle="1" w:styleId="CommentSubjectChar">
    <w:name w:val="Comment Subject Char"/>
    <w:link w:val="CommentSubject"/>
    <w:rsid w:val="007D1D97"/>
    <w:rPr>
      <w:b/>
      <w:bCs/>
      <w:lang w:eastAsia="en-US"/>
    </w:rPr>
  </w:style>
  <w:style w:type="paragraph" w:styleId="Date">
    <w:name w:val="Date"/>
    <w:basedOn w:val="Normal"/>
    <w:next w:val="Normal"/>
    <w:link w:val="DateChar"/>
    <w:rsid w:val="007D1D97"/>
  </w:style>
  <w:style w:type="character" w:customStyle="1" w:styleId="DateChar">
    <w:name w:val="Date Char"/>
    <w:link w:val="Date"/>
    <w:rsid w:val="007D1D97"/>
    <w:rPr>
      <w:lang w:eastAsia="en-US"/>
    </w:rPr>
  </w:style>
  <w:style w:type="paragraph" w:styleId="E-mailSignature">
    <w:name w:val="E-mail Signature"/>
    <w:basedOn w:val="Normal"/>
    <w:link w:val="E-mailSignatureChar"/>
    <w:rsid w:val="007D1D97"/>
  </w:style>
  <w:style w:type="character" w:customStyle="1" w:styleId="E-mailSignatureChar">
    <w:name w:val="E-mail Signature Char"/>
    <w:link w:val="E-mailSignature"/>
    <w:rsid w:val="007D1D97"/>
    <w:rPr>
      <w:lang w:eastAsia="en-US"/>
    </w:rPr>
  </w:style>
  <w:style w:type="paragraph" w:styleId="EndnoteText">
    <w:name w:val="endnote text"/>
    <w:basedOn w:val="Normal"/>
    <w:link w:val="EndnoteTextChar"/>
    <w:rsid w:val="007D1D97"/>
  </w:style>
  <w:style w:type="character" w:customStyle="1" w:styleId="EndnoteTextChar">
    <w:name w:val="Endnote Text Char"/>
    <w:link w:val="EndnoteText"/>
    <w:rsid w:val="007D1D97"/>
    <w:rPr>
      <w:lang w:eastAsia="en-US"/>
    </w:rPr>
  </w:style>
  <w:style w:type="paragraph" w:styleId="EnvelopeAddress">
    <w:name w:val="envelope address"/>
    <w:basedOn w:val="Normal"/>
    <w:rsid w:val="007D1D97"/>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7D1D97"/>
    <w:rPr>
      <w:rFonts w:ascii="Calibri Light" w:hAnsi="Calibri Light"/>
    </w:rPr>
  </w:style>
  <w:style w:type="paragraph" w:styleId="HTMLAddress">
    <w:name w:val="HTML Address"/>
    <w:basedOn w:val="Normal"/>
    <w:link w:val="HTMLAddressChar"/>
    <w:rsid w:val="007D1D97"/>
    <w:rPr>
      <w:i/>
      <w:iCs/>
    </w:rPr>
  </w:style>
  <w:style w:type="character" w:customStyle="1" w:styleId="HTMLAddressChar">
    <w:name w:val="HTML Address Char"/>
    <w:link w:val="HTMLAddress"/>
    <w:rsid w:val="007D1D97"/>
    <w:rPr>
      <w:i/>
      <w:iCs/>
      <w:lang w:eastAsia="en-US"/>
    </w:rPr>
  </w:style>
  <w:style w:type="paragraph" w:styleId="HTMLPreformatted">
    <w:name w:val="HTML Preformatted"/>
    <w:basedOn w:val="Normal"/>
    <w:link w:val="HTMLPreformattedChar"/>
    <w:rsid w:val="007D1D97"/>
    <w:rPr>
      <w:rFonts w:ascii="Courier New" w:hAnsi="Courier New" w:cs="Courier New"/>
    </w:rPr>
  </w:style>
  <w:style w:type="character" w:customStyle="1" w:styleId="HTMLPreformattedChar">
    <w:name w:val="HTML Preformatted Char"/>
    <w:link w:val="HTMLPreformatted"/>
    <w:rsid w:val="007D1D97"/>
    <w:rPr>
      <w:rFonts w:ascii="Courier New" w:hAnsi="Courier New" w:cs="Courier New"/>
      <w:lang w:eastAsia="en-US"/>
    </w:rPr>
  </w:style>
  <w:style w:type="paragraph" w:styleId="Index3">
    <w:name w:val="index 3"/>
    <w:basedOn w:val="Normal"/>
    <w:next w:val="Normal"/>
    <w:rsid w:val="007D1D97"/>
    <w:pPr>
      <w:ind w:left="600" w:hanging="200"/>
    </w:pPr>
  </w:style>
  <w:style w:type="paragraph" w:styleId="Index4">
    <w:name w:val="index 4"/>
    <w:basedOn w:val="Normal"/>
    <w:next w:val="Normal"/>
    <w:rsid w:val="007D1D97"/>
    <w:pPr>
      <w:ind w:left="800" w:hanging="200"/>
    </w:pPr>
  </w:style>
  <w:style w:type="paragraph" w:styleId="Index5">
    <w:name w:val="index 5"/>
    <w:basedOn w:val="Normal"/>
    <w:next w:val="Normal"/>
    <w:rsid w:val="007D1D97"/>
    <w:pPr>
      <w:ind w:left="1000" w:hanging="200"/>
    </w:pPr>
  </w:style>
  <w:style w:type="paragraph" w:styleId="Index6">
    <w:name w:val="index 6"/>
    <w:basedOn w:val="Normal"/>
    <w:next w:val="Normal"/>
    <w:rsid w:val="007D1D97"/>
    <w:pPr>
      <w:ind w:left="1200" w:hanging="200"/>
    </w:pPr>
  </w:style>
  <w:style w:type="paragraph" w:styleId="Index7">
    <w:name w:val="index 7"/>
    <w:basedOn w:val="Normal"/>
    <w:next w:val="Normal"/>
    <w:rsid w:val="007D1D97"/>
    <w:pPr>
      <w:ind w:left="1400" w:hanging="200"/>
    </w:pPr>
  </w:style>
  <w:style w:type="paragraph" w:styleId="Index8">
    <w:name w:val="index 8"/>
    <w:basedOn w:val="Normal"/>
    <w:next w:val="Normal"/>
    <w:rsid w:val="007D1D97"/>
    <w:pPr>
      <w:ind w:left="1600" w:hanging="200"/>
    </w:pPr>
  </w:style>
  <w:style w:type="paragraph" w:styleId="Index9">
    <w:name w:val="index 9"/>
    <w:basedOn w:val="Normal"/>
    <w:next w:val="Normal"/>
    <w:rsid w:val="007D1D97"/>
    <w:pPr>
      <w:ind w:left="1800" w:hanging="200"/>
    </w:pPr>
  </w:style>
  <w:style w:type="paragraph" w:styleId="IntenseQuote">
    <w:name w:val="Intense Quote"/>
    <w:basedOn w:val="Normal"/>
    <w:next w:val="Normal"/>
    <w:link w:val="IntenseQuoteChar"/>
    <w:uiPriority w:val="30"/>
    <w:qFormat/>
    <w:rsid w:val="007D1D97"/>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7D1D97"/>
    <w:rPr>
      <w:i/>
      <w:iCs/>
      <w:color w:val="4472C4"/>
      <w:lang w:eastAsia="en-US"/>
    </w:rPr>
  </w:style>
  <w:style w:type="paragraph" w:styleId="ListContinue">
    <w:name w:val="List Continue"/>
    <w:basedOn w:val="Normal"/>
    <w:rsid w:val="007D1D97"/>
    <w:pPr>
      <w:spacing w:after="120"/>
      <w:ind w:left="283"/>
      <w:contextualSpacing/>
    </w:pPr>
  </w:style>
  <w:style w:type="paragraph" w:styleId="ListContinue2">
    <w:name w:val="List Continue 2"/>
    <w:basedOn w:val="Normal"/>
    <w:rsid w:val="007D1D97"/>
    <w:pPr>
      <w:spacing w:after="120"/>
      <w:ind w:left="566"/>
      <w:contextualSpacing/>
    </w:pPr>
  </w:style>
  <w:style w:type="paragraph" w:styleId="ListContinue3">
    <w:name w:val="List Continue 3"/>
    <w:basedOn w:val="Normal"/>
    <w:rsid w:val="007D1D97"/>
    <w:pPr>
      <w:spacing w:after="120"/>
      <w:ind w:left="849"/>
      <w:contextualSpacing/>
    </w:pPr>
  </w:style>
  <w:style w:type="paragraph" w:styleId="ListContinue4">
    <w:name w:val="List Continue 4"/>
    <w:basedOn w:val="Normal"/>
    <w:rsid w:val="007D1D97"/>
    <w:pPr>
      <w:spacing w:after="120"/>
      <w:ind w:left="1132"/>
      <w:contextualSpacing/>
    </w:pPr>
  </w:style>
  <w:style w:type="paragraph" w:styleId="ListContinue5">
    <w:name w:val="List Continue 5"/>
    <w:basedOn w:val="Normal"/>
    <w:rsid w:val="007D1D97"/>
    <w:pPr>
      <w:spacing w:after="120"/>
      <w:ind w:left="1415"/>
      <w:contextualSpacing/>
    </w:pPr>
  </w:style>
  <w:style w:type="paragraph" w:styleId="ListNumber3">
    <w:name w:val="List Number 3"/>
    <w:basedOn w:val="Normal"/>
    <w:rsid w:val="007D1D97"/>
    <w:pPr>
      <w:numPr>
        <w:numId w:val="13"/>
      </w:numPr>
      <w:contextualSpacing/>
    </w:pPr>
  </w:style>
  <w:style w:type="paragraph" w:styleId="ListNumber4">
    <w:name w:val="List Number 4"/>
    <w:basedOn w:val="Normal"/>
    <w:rsid w:val="007D1D97"/>
    <w:pPr>
      <w:numPr>
        <w:numId w:val="14"/>
      </w:numPr>
      <w:contextualSpacing/>
    </w:pPr>
  </w:style>
  <w:style w:type="paragraph" w:styleId="ListNumber5">
    <w:name w:val="List Number 5"/>
    <w:basedOn w:val="Normal"/>
    <w:rsid w:val="007D1D97"/>
    <w:pPr>
      <w:numPr>
        <w:numId w:val="15"/>
      </w:numPr>
      <w:contextualSpacing/>
    </w:pPr>
  </w:style>
  <w:style w:type="paragraph" w:styleId="ListParagraph">
    <w:name w:val="List Paragraph"/>
    <w:basedOn w:val="Normal"/>
    <w:uiPriority w:val="34"/>
    <w:qFormat/>
    <w:rsid w:val="007D1D97"/>
    <w:pPr>
      <w:ind w:left="720"/>
    </w:pPr>
  </w:style>
  <w:style w:type="paragraph" w:styleId="MacroText">
    <w:name w:val="macro"/>
    <w:link w:val="MacroTextChar"/>
    <w:rsid w:val="007D1D97"/>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eastAsia="en-US"/>
    </w:rPr>
  </w:style>
  <w:style w:type="character" w:customStyle="1" w:styleId="MacroTextChar">
    <w:name w:val="Macro Text Char"/>
    <w:link w:val="MacroText"/>
    <w:rsid w:val="007D1D97"/>
    <w:rPr>
      <w:rFonts w:ascii="Courier New" w:hAnsi="Courier New" w:cs="Courier New"/>
      <w:lang w:eastAsia="en-US"/>
    </w:rPr>
  </w:style>
  <w:style w:type="paragraph" w:styleId="MessageHeader">
    <w:name w:val="Message Header"/>
    <w:basedOn w:val="Normal"/>
    <w:link w:val="MessageHeaderChar"/>
    <w:rsid w:val="007D1D97"/>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7D1D97"/>
    <w:rPr>
      <w:rFonts w:ascii="Calibri Light" w:eastAsia="Times New Roman" w:hAnsi="Calibri Light"/>
      <w:sz w:val="24"/>
      <w:szCs w:val="24"/>
      <w:shd w:val="pct20" w:color="auto" w:fill="auto"/>
      <w:lang w:eastAsia="en-US"/>
    </w:rPr>
  </w:style>
  <w:style w:type="paragraph" w:styleId="NoSpacing">
    <w:name w:val="No Spacing"/>
    <w:uiPriority w:val="1"/>
    <w:qFormat/>
    <w:rsid w:val="007D1D97"/>
    <w:rPr>
      <w:lang w:eastAsia="en-US"/>
    </w:rPr>
  </w:style>
  <w:style w:type="paragraph" w:styleId="NormalWeb">
    <w:name w:val="Normal (Web)"/>
    <w:basedOn w:val="Normal"/>
    <w:rsid w:val="007D1D97"/>
    <w:rPr>
      <w:sz w:val="24"/>
      <w:szCs w:val="24"/>
    </w:rPr>
  </w:style>
  <w:style w:type="paragraph" w:styleId="NormalIndent">
    <w:name w:val="Normal Indent"/>
    <w:basedOn w:val="Normal"/>
    <w:rsid w:val="007D1D97"/>
    <w:pPr>
      <w:ind w:left="720"/>
    </w:pPr>
  </w:style>
  <w:style w:type="paragraph" w:styleId="NoteHeading">
    <w:name w:val="Note Heading"/>
    <w:basedOn w:val="Normal"/>
    <w:next w:val="Normal"/>
    <w:link w:val="NoteHeadingChar"/>
    <w:rsid w:val="007D1D97"/>
  </w:style>
  <w:style w:type="character" w:customStyle="1" w:styleId="NoteHeadingChar">
    <w:name w:val="Note Heading Char"/>
    <w:link w:val="NoteHeading"/>
    <w:rsid w:val="007D1D97"/>
    <w:rPr>
      <w:lang w:eastAsia="en-US"/>
    </w:rPr>
  </w:style>
  <w:style w:type="paragraph" w:styleId="Quote">
    <w:name w:val="Quote"/>
    <w:basedOn w:val="Normal"/>
    <w:next w:val="Normal"/>
    <w:link w:val="QuoteChar"/>
    <w:uiPriority w:val="29"/>
    <w:qFormat/>
    <w:rsid w:val="007D1D97"/>
    <w:pPr>
      <w:spacing w:before="200" w:after="160"/>
      <w:ind w:left="864" w:right="864"/>
      <w:jc w:val="center"/>
    </w:pPr>
    <w:rPr>
      <w:i/>
      <w:iCs/>
      <w:color w:val="404040"/>
    </w:rPr>
  </w:style>
  <w:style w:type="character" w:customStyle="1" w:styleId="QuoteChar">
    <w:name w:val="Quote Char"/>
    <w:link w:val="Quote"/>
    <w:uiPriority w:val="29"/>
    <w:rsid w:val="007D1D97"/>
    <w:rPr>
      <w:i/>
      <w:iCs/>
      <w:color w:val="404040"/>
      <w:lang w:eastAsia="en-US"/>
    </w:rPr>
  </w:style>
  <w:style w:type="paragraph" w:styleId="Salutation">
    <w:name w:val="Salutation"/>
    <w:basedOn w:val="Normal"/>
    <w:next w:val="Normal"/>
    <w:link w:val="SalutationChar"/>
    <w:rsid w:val="007D1D97"/>
  </w:style>
  <w:style w:type="character" w:customStyle="1" w:styleId="SalutationChar">
    <w:name w:val="Salutation Char"/>
    <w:link w:val="Salutation"/>
    <w:rsid w:val="007D1D97"/>
    <w:rPr>
      <w:lang w:eastAsia="en-US"/>
    </w:rPr>
  </w:style>
  <w:style w:type="paragraph" w:styleId="Signature">
    <w:name w:val="Signature"/>
    <w:basedOn w:val="Normal"/>
    <w:link w:val="SignatureChar"/>
    <w:rsid w:val="007D1D97"/>
    <w:pPr>
      <w:ind w:left="4252"/>
    </w:pPr>
  </w:style>
  <w:style w:type="character" w:customStyle="1" w:styleId="SignatureChar">
    <w:name w:val="Signature Char"/>
    <w:link w:val="Signature"/>
    <w:rsid w:val="007D1D97"/>
    <w:rPr>
      <w:lang w:eastAsia="en-US"/>
    </w:rPr>
  </w:style>
  <w:style w:type="paragraph" w:styleId="Subtitle">
    <w:name w:val="Subtitle"/>
    <w:basedOn w:val="Normal"/>
    <w:next w:val="Normal"/>
    <w:link w:val="SubtitleChar"/>
    <w:qFormat/>
    <w:rsid w:val="007D1D97"/>
    <w:pPr>
      <w:spacing w:after="60"/>
      <w:jc w:val="center"/>
      <w:outlineLvl w:val="1"/>
    </w:pPr>
    <w:rPr>
      <w:rFonts w:ascii="Calibri Light" w:hAnsi="Calibri Light"/>
      <w:sz w:val="24"/>
      <w:szCs w:val="24"/>
    </w:rPr>
  </w:style>
  <w:style w:type="character" w:customStyle="1" w:styleId="SubtitleChar">
    <w:name w:val="Subtitle Char"/>
    <w:link w:val="Subtitle"/>
    <w:rsid w:val="007D1D97"/>
    <w:rPr>
      <w:rFonts w:ascii="Calibri Light" w:eastAsia="Times New Roman" w:hAnsi="Calibri Light"/>
      <w:sz w:val="24"/>
      <w:szCs w:val="24"/>
      <w:lang w:eastAsia="en-US"/>
    </w:rPr>
  </w:style>
  <w:style w:type="paragraph" w:styleId="TableofAuthorities">
    <w:name w:val="table of authorities"/>
    <w:basedOn w:val="Normal"/>
    <w:next w:val="Normal"/>
    <w:rsid w:val="007D1D97"/>
    <w:pPr>
      <w:ind w:left="200" w:hanging="200"/>
    </w:pPr>
  </w:style>
  <w:style w:type="paragraph" w:styleId="TableofFigures">
    <w:name w:val="table of figures"/>
    <w:basedOn w:val="Normal"/>
    <w:next w:val="Normal"/>
    <w:rsid w:val="007D1D97"/>
  </w:style>
  <w:style w:type="paragraph" w:styleId="Title">
    <w:name w:val="Title"/>
    <w:basedOn w:val="Normal"/>
    <w:next w:val="Normal"/>
    <w:link w:val="TitleChar"/>
    <w:qFormat/>
    <w:rsid w:val="007D1D97"/>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D1D97"/>
    <w:rPr>
      <w:rFonts w:ascii="Calibri Light" w:eastAsia="Times New Roman" w:hAnsi="Calibri Light"/>
      <w:b/>
      <w:bCs/>
      <w:kern w:val="28"/>
      <w:sz w:val="32"/>
      <w:szCs w:val="32"/>
      <w:lang w:eastAsia="en-US"/>
    </w:rPr>
  </w:style>
  <w:style w:type="paragraph" w:styleId="TOAHeading">
    <w:name w:val="toa heading"/>
    <w:basedOn w:val="Normal"/>
    <w:next w:val="Normal"/>
    <w:rsid w:val="007D1D97"/>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7D1D97"/>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11114">
      <w:bodyDiv w:val="1"/>
      <w:marLeft w:val="0"/>
      <w:marRight w:val="0"/>
      <w:marTop w:val="0"/>
      <w:marBottom w:val="0"/>
      <w:divBdr>
        <w:top w:val="none" w:sz="0" w:space="0" w:color="auto"/>
        <w:left w:val="none" w:sz="0" w:space="0" w:color="auto"/>
        <w:bottom w:val="none" w:sz="0" w:space="0" w:color="auto"/>
        <w:right w:val="none" w:sz="0" w:space="0" w:color="auto"/>
      </w:divBdr>
    </w:div>
    <w:div w:id="76635393">
      <w:bodyDiv w:val="1"/>
      <w:marLeft w:val="0"/>
      <w:marRight w:val="0"/>
      <w:marTop w:val="0"/>
      <w:marBottom w:val="0"/>
      <w:divBdr>
        <w:top w:val="none" w:sz="0" w:space="0" w:color="auto"/>
        <w:left w:val="none" w:sz="0" w:space="0" w:color="auto"/>
        <w:bottom w:val="none" w:sz="0" w:space="0" w:color="auto"/>
        <w:right w:val="none" w:sz="0" w:space="0" w:color="auto"/>
      </w:divBdr>
    </w:div>
    <w:div w:id="86779714">
      <w:bodyDiv w:val="1"/>
      <w:marLeft w:val="0"/>
      <w:marRight w:val="0"/>
      <w:marTop w:val="0"/>
      <w:marBottom w:val="0"/>
      <w:divBdr>
        <w:top w:val="none" w:sz="0" w:space="0" w:color="auto"/>
        <w:left w:val="none" w:sz="0" w:space="0" w:color="auto"/>
        <w:bottom w:val="none" w:sz="0" w:space="0" w:color="auto"/>
        <w:right w:val="none" w:sz="0" w:space="0" w:color="auto"/>
      </w:divBdr>
    </w:div>
    <w:div w:id="123696537">
      <w:bodyDiv w:val="1"/>
      <w:marLeft w:val="0"/>
      <w:marRight w:val="0"/>
      <w:marTop w:val="0"/>
      <w:marBottom w:val="0"/>
      <w:divBdr>
        <w:top w:val="none" w:sz="0" w:space="0" w:color="auto"/>
        <w:left w:val="none" w:sz="0" w:space="0" w:color="auto"/>
        <w:bottom w:val="none" w:sz="0" w:space="0" w:color="auto"/>
        <w:right w:val="none" w:sz="0" w:space="0" w:color="auto"/>
      </w:divBdr>
    </w:div>
    <w:div w:id="138306380">
      <w:bodyDiv w:val="1"/>
      <w:marLeft w:val="0"/>
      <w:marRight w:val="0"/>
      <w:marTop w:val="0"/>
      <w:marBottom w:val="0"/>
      <w:divBdr>
        <w:top w:val="none" w:sz="0" w:space="0" w:color="auto"/>
        <w:left w:val="none" w:sz="0" w:space="0" w:color="auto"/>
        <w:bottom w:val="none" w:sz="0" w:space="0" w:color="auto"/>
        <w:right w:val="none" w:sz="0" w:space="0" w:color="auto"/>
      </w:divBdr>
    </w:div>
    <w:div w:id="265625401">
      <w:bodyDiv w:val="1"/>
      <w:marLeft w:val="0"/>
      <w:marRight w:val="0"/>
      <w:marTop w:val="0"/>
      <w:marBottom w:val="0"/>
      <w:divBdr>
        <w:top w:val="none" w:sz="0" w:space="0" w:color="auto"/>
        <w:left w:val="none" w:sz="0" w:space="0" w:color="auto"/>
        <w:bottom w:val="none" w:sz="0" w:space="0" w:color="auto"/>
        <w:right w:val="none" w:sz="0" w:space="0" w:color="auto"/>
      </w:divBdr>
    </w:div>
    <w:div w:id="326444549">
      <w:bodyDiv w:val="1"/>
      <w:marLeft w:val="0"/>
      <w:marRight w:val="0"/>
      <w:marTop w:val="0"/>
      <w:marBottom w:val="0"/>
      <w:divBdr>
        <w:top w:val="none" w:sz="0" w:space="0" w:color="auto"/>
        <w:left w:val="none" w:sz="0" w:space="0" w:color="auto"/>
        <w:bottom w:val="none" w:sz="0" w:space="0" w:color="auto"/>
        <w:right w:val="none" w:sz="0" w:space="0" w:color="auto"/>
      </w:divBdr>
    </w:div>
    <w:div w:id="359935793">
      <w:bodyDiv w:val="1"/>
      <w:marLeft w:val="0"/>
      <w:marRight w:val="0"/>
      <w:marTop w:val="0"/>
      <w:marBottom w:val="0"/>
      <w:divBdr>
        <w:top w:val="none" w:sz="0" w:space="0" w:color="auto"/>
        <w:left w:val="none" w:sz="0" w:space="0" w:color="auto"/>
        <w:bottom w:val="none" w:sz="0" w:space="0" w:color="auto"/>
        <w:right w:val="none" w:sz="0" w:space="0" w:color="auto"/>
      </w:divBdr>
    </w:div>
    <w:div w:id="362167628">
      <w:bodyDiv w:val="1"/>
      <w:marLeft w:val="0"/>
      <w:marRight w:val="0"/>
      <w:marTop w:val="0"/>
      <w:marBottom w:val="0"/>
      <w:divBdr>
        <w:top w:val="none" w:sz="0" w:space="0" w:color="auto"/>
        <w:left w:val="none" w:sz="0" w:space="0" w:color="auto"/>
        <w:bottom w:val="none" w:sz="0" w:space="0" w:color="auto"/>
        <w:right w:val="none" w:sz="0" w:space="0" w:color="auto"/>
      </w:divBdr>
    </w:div>
    <w:div w:id="411902329">
      <w:bodyDiv w:val="1"/>
      <w:marLeft w:val="0"/>
      <w:marRight w:val="0"/>
      <w:marTop w:val="0"/>
      <w:marBottom w:val="0"/>
      <w:divBdr>
        <w:top w:val="none" w:sz="0" w:space="0" w:color="auto"/>
        <w:left w:val="none" w:sz="0" w:space="0" w:color="auto"/>
        <w:bottom w:val="none" w:sz="0" w:space="0" w:color="auto"/>
        <w:right w:val="none" w:sz="0" w:space="0" w:color="auto"/>
      </w:divBdr>
    </w:div>
    <w:div w:id="581179923">
      <w:bodyDiv w:val="1"/>
      <w:marLeft w:val="0"/>
      <w:marRight w:val="0"/>
      <w:marTop w:val="0"/>
      <w:marBottom w:val="0"/>
      <w:divBdr>
        <w:top w:val="none" w:sz="0" w:space="0" w:color="auto"/>
        <w:left w:val="none" w:sz="0" w:space="0" w:color="auto"/>
        <w:bottom w:val="none" w:sz="0" w:space="0" w:color="auto"/>
        <w:right w:val="none" w:sz="0" w:space="0" w:color="auto"/>
      </w:divBdr>
    </w:div>
    <w:div w:id="606471794">
      <w:bodyDiv w:val="1"/>
      <w:marLeft w:val="0"/>
      <w:marRight w:val="0"/>
      <w:marTop w:val="0"/>
      <w:marBottom w:val="0"/>
      <w:divBdr>
        <w:top w:val="none" w:sz="0" w:space="0" w:color="auto"/>
        <w:left w:val="none" w:sz="0" w:space="0" w:color="auto"/>
        <w:bottom w:val="none" w:sz="0" w:space="0" w:color="auto"/>
        <w:right w:val="none" w:sz="0" w:space="0" w:color="auto"/>
      </w:divBdr>
    </w:div>
    <w:div w:id="647637919">
      <w:bodyDiv w:val="1"/>
      <w:marLeft w:val="0"/>
      <w:marRight w:val="0"/>
      <w:marTop w:val="0"/>
      <w:marBottom w:val="0"/>
      <w:divBdr>
        <w:top w:val="none" w:sz="0" w:space="0" w:color="auto"/>
        <w:left w:val="none" w:sz="0" w:space="0" w:color="auto"/>
        <w:bottom w:val="none" w:sz="0" w:space="0" w:color="auto"/>
        <w:right w:val="none" w:sz="0" w:space="0" w:color="auto"/>
      </w:divBdr>
    </w:div>
    <w:div w:id="703751176">
      <w:bodyDiv w:val="1"/>
      <w:marLeft w:val="0"/>
      <w:marRight w:val="0"/>
      <w:marTop w:val="0"/>
      <w:marBottom w:val="0"/>
      <w:divBdr>
        <w:top w:val="none" w:sz="0" w:space="0" w:color="auto"/>
        <w:left w:val="none" w:sz="0" w:space="0" w:color="auto"/>
        <w:bottom w:val="none" w:sz="0" w:space="0" w:color="auto"/>
        <w:right w:val="none" w:sz="0" w:space="0" w:color="auto"/>
      </w:divBdr>
    </w:div>
    <w:div w:id="715815447">
      <w:bodyDiv w:val="1"/>
      <w:marLeft w:val="0"/>
      <w:marRight w:val="0"/>
      <w:marTop w:val="0"/>
      <w:marBottom w:val="0"/>
      <w:divBdr>
        <w:top w:val="none" w:sz="0" w:space="0" w:color="auto"/>
        <w:left w:val="none" w:sz="0" w:space="0" w:color="auto"/>
        <w:bottom w:val="none" w:sz="0" w:space="0" w:color="auto"/>
        <w:right w:val="none" w:sz="0" w:space="0" w:color="auto"/>
      </w:divBdr>
    </w:div>
    <w:div w:id="781194933">
      <w:bodyDiv w:val="1"/>
      <w:marLeft w:val="0"/>
      <w:marRight w:val="0"/>
      <w:marTop w:val="0"/>
      <w:marBottom w:val="0"/>
      <w:divBdr>
        <w:top w:val="none" w:sz="0" w:space="0" w:color="auto"/>
        <w:left w:val="none" w:sz="0" w:space="0" w:color="auto"/>
        <w:bottom w:val="none" w:sz="0" w:space="0" w:color="auto"/>
        <w:right w:val="none" w:sz="0" w:space="0" w:color="auto"/>
      </w:divBdr>
    </w:div>
    <w:div w:id="817843138">
      <w:bodyDiv w:val="1"/>
      <w:marLeft w:val="0"/>
      <w:marRight w:val="0"/>
      <w:marTop w:val="0"/>
      <w:marBottom w:val="0"/>
      <w:divBdr>
        <w:top w:val="none" w:sz="0" w:space="0" w:color="auto"/>
        <w:left w:val="none" w:sz="0" w:space="0" w:color="auto"/>
        <w:bottom w:val="none" w:sz="0" w:space="0" w:color="auto"/>
        <w:right w:val="none" w:sz="0" w:space="0" w:color="auto"/>
      </w:divBdr>
    </w:div>
    <w:div w:id="1051731842">
      <w:bodyDiv w:val="1"/>
      <w:marLeft w:val="0"/>
      <w:marRight w:val="0"/>
      <w:marTop w:val="0"/>
      <w:marBottom w:val="0"/>
      <w:divBdr>
        <w:top w:val="none" w:sz="0" w:space="0" w:color="auto"/>
        <w:left w:val="none" w:sz="0" w:space="0" w:color="auto"/>
        <w:bottom w:val="none" w:sz="0" w:space="0" w:color="auto"/>
        <w:right w:val="none" w:sz="0" w:space="0" w:color="auto"/>
      </w:divBdr>
    </w:div>
    <w:div w:id="1123116387">
      <w:bodyDiv w:val="1"/>
      <w:marLeft w:val="0"/>
      <w:marRight w:val="0"/>
      <w:marTop w:val="0"/>
      <w:marBottom w:val="0"/>
      <w:divBdr>
        <w:top w:val="none" w:sz="0" w:space="0" w:color="auto"/>
        <w:left w:val="none" w:sz="0" w:space="0" w:color="auto"/>
        <w:bottom w:val="none" w:sz="0" w:space="0" w:color="auto"/>
        <w:right w:val="none" w:sz="0" w:space="0" w:color="auto"/>
      </w:divBdr>
    </w:div>
    <w:div w:id="1134716701">
      <w:bodyDiv w:val="1"/>
      <w:marLeft w:val="0"/>
      <w:marRight w:val="0"/>
      <w:marTop w:val="0"/>
      <w:marBottom w:val="0"/>
      <w:divBdr>
        <w:top w:val="none" w:sz="0" w:space="0" w:color="auto"/>
        <w:left w:val="none" w:sz="0" w:space="0" w:color="auto"/>
        <w:bottom w:val="none" w:sz="0" w:space="0" w:color="auto"/>
        <w:right w:val="none" w:sz="0" w:space="0" w:color="auto"/>
      </w:divBdr>
    </w:div>
    <w:div w:id="1174301586">
      <w:bodyDiv w:val="1"/>
      <w:marLeft w:val="0"/>
      <w:marRight w:val="0"/>
      <w:marTop w:val="0"/>
      <w:marBottom w:val="0"/>
      <w:divBdr>
        <w:top w:val="none" w:sz="0" w:space="0" w:color="auto"/>
        <w:left w:val="none" w:sz="0" w:space="0" w:color="auto"/>
        <w:bottom w:val="none" w:sz="0" w:space="0" w:color="auto"/>
        <w:right w:val="none" w:sz="0" w:space="0" w:color="auto"/>
      </w:divBdr>
    </w:div>
    <w:div w:id="1178884718">
      <w:bodyDiv w:val="1"/>
      <w:marLeft w:val="0"/>
      <w:marRight w:val="0"/>
      <w:marTop w:val="0"/>
      <w:marBottom w:val="0"/>
      <w:divBdr>
        <w:top w:val="none" w:sz="0" w:space="0" w:color="auto"/>
        <w:left w:val="none" w:sz="0" w:space="0" w:color="auto"/>
        <w:bottom w:val="none" w:sz="0" w:space="0" w:color="auto"/>
        <w:right w:val="none" w:sz="0" w:space="0" w:color="auto"/>
      </w:divBdr>
    </w:div>
    <w:div w:id="1312175679">
      <w:bodyDiv w:val="1"/>
      <w:marLeft w:val="0"/>
      <w:marRight w:val="0"/>
      <w:marTop w:val="0"/>
      <w:marBottom w:val="0"/>
      <w:divBdr>
        <w:top w:val="none" w:sz="0" w:space="0" w:color="auto"/>
        <w:left w:val="none" w:sz="0" w:space="0" w:color="auto"/>
        <w:bottom w:val="none" w:sz="0" w:space="0" w:color="auto"/>
        <w:right w:val="none" w:sz="0" w:space="0" w:color="auto"/>
      </w:divBdr>
    </w:div>
    <w:div w:id="1421483427">
      <w:bodyDiv w:val="1"/>
      <w:marLeft w:val="0"/>
      <w:marRight w:val="0"/>
      <w:marTop w:val="0"/>
      <w:marBottom w:val="0"/>
      <w:divBdr>
        <w:top w:val="none" w:sz="0" w:space="0" w:color="auto"/>
        <w:left w:val="none" w:sz="0" w:space="0" w:color="auto"/>
        <w:bottom w:val="none" w:sz="0" w:space="0" w:color="auto"/>
        <w:right w:val="none" w:sz="0" w:space="0" w:color="auto"/>
      </w:divBdr>
    </w:div>
    <w:div w:id="1499226901">
      <w:bodyDiv w:val="1"/>
      <w:marLeft w:val="0"/>
      <w:marRight w:val="0"/>
      <w:marTop w:val="0"/>
      <w:marBottom w:val="0"/>
      <w:divBdr>
        <w:top w:val="none" w:sz="0" w:space="0" w:color="auto"/>
        <w:left w:val="none" w:sz="0" w:space="0" w:color="auto"/>
        <w:bottom w:val="none" w:sz="0" w:space="0" w:color="auto"/>
        <w:right w:val="none" w:sz="0" w:space="0" w:color="auto"/>
      </w:divBdr>
    </w:div>
    <w:div w:id="1513763487">
      <w:bodyDiv w:val="1"/>
      <w:marLeft w:val="0"/>
      <w:marRight w:val="0"/>
      <w:marTop w:val="0"/>
      <w:marBottom w:val="0"/>
      <w:divBdr>
        <w:top w:val="none" w:sz="0" w:space="0" w:color="auto"/>
        <w:left w:val="none" w:sz="0" w:space="0" w:color="auto"/>
        <w:bottom w:val="none" w:sz="0" w:space="0" w:color="auto"/>
        <w:right w:val="none" w:sz="0" w:space="0" w:color="auto"/>
      </w:divBdr>
    </w:div>
    <w:div w:id="1583759686">
      <w:bodyDiv w:val="1"/>
      <w:marLeft w:val="0"/>
      <w:marRight w:val="0"/>
      <w:marTop w:val="0"/>
      <w:marBottom w:val="0"/>
      <w:divBdr>
        <w:top w:val="none" w:sz="0" w:space="0" w:color="auto"/>
        <w:left w:val="none" w:sz="0" w:space="0" w:color="auto"/>
        <w:bottom w:val="none" w:sz="0" w:space="0" w:color="auto"/>
        <w:right w:val="none" w:sz="0" w:space="0" w:color="auto"/>
      </w:divBdr>
    </w:div>
    <w:div w:id="1817602360">
      <w:bodyDiv w:val="1"/>
      <w:marLeft w:val="0"/>
      <w:marRight w:val="0"/>
      <w:marTop w:val="0"/>
      <w:marBottom w:val="0"/>
      <w:divBdr>
        <w:top w:val="none" w:sz="0" w:space="0" w:color="auto"/>
        <w:left w:val="none" w:sz="0" w:space="0" w:color="auto"/>
        <w:bottom w:val="none" w:sz="0" w:space="0" w:color="auto"/>
        <w:right w:val="none" w:sz="0" w:space="0" w:color="auto"/>
      </w:divBdr>
    </w:div>
    <w:div w:id="1866669089">
      <w:bodyDiv w:val="1"/>
      <w:marLeft w:val="0"/>
      <w:marRight w:val="0"/>
      <w:marTop w:val="0"/>
      <w:marBottom w:val="0"/>
      <w:divBdr>
        <w:top w:val="none" w:sz="0" w:space="0" w:color="auto"/>
        <w:left w:val="none" w:sz="0" w:space="0" w:color="auto"/>
        <w:bottom w:val="none" w:sz="0" w:space="0" w:color="auto"/>
        <w:right w:val="none" w:sz="0" w:space="0" w:color="auto"/>
      </w:divBdr>
    </w:div>
    <w:div w:id="1890799389">
      <w:bodyDiv w:val="1"/>
      <w:marLeft w:val="0"/>
      <w:marRight w:val="0"/>
      <w:marTop w:val="0"/>
      <w:marBottom w:val="0"/>
      <w:divBdr>
        <w:top w:val="none" w:sz="0" w:space="0" w:color="auto"/>
        <w:left w:val="none" w:sz="0" w:space="0" w:color="auto"/>
        <w:bottom w:val="none" w:sz="0" w:space="0" w:color="auto"/>
        <w:right w:val="none" w:sz="0" w:space="0" w:color="auto"/>
      </w:divBdr>
    </w:div>
    <w:div w:id="1950358210">
      <w:bodyDiv w:val="1"/>
      <w:marLeft w:val="0"/>
      <w:marRight w:val="0"/>
      <w:marTop w:val="0"/>
      <w:marBottom w:val="0"/>
      <w:divBdr>
        <w:top w:val="none" w:sz="0" w:space="0" w:color="auto"/>
        <w:left w:val="none" w:sz="0" w:space="0" w:color="auto"/>
        <w:bottom w:val="none" w:sz="0" w:space="0" w:color="auto"/>
        <w:right w:val="none" w:sz="0" w:space="0" w:color="auto"/>
      </w:divBdr>
    </w:div>
    <w:div w:id="20529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0.emf"/><Relationship Id="rId50" Type="http://schemas.openxmlformats.org/officeDocument/2006/relationships/oleObject" Target="embeddings/oleObject20.bin"/><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image" Target="media/image19.emf"/><Relationship Id="rId53" Type="http://schemas.openxmlformats.org/officeDocument/2006/relationships/header" Target="header1.xml"/><Relationship Id="rId5" Type="http://schemas.openxmlformats.org/officeDocument/2006/relationships/styles" Target="styles.xml"/><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7.bin"/><Relationship Id="rId52" Type="http://schemas.openxmlformats.org/officeDocument/2006/relationships/oleObject" Target="embeddings/oleObject21.bin"/><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19.bin"/><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2.e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oleObject" Target="embeddings/oleObject18.bin"/><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1.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02A0E3FD864D4CBFBD570625692D06" ma:contentTypeVersion="13" ma:contentTypeDescription="Create a new document." ma:contentTypeScope="" ma:versionID="e80649feb325c3fa86076f68b7cd044e">
  <xsd:schema xmlns:xsd="http://www.w3.org/2001/XMLSchema" xmlns:xs="http://www.w3.org/2001/XMLSchema" xmlns:p="http://schemas.microsoft.com/office/2006/metadata/properties" xmlns:ns3="0f1f7d5e-f954-4a41-9945-5b2d1e5aad39" xmlns:ns4="3be674e1-6108-4eda-9401-db85d0687b6c" targetNamespace="http://schemas.microsoft.com/office/2006/metadata/properties" ma:root="true" ma:fieldsID="694e5810febb8a1e5d70fff213672dd5" ns3:_="" ns4:_="">
    <xsd:import namespace="0f1f7d5e-f954-4a41-9945-5b2d1e5aad39"/>
    <xsd:import namespace="3be674e1-6108-4eda-9401-db85d0687b6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f7d5e-f954-4a41-9945-5b2d1e5aad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e674e1-6108-4eda-9401-db85d0687b6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BCF9FC-B1B1-4B97-ABB5-D5900FC3D8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f7d5e-f954-4a41-9945-5b2d1e5aad39"/>
    <ds:schemaRef ds:uri="3be674e1-6108-4eda-9401-db85d0687b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5EA46F-7451-433B-A24A-AE33ABC4C3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4FEBCCC-997B-46E9-8F30-265C14779A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158</Pages>
  <Words>52006</Words>
  <Characters>275632</Characters>
  <Application>Microsoft Office Word</Application>
  <DocSecurity>0</DocSecurity>
  <Lines>2296</Lines>
  <Paragraphs>653</Paragraphs>
  <ScaleCrop>false</ScaleCrop>
  <HeadingPairs>
    <vt:vector size="2" baseType="variant">
      <vt:variant>
        <vt:lpstr>Title</vt:lpstr>
      </vt:variant>
      <vt:variant>
        <vt:i4>1</vt:i4>
      </vt:variant>
    </vt:vector>
  </HeadingPairs>
  <TitlesOfParts>
    <vt:vector size="1" baseType="lpstr">
      <vt:lpstr>3GPP TS 24.182</vt:lpstr>
    </vt:vector>
  </TitlesOfParts>
  <Manager/>
  <Company/>
  <LinksUpToDate>false</LinksUpToDate>
  <CharactersWithSpaces>326985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24.182</dc:title>
  <dc:subject>IP Multimedia Subsystem (IMS) Customized Alerting Tones (CAT); Protocol specification (Release 18)</dc:subject>
  <dc:creator>MCC Support</dc:creator>
  <cp:keywords>supplementary service, LTE, UMTS</cp:keywords>
  <dc:description/>
  <cp:lastModifiedBy>Wilhelm Meding</cp:lastModifiedBy>
  <cp:revision>3</cp:revision>
  <dcterms:created xsi:type="dcterms:W3CDTF">2024-07-02T05:31:00Z</dcterms:created>
  <dcterms:modified xsi:type="dcterms:W3CDTF">2024-07-02T05:31:00Z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y fmtid="{D5CDD505-2E9C-101B-9397-08002B2CF9AE}" pid="3" name="_2015_ms_pID_725343">
    <vt:lpwstr>(2)zv3NAjqLuDGe81a5IiTPF+Sopj4/MScswx0s5CRhFypeAi9Zsccrvh8mmPe6kQ7sM0L2pDeu_x000d_
bUV9660jGb+ebp36CdmuZAhkIT3oA4++nLeQS2jxxTzptcMsWMJkhUhJlmDlq5gUP0B3TAGo_x000d_
b1/9tzW4q3WZHbCTKGcfCrMvrpRUQHsRDB9d9H30Yaml/FE/vB3pB3vATvgh4wlY+pIoCw3+_x000d_
FjT79tizDK9wXBWnY8</vt:lpwstr>
  </property>
  <property fmtid="{D5CDD505-2E9C-101B-9397-08002B2CF9AE}" pid="4" name="_2015_ms_pID_7253431">
    <vt:lpwstr>APShzN3SqDLiJA5fEAw26ojGqO94bY5K6agNDx1B2isIRnz9hlY28C_x000d_
03MZZmZXFnrHvImcIh/n8+x8r5XFJkim5DVZ9pgCkJv+f7YUHspJr8Q/nkEYf3Nbq6m7evwp_x000d_
LQ2lx7Hi5wZzyFTL15APJhuF7iAwCaHaQkflRFvhAeSVFyY+wyBnE3Q1NLYfA2cuI40=</vt:lpwstr>
  </property>
</Properties>
</file>